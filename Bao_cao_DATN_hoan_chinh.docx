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numbering.xml" ContentType="application/vnd.openxmlformats-officedocument.wordprocessingml.numbering+xml"/>
  <Override PartName="/word/footer3.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ntTable.xml" ContentType="application/vnd.openxmlformats-officedocument.wordprocessingml.fontTable+xml"/>
  <Override PartName="/word/media/image9.png" ContentType="image/png"/>
  <Override PartName="/word/media/image13.png" ContentType="image/png"/>
  <Override PartName="/word/media/image8.png" ContentType="image/png"/>
  <Override PartName="/word/media/image12.png" ContentType="image/png"/>
  <Override PartName="/word/media/image7.png" ContentType="image/png"/>
  <Override PartName="/word/media/image11.png" ContentType="image/png"/>
  <Override PartName="/word/media/image6.png" ContentType="image/png"/>
  <Override PartName="/word/media/image29.png" ContentType="image/png"/>
  <Override PartName="/word/media/image10.png" ContentType="image/png"/>
  <Override PartName="/word/media/image5.png" ContentType="image/png"/>
  <Override PartName="/word/media/image28.png" ContentType="image/png"/>
  <Override PartName="/word/media/image4.png" ContentType="image/png"/>
  <Override PartName="/word/media/image27.png" ContentType="image/png"/>
  <Override PartName="/word/media/image3.png" ContentType="image/png"/>
  <Override PartName="/word/media/image26.png" ContentType="image/png"/>
  <Override PartName="/word/media/image23.png" ContentType="image/png"/>
  <Override PartName="/word/media/image22.png" ContentType="image/png"/>
  <Override PartName="/word/media/image21.png" ContentType="image/png"/>
  <Override PartName="/word/media/image19.png" ContentType="image/png"/>
  <Override PartName="/word/media/image20.png" ContentType="image/png"/>
  <Override PartName="/word/media/image18.png" ContentType="image/png"/>
  <Override PartName="/word/media/image17.png" ContentType="image/png"/>
  <Override PartName="/word/media/image16.png" ContentType="image/png"/>
  <Override PartName="/word/media/image15.png" ContentType="image/png"/>
  <Override PartName="/word/media/image14.png" ContentType="image/png"/>
  <Override PartName="/word/media/image1.png" ContentType="image/png"/>
  <Override PartName="/word/media/image24.png" ContentType="image/png"/>
  <Override PartName="/word/media/image2.png" ContentType="image/png"/>
  <Override PartName="/word/media/image25.png" ContentType="image/png"/>
  <Override PartName="/word/document.xml" ContentType="application/vnd.openxmlformats-officedocument.wordprocessingml.document.main+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ns0:document xmlns:ns0="http://schemas.openxmlformats.org/wordprocessingml/2006/main" xmlns:ns1="http://schemas.openxmlformats.org/markup-compatibility/2006" xmlns:ns2="http://schemas.openxmlformats.org/drawingml/2006/wordprocessingDrawing" xmlns:ns3="http://schemas.openxmlformats.org/drawingml/2006/main" xmlns:ns4="http://schemas.openxmlformats.org/drawingml/2006/picture" xmlns:ns5="http://schemas.openxmlformats.org/officeDocument/2006/relationships" xmlns:ns6="http://schemas.microsoft.com/office/word/2010/wordml" xmlns:ns7="http://schemas.openxmlformats.org/officeDocument/2006/math" ns1:Ignorable="w14 wp14 w15">
  <ns0:body>
    <ns0:tbl>
      <ns0:tblPr>
        <ns0:tblW ns0:w="9570" ns0:type="dxa"/>
        <ns0:jc ns0:val="start"/>
        <ns0:tblInd ns0:w="-156" ns0:type="dxa"/>
        <ns0:tblLayout ns0:type="fixed"/>
        <ns0:tblCellMar>
          <ns0:top ns0:w="0" ns0:type="dxa"/>
          <ns0:start ns0:w="108" ns0:type="dxa"/>
          <ns0:bottom ns0:w="0" ns0:type="dxa"/>
          <ns0:end ns0:w="108" ns0:type="dxa"/>
        </ns0:tblCellMar>
        <ns0:tblLook ns0:val="04a0" ns0:noHBand="0" ns0:noVBand="1" ns0:firstColumn="1" ns0:lastRow="0" ns0:lastColumn="0" ns0:firstRow="1"/>
      </ns0:tblPr>
      <ns0:tblGrid>
        <ns0:gridCol ns0:w="9570"/>
      </ns0:tblGrid>
      <ns0:tr>
        <ns0:trPr>
          <ns0:trHeight ns0:val="4304" ns0:hRule="atLeast"/>
          <ns0:cantSplit ns0:val="true"/>
        </ns0:trPr>
        <ns0:tc>
          <ns0:tcPr>
            <ns0:tcW ns0:w="9570" ns0:type="dxa"/>
            <ns0:tcBorders>
              <ns0:top ns0:val="thinThickSmallGap" ns0:sz="24" ns0:space="0" ns0:color="000000"/>
              <ns0:start ns0:val="thinThickSmallGap" ns0:sz="24" ns0:space="0" ns0:color="000000"/>
              <ns0:end ns0:val="thickThinSmallGap" ns0:sz="24" ns0:space="0" ns0:color="000000"/>
            </ns0:tcBorders>
          </ns0:tcPr>
          <ns0:p>
            <ns0:pPr>
              <ns0:pStyle ns0:val="Normal"/>
              <ns0:keepNext ns0:val="true"/>
              <ns0:widowControl ns0:val="false"/>
              <ns0:spacing ns0:lineRule="auto" ns0:line="276" ns0:before="100" ns0:after="0"/>
              <ns0:ind ns0:hanging="0"/>
              <ns0:jc ns0:val="center"/>
              <ns0:rPr/>
            </ns0:pPr>
            <ns0:r>
              <ns0:rPr>
                <ns0:rFonts ns0:eastAsia="Times New Roman" ns0:cs="Times New Roman"/>
                <ns0:color ns0:val="000000"/>
                <ns0:sz ns0:val="28"/>
              </ns0:rPr>
              <ns0:t>BAN CƠ YẾU CHÍNH PHỦ</ns0:t>
            </ns0:r>
          </ns0:p>
          <ns0:p>
            <ns0:pPr>
              <ns0:pStyle ns0:val="Normal"/>
              <ns0:keepNext ns0:val="true"/>
              <ns0:widowControl ns0:val="false"/>
              <ns0:spacing ns0:lineRule="auto" ns0:line="276" ns0:before="0" ns0:after="0"/>
              <ns0:ind ns0:hanging="0"/>
              <ns0:jc ns0:val="center"/>
              <ns0:rPr/>
            </ns0:pPr>
            <ns0:r>
              <ns0:rPr>
                <ns0:rFonts ns0:eastAsia="Times New Roman" ns0:cs="Times New Roman"/>
                <ns0:b/>
                <ns0:color ns0:val="000000"/>
                <ns0:sz ns0:val="28"/>
              </ns0:rPr>
              <ns0:t>HỌC VIỆN KỸ THUẬT MẬT MÃ</ns0:t>
            </ns0:r>
          </ns0:p>
          <ns0:p>
            <ns0:pPr>
              <ns0:pStyle ns0:val="Normal"/>
              <ns0:keepNext ns0:val="true"/>
              <ns0:widowControl ns0:val="false"/>
              <ns0:spacing ns0:lineRule="auto" ns0:line="312" ns0:before="240" ns0:after="240"/>
              <ns0:ind ns0:hanging="0"/>
              <ns0:jc ns0:val="center"/>
              <ns0:rPr/>
            </ns0:pPr>
            <ns0:r>
              <ns0:rPr/>
              <ns0:drawing>
                <ns2:inline distT="0" distB="0" distL="0" distR="0">
                  <ns2:extent cx="1292225" cy="1367790"/>
                  <ns2:effectExtent l="0" t="0" r="0" b="0"/>
                  <ns2:docPr id="1" name="Picture 1991287291" descr="" title=""/>
                  <ns2:cNvGraphicFramePr>
                    <ns3:graphicFrameLocks noChangeAspect="1"/>
                  </ns2:cNvGraphicFramePr>
                  <ns3:graphic>
                    <ns3:graphicData uri="http://schemas.openxmlformats.org/drawingml/2006/picture">
                      <ns4:pic>
                        <ns4:nvPicPr>
                          <ns4:cNvPr id="1" name="Picture 1991287291" descr="" title=""/>
                          <ns4:cNvPicPr>
                            <ns3:picLocks noChangeAspect="1" noChangeArrowheads="1"/>
                          </ns4:cNvPicPr>
                        </ns4:nvPicPr>
                        <ns4:blipFill>
                          <ns3:blip ns5:embed="rId2"/>
                          <ns3:stretch>
                            <ns3:fillRect/>
                          </ns3:stretch>
                        </ns4:blipFill>
                        <ns4:spPr bwMode="auto">
                          <ns3:xfrm>
                            <ns3:off x="0" y="0"/>
                            <ns3:ext cx="1292225" cy="1367790"/>
                          </ns3:xfrm>
                          <ns3:prstGeom prst="rect">
                            <ns3:avLst/>
                          </ns3:prstGeom>
                        </ns4:spPr>
                      </ns4:pic>
                    </ns3:graphicData>
                  </ns3:graphic>
                </ns2:inline>
              </ns0:drawing>
            </ns0:r>
          </ns0:p>
        </ns0:tc>
      </ns0:tr>
      <ns0:tr>
        <ns0:trPr>
          <ns0:trHeight ns0:val="2541" ns0:hRule="atLeast"/>
          <ns0:cantSplit ns0:val="true"/>
        </ns0:trPr>
        <ns0:tc>
          <ns0:tcPr>
            <ns0:tcW ns0:w="9570" ns0:type="dxa"/>
            <ns0:tcBorders>
              <ns0:start ns0:val="thinThickSmallGap" ns0:sz="24" ns0:space="0" ns0:color="000000"/>
              <ns0:end ns0:val="thickThinSmallGap" ns0:sz="24" ns0:space="0" ns0:color="000000"/>
            </ns0:tcBorders>
          </ns0:tcPr>
          <ns0:p>
            <ns0:pPr>
              <ns0:pStyle ns0:val="Normal"/>
              <ns0:keepNext ns0:val="true"/>
              <ns0:widowControl ns0:val="false"/>
              <ns0:spacing ns0:lineRule="auto" ns0:line="312" ns0:before="0" ns0:after="0"/>
              <ns0:ind ns0:hanging="0"/>
              <ns0:jc ns0:val="center"/>
              <ns0:rPr/>
            </ns0:pPr>
            <ns0:r>
              <ns0:rPr>
                <ns0:rFonts ns0:eastAsia="Times New Roman" ns0:cs="Times New Roman"/>
                <ns0:b/>
                <ns0:color ns0:val="000000"/>
                <ns0:sz ns0:val="28"/>
              </ns0:rPr>
              <ns0:t>ĐỒ ÁN TỐT NGHIỆP</ns0:t>
            </ns0:r>
          </ns0:p>
          <ns0:p>
            <ns0:pPr>
              <ns0:pStyle ns0:val="Normal"/>
              <ns0:keepNext ns0:val="true"/>
              <ns0:widowControl ns0:val="false"/>
              <ns0:spacing ns0:lineRule="auto" ns0:line="312" ns0:before="160" ns0:after="120"/>
              <ns0:ind ns0:hanging="0"/>
              <ns0:jc ns0:val="center"/>
              <ns0:rPr/>
            </ns0:pPr>
            <ns0:r>
              <ns0:rPr>
                <ns0:rFonts ns0:eastAsia="Times New Roman" ns0:cs="Times New Roman"/>
                <ns0:b/>
                <ns0:color ns0:val="000000"/>
                <ns0:sz ns0:val="28"/>
              </ns0:rPr>
              <ns0:t>NGHIÊN CỨU PHÁT TRIỂN HỆ THỐNG THÔNG TIN</ns0:t>
              <ns0:br/>
              <ns0:t>HỖ TRỢ QUẢN LÝ VĂN BẰNG CHỨNG CHỈ</ns0:t>
              <ns0:br/>
              <ns0:t>DỰA TRÊN NỀN TẢNG BLOCKCHAIN</ns0:t>
            </ns0:r>
          </ns0:p>
        </ns0:tc>
      </ns0:tr>
      <ns0:tr>
        <ns0:trPr>
          <ns0:trHeight ns0:val="6427" ns0:hRule="atLeast"/>
          <ns0:cantSplit ns0:val="true"/>
        </ns0:trPr>
        <ns0:tc>
          <ns0:tcPr>
            <ns0:tcW ns0:w="9570" ns0:type="dxa"/>
            <ns0:tcBorders>
              <ns0:start ns0:val="thinThickSmallGap" ns0:sz="24" ns0:space="0" ns0:color="000000"/>
              <ns0:end ns0:val="thickThinSmallGap" ns0:sz="24" ns0:space="0" ns0:color="000000"/>
            </ns0:tcBorders>
          </ns0:tcPr>
          <ns0:p>
            <ns0:pPr>
              <ns0:pStyle ns0:val="TrangBa"/>
              <ns0:keepNext ns0:val="true"/>
              <ns0:widowControl ns0:val="false"/>
              <ns0:spacing ns0:after="0" ns0:line="240" ns0:lineRule="auto" ns0:before="800"/>
              <ns0:jc ns0:val="center"/>
            </ns0:pPr>
            <ns0:r>
              <ns0:rPr>
                <ns0:i/>
                <ns0:rFonts ns0:ascii="Times New Roman" ns0:hAnsi="Times New Roman" ns0:cs="Times New Roman" ns0:eastAsia="Times New Roman"/>
                <ns0:sz ns0:val="28"/>
                <ns0:szCs ns0:val="28"/>
              </ns0:rPr>
              <ns0:t>Ngành:</ns0:t>
            </ns0:r>
            <ns0:r>
              <ns0:rPr>
                <ns0:b/>
                <ns0:rFonts ns0:ascii="Times New Roman" ns0:hAnsi="Times New Roman" ns0:cs="Times New Roman" ns0:eastAsia="Times New Roman"/>
                <ns0:sz ns0:val="28"/>
                <ns0:szCs ns0:val="28"/>
              </ns0:rPr>
              <ns0:t> An toàn thông tin</ns0:t>
            </ns0:r>
          </ns0:p>
          <ns0:p>
            <ns0:pPr>
              <ns0:pStyle ns0:val="TrangBa"/>
              <ns0:keepNext ns0:val="true"/>
              <ns0:widowControl ns0:val="false"/>
              <ns0:spacing ns0:after="0" ns0:line="240" ns0:lineRule="auto"/>
              <ns0:jc ns0:val="center"/>
            </ns0:pPr>
            <ns0:r>
              <ns0:rPr>
                <ns0:i/>
                <ns0:rFonts ns0:ascii="Times New Roman" ns0:hAnsi="Times New Roman" ns0:cs="Times New Roman" ns0:eastAsia="Times New Roman"/>
                <ns0:sz ns0:val="28"/>
                <ns0:szCs ns0:val="28"/>
              </ns0:rPr>
              <ns0:t>Mã số:</ns0:t>
            </ns0:r>
            <ns0:r>
              <ns0:rPr>
                <ns0:b/>
                <ns0:rFonts ns0:ascii="Times New Roman" ns0:hAnsi="Times New Roman" ns0:cs="Times New Roman" ns0:eastAsia="Times New Roman"/>
                <ns0:sz ns0:val="28"/>
                <ns0:szCs ns0:val="28"/>
              </ns0:rPr>
              <ns0:t> 7.48.02.02</ns0:t>
            </ns0:r>
          </ns0:p>
          <ns0:p ns6:paraId="048EE6C9" ns6:textId="77777777" ns0:rsidR="000F0A9A" ns0:rsidRDefault="000F0A9A" ns0:rsidP="00D36C81">
            <ns0:pPr>
              <ns0:pStyle ns0:val="TrangBa"/>
              <ns0:tabs>
                <ns0:tab ns0:val="left" ns0:pos="1134"/>
                <ns0:tab ns0:val="left" ns0:pos="1701"/>
              </ns0:tabs>
              <ns0:jc ns0:val="left"/>
            </ns0:pPr>
            <ns0:r>
              <ns0:tab/>
            </ns0:r>
            <ns0:r>
              <ns0:rPr>
                <ns0:i/>
              </ns0:rPr>
              <ns0:t>Sinh viên t</ns0:t>
            </ns0:r>
            <ns0:r ns0:rsidRPr="00340958">
              <ns0:rPr>
                <ns0:i/>
              </ns0:rPr>
              <ns0:t>hực hiện</ns0:t>
            </ns0:r>
            <ns0:r>
              <ns0:t>:</ns0:t>
            </ns0:r>
          </ns0:p>
          <ns0:p ns6:paraId="06C8FF30" ns6:textId="748BBFA7" ns0:rsidR="00565494" ns0:rsidRPr="00565494" ns0:rsidRDefault="00565494" ns0:rsidP="00662EA2">
            <ns0:pPr>
              <ns0:pStyle ns0:val="TrangBa"/>
              <ns0:tabs>
                <ns0:tab ns0:val="left" ns0:pos="1134"/>
                <ns0:tab ns0:val="left" ns0:pos="1701"/>
              </ns0:tabs>
              <ns0:ind ns0:left="2060"/>
              <ns0:jc ns0:val="left"/>
            </ns0:pPr>
            <ns0:r ns0:rsidRPr="00565494">
              <ns0:rPr>
                <ns0:b/>
              </ns0:rPr>
              <ns0:t>Phạm Đức Khải – MSSV: AT190226</ns0:t>
            </ns0:r>
            <ns0:r>
              <ns0:rPr>
                <ns0:b/>
                <ns0:lang ns0:val="vi-VN"/>
              </ns0:rPr>
              <ns0:t xml:space="preserve"/>
            </ns0:r>
            <ns0:r ns0:rsidR="00662EA2">
              <ns0:rPr>
                <ns0:b/>
                <ns0:lang ns0:val="en-US"/>
              </ns0:rPr>
              <ns0:t/>
            </ns0:r>
            <ns0:r>
              <ns0:rPr>
                <ns0:b/>
                <ns0:lang ns0:val="vi-VN"/>
              </ns0:rPr>
              <ns0:t/>
            </ns0:r>
          </ns0:p>
        </ns0:tc>
      </ns0:tr>
      <ns0:tr>
        <ns0:trPr>
          <ns0:trHeight ns0:val="1064" ns0:hRule="atLeast"/>
          <ns0:cantSplit ns0:val="true"/>
        </ns0:trPr>
        <ns0:tc>
          <ns0:tcPr>
            <ns0:tcW ns0:w="9570" ns0:type="dxa"/>
            <ns0:tcBorders>
              <ns0:start ns0:val="thinThickSmallGap" ns0:sz="24" ns0:space="0" ns0:color="000000"/>
              <ns0:bottom ns0:val="thickThinSmallGap" ns0:sz="24" ns0:space="0" ns0:color="000000"/>
              <ns0:end ns0:val="thickThinSmallGap" ns0:sz="24" ns0:space="0" ns0:color="000000"/>
            </ns0:tcBorders>
            <ns0:vAlign ns0:val="bottom"/>
          </ns0:tcPr>
          <ns0:p>
            <ns0:pPr>
              <ns0:pStyle ns0:val="Normal"/>
              <ns0:keepNext ns0:val="true"/>
              <ns0:widowControl ns0:val="false"/>
              <ns0:spacing ns0:lineRule="auto" ns0:line="312" ns0:before="0" ns0:after="0"/>
              <ns0:ind ns0:hanging="0"/>
              <ns0:jc ns0:val="center"/>
              <ns0:rPr/>
            </ns0:pPr>
            <ns0:r>
              <ns0:rPr>
                <ns0:rFonts ns0:eastAsia="Times New Roman" ns0:cs="Times New Roman"/>
                <ns0:color ns0:val="000000"/>
                <ns0:sz ns0:val="28"/>
              </ns0:rPr>
              <ns0:t>Hà Nội, 2026</ns0:t>
            </ns0:r>
          </ns0:p>
        </ns0:tc>
      </ns0:tr>
    </ns0:tbl>
    <ns0:p>
      <ns0:pPr>
        <ns0:pStyle ns0:val="Normal"/>
        <ns0:keepNext ns0:val="true"/>
        <ns0:suppressLineNumbers/>
        <ns0:spacing ns0:lineRule="exact" ns0:line="1" ns0:before="0" ns0:after="0"/>
        <ns0:ind ns0:hanging="0"/>
        <ns0:contextualSpacing/>
        <ns0:rPr/>
      </ns0:pPr>
      <ns0:r>
        <ns0:rPr/>
      </ns0:r>
      <ns0:r>
        <ns0:br ns0:type="page"/>
      </ns0:r>
    </ns0:p>
    <ns0:tbl>
      <ns0:tblPr>
        <ns0:tblW ns0:w="9570" ns0:type="dxa"/>
        <ns0:jc ns0:val="start"/>
        <ns0:tblInd ns0:w="-156" ns0:type="dxa"/>
        <ns0:tblLayout ns0:type="fixed"/>
        <ns0:tblCellMar>
          <ns0:top ns0:w="0" ns0:type="dxa"/>
          <ns0:start ns0:w="108" ns0:type="dxa"/>
          <ns0:bottom ns0:w="0" ns0:type="dxa"/>
          <ns0:end ns0:w="108" ns0:type="dxa"/>
        </ns0:tblCellMar>
        <ns0:tblLook ns0:val="04a0" ns0:noHBand="0" ns0:noVBand="1" ns0:firstColumn="1" ns0:lastRow="0" ns0:lastColumn="0" ns0:firstRow="1"/>
      </ns0:tblPr>
      <ns0:tblGrid>
        <ns0:gridCol ns0:w="9570"/>
      </ns0:tblGrid>
      <ns0:tr>
        <ns0:trPr>
          <ns0:trHeight ns0:val="4304" ns0:hRule="atLeast"/>
          <ns0:cantSplit ns0:val="true"/>
        </ns0:trPr>
        <ns0:tc>
          <ns0:tcPr>
            <ns0:tcW ns0:w="9570" ns0:type="dxa"/>
            <ns0:tcBorders>
              <ns0:top ns0:val="thinThickSmallGap" ns0:sz="24" ns0:space="0" ns0:color="000000"/>
              <ns0:start ns0:val="thinThickSmallGap" ns0:sz="24" ns0:space="0" ns0:color="000000"/>
              <ns0:end ns0:val="thickThinSmallGap" ns0:sz="24" ns0:space="0" ns0:color="000000"/>
            </ns0:tcBorders>
          </ns0:tcPr>
          <ns0:p>
            <ns0:pPr>
              <ns0:pStyle ns0:val="Normal"/>
              <ns0:keepNext ns0:val="true"/>
              <ns0:pageBreakBefore/>
              <ns0:widowControl ns0:val="false"/>
              <ns0:spacing ns0:lineRule="auto" ns0:line="276" ns0:before="100" ns0:after="0"/>
              <ns0:ind ns0:hanging="0"/>
              <ns0:jc ns0:val="center"/>
              <ns0:rPr/>
            </ns0:pPr>
            <ns0:r>
              <ns0:rPr>
                <ns0:rFonts ns0:eastAsia="Times New Roman" ns0:cs="Times New Roman"/>
                <ns0:color ns0:val="000000"/>
                <ns0:sz ns0:val="28"/>
              </ns0:rPr>
              <ns0:t>BAN CƠ YẾU CHÍNH PHỦ</ns0:t>
            </ns0:r>
          </ns0:p>
          <ns0:p>
            <ns0:pPr>
              <ns0:pStyle ns0:val="Normal"/>
              <ns0:keepNext ns0:val="true"/>
              <ns0:widowControl ns0:val="false"/>
              <ns0:spacing ns0:lineRule="auto" ns0:line="276" ns0:before="0" ns0:after="0"/>
              <ns0:ind ns0:hanging="0"/>
              <ns0:jc ns0:val="center"/>
              <ns0:rPr/>
            </ns0:pPr>
            <ns0:r>
              <ns0:rPr>
                <ns0:rFonts ns0:eastAsia="Times New Roman" ns0:cs="Times New Roman"/>
                <ns0:b/>
                <ns0:color ns0:val="000000"/>
                <ns0:sz ns0:val="28"/>
              </ns0:rPr>
              <ns0:t>HỌC VIỆN KỸ THUẬT MẬT MÃ</ns0:t>
            </ns0:r>
          </ns0:p>
          <ns0:p>
            <ns0:pPr>
              <ns0:pStyle ns0:val="Normal"/>
              <ns0:keepNext ns0:val="true"/>
              <ns0:widowControl ns0:val="false"/>
              <ns0:spacing ns0:lineRule="auto" ns0:line="312" ns0:before="240" ns0:after="240"/>
              <ns0:ind ns0:hanging="0"/>
              <ns0:jc ns0:val="center"/>
              <ns0:rPr/>
            </ns0:pPr>
            <ns0:r>
              <ns0:rPr/>
              <ns0:drawing>
                <ns2:inline distT="0" distB="0" distL="0" distR="0">
                  <ns2:extent cx="1292225" cy="1367790"/>
                  <ns2:effectExtent l="0" t="0" r="0" b="0"/>
                  <ns2:docPr id="2" name="Picture 1991287292" descr="" title=""/>
                  <ns2:cNvGraphicFramePr>
                    <ns3:graphicFrameLocks noChangeAspect="1"/>
                  </ns2:cNvGraphicFramePr>
                  <ns3:graphic>
                    <ns3:graphicData uri="http://schemas.openxmlformats.org/drawingml/2006/picture">
                      <ns4:pic>
                        <ns4:nvPicPr>
                          <ns4:cNvPr id="2" name="Picture 1991287292" descr="" title=""/>
                          <ns4:cNvPicPr>
                            <ns3:picLocks noChangeAspect="1" noChangeArrowheads="1"/>
                          </ns4:cNvPicPr>
                        </ns4:nvPicPr>
                        <ns4:blipFill>
                          <ns3:blip ns5:embed="rId3"/>
                          <ns3:stretch>
                            <ns3:fillRect/>
                          </ns3:stretch>
                        </ns4:blipFill>
                        <ns4:spPr bwMode="auto">
                          <ns3:xfrm>
                            <ns3:off x="0" y="0"/>
                            <ns3:ext cx="1292225" cy="1367790"/>
                          </ns3:xfrm>
                          <ns3:prstGeom prst="rect">
                            <ns3:avLst/>
                          </ns3:prstGeom>
                        </ns4:spPr>
                      </ns4:pic>
                    </ns3:graphicData>
                  </ns3:graphic>
                </ns2:inline>
              </ns0:drawing>
            </ns0:r>
          </ns0:p>
        </ns0:tc>
      </ns0:tr>
      <ns0:tr>
        <ns0:trPr>
          <ns0:trHeight ns0:val="2541" ns0:hRule="atLeast"/>
          <ns0:cantSplit ns0:val="true"/>
        </ns0:trPr>
        <ns0:tc>
          <ns0:tcPr>
            <ns0:tcW ns0:w="9570" ns0:type="dxa"/>
            <ns0:tcBorders>
              <ns0:start ns0:val="thinThickSmallGap" ns0:sz="24" ns0:space="0" ns0:color="000000"/>
              <ns0:end ns0:val="thickThinSmallGap" ns0:sz="24" ns0:space="0" ns0:color="000000"/>
            </ns0:tcBorders>
          </ns0:tcPr>
          <ns0:p>
            <ns0:pPr>
              <ns0:pStyle ns0:val="Normal"/>
              <ns0:keepNext ns0:val="true"/>
              <ns0:widowControl ns0:val="false"/>
              <ns0:spacing ns0:lineRule="auto" ns0:line="312" ns0:before="0" ns0:after="0"/>
              <ns0:ind ns0:hanging="0"/>
              <ns0:jc ns0:val="center"/>
              <ns0:rPr/>
            </ns0:pPr>
            <ns0:r>
              <ns0:rPr>
                <ns0:rFonts ns0:eastAsia="Times New Roman" ns0:cs="Times New Roman"/>
                <ns0:b/>
                <ns0:color ns0:val="000000"/>
                <ns0:sz ns0:val="28"/>
              </ns0:rPr>
              <ns0:t>ĐỒ ÁN TỐT NGHIỆP</ns0:t>
            </ns0:r>
          </ns0:p>
          <ns0:p>
            <ns0:pPr>
              <ns0:pStyle ns0:val="Normal"/>
              <ns0:keepNext ns0:val="true"/>
              <ns0:widowControl ns0:val="false"/>
              <ns0:spacing ns0:lineRule="auto" ns0:line="312" ns0:before="160" ns0:after="120"/>
              <ns0:ind ns0:hanging="0"/>
              <ns0:jc ns0:val="center"/>
              <ns0:rPr/>
            </ns0:pPr>
            <ns0:r>
              <ns0:rPr>
                <ns0:rFonts ns0:eastAsia="Times New Roman" ns0:cs="Times New Roman"/>
                <ns0:b/>
                <ns0:color ns0:val="000000"/>
                <ns0:sz ns0:val="28"/>
              </ns0:rPr>
              <ns0:t>NGHIÊN CỨU PHÁT TRIỂN HỆ THỐNG THÔNG TIN</ns0:t>
              <ns0:br/>
              <ns0:t>HỖ TRỢ QUẢN LÝ VĂN BẰNG CHỨNG CHỈ</ns0:t>
              <ns0:br/>
              <ns0:t>DỰA TRÊN NỀN TẢNG BLOCKCHAIN</ns0:t>
            </ns0:r>
          </ns0:p>
        </ns0:tc>
      </ns0:tr>
      <ns0:tr>
        <ns0:trPr>
          <ns0:trHeight ns0:val="6427" ns0:hRule="atLeast"/>
          <ns0:cantSplit ns0:val="true"/>
        </ns0:trPr>
        <ns0:tc>
          <ns0:tcPr>
            <ns0:tcW ns0:w="9570" ns0:type="dxa"/>
            <ns0:tcBorders>
              <ns0:start ns0:val="thinThickSmallGap" ns0:sz="24" ns0:space="0" ns0:color="000000"/>
              <ns0:end ns0:val="thickThinSmallGap" ns0:sz="24" ns0:space="0" ns0:color="000000"/>
            </ns0:tcBorders>
          </ns0:tcPr>
          <ns0:p>
            <ns0:pPr>
              <ns0:pStyle ns0:val="TrangBa"/>
              <ns0:keepNext ns0:val="true"/>
              <ns0:widowControl ns0:val="false"/>
              <ns0:spacing ns0:after="0" ns0:line="240" ns0:lineRule="auto" ns0:before="800"/>
              <ns0:jc ns0:val="center"/>
            </ns0:pPr>
            <ns0:r>
              <ns0:rPr>
                <ns0:i/>
                <ns0:rFonts ns0:ascii="Times New Roman" ns0:hAnsi="Times New Roman" ns0:cs="Times New Roman" ns0:eastAsia="Times New Roman"/>
                <ns0:sz ns0:val="28"/>
                <ns0:szCs ns0:val="28"/>
              </ns0:rPr>
              <ns0:t>Ngành:</ns0:t>
            </ns0:r>
            <ns0:r>
              <ns0:rPr>
                <ns0:b/>
                <ns0:rFonts ns0:ascii="Times New Roman" ns0:hAnsi="Times New Roman" ns0:cs="Times New Roman" ns0:eastAsia="Times New Roman"/>
                <ns0:sz ns0:val="28"/>
                <ns0:szCs ns0:val="28"/>
              </ns0:rPr>
              <ns0:t> An toàn thông tin</ns0:t>
            </ns0:r>
          </ns0:p>
          <ns0:p>
            <ns0:pPr>
              <ns0:pStyle ns0:val="TrangBa"/>
              <ns0:keepNext ns0:val="true"/>
              <ns0:widowControl ns0:val="false"/>
              <ns0:spacing ns0:after="0" ns0:line="240" ns0:lineRule="auto"/>
              <ns0:jc ns0:val="center"/>
            </ns0:pPr>
            <ns0:r>
              <ns0:rPr>
                <ns0:i/>
                <ns0:rFonts ns0:ascii="Times New Roman" ns0:hAnsi="Times New Roman" ns0:cs="Times New Roman" ns0:eastAsia="Times New Roman"/>
                <ns0:sz ns0:val="28"/>
                <ns0:szCs ns0:val="28"/>
              </ns0:rPr>
              <ns0:t>Mã số:</ns0:t>
            </ns0:r>
            <ns0:r>
              <ns0:rPr>
                <ns0:b/>
                <ns0:rFonts ns0:ascii="Times New Roman" ns0:hAnsi="Times New Roman" ns0:cs="Times New Roman" ns0:eastAsia="Times New Roman"/>
                <ns0:sz ns0:val="28"/>
                <ns0:szCs ns0:val="28"/>
              </ns0:rPr>
              <ns0:t> 7.48.02.02</ns0:t>
            </ns0:r>
          </ns0:p>
          <ns0:p ns6:paraId="048EE6C9" ns6:textId="77777777" ns0:rsidR="000F0A9A" ns0:rsidRDefault="000F0A9A" ns0:rsidP="00D36C81">
            <ns0:pPr>
              <ns0:pStyle ns0:val="TrangBa"/>
              <ns0:tabs>
                <ns0:tab ns0:val="left" ns0:pos="1134"/>
                <ns0:tab ns0:val="left" ns0:pos="1701"/>
              </ns0:tabs>
              <ns0:jc ns0:val="left"/>
            </ns0:pPr>
            <ns0:r>
              <ns0:tab/>
            </ns0:r>
            <ns0:r>
              <ns0:rPr>
                <ns0:i/>
              </ns0:rPr>
              <ns0:t>Sinh viên t</ns0:t>
            </ns0:r>
            <ns0:r ns0:rsidRPr="00340958">
              <ns0:rPr>
                <ns0:i/>
              </ns0:rPr>
              <ns0:t>hực hiện</ns0:t>
            </ns0:r>
            <ns0:r>
              <ns0:t>:</ns0:t>
            </ns0:r>
          </ns0:p>
          <ns0:p ns6:paraId="06C8FF30" ns6:textId="748BBFA7" ns0:rsidR="00565494" ns0:rsidRPr="00565494" ns0:rsidRDefault="00565494" ns0:rsidP="00662EA2">
            <ns0:pPr>
              <ns0:pStyle ns0:val="TrangBa"/>
              <ns0:tabs>
                <ns0:tab ns0:val="left" ns0:pos="1134"/>
                <ns0:tab ns0:val="left" ns0:pos="1701"/>
              </ns0:tabs>
              <ns0:ind ns0:left="2060"/>
              <ns0:jc ns0:val="left"/>
            </ns0:pPr>
            <ns0:r ns0:rsidRPr="00565494">
              <ns0:rPr>
                <ns0:b/>
              </ns0:rPr>
              <ns0:t>Phạm Đức Khải – MSSV: AT190226</ns0:t>
            </ns0:r>
            <ns0:r>
              <ns0:rPr>
                <ns0:b/>
                <ns0:lang ns0:val="vi-VN"/>
              </ns0:rPr>
              <ns0:t xml:space="preserve"/>
            </ns0:r>
            <ns0:r ns0:rsidR="00662EA2">
              <ns0:rPr>
                <ns0:b/>
                <ns0:lang ns0:val="en-US"/>
              </ns0:rPr>
              <ns0:t/>
            </ns0:r>
            <ns0:r>
              <ns0:rPr>
                <ns0:b/>
                <ns0:lang ns0:val="vi-VN"/>
              </ns0:rPr>
              <ns0:t/>
            </ns0:r>
          </ns0:p>
          <ns0:p ns6:paraId="67F27A6D" ns6:textId="586255C1" ns0:rsidR="00565494" ns0:rsidRDefault="00565494" ns0:rsidP="00662EA2">
            <ns0:pPr>
              <ns0:pStyle ns0:val="TrangBa"/>
              <ns0:tabs>
                <ns0:tab ns0:val="left" ns0:pos="1134"/>
                <ns0:tab ns0:val="left" ns0:pos="1701"/>
              </ns0:tabs>
              <ns0:ind ns0:left="2060"/>
              <ns0:jc ns0:val="left"/>
            </ns0:pPr>
          </ns0:p>
          <ns0:p ns6:paraId="16242D30" ns6:textId="7DD8F201" ns0:rsidR="000F0A9A" ns0:rsidRDefault="000F0A9A" ns0:rsidP="00D36C81">
            <ns0:pPr>
              <ns0:pStyle ns0:val="TrangBa"/>
              <ns0:tabs>
                <ns0:tab ns0:val="left" ns0:pos="1134"/>
                <ns0:tab ns0:val="left" ns0:pos="1701"/>
              </ns0:tabs>
              <ns0:jc ns0:val="left"/>
            </ns0:pPr>
          </ns0:p>
          <ns0:p ns6:paraId="04E63A8C" ns6:textId="2BF7FECE" ns0:rsidR="000F0A9A" ns0:rsidRDefault="000F0A9A" ns0:rsidP="00D36C81">
            <ns0:pPr>
              <ns0:pStyle ns0:val="TrangBa"/>
              <ns0:tabs>
                <ns0:tab ns0:val="left" ns0:pos="1134"/>
                <ns0:tab ns0:val="left" ns0:pos="1701"/>
              </ns0:tabs>
              <ns0:jc ns0:val="left"/>
            </ns0:pPr>
            <ns0:r>
              <ns0:tab/>
            </ns0:r>
            <ns0:r>
              <ns0:rPr>
                <ns0:i/>
              </ns0:rPr>
              <ns0:t>Người</ns0:t>
            </ns0:r>
            <ns0:r ns0:rsidRPr="00340958">
              <ns0:rPr>
                <ns0:i/>
              </ns0:rPr>
              <ns0:t xml:space="preserve"> hướng dẫn</ns0:t>
            </ns0:r>
            <ns0:r>
              <ns0:t>:</ns0:t>
            </ns0:r>
          </ns0:p>
          <ns0:p ns6:paraId="0F60C881" ns6:textId="77777777" ns0:rsidR="000F0A9A" ns0:rsidRPr="00340958" ns0:rsidRDefault="000F0A9A" ns0:rsidP="00D36C81">
            <ns0:pPr>
              <ns0:pStyle ns0:val="TrangBa"/>
              <ns0:tabs>
                <ns0:tab ns0:val="left" ns0:pos="1134"/>
                <ns0:tab ns0:val="left" ns0:pos="1701"/>
              </ns0:tabs>
              <ns0:jc ns0:val="left"/>
              <ns0:rPr>
                <ns0:b/>
              </ns0:rPr>
            </ns0:pPr>
            <ns0:r ns0:rsidRPr="00340958">
              <ns0:rPr>
                <ns0:b/>
              </ns0:rPr>
              <ns0:tab/>
            </ns0:r>
            <ns0:r ns0:rsidRPr="00340958">
              <ns0:rPr>
                <ns0:b/>
              </ns0:rPr>
              <ns0:tab/>
              <ns0:t xml:space="preserve">TS. Trần Trung</ns0:t>
            </ns0:r>
            <ns0:r ns0:rsidR="008F00B0">
              <ns0:rPr>
                <ns0:b/>
              </ns0:rPr>
              <ns0:t/>
            </ns0:r>
          </ns0:p>
          <ns0:p ns6:paraId="0EF8C6D2" ns6:textId="77777777" ns0:rsidR="000F0A9A" ns0:rsidRDefault="000F0A9A" ns0:rsidP="00D36C81">
            <ns0:pPr>
              <ns0:pStyle ns0:val="TrangBa"/>
              <ns0:tabs>
                <ns0:tab ns0:val="left" ns0:pos="1134"/>
                <ns0:tab ns0:val="left" ns0:pos="1701"/>
              </ns0:tabs>
              <ns0:jc ns0:val="left"/>
            </ns0:pPr>
            <ns0:r>
              <ns0:tab/>
            </ns0:r>
            <ns0:r>
              <ns0:tab/>
              <ns0:t>Khoa CNTT – Trường Đại học Điện lực</ns0:t>
            </ns0:r>
          </ns0:p>
        </ns0:tc>
      </ns0:tr>
      <ns0:tr>
        <ns0:trPr>
          <ns0:trHeight ns0:val="1064" ns0:hRule="atLeast"/>
          <ns0:cantSplit ns0:val="true"/>
        </ns0:trPr>
        <ns0:tc>
          <ns0:tcPr>
            <ns0:tcW ns0:w="9570" ns0:type="dxa"/>
            <ns0:tcBorders>
              <ns0:start ns0:val="thinThickSmallGap" ns0:sz="24" ns0:space="0" ns0:color="000000"/>
              <ns0:bottom ns0:val="thickThinSmallGap" ns0:sz="24" ns0:space="0" ns0:color="000000"/>
              <ns0:end ns0:val="thickThinSmallGap" ns0:sz="24" ns0:space="0" ns0:color="000000"/>
            </ns0:tcBorders>
            <ns0:vAlign ns0:val="bottom"/>
          </ns0:tcPr>
          <ns0:p>
            <ns0:pPr>
              <ns0:pStyle ns0:val="Normal"/>
              <ns0:keepNext ns0:val="false"/>
              <ns0:widowControl ns0:val="false"/>
              <ns0:spacing ns0:lineRule="auto" ns0:line="312" ns0:before="0" ns0:after="0"/>
              <ns0:ind ns0:hanging="0"/>
              <ns0:jc ns0:val="center"/>
              <ns0:rPr/>
            </ns0:pPr>
            <ns0:r>
              <ns0:rPr>
                <ns0:rFonts ns0:eastAsia="Times New Roman" ns0:cs="Times New Roman"/>
                <ns0:color ns0:val="000000"/>
                <ns0:sz ns0:val="28"/>
              </ns0:rPr>
              <ns0:t>Hà Nội, 2026</ns0:t>
            </ns0:r>
          </ns0:p>
        </ns0:tc>
      </ns0:tr>
    </ns0:tbl>
    <ns0:p>
      <ns0:pPr>
        <ns0:sectPr>
          <ns0:headerReference ns0:type="default" ns5:id="rId4"/>
          <ns0:footerReference ns0:type="default" ns5:id="rId5"/>
          <ns0:type ns0:val="nextPage"/>
          <ns0:pgSz ns0:w="11906" ns0:h="16838"/>
          <ns0:pgMar ns0:left="1701" ns0:right="850" ns0:gutter="0" ns0:header="709" ns0:top="1134" ns0:footer="709" ns0:bottom="1134"/>
          <ns0:pgNumType ns0:start="1" ns0:fmt="decimal"/>
          <ns0:formProt ns0:val="false"/>
          <ns0:textDirection ns0:val="lrTb"/>
          <ns0:docGrid ns0:type="default" ns0:linePitch="381" ns0:charSpace="0"/>
        </ns0:sectPr>
      </ns0:pPr>
    </ns0:p>
    <ns0:p>
      <ns0:pPr>
        <ns0:pStyle ns0:val="ReportIndexTitle"/>
        <ns0:keepNext ns0:val="true"/>
        <ns0:keepLines/>
        <ns0:rPr/>
      </ns0:pPr>
      <ns0:r>
        <ns0:rPr/>
        <ns0:t>MỤC LỤC</ns0:t>
      </ns0:r>
    </ns0:p>
    <ns0:sdt>
      <ns0:sdtPr>
        <ns0:docPartObj>
          <ns0:docPartGallery ns0:val="Table of Contents"/>
          <ns0:docPartUnique ns0:val="true"/>
        </ns0:docPartObj>
      </ns0:sdtPr>
      <ns0:sdtContent>
        <ns0:p>
          <ns0:pPr>
            <ns0:pStyle ns0:val="Contents1"/>
            <ns0:tabs>
              <ns0:tab ns0:val="clear" ns0:pos="9344"/>
              <ns0:tab ns0:val="right" ns0:pos="9355" ns0:leader="dot"/>
            </ns0:tabs>
            <ns0:rPr/>
          </ns0:pPr>
          <ns0:r>
            <ns0:fldChar ns0:fldCharType="begin"/>
          </ns0:r>
          <ns0:r>
            <ns0:rPr>
              <ns0:webHidden/>
              <ns0:rStyle ns0:val="IndexLink"/>
            </ns0:rPr>
            <ns0:instrText xml:space="preserve"> TOC \z \o "1-3" \t "Report Unnumbered,1,Report Appendix,2" \h</ns0:instrText>
          </ns0:r>
          <ns0:r>
            <ns0:rPr>
              <ns0:webHidden/>
              <ns0:rStyle ns0:val="IndexLink"/>
            </ns0:rPr>
            <ns0:fldChar ns0:fldCharType="separate"/>
          </ns0:r>
          <ns0:hyperlink ns0:anchor="__RefHeading___Toc10218_3013018603">
            <ns0:r>
              <ns0:rPr>
                <ns0:webHidden/>
                <ns0:rStyle ns0:val="IndexLink"/>
              </ns0:rPr>
              <ns0:t>LỜI CẢM ƠN</ns0:t>
              <ns0:tab/>
              <ns0:t>x</ns0:t>
            </ns0:r>
          </ns0:hyperlink>
        </ns0:p>
        <ns0:p>
          <ns0:pPr>
            <ns0:pStyle ns0:val="Contents1"/>
            <ns0:tabs>
              <ns0:tab ns0:val="clear" ns0:pos="9344"/>
              <ns0:tab ns0:val="right" ns0:pos="9355" ns0:leader="dot"/>
            </ns0:tabs>
            <ns0:rPr/>
          </ns0:pPr>
          <ns0:hyperlink ns0:anchor="__RefHeading___Toc10226_3013018603">
            <ns0:r>
              <ns0:rPr>
                <ns0:webHidden/>
                <ns0:rStyle ns0:val="IndexLink"/>
              </ns0:rPr>
              <ns0:t>LỜI NÓI ĐẦU</ns0:t>
              <ns0:tab/>
              <ns0:t>xi</ns0:t>
            </ns0:r>
          </ns0:hyperlink>
        </ns0:p>
        <ns0:p>
          <ns0:pPr>
            <ns0:pStyle ns0:val="Contents1"/>
            <ns0:tabs>
              <ns0:tab ns0:val="clear" ns0:pos="9344"/>
              <ns0:tab ns0:val="right" ns0:pos="9355" ns0:leader="dot"/>
            </ns0:tabs>
            <ns0:rPr/>
          </ns0:pPr>
          <ns0:hyperlink ns0:anchor="__RefHeading___Toc9960_3013018603">
            <ns0:r>
              <ns0:rPr>
                <ns0:webHidden/>
                <ns0:rStyle ns0:val="IndexLink"/>
                <ns0:i ns0:val="false"/>
              </ns0:rPr>
              <ns0:t>CHƯƠNG I. CƠ SỞ LÝ THUYẾT VỀ CÔNG NGHỆ BLOCKCHAIN</ns0:t>
            </ns0:r>
            <ns0:r>
              <ns0:rPr>
                <ns0:rStyle ns0:val="IndexLink"/>
              </ns0:rPr>
              <ns0:tab/>
              <ns0:t>1</ns0:t>
            </ns0:r>
          </ns0:hyperlink>
        </ns0:p>
        <ns0:p>
          <ns0:pPr>
            <ns0:pStyle ns0:val="Contents2"/>
            <ns0:tabs>
              <ns0:tab ns0:val="clear" ns0:pos="9344"/>
              <ns0:tab ns0:val="right" ns0:pos="9355" ns0:leader="dot"/>
            </ns0:tabs>
            <ns0:rPr/>
          </ns0:pPr>
          <ns0:hyperlink ns0:anchor="__RefHeading___Toc9962_3013018603">
            <ns0:r>
              <ns0:rPr>
                <ns0:webHidden/>
                <ns0:rStyle ns0:val="IndexLink"/>
                <ns0:i ns0:val="false"/>
              </ns0:rPr>
              <ns0:t>1.1. Tổng quan về công nghệ Blockchain</ns0:t>
            </ns0:r>
            <ns0:r>
              <ns0:rPr>
                <ns0:rStyle ns0:val="IndexLink"/>
              </ns0:rPr>
              <ns0:tab/>
              <ns0:t>1</ns0:t>
            </ns0:r>
          </ns0:hyperlink>
        </ns0:p>
        <ns0:p>
          <ns0:pPr>
            <ns0:pStyle ns0:val="Contents3"/>
            <ns0:tabs>
              <ns0:tab ns0:val="clear" ns0:pos="9344"/>
              <ns0:tab ns0:val="right" ns0:pos="9355" ns0:leader="dot"/>
            </ns0:tabs>
            <ns0:rPr/>
          </ns0:pPr>
          <ns0:hyperlink ns0:anchor="__RefHeading___Toc9964_3013018603">
            <ns0:r>
              <ns0:rPr>
                <ns0:webHidden/>
                <ns0:rStyle ns0:val="IndexLink"/>
                <ns0:i/>
              </ns0:rPr>
              <ns0:t>1.1.1. Khái niệm và mục tiêu hình thành</ns0:t>
            </ns0:r>
            <ns0:r>
              <ns0:rPr>
                <ns0:rStyle ns0:val="IndexLink"/>
              </ns0:rPr>
              <ns0:tab/>
              <ns0:t>1</ns0:t>
            </ns0:r>
          </ns0:hyperlink>
        </ns0:p>
        <ns0:p>
          <ns0:pPr>
            <ns0:pStyle ns0:val="Contents3"/>
            <ns0:tabs>
              <ns0:tab ns0:val="clear" ns0:pos="9344"/>
              <ns0:tab ns0:val="right" ns0:pos="9355" ns0:leader="dot"/>
            </ns0:tabs>
            <ns0:rPr/>
          </ns0:pPr>
          <ns0:hyperlink ns0:anchor="__RefHeading___Toc9966_3013018603">
            <ns0:r>
              <ns0:rPr>
                <ns0:webHidden/>
                <ns0:rStyle ns0:val="IndexLink"/>
                <ns0:i/>
              </ns0:rPr>
              <ns0:t>1.1.2. Quá trình phát triển</ns0:t>
            </ns0:r>
            <ns0:r>
              <ns0:rPr>
                <ns0:rStyle ns0:val="IndexLink"/>
              </ns0:rPr>
              <ns0:tab/>
              <ns0:t>1</ns0:t>
            </ns0:r>
          </ns0:hyperlink>
        </ns0:p>
        <ns0:p>
          <ns0:pPr>
            <ns0:pStyle ns0:val="Contents3"/>
            <ns0:tabs>
              <ns0:tab ns0:val="clear" ns0:pos="9344"/>
              <ns0:tab ns0:val="right" ns0:pos="9355" ns0:leader="dot"/>
            </ns0:tabs>
            <ns0:rPr/>
          </ns0:pPr>
          <ns0:hyperlink ns0:anchor="__RefHeading___Toc9968_3013018603">
            <ns0:r>
              <ns0:rPr>
                <ns0:webHidden/>
                <ns0:rStyle ns0:val="IndexLink"/>
                <ns0:i/>
              </ns0:rPr>
              <ns0:t>1.1.3. Đặc trưng, giới hạn và những cách hiểu cần tránh</ns0:t>
            </ns0:r>
            <ns0:r>
              <ns0:rPr>
                <ns0:rStyle ns0:val="IndexLink"/>
              </ns0:rPr>
              <ns0:tab/>
              <ns0:t>2</ns0:t>
            </ns0:r>
          </ns0:hyperlink>
        </ns0:p>
        <ns0:p>
          <ns0:pPr>
            <ns0:pStyle ns0:val="Contents3"/>
            <ns0:tabs>
              <ns0:tab ns0:val="clear" ns0:pos="9344"/>
              <ns0:tab ns0:val="right" ns0:pos="9355" ns0:leader="dot"/>
            </ns0:tabs>
            <ns0:rPr/>
          </ns0:pPr>
          <ns0:hyperlink ns0:anchor="__RefHeading___Toc9970_3013018603">
            <ns0:r>
              <ns0:rPr>
                <ns0:webHidden/>
                <ns0:rStyle ns0:val="IndexLink"/>
                <ns0:i/>
              </ns0:rPr>
              <ns0:t>1.1.4. Phân biệt với DLT và cơ sở dữ liệu phân tán</ns0:t>
            </ns0:r>
            <ns0:r>
              <ns0:rPr>
                <ns0:rStyle ns0:val="IndexLink"/>
              </ns0:rPr>
              <ns0:tab/>
              <ns0:t>3</ns0:t>
            </ns0:r>
          </ns0:hyperlink>
        </ns0:p>
        <ns0:p>
          <ns0:pPr>
            <ns0:pStyle ns0:val="Contents2"/>
            <ns0:tabs>
              <ns0:tab ns0:val="clear" ns0:pos="9344"/>
              <ns0:tab ns0:val="right" ns0:pos="9355" ns0:leader="dot"/>
            </ns0:tabs>
            <ns0:rPr/>
          </ns0:pPr>
          <ns0:hyperlink ns0:anchor="__RefHeading___Toc9972_3013018603">
            <ns0:r>
              <ns0:rPr>
                <ns0:webHidden/>
                <ns0:rStyle ns0:val="IndexLink"/>
                <ns0:i ns0:val="false"/>
              </ns0:rPr>
              <ns0:t>1.2. Cấu trúc dữ liệu và nền tảng mật mã</ns0:t>
            </ns0:r>
            <ns0:r>
              <ns0:rPr>
                <ns0:rStyle ns0:val="IndexLink"/>
              </ns0:rPr>
              <ns0:tab/>
              <ns0:t>3</ns0:t>
            </ns0:r>
          </ns0:hyperlink>
        </ns0:p>
        <ns0:p>
          <ns0:pPr>
            <ns0:pStyle ns0:val="Contents3"/>
            <ns0:tabs>
              <ns0:tab ns0:val="clear" ns0:pos="9344"/>
              <ns0:tab ns0:val="right" ns0:pos="9355" ns0:leader="dot"/>
            </ns0:tabs>
            <ns0:rPr/>
          </ns0:pPr>
          <ns0:hyperlink ns0:anchor="__RefHeading___Toc9974_3013018603">
            <ns0:r>
              <ns0:rPr>
                <ns0:webHidden/>
                <ns0:rStyle ns0:val="IndexLink"/>
                <ns0:i/>
              </ns0:rPr>
              <ns0:t>1.2.1. Giao dịch, khối và liên kết băm</ns0:t>
            </ns0:r>
            <ns0:r>
              <ns0:rPr>
                <ns0:rStyle ns0:val="IndexLink"/>
              </ns0:rPr>
              <ns0:tab/>
              <ns0:t>3</ns0:t>
            </ns0:r>
          </ns0:hyperlink>
        </ns0:p>
        <ns0:p>
          <ns0:pPr>
            <ns0:pStyle ns0:val="Contents3"/>
            <ns0:tabs>
              <ns0:tab ns0:val="clear" ns0:pos="9344"/>
              <ns0:tab ns0:val="right" ns0:pos="9355" ns0:leader="dot"/>
            </ns0:tabs>
            <ns0:rPr/>
          </ns0:pPr>
          <ns0:hyperlink ns0:anchor="__RefHeading___Toc9976_3013018603">
            <ns0:r>
              <ns0:rPr>
                <ns0:webHidden/>
                <ns0:rStyle ns0:val="IndexLink"/>
                <ns0:i/>
              </ns0:rPr>
              <ns0:t>1.2.2. Hàm băm mật mã và cây Merkle</ns0:t>
            </ns0:r>
            <ns0:r>
              <ns0:rPr>
                <ns0:rStyle ns0:val="IndexLink"/>
              </ns0:rPr>
              <ns0:tab/>
              <ns0:t>4</ns0:t>
            </ns0:r>
          </ns0:hyperlink>
        </ns0:p>
        <ns0:p>
          <ns0:pPr>
            <ns0:pStyle ns0:val="Contents3"/>
            <ns0:tabs>
              <ns0:tab ns0:val="clear" ns0:pos="9344"/>
              <ns0:tab ns0:val="right" ns0:pos="9355" ns0:leader="dot"/>
            </ns0:tabs>
            <ns0:rPr/>
          </ns0:pPr>
          <ns0:hyperlink ns0:anchor="__RefHeading___Toc9978_3013018603">
            <ns0:r>
              <ns0:rPr>
                <ns0:webHidden/>
                <ns0:rStyle ns0:val="IndexLink"/>
                <ns0:i/>
              </ns0:rPr>
              <ns0:t>1.2.3. Mật mã khóa công khai và chữ ký số</ns0:t>
            </ns0:r>
            <ns0:r>
              <ns0:rPr>
                <ns0:rStyle ns0:val="IndexLink"/>
              </ns0:rPr>
              <ns0:tab/>
              <ns0:t>5</ns0:t>
            </ns0:r>
          </ns0:hyperlink>
        </ns0:p>
        <ns0:p>
          <ns0:pPr>
            <ns0:pStyle ns0:val="Contents3"/>
            <ns0:tabs>
              <ns0:tab ns0:val="clear" ns0:pos="9344"/>
              <ns0:tab ns0:val="right" ns0:pos="9355" ns0:leader="dot"/>
            </ns0:tabs>
            <ns0:rPr/>
          </ns0:pPr>
          <ns0:hyperlink ns0:anchor="__RefHeading___Toc9980_3013018603">
            <ns0:r>
              <ns0:rPr>
                <ns0:webHidden/>
                <ns0:rStyle ns0:val="IndexLink"/>
                <ns0:i/>
              </ns0:rPr>
              <ns0:t>1.2.4. Định danh, dấu thời gian và nonce</ns0:t>
            </ns0:r>
            <ns0:r>
              <ns0:rPr>
                <ns0:rStyle ns0:val="IndexLink"/>
              </ns0:rPr>
              <ns0:tab/>
              <ns0:t>6</ns0:t>
            </ns0:r>
          </ns0:hyperlink>
        </ns0:p>
        <ns0:p>
          <ns0:pPr>
            <ns0:pStyle ns0:val="Contents2"/>
            <ns0:tabs>
              <ns0:tab ns0:val="clear" ns0:pos="9344"/>
              <ns0:tab ns0:val="right" ns0:pos="9355" ns0:leader="dot"/>
            </ns0:tabs>
            <ns0:rPr/>
          </ns0:pPr>
          <ns0:hyperlink ns0:anchor="__RefHeading___Toc9982_3013018603">
            <ns0:r>
              <ns0:rPr>
                <ns0:webHidden/>
                <ns0:rStyle ns0:val="IndexLink"/>
                <ns0:i ns0:val="false"/>
              </ns0:rPr>
              <ns0:t>1.3. Kiến trúc và nguyên lý hoạt động</ns0:t>
            </ns0:r>
            <ns0:r>
              <ns0:rPr>
                <ns0:rStyle ns0:val="IndexLink"/>
              </ns0:rPr>
              <ns0:tab/>
              <ns0:t>7</ns0:t>
            </ns0:r>
          </ns0:hyperlink>
        </ns0:p>
        <ns0:p>
          <ns0:pPr>
            <ns0:pStyle ns0:val="Contents3"/>
            <ns0:tabs>
              <ns0:tab ns0:val="clear" ns0:pos="9344"/>
              <ns0:tab ns0:val="right" ns0:pos="9355" ns0:leader="dot"/>
            </ns0:tabs>
            <ns0:rPr/>
          </ns0:pPr>
          <ns0:hyperlink ns0:anchor="__RefHeading___Toc9984_3013018603">
            <ns0:r>
              <ns0:rPr>
                <ns0:webHidden/>
                <ns0:rStyle ns0:val="IndexLink"/>
                <ns0:i/>
              </ns0:rPr>
              <ns0:t>1.3.1. Mạng ngang hàng và vai trò của nút</ns0:t>
            </ns0:r>
            <ns0:r>
              <ns0:rPr>
                <ns0:rStyle ns0:val="IndexLink"/>
              </ns0:rPr>
              <ns0:tab/>
              <ns0:t>7</ns0:t>
            </ns0:r>
          </ns0:hyperlink>
        </ns0:p>
        <ns0:p>
          <ns0:pPr>
            <ns0:pStyle ns0:val="Contents3"/>
            <ns0:tabs>
              <ns0:tab ns0:val="clear" ns0:pos="9344"/>
              <ns0:tab ns0:val="right" ns0:pos="9355" ns0:leader="dot"/>
            </ns0:tabs>
            <ns0:rPr/>
          </ns0:pPr>
          <ns0:hyperlink ns0:anchor="__RefHeading___Toc9986_3013018603">
            <ns0:r>
              <ns0:rPr>
                <ns0:webHidden/>
                <ns0:rStyle ns0:val="IndexLink"/>
                <ns0:i/>
              </ns0:rPr>
              <ns0:t>1.3.2. Vòng đời giao dịch</ns0:t>
            </ns0:r>
            <ns0:r>
              <ns0:rPr>
                <ns0:rStyle ns0:val="IndexLink"/>
              </ns0:rPr>
              <ns0:tab/>
              <ns0:t>7</ns0:t>
            </ns0:r>
          </ns0:hyperlink>
        </ns0:p>
        <ns0:p>
          <ns0:pPr>
            <ns0:pStyle ns0:val="Contents3"/>
            <ns0:tabs>
              <ns0:tab ns0:val="clear" ns0:pos="9344"/>
              <ns0:tab ns0:val="right" ns0:pos="9355" ns0:leader="dot"/>
            </ns0:tabs>
            <ns0:rPr/>
          </ns0:pPr>
          <ns0:hyperlink ns0:anchor="__RefHeading___Toc9988_3013018603">
            <ns0:r>
              <ns0:rPr>
                <ns0:webHidden/>
                <ns0:rStyle ns0:val="IndexLink"/>
                <ns0:i/>
              </ns0:rPr>
              <ns0:t>1.3.3. Sao chép trạng thái và thực thi xác định</ns0:t>
            </ns0:r>
            <ns0:r>
              <ns0:rPr>
                <ns0:rStyle ns0:val="IndexLink"/>
              </ns0:rPr>
              <ns0:tab/>
              <ns0:t>8</ns0:t>
            </ns0:r>
          </ns0:hyperlink>
        </ns0:p>
        <ns0:p>
          <ns0:pPr>
            <ns0:pStyle ns0:val="Contents3"/>
            <ns0:tabs>
              <ns0:tab ns0:val="clear" ns0:pos="9344"/>
              <ns0:tab ns0:val="right" ns0:pos="9355" ns0:leader="dot"/>
            </ns0:tabs>
            <ns0:rPr/>
          </ns0:pPr>
          <ns0:hyperlink ns0:anchor="__RefHeading___Toc9990_3013018603">
            <ns0:r>
              <ns0:rPr>
                <ns0:webHidden/>
                <ns0:rStyle ns0:val="IndexLink"/>
                <ns0:i/>
              </ns0:rPr>
              <ns0:t>1.3.4. Hợp đồng thông minh và dữ liệu ngoài hệ thống</ns0:t>
            </ns0:r>
            <ns0:r>
              <ns0:rPr>
                <ns0:rStyle ns0:val="IndexLink"/>
              </ns0:rPr>
              <ns0:tab/>
              <ns0:t>8</ns0:t>
            </ns0:r>
          </ns0:hyperlink>
        </ns0:p>
        <ns0:p>
          <ns0:pPr>
            <ns0:pStyle ns0:val="Contents2"/>
            <ns0:tabs>
              <ns0:tab ns0:val="clear" ns0:pos="9344"/>
              <ns0:tab ns0:val="right" ns0:pos="9355" ns0:leader="dot"/>
            </ns0:tabs>
            <ns0:rPr/>
          </ns0:pPr>
          <ns0:hyperlink ns0:anchor="__RefHeading___Toc9992_3013018603">
            <ns0:r>
              <ns0:rPr>
                <ns0:webHidden/>
                <ns0:rStyle ns0:val="IndexLink"/>
                <ns0:i ns0:val="false"/>
              </ns0:rPr>
              <ns0:t>1.4. Cơ chế đồng thuận</ns0:t>
            </ns0:r>
            <ns0:r>
              <ns0:rPr>
                <ns0:rStyle ns0:val="IndexLink"/>
              </ns0:rPr>
              <ns0:tab/>
              <ns0:t>9</ns0:t>
            </ns0:r>
          </ns0:hyperlink>
        </ns0:p>
        <ns0:p>
          <ns0:pPr>
            <ns0:pStyle ns0:val="Contents3"/>
            <ns0:tabs>
              <ns0:tab ns0:val="clear" ns0:pos="9344"/>
              <ns0:tab ns0:val="right" ns0:pos="9355" ns0:leader="dot"/>
            </ns0:tabs>
            <ns0:rPr/>
          </ns0:pPr>
          <ns0:hyperlink ns0:anchor="__RefHeading___Toc9994_3013018603">
            <ns0:r>
              <ns0:rPr>
                <ns0:webHidden/>
                <ns0:rStyle ns0:val="IndexLink"/>
                <ns0:i/>
              </ns0:rPr>
              <ns0:t>1.4.1. Bài toán đồng thuận và mô hình lỗi</ns0:t>
            </ns0:r>
            <ns0:r>
              <ns0:rPr>
                <ns0:rStyle ns0:val="IndexLink"/>
              </ns0:rPr>
              <ns0:tab/>
              <ns0:t>9</ns0:t>
            </ns0:r>
          </ns0:hyperlink>
        </ns0:p>
        <ns0:p>
          <ns0:pPr>
            <ns0:pStyle ns0:val="Contents3"/>
            <ns0:tabs>
              <ns0:tab ns0:val="clear" ns0:pos="9344"/>
              <ns0:tab ns0:val="right" ns0:pos="9355" ns0:leader="dot"/>
            </ns0:tabs>
            <ns0:rPr/>
          </ns0:pPr>
          <ns0:hyperlink ns0:anchor="__RefHeading___Toc9996_3013018603">
            <ns0:r>
              <ns0:rPr>
                <ns0:webHidden/>
                <ns0:rStyle ns0:val="IndexLink"/>
                <ns0:i/>
              </ns0:rPr>
              <ns0:t>1.4.2. Proof of Work và Proof of Stake</ns0:t>
            </ns0:r>
            <ns0:r>
              <ns0:rPr>
                <ns0:rStyle ns0:val="IndexLink"/>
              </ns0:rPr>
              <ns0:tab/>
              <ns0:t>9</ns0:t>
            </ns0:r>
          </ns0:hyperlink>
        </ns0:p>
        <ns0:p>
          <ns0:pPr>
            <ns0:pStyle ns0:val="Contents3"/>
            <ns0:tabs>
              <ns0:tab ns0:val="clear" ns0:pos="9344"/>
              <ns0:tab ns0:val="right" ns0:pos="9355" ns0:leader="dot"/>
            </ns0:tabs>
            <ns0:rPr/>
          </ns0:pPr>
          <ns0:hyperlink ns0:anchor="__RefHeading___Toc9998_3013018603">
            <ns0:r>
              <ns0:rPr>
                <ns0:webHidden/>
                <ns0:rStyle ns0:val="IndexLink"/>
                <ns0:i/>
              </ns0:rPr>
              <ns0:t>1.4.3. Đồng thuận CFT và BFT trong mạng định danh</ns0:t>
            </ns0:r>
            <ns0:r>
              <ns0:rPr>
                <ns0:rStyle ns0:val="IndexLink"/>
              </ns0:rPr>
              <ns0:tab/>
              <ns0:t>10</ns0:t>
            </ns0:r>
          </ns0:hyperlink>
        </ns0:p>
        <ns0:p>
          <ns0:pPr>
            <ns0:pStyle ns0:val="Contents3"/>
            <ns0:tabs>
              <ns0:tab ns0:val="clear" ns0:pos="9344"/>
              <ns0:tab ns0:val="right" ns0:pos="9355" ns0:leader="dot"/>
            </ns0:tabs>
            <ns0:rPr/>
          </ns0:pPr>
          <ns0:hyperlink ns0:anchor="__RefHeading___Toc10000_3013018603">
            <ns0:r>
              <ns0:rPr>
                <ns0:webHidden/>
                <ns0:rStyle ns0:val="IndexLink"/>
                <ns0:i/>
              </ns0:rPr>
              <ns0:t>1.4.4. Tính hoàn tất và đánh đổi thiết kế</ns0:t>
            </ns0:r>
            <ns0:r>
              <ns0:rPr>
                <ns0:rStyle ns0:val="IndexLink"/>
              </ns0:rPr>
              <ns0:tab/>
              <ns0:t>10</ns0:t>
            </ns0:r>
          </ns0:hyperlink>
        </ns0:p>
        <ns0:p>
          <ns0:pPr>
            <ns0:pStyle ns0:val="Contents2"/>
            <ns0:tabs>
              <ns0:tab ns0:val="clear" ns0:pos="9344"/>
              <ns0:tab ns0:val="right" ns0:pos="9355" ns0:leader="dot"/>
            </ns0:tabs>
            <ns0:rPr/>
          </ns0:pPr>
          <ns0:hyperlink ns0:anchor="__RefHeading___Toc10002_3013018603">
            <ns0:r>
              <ns0:rPr>
                <ns0:webHidden/>
                <ns0:rStyle ns0:val="IndexLink"/>
                <ns0:i ns0:val="false"/>
              </ns0:rPr>
              <ns0:t>1.5. Phân loại Blockchain và điều kiện lựa chọn</ns0:t>
            </ns0:r>
            <ns0:r>
              <ns0:rPr>
                <ns0:rStyle ns0:val="IndexLink"/>
              </ns0:rPr>
              <ns0:tab/>
              <ns0:t>11</ns0:t>
            </ns0:r>
          </ns0:hyperlink>
        </ns0:p>
        <ns0:p>
          <ns0:pPr>
            <ns0:pStyle ns0:val="Contents3"/>
            <ns0:tabs>
              <ns0:tab ns0:val="clear" ns0:pos="9344"/>
              <ns0:tab ns0:val="right" ns0:pos="9355" ns0:leader="dot"/>
            </ns0:tabs>
            <ns0:rPr/>
          </ns0:pPr>
          <ns0:hyperlink ns0:anchor="__RefHeading___Toc10004_3013018603">
            <ns0:r>
              <ns0:rPr>
                <ns0:webHidden/>
                <ns0:rStyle ns0:val="IndexLink"/>
                <ns0:i/>
              </ns0:rPr>
              <ns0:t>1.5.1. Các trục phân loại</ns0:t>
            </ns0:r>
            <ns0:r>
              <ns0:rPr>
                <ns0:rStyle ns0:val="IndexLink"/>
              </ns0:rPr>
              <ns0:tab/>
              <ns0:t>11</ns0:t>
            </ns0:r>
          </ns0:hyperlink>
        </ns0:p>
        <ns0:p>
          <ns0:pPr>
            <ns0:pStyle ns0:val="Contents3"/>
            <ns0:tabs>
              <ns0:tab ns0:val="clear" ns0:pos="9344"/>
              <ns0:tab ns0:val="right" ns0:pos="9355" ns0:leader="dot"/>
            </ns0:tabs>
            <ns0:rPr/>
          </ns0:pPr>
          <ns0:hyperlink ns0:anchor="__RefHeading___Toc10006_3013018603">
            <ns0:r>
              <ns0:rPr>
                <ns0:webHidden/>
                <ns0:rStyle ns0:val="IndexLink"/>
                <ns0:i/>
              </ns0:rPr>
              <ns0:t>1.5.2. So sánh các mô hình triển khai</ns0:t>
            </ns0:r>
            <ns0:r>
              <ns0:rPr>
                <ns0:rStyle ns0:val="IndexLink"/>
              </ns0:rPr>
              <ns0:tab/>
              <ns0:t>12</ns0:t>
            </ns0:r>
          </ns0:hyperlink>
        </ns0:p>
        <ns0:p>
          <ns0:pPr>
            <ns0:pStyle ns0:val="Contents3"/>
            <ns0:tabs>
              <ns0:tab ns0:val="clear" ns0:pos="9344"/>
              <ns0:tab ns0:val="right" ns0:pos="9355" ns0:leader="dot"/>
            </ns0:tabs>
            <ns0:rPr/>
          </ns0:pPr>
          <ns0:hyperlink ns0:anchor="__RefHeading___Toc10008_3013018603">
            <ns0:r>
              <ns0:rPr>
                <ns0:webHidden/>
                <ns0:rStyle ns0:val="IndexLink"/>
                <ns0:i/>
              </ns0:rPr>
              <ns0:t>1.5.3. Khi nên và không nên sử dụng Blockchain</ns0:t>
            </ns0:r>
            <ns0:r>
              <ns0:rPr>
                <ns0:rStyle ns0:val="IndexLink"/>
              </ns0:rPr>
              <ns0:tab/>
              <ns0:t>13</ns0:t>
            </ns0:r>
          </ns0:hyperlink>
        </ns0:p>
        <ns0:p>
          <ns0:pPr>
            <ns0:pStyle ns0:val="Contents2"/>
            <ns0:tabs>
              <ns0:tab ns0:val="clear" ns0:pos="9344"/>
              <ns0:tab ns0:val="right" ns0:pos="9355" ns0:leader="dot"/>
            </ns0:tabs>
            <ns0:rPr/>
          </ns0:pPr>
          <ns0:hyperlink ns0:anchor="__RefHeading___Toc10010_3013018603">
            <ns0:r>
              <ns0:rPr>
                <ns0:webHidden/>
                <ns0:rStyle ns0:val="IndexLink"/>
                <ns0:i ns0:val="false"/>
              </ns0:rPr>
              <ns0:t>1.6. An toàn, quyền riêng tư và khả năng mở rộng</ns0:t>
            </ns0:r>
            <ns0:r>
              <ns0:rPr>
                <ns0:rStyle ns0:val="IndexLink"/>
              </ns0:rPr>
              <ns0:tab/>
              <ns0:t>13</ns0:t>
            </ns0:r>
          </ns0:hyperlink>
        </ns0:p>
        <ns0:p>
          <ns0:pPr>
            <ns0:pStyle ns0:val="Contents3"/>
            <ns0:tabs>
              <ns0:tab ns0:val="clear" ns0:pos="9344"/>
              <ns0:tab ns0:val="right" ns0:pos="9355" ns0:leader="dot"/>
            </ns0:tabs>
            <ns0:rPr/>
          </ns0:pPr>
          <ns0:hyperlink ns0:anchor="__RefHeading___Toc10012_3013018603">
            <ns0:r>
              <ns0:rPr>
                <ns0:webHidden/>
                <ns0:rStyle ns0:val="IndexLink"/>
                <ns0:i/>
              </ns0:rPr>
              <ns0:t>1.6.1. Mô hình đe dọa và bảo vệ nhiều lớp</ns0:t>
            </ns0:r>
            <ns0:r>
              <ns0:rPr>
                <ns0:rStyle ns0:val="IndexLink"/>
              </ns0:rPr>
              <ns0:tab/>
              <ns0:t>13</ns0:t>
            </ns0:r>
          </ns0:hyperlink>
        </ns0:p>
        <ns0:p>
          <ns0:pPr>
            <ns0:pStyle ns0:val="Contents3"/>
            <ns0:tabs>
              <ns0:tab ns0:val="clear" ns0:pos="9344"/>
              <ns0:tab ns0:val="right" ns0:pos="9355" ns0:leader="dot"/>
            </ns0:tabs>
            <ns0:rPr/>
          </ns0:pPr>
          <ns0:hyperlink ns0:anchor="__RefHeading___Toc10014_3013018603">
            <ns0:r>
              <ns0:rPr>
                <ns0:webHidden/>
                <ns0:rStyle ns0:val="IndexLink"/>
                <ns0:i/>
              </ns0:rPr>
              <ns0:t>1.6.2. Quản lý khóa, hợp đồng thông minh và nguồn dữ liệu ngoài</ns0:t>
            </ns0:r>
            <ns0:r>
              <ns0:rPr>
                <ns0:rStyle ns0:val="IndexLink"/>
              </ns0:rPr>
              <ns0:tab/>
              <ns0:t>14</ns0:t>
            </ns0:r>
          </ns0:hyperlink>
        </ns0:p>
        <ns0:p>
          <ns0:pPr>
            <ns0:pStyle ns0:val="Contents3"/>
            <ns0:tabs>
              <ns0:tab ns0:val="clear" ns0:pos="9344"/>
              <ns0:tab ns0:val="right" ns0:pos="9355" ns0:leader="dot"/>
            </ns0:tabs>
            <ns0:rPr/>
          </ns0:pPr>
          <ns0:hyperlink ns0:anchor="__RefHeading___Toc10016_3013018603">
            <ns0:r>
              <ns0:rPr>
                <ns0:webHidden/>
                <ns0:rStyle ns0:val="IndexLink"/>
                <ns0:i/>
              </ns0:rPr>
              <ns0:t>1.6.3. Quyền riêng tư và dữ liệu cá nhân</ns0:t>
            </ns0:r>
            <ns0:r>
              <ns0:rPr>
                <ns0:rStyle ns0:val="IndexLink"/>
              </ns0:rPr>
              <ns0:tab/>
              <ns0:t>14</ns0:t>
            </ns0:r>
          </ns0:hyperlink>
        </ns0:p>
        <ns0:p>
          <ns0:pPr>
            <ns0:pStyle ns0:val="Contents3"/>
            <ns0:tabs>
              <ns0:tab ns0:val="clear" ns0:pos="9344"/>
              <ns0:tab ns0:val="right" ns0:pos="9355" ns0:leader="dot"/>
            </ns0:tabs>
            <ns0:rPr/>
          </ns0:pPr>
          <ns0:hyperlink ns0:anchor="__RefHeading___Toc10018_3013018603">
            <ns0:r>
              <ns0:rPr>
                <ns0:webHidden/>
                <ns0:rStyle ns0:val="IndexLink"/>
                <ns0:i/>
              </ns0:rPr>
              <ns0:t>1.6.4. Khả năng mở rộng và khả năng tương tác</ns0:t>
            </ns0:r>
            <ns0:r>
              <ns0:rPr>
                <ns0:rStyle ns0:val="IndexLink"/>
              </ns0:rPr>
              <ns0:tab/>
              <ns0:t>15</ns0:t>
            </ns0:r>
          </ns0:hyperlink>
        </ns0:p>
        <ns0:p>
          <ns0:pPr>
            <ns0:pStyle ns0:val="Contents2"/>
            <ns0:tabs>
              <ns0:tab ns0:val="clear" ns0:pos="9344"/>
              <ns0:tab ns0:val="right" ns0:pos="9355" ns0:leader="dot"/>
            </ns0:tabs>
            <ns0:rPr/>
          </ns0:pPr>
          <ns0:hyperlink ns0:anchor="__RefHeading___Toc10020_3013018603">
            <ns0:r>
              <ns0:rPr>
                <ns0:webHidden/>
                <ns0:rStyle ns0:val="IndexLink"/>
                <ns0:i ns0:val="false"/>
              </ns0:rPr>
              <ns0:t>1.7. Định hướng ứng dụng trong quản lý văn bằng, chứng chỉ</ns0:t>
            </ns0:r>
            <ns0:r>
              <ns0:rPr>
                <ns0:rStyle ns0:val="IndexLink"/>
              </ns0:rPr>
              <ns0:tab/>
              <ns0:t>15</ns0:t>
            </ns0:r>
          </ns0:hyperlink>
        </ns0:p>
        <ns0:p>
          <ns0:pPr>
            <ns0:pStyle ns0:val="Contents3"/>
            <ns0:tabs>
              <ns0:tab ns0:val="clear" ns0:pos="9344"/>
              <ns0:tab ns0:val="right" ns0:pos="9355" ns0:leader="dot"/>
            </ns0:tabs>
            <ns0:rPr/>
          </ns0:pPr>
          <ns0:hyperlink ns0:anchor="__RefHeading___Toc10022_3013018603">
            <ns0:r>
              <ns0:rPr>
                <ns0:webHidden/>
                <ns0:rStyle ns0:val="IndexLink"/>
                <ns0:i/>
              </ns0:rPr>
              <ns0:t>1.7.1. Bài toán, tác nhân và yêu cầu kiểm chứng</ns0:t>
            </ns0:r>
            <ns0:r>
              <ns0:rPr>
                <ns0:rStyle ns0:val="IndexLink"/>
              </ns0:rPr>
              <ns0:tab/>
              <ns0:t>15</ns0:t>
            </ns0:r>
          </ns0:hyperlink>
        </ns0:p>
        <ns0:p>
          <ns0:pPr>
            <ns0:pStyle ns0:val="Contents3"/>
            <ns0:tabs>
              <ns0:tab ns0:val="clear" ns0:pos="9344"/>
              <ns0:tab ns0:val="right" ns0:pos="9355" ns0:leader="dot"/>
            </ns0:tabs>
            <ns0:rPr/>
          </ns0:pPr>
          <ns0:hyperlink ns0:anchor="__RefHeading___Toc10024_3013018603">
            <ns0:r>
              <ns0:rPr>
                <ns0:webHidden/>
                <ns0:rStyle ns0:val="IndexLink"/>
                <ns0:i/>
              </ns0:rPr>
              <ns0:t>1.7.2. Mô hình dữ liệu khái niệm trên chuỗi và ngoài chuỗi</ns0:t>
            </ns0:r>
            <ns0:r>
              <ns0:rPr>
                <ns0:rStyle ns0:val="IndexLink"/>
              </ns0:rPr>
              <ns0:tab/>
              <ns0:t>16</ns0:t>
            </ns0:r>
          </ns0:hyperlink>
        </ns0:p>
        <ns0:p>
          <ns0:pPr>
            <ns0:pStyle ns0:val="Contents3"/>
            <ns0:tabs>
              <ns0:tab ns0:val="clear" ns0:pos="9344"/>
              <ns0:tab ns0:val="right" ns0:pos="9355" ns0:leader="dot"/>
            </ns0:tabs>
            <ns0:rPr/>
          </ns0:pPr>
          <ns0:hyperlink ns0:anchor="__RefHeading___Toc10026_3013018603">
            <ns0:r>
              <ns0:rPr>
                <ns0:webHidden/>
                <ns0:rStyle ns0:val="IndexLink"/>
                <ns0:i/>
              </ns0:rPr>
              <ns0:t>1.7.3. Giá trị kỳ vọng, giới hạn và ranh giới trách nhiệm</ns0:t>
            </ns0:r>
            <ns0:r>
              <ns0:rPr>
                <ns0:rStyle ns0:val="IndexLink"/>
              </ns0:rPr>
              <ns0:tab/>
              <ns0:t>16</ns0:t>
            </ns0:r>
          </ns0:hyperlink>
        </ns0:p>
        <ns0:p>
          <ns0:pPr>
            <ns0:pStyle ns0:val="Contents3"/>
            <ns0:tabs>
              <ns0:tab ns0:val="clear" ns0:pos="9344"/>
              <ns0:tab ns0:val="right" ns0:pos="9355" ns0:leader="dot"/>
            </ns0:tabs>
            <ns0:rPr/>
          </ns0:pPr>
          <ns0:hyperlink ns0:anchor="__RefHeading___Toc10028_3013018603">
            <ns0:r>
              <ns0:rPr>
                <ns0:webHidden/>
                <ns0:rStyle ns0:val="IndexLink"/>
                <ns0:i/>
              </ns0:rPr>
              <ns0:t>1.7.4. Mô hình Blockcerts V3 và quan hệ với Verifiable Credentials</ns0:t>
            </ns0:r>
            <ns0:r>
              <ns0:rPr>
                <ns0:rStyle ns0:val="IndexLink"/>
              </ns0:rPr>
              <ns0:tab/>
              <ns0:t>17</ns0:t>
            </ns0:r>
          </ns0:hyperlink>
        </ns0:p>
        <ns0:p>
          <ns0:pPr>
            <ns0:pStyle ns0:val="Contents3"/>
            <ns0:tabs>
              <ns0:tab ns0:val="clear" ns0:pos="9344"/>
              <ns0:tab ns0:val="right" ns0:pos="9355" ns0:leader="dot"/>
            </ns0:tabs>
            <ns0:rPr/>
          </ns0:pPr>
          <ns0:hyperlink ns0:anchor="__RefHeading___Toc10030_3013018603">
            <ns0:r>
              <ns0:rPr>
                <ns0:webHidden/>
                <ns0:rStyle ns0:val="IndexLink"/>
                <ns0:i/>
              </ns0:rPr>
              <ns0:t>1.7.5. Bitcoin OP_RETURN và môi trường regtest</ns0:t>
            </ns0:r>
            <ns0:r>
              <ns0:rPr>
                <ns0:rStyle ns0:val="IndexLink"/>
              </ns0:rPr>
              <ns0:tab/>
              <ns0:t>17</ns0:t>
            </ns0:r>
          </ns0:hyperlink>
        </ns0:p>
        <ns0:p>
          <ns0:pPr>
            <ns0:pStyle ns0:val="Contents3"/>
            <ns0:tabs>
              <ns0:tab ns0:val="clear" ns0:pos="9344"/>
              <ns0:tab ns0:val="right" ns0:pos="9355" ns0:leader="dot"/>
            </ns0:tabs>
            <ns0:rPr/>
          </ns0:pPr>
          <ns0:hyperlink ns0:anchor="__RefHeading___Toc10032_3013018603">
            <ns0:r>
              <ns0:rPr>
                <ns0:webHidden/>
                <ns0:rStyle ns0:val="IndexLink"/>
                <ns0:i/>
              </ns0:rPr>
              <ns0:t>1.7.6. Bối cảnh pháp lý và ranh giới áp dụng tại Việt Nam</ns0:t>
            </ns0:r>
            <ns0:r>
              <ns0:rPr>
                <ns0:rStyle ns0:val="IndexLink"/>
              </ns0:rPr>
              <ns0:tab/>
              <ns0:t>18</ns0:t>
            </ns0:r>
          </ns0:hyperlink>
        </ns0:p>
        <ns0:p>
          <ns0:pPr>
            <ns0:pStyle ns0:val="Contents3"/>
            <ns0:tabs>
              <ns0:tab ns0:val="clear" ns0:pos="9344"/>
              <ns0:tab ns0:val="right" ns0:pos="9355" ns0:leader="dot"/>
            </ns0:tabs>
            <ns0:rPr/>
          </ns0:pPr>
          <ns0:hyperlink ns0:anchor="__RefHeading___Toc10034_3013018603">
            <ns0:r>
              <ns0:rPr>
                <ns0:webHidden/>
                <ns0:rStyle ns0:val="IndexLink"/>
                <ns0:i/>
              </ns0:rPr>
              <ns0:t>1.7.7. Đối chiếu các phương án và phạm vi đóng góp</ns0:t>
            </ns0:r>
            <ns0:r>
              <ns0:rPr>
                <ns0:rStyle ns0:val="IndexLink"/>
              </ns0:rPr>
              <ns0:tab/>
              <ns0:t>18</ns0:t>
            </ns0:r>
          </ns0:hyperlink>
        </ns0:p>
        <ns0:p>
          <ns0:pPr>
            <ns0:pStyle ns0:val="Contents2"/>
            <ns0:tabs>
              <ns0:tab ns0:val="clear" ns0:pos="9344"/>
              <ns0:tab ns0:val="right" ns0:pos="9355" ns0:leader="dot"/>
            </ns0:tabs>
            <ns0:rPr/>
          </ns0:pPr>
          <ns0:hyperlink ns0:anchor="__RefHeading___Toc10036_3013018603">
            <ns0:r>
              <ns0:rPr>
                <ns0:webHidden/>
                <ns0:rStyle ns0:val="IndexLink"/>
                <ns0:i ns0:val="false"/>
              </ns0:rPr>
              <ns0:t>1.8. Tổng kết Chương I</ns0:t>
            </ns0:r>
            <ns0:r>
              <ns0:rPr>
                <ns0:rStyle ns0:val="IndexLink"/>
              </ns0:rPr>
              <ns0:tab/>
              <ns0:t>19</ns0:t>
            </ns0:r>
          </ns0:hyperlink>
        </ns0:p>
        <ns0:p>
          <ns0:pPr>
            <ns0:pStyle ns0:val="Contents3"/>
            <ns0:tabs>
              <ns0:tab ns0:val="clear" ns0:pos="9344"/>
              <ns0:tab ns0:val="right" ns0:pos="9355" ns0:leader="dot"/>
            </ns0:tabs>
            <ns0:rPr/>
          </ns0:pPr>
          <ns0:hyperlink ns0:anchor="__RefHeading___Toc10038_3013018603">
            <ns0:r>
              <ns0:rPr>
                <ns0:webHidden/>
                <ns0:rStyle ns0:val="IndexLink"/>
                <ns0:i/>
              </ns0:rPr>
              <ns0:t>1.8.1. Kết quả lý luận chính</ns0:t>
            </ns0:r>
            <ns0:r>
              <ns0:rPr>
                <ns0:rStyle ns0:val="IndexLink"/>
              </ns0:rPr>
              <ns0:tab/>
              <ns0:t>19</ns0:t>
            </ns0:r>
          </ns0:hyperlink>
        </ns0:p>
        <ns0:p>
          <ns0:pPr>
            <ns0:pStyle ns0:val="Contents3"/>
            <ns0:tabs>
              <ns0:tab ns0:val="clear" ns0:pos="9344"/>
              <ns0:tab ns0:val="right" ns0:pos="9355" ns0:leader="dot"/>
            </ns0:tabs>
            <ns0:rPr/>
          </ns0:pPr>
          <ns0:hyperlink ns0:anchor="__RefHeading___Toc10040_3013018603">
            <ns0:r>
              <ns0:rPr>
                <ns0:webHidden/>
                <ns0:rStyle ns0:val="IndexLink"/>
                <ns0:i/>
              </ns0:rPr>
              <ns0:t>1.8.2. Cơ sở chuyển sang Chương II</ns0:t>
            </ns0:r>
            <ns0:r>
              <ns0:rPr>
                <ns0:rStyle ns0:val="IndexLink"/>
              </ns0:rPr>
              <ns0:tab/>
              <ns0:t>19</ns0:t>
            </ns0:r>
          </ns0:hyperlink>
        </ns0:p>
        <ns0:p>
          <ns0:pPr>
            <ns0:pStyle ns0:val="Contents1"/>
            <ns0:tabs>
              <ns0:tab ns0:val="clear" ns0:pos="9344"/>
              <ns0:tab ns0:val="right" ns0:pos="9355" ns0:leader="dot"/>
            </ns0:tabs>
            <ns0:rPr/>
          </ns0:pPr>
          <ns0:hyperlink ns0:anchor="__RefHeading___Toc10042_3013018603">
            <ns0:r>
              <ns0:rPr>
                <ns0:webHidden/>
                <ns0:rStyle ns0:val="IndexLink"/>
                <ns0:i ns0:val="false"/>
              </ns0:rPr>
              <ns0:t>CHƯƠNG II. PHÂN TÍCH VÀ THIẾT KẾ HỆ THỐNG</ns0:t>
            </ns0:r>
            <ns0:r>
              <ns0:rPr>
                <ns0:rStyle ns0:val="IndexLink"/>
              </ns0:rPr>
              <ns0:tab/>
              <ns0:t>20</ns0:t>
            </ns0:r>
          </ns0:hyperlink>
        </ns0:p>
        <ns0:p>
          <ns0:pPr>
            <ns0:pStyle ns0:val="Contents2"/>
            <ns0:tabs>
              <ns0:tab ns0:val="clear" ns0:pos="9344"/>
              <ns0:tab ns0:val="right" ns0:pos="9355" ns0:leader="dot"/>
            </ns0:tabs>
            <ns0:rPr/>
          </ns0:pPr>
          <ns0:hyperlink ns0:anchor="__RefHeading___Toc10044_3013018603">
            <ns0:r>
              <ns0:rPr>
                <ns0:webHidden/>
                <ns0:rStyle ns0:val="IndexLink"/>
                <ns0:i ns0:val="false"/>
              </ns0:rPr>
              <ns0:t>2.1. Phân tích bài toán</ns0:t>
            </ns0:r>
            <ns0:r>
              <ns0:rPr>
                <ns0:rStyle ns0:val="IndexLink"/>
              </ns0:rPr>
              <ns0:tab/>
              <ns0:t>20</ns0:t>
            </ns0:r>
          </ns0:hyperlink>
        </ns0:p>
        <ns0:p>
          <ns0:pPr>
            <ns0:pStyle ns0:val="Contents3"/>
            <ns0:tabs>
              <ns0:tab ns0:val="clear" ns0:pos="9344"/>
              <ns0:tab ns0:val="right" ns0:pos="9355" ns0:leader="dot"/>
            </ns0:tabs>
            <ns0:rPr/>
          </ns0:pPr>
          <ns0:hyperlink ns0:anchor="__RefHeading___Toc10046_3013018603">
            <ns0:r>
              <ns0:rPr>
                <ns0:webHidden/>
                <ns0:rStyle ns0:val="IndexLink"/>
                <ns0:i/>
              </ns0:rPr>
              <ns0:t>2.1.1. Bối cảnh nghiệp vụ</ns0:t>
            </ns0:r>
            <ns0:r>
              <ns0:rPr>
                <ns0:rStyle ns0:val="IndexLink"/>
              </ns0:rPr>
              <ns0:tab/>
              <ns0:t>20</ns0:t>
            </ns0:r>
          </ns0:hyperlink>
        </ns0:p>
        <ns0:p>
          <ns0:pPr>
            <ns0:pStyle ns0:val="Contents3"/>
            <ns0:tabs>
              <ns0:tab ns0:val="clear" ns0:pos="9344"/>
              <ns0:tab ns0:val="right" ns0:pos="9355" ns0:leader="dot"/>
            </ns0:tabs>
            <ns0:rPr/>
          </ns0:pPr>
          <ns0:hyperlink ns0:anchor="__RefHeading___Toc10048_3013018603">
            <ns0:r>
              <ns0:rPr>
                <ns0:webHidden/>
                <ns0:rStyle ns0:val="IndexLink"/>
                <ns0:i/>
              </ns0:rPr>
              <ns0:t>2.1.2. Phạm vi</ns0:t>
            </ns0:r>
            <ns0:r>
              <ns0:rPr>
                <ns0:rStyle ns0:val="IndexLink"/>
              </ns0:rPr>
              <ns0:tab/>
              <ns0:t>20</ns0:t>
            </ns0:r>
          </ns0:hyperlink>
        </ns0:p>
        <ns0:p>
          <ns0:pPr>
            <ns0:pStyle ns0:val="Contents2"/>
            <ns0:tabs>
              <ns0:tab ns0:val="clear" ns0:pos="9344"/>
              <ns0:tab ns0:val="right" ns0:pos="9355" ns0:leader="dot"/>
            </ns0:tabs>
            <ns0:rPr/>
          </ns0:pPr>
          <ns0:hyperlink ns0:anchor="__RefHeading___Toc10050_3013018603">
            <ns0:r>
              <ns0:rPr>
                <ns0:webHidden/>
                <ns0:rStyle ns0:val="IndexLink"/>
                <ns0:i ns0:val="false"/>
              </ns0:rPr>
              <ns0:t>2.2. Tác nhân và yêu cầu chức năng</ns0:t>
            </ns0:r>
            <ns0:r>
              <ns0:rPr>
                <ns0:rStyle ns0:val="IndexLink"/>
              </ns0:rPr>
              <ns0:tab/>
              <ns0:t>20</ns0:t>
            </ns0:r>
          </ns0:hyperlink>
        </ns0:p>
        <ns0:p>
          <ns0:pPr>
            <ns0:pStyle ns0:val="Contents3"/>
            <ns0:tabs>
              <ns0:tab ns0:val="clear" ns0:pos="9344"/>
              <ns0:tab ns0:val="right" ns0:pos="9355" ns0:leader="dot"/>
            </ns0:tabs>
            <ns0:rPr/>
          </ns0:pPr>
          <ns0:hyperlink ns0:anchor="__RefHeading___Toc10052_3013018603">
            <ns0:r>
              <ns0:rPr>
                <ns0:webHidden/>
                <ns0:rStyle ns0:val="IndexLink"/>
                <ns0:i/>
              </ns0:rPr>
              <ns0:t>2.2.1. Tác nhân</ns0:t>
            </ns0:r>
            <ns0:r>
              <ns0:rPr>
                <ns0:rStyle ns0:val="IndexLink"/>
              </ns0:rPr>
              <ns0:tab/>
              <ns0:t>20</ns0:t>
            </ns0:r>
          </ns0:hyperlink>
        </ns0:p>
        <ns0:p>
          <ns0:pPr>
            <ns0:pStyle ns0:val="Contents3"/>
            <ns0:tabs>
              <ns0:tab ns0:val="clear" ns0:pos="9344"/>
              <ns0:tab ns0:val="right" ns0:pos="9355" ns0:leader="dot"/>
            </ns0:tabs>
            <ns0:rPr/>
          </ns0:pPr>
          <ns0:hyperlink ns0:anchor="__RefHeading___Toc10054_3013018603">
            <ns0:r>
              <ns0:rPr>
                <ns0:webHidden/>
                <ns0:rStyle ns0:val="IndexLink"/>
                <ns0:i/>
              </ns0:rPr>
              <ns0:t>2.2.2. Yêu cầu chức năng</ns0:t>
            </ns0:r>
            <ns0:r>
              <ns0:rPr>
                <ns0:rStyle ns0:val="IndexLink"/>
              </ns0:rPr>
              <ns0:tab/>
              <ns0:t>21</ns0:t>
            </ns0:r>
          </ns0:hyperlink>
        </ns0:p>
        <ns0:p>
          <ns0:pPr>
            <ns0:pStyle ns0:val="Contents3"/>
            <ns0:tabs>
              <ns0:tab ns0:val="clear" ns0:pos="9344"/>
              <ns0:tab ns0:val="right" ns0:pos="9355" ns0:leader="dot"/>
            </ns0:tabs>
            <ns0:rPr/>
          </ns0:pPr>
          <ns0:hyperlink ns0:anchor="__RefHeading___Toc10056_3013018603">
            <ns0:r>
              <ns0:rPr>
                <ns0:webHidden/>
                <ns0:rStyle ns0:val="IndexLink"/>
                <ns0:i/>
              </ns0:rPr>
              <ns0:t>2.2.3. Quy tắc nghiệp vụ</ns0:t>
            </ns0:r>
            <ns0:r>
              <ns0:rPr>
                <ns0:rStyle ns0:val="IndexLink"/>
              </ns0:rPr>
              <ns0:tab/>
              <ns0:t>22</ns0:t>
            </ns0:r>
          </ns0:hyperlink>
        </ns0:p>
        <ns0:p>
          <ns0:pPr>
            <ns0:pStyle ns0:val="Contents2"/>
            <ns0:tabs>
              <ns0:tab ns0:val="clear" ns0:pos="9344"/>
              <ns0:tab ns0:val="right" ns0:pos="9355" ns0:leader="dot"/>
            </ns0:tabs>
            <ns0:rPr/>
          </ns0:pPr>
          <ns0:hyperlink ns0:anchor="__RefHeading___Toc10058_3013018603">
            <ns0:r>
              <ns0:rPr>
                <ns0:webHidden/>
                <ns0:rStyle ns0:val="IndexLink"/>
                <ns0:i ns0:val="false"/>
              </ns0:rPr>
              <ns0:t>2.3. Yêu cầu phi chức năng và mô hình đe dọa</ns0:t>
            </ns0:r>
            <ns0:r>
              <ns0:rPr>
                <ns0:rStyle ns0:val="IndexLink"/>
              </ns0:rPr>
              <ns0:tab/>
              <ns0:t>22</ns0:t>
            </ns0:r>
          </ns0:hyperlink>
        </ns0:p>
        <ns0:p>
          <ns0:pPr>
            <ns0:pStyle ns0:val="Contents3"/>
            <ns0:tabs>
              <ns0:tab ns0:val="clear" ns0:pos="9344"/>
              <ns0:tab ns0:val="right" ns0:pos="9355" ns0:leader="dot"/>
            </ns0:tabs>
            <ns0:rPr/>
          </ns0:pPr>
          <ns0:hyperlink ns0:anchor="__RefHeading___Toc10060_3013018603">
            <ns0:r>
              <ns0:rPr>
                <ns0:webHidden/>
                <ns0:rStyle ns0:val="IndexLink"/>
                <ns0:i/>
              </ns0:rPr>
              <ns0:t>2.3.1. Yêu cầu phi chức năng</ns0:t>
            </ns0:r>
            <ns0:r>
              <ns0:rPr>
                <ns0:rStyle ns0:val="IndexLink"/>
              </ns0:rPr>
              <ns0:tab/>
              <ns0:t>22</ns0:t>
            </ns0:r>
          </ns0:hyperlink>
        </ns0:p>
        <ns0:p>
          <ns0:pPr>
            <ns0:pStyle ns0:val="Contents3"/>
            <ns0:tabs>
              <ns0:tab ns0:val="clear" ns0:pos="9344"/>
              <ns0:tab ns0:val="right" ns0:pos="9355" ns0:leader="dot"/>
            </ns0:tabs>
            <ns0:rPr/>
          </ns0:pPr>
          <ns0:hyperlink ns0:anchor="__RefHeading___Toc10062_3013018603">
            <ns0:r>
              <ns0:rPr>
                <ns0:webHidden/>
                <ns0:rStyle ns0:val="IndexLink"/>
                <ns0:i/>
              </ns0:rPr>
              <ns0:t>2.3.2. Tài sản và đối thủ</ns0:t>
            </ns0:r>
            <ns0:r>
              <ns0:rPr>
                <ns0:rStyle ns0:val="IndexLink"/>
              </ns0:rPr>
              <ns0:tab/>
              <ns0:t>23</ns0:t>
            </ns0:r>
          </ns0:hyperlink>
        </ns0:p>
        <ns0:p>
          <ns0:pPr>
            <ns0:pStyle ns0:val="Contents2"/>
            <ns0:tabs>
              <ns0:tab ns0:val="clear" ns0:pos="9344"/>
              <ns0:tab ns0:val="right" ns0:pos="9355" ns0:leader="dot"/>
            </ns0:tabs>
            <ns0:rPr/>
          </ns0:pPr>
          <ns0:hyperlink ns0:anchor="__RefHeading___Toc10064_3013018603">
            <ns0:r>
              <ns0:rPr>
                <ns0:webHidden/>
                <ns0:rStyle ns0:val="IndexLink"/>
                <ns0:i ns0:val="false"/>
              </ns0:rPr>
              <ns0:t>2.4. Lựa chọn công nghệ và kiến trúc</ns0:t>
            </ns0:r>
            <ns0:r>
              <ns0:rPr>
                <ns0:rStyle ns0:val="IndexLink"/>
              </ns0:rPr>
              <ns0:tab/>
              <ns0:t>24</ns0:t>
            </ns0:r>
          </ns0:hyperlink>
        </ns0:p>
        <ns0:p>
          <ns0:pPr>
            <ns0:pStyle ns0:val="Contents3"/>
            <ns0:tabs>
              <ns0:tab ns0:val="clear" ns0:pos="9344"/>
              <ns0:tab ns0:val="right" ns0:pos="9355" ns0:leader="dot"/>
            </ns0:tabs>
            <ns0:rPr/>
          </ns0:pPr>
          <ns0:hyperlink ns0:anchor="__RefHeading___Toc10066_3013018603">
            <ns0:r>
              <ns0:rPr>
                <ns0:webHidden/>
                <ns0:rStyle ns0:val="IndexLink"/>
                <ns0:i/>
              </ns0:rPr>
              <ns0:t>2.4.1. Lựa chọn mô hình Blockcerts–Bitcoin</ns0:t>
            </ns0:r>
            <ns0:r>
              <ns0:rPr>
                <ns0:rStyle ns0:val="IndexLink"/>
              </ns0:rPr>
              <ns0:tab/>
              <ns0:t>24</ns0:t>
            </ns0:r>
          </ns0:hyperlink>
        </ns0:p>
        <ns0:p>
          <ns0:pPr>
            <ns0:pStyle ns0:val="Contents3"/>
            <ns0:tabs>
              <ns0:tab ns0:val="clear" ns0:pos="9344"/>
              <ns0:tab ns0:val="right" ns0:pos="9355" ns0:leader="dot"/>
            </ns0:tabs>
            <ns0:rPr/>
          </ns0:pPr>
          <ns0:hyperlink ns0:anchor="__RefHeading___Toc10068_3013018603">
            <ns0:r>
              <ns0:rPr>
                <ns0:webHidden/>
                <ns0:rStyle ns0:val="IndexLink"/>
                <ns0:i/>
              </ns0:rPr>
              <ns0:t>2.4.2. Kiến trúc thành phần</ns0:t>
            </ns0:r>
            <ns0:r>
              <ns0:rPr>
                <ns0:rStyle ns0:val="IndexLink"/>
              </ns0:rPr>
              <ns0:tab/>
              <ns0:t>25</ns0:t>
            </ns0:r>
          </ns0:hyperlink>
        </ns0:p>
        <ns0:p>
          <ns0:pPr>
            <ns0:pStyle ns0:val="Contents3"/>
            <ns0:tabs>
              <ns0:tab ns0:val="clear" ns0:pos="9344"/>
              <ns0:tab ns0:val="right" ns0:pos="9355" ns0:leader="dot"/>
            </ns0:tabs>
            <ns0:rPr/>
          </ns0:pPr>
          <ns0:hyperlink ns0:anchor="__RefHeading___Toc10070_3013018603">
            <ns0:r>
              <ns0:rPr>
                <ns0:webHidden/>
                <ns0:rStyle ns0:val="IndexLink"/>
                <ns0:i/>
              </ns0:rPr>
              <ns0:t>2.4.3. Luồng dữ liệu</ns0:t>
            </ns0:r>
            <ns0:r>
              <ns0:rPr>
                <ns0:rStyle ns0:val="IndexLink"/>
              </ns0:rPr>
              <ns0:tab/>
              <ns0:t>25</ns0:t>
            </ns0:r>
          </ns0:hyperlink>
        </ns0:p>
        <ns0:p>
          <ns0:pPr>
            <ns0:pStyle ns0:val="Contents2"/>
            <ns0:tabs>
              <ns0:tab ns0:val="clear" ns0:pos="9344"/>
              <ns0:tab ns0:val="right" ns0:pos="9355" ns0:leader="dot"/>
            </ns0:tabs>
            <ns0:rPr/>
          </ns0:pPr>
          <ns0:hyperlink ns0:anchor="__RefHeading___Toc10072_3013018603">
            <ns0:r>
              <ns0:rPr>
                <ns0:webHidden/>
                <ns0:rStyle ns0:val="IndexLink"/>
                <ns0:i ns0:val="false"/>
              </ns0:rPr>
              <ns0:t>2.5. Thiết kế Maker–Checker và máy trạng thái</ns0:t>
            </ns0:r>
            <ns0:r>
              <ns0:rPr>
                <ns0:rStyle ns0:val="IndexLink"/>
              </ns0:rPr>
              <ns0:tab/>
              <ns0:t>26</ns0:t>
            </ns0:r>
          </ns0:hyperlink>
        </ns0:p>
        <ns0:p>
          <ns0:pPr>
            <ns0:pStyle ns0:val="Contents3"/>
            <ns0:tabs>
              <ns0:tab ns0:val="clear" ns0:pos="9344"/>
              <ns0:tab ns0:val="right" ns0:pos="9355" ns0:leader="dot"/>
            </ns0:tabs>
            <ns0:rPr/>
          </ns0:pPr>
          <ns0:hyperlink ns0:anchor="__RefHeading___Toc10074_3013018603">
            <ns0:r>
              <ns0:rPr>
                <ns0:webHidden/>
                <ns0:rStyle ns0:val="IndexLink"/>
                <ns0:i/>
              </ns0:rPr>
              <ns0:t>2.5.1. Luồng phát hành</ns0:t>
            </ns0:r>
            <ns0:r>
              <ns0:rPr>
                <ns0:rStyle ns0:val="IndexLink"/>
              </ns0:rPr>
              <ns0:tab/>
              <ns0:t>26</ns0:t>
            </ns0:r>
          </ns0:hyperlink>
        </ns0:p>
        <ns0:p>
          <ns0:pPr>
            <ns0:pStyle ns0:val="Contents3"/>
            <ns0:tabs>
              <ns0:tab ns0:val="clear" ns0:pos="9344"/>
              <ns0:tab ns0:val="right" ns0:pos="9355" ns0:leader="dot"/>
            </ns0:tabs>
            <ns0:rPr/>
          </ns0:pPr>
          <ns0:hyperlink ns0:anchor="__RefHeading___Toc10076_3013018603">
            <ns0:r>
              <ns0:rPr>
                <ns0:webHidden/>
                <ns0:rStyle ns0:val="IndexLink"/>
                <ns0:i/>
              </ns0:rPr>
              <ns0:t>2.5.2. Trạng thái</ns0:t>
            </ns0:r>
            <ns0:r>
              <ns0:rPr>
                <ns0:rStyle ns0:val="IndexLink"/>
              </ns0:rPr>
              <ns0:tab/>
              <ns0:t>27</ns0:t>
            </ns0:r>
          </ns0:hyperlink>
        </ns0:p>
        <ns0:p>
          <ns0:pPr>
            <ns0:pStyle ns0:val="Contents2"/>
            <ns0:tabs>
              <ns0:tab ns0:val="clear" ns0:pos="9344"/>
              <ns0:tab ns0:val="right" ns0:pos="9355" ns0:leader="dot"/>
            </ns0:tabs>
            <ns0:rPr/>
          </ns0:pPr>
          <ns0:hyperlink ns0:anchor="__RefHeading___Toc10078_3013018603">
            <ns0:r>
              <ns0:rPr>
                <ns0:webHidden/>
                <ns0:rStyle ns0:val="IndexLink"/>
                <ns0:i ns0:val="false"/>
              </ns0:rPr>
              <ns0:t>2.6. Thiết kế phát hành Blockcerts V3</ns0:t>
            </ns0:r>
            <ns0:r>
              <ns0:rPr>
                <ns0:rStyle ns0:val="IndexLink"/>
              </ns0:rPr>
              <ns0:tab/>
              <ns0:t>28</ns0:t>
            </ns0:r>
          </ns0:hyperlink>
        </ns0:p>
        <ns0:p>
          <ns0:pPr>
            <ns0:pStyle ns0:val="Contents3"/>
            <ns0:tabs>
              <ns0:tab ns0:val="clear" ns0:pos="9344"/>
              <ns0:tab ns0:val="right" ns0:pos="9355" ns0:leader="dot"/>
            </ns0:tabs>
            <ns0:rPr/>
          </ns0:pPr>
          <ns0:hyperlink ns0:anchor="__RefHeading___Toc10080_3013018603">
            <ns0:r>
              <ns0:rPr>
                <ns0:webHidden/>
                <ns0:rStyle ns0:val="IndexLink"/>
                <ns0:i/>
              </ns0:rPr>
              <ns0:t>2.6.1. Cấu trúc chứng thư</ns0:t>
            </ns0:r>
            <ns0:r>
              <ns0:rPr>
                <ns0:rStyle ns0:val="IndexLink"/>
              </ns0:rPr>
              <ns0:tab/>
              <ns0:t>28</ns0:t>
            </ns0:r>
          </ns0:hyperlink>
        </ns0:p>
        <ns0:p>
          <ns0:pPr>
            <ns0:pStyle ns0:val="Contents3"/>
            <ns0:tabs>
              <ns0:tab ns0:val="clear" ns0:pos="9344"/>
              <ns0:tab ns0:val="right" ns0:pos="9355" ns0:leader="dot"/>
            </ns0:tabs>
            <ns0:rPr/>
          </ns0:pPr>
          <ns0:hyperlink ns0:anchor="__RefHeading___Toc10082_3013018603">
            <ns0:r>
              <ns0:rPr>
                <ns0:webHidden/>
                <ns0:rStyle ns0:val="IndexLink"/>
                <ns0:i/>
              </ns0:rPr>
              <ns0:t>2.6.2. Gom lô và ánh xạ kết quả</ns0:t>
            </ns0:r>
            <ns0:r>
              <ns0:rPr>
                <ns0:rStyle ns0:val="IndexLink"/>
              </ns0:rPr>
              <ns0:tab/>
              <ns0:t>28</ns0:t>
            </ns0:r>
          </ns0:hyperlink>
        </ns0:p>
        <ns0:p>
          <ns0:pPr>
            <ns0:pStyle ns0:val="Contents3"/>
            <ns0:tabs>
              <ns0:tab ns0:val="clear" ns0:pos="9344"/>
              <ns0:tab ns0:val="right" ns0:pos="9355" ns0:leader="dot"/>
            </ns0:tabs>
            <ns0:rPr/>
          </ns0:pPr>
          <ns0:hyperlink ns0:anchor="__RefHeading___Toc10084_3013018603">
            <ns0:r>
              <ns0:rPr>
                <ns0:webHidden/>
                <ns0:rStyle ns0:val="IndexLink"/>
                <ns0:i/>
              </ns0:rPr>
              <ns0:t>2.6.3. Tách nhóm yêu cầu và lô phát hành</ns0:t>
            </ns0:r>
            <ns0:r>
              <ns0:rPr>
                <ns0:rStyle ns0:val="IndexLink"/>
              </ns0:rPr>
              <ns0:tab/>
              <ns0:t>29</ns0:t>
            </ns0:r>
          </ns0:hyperlink>
        </ns0:p>
        <ns0:p>
          <ns0:pPr>
            <ns0:pStyle ns0:val="Contents2"/>
            <ns0:tabs>
              <ns0:tab ns0:val="clear" ns0:pos="9344"/>
              <ns0:tab ns0:val="right" ns0:pos="9355" ns0:leader="dot"/>
            </ns0:tabs>
            <ns0:rPr/>
          </ns0:pPr>
          <ns0:hyperlink ns0:anchor="__RefHeading___Toc10086_3013018603">
            <ns0:r>
              <ns0:rPr>
                <ns0:webHidden/>
                <ns0:rStyle ns0:val="IndexLink"/>
                <ns0:i ns0:val="false"/>
              </ns0:rPr>
              <ns0:t>2.7. Thiết kế xác minh và thu hồi</ns0:t>
            </ns0:r>
            <ns0:r>
              <ns0:rPr>
                <ns0:rStyle ns0:val="IndexLink"/>
              </ns0:rPr>
              <ns0:tab/>
              <ns0:t>29</ns0:t>
            </ns0:r>
          </ns0:hyperlink>
        </ns0:p>
        <ns0:p>
          <ns0:pPr>
            <ns0:pStyle ns0:val="Contents3"/>
            <ns0:tabs>
              <ns0:tab ns0:val="clear" ns0:pos="9344"/>
              <ns0:tab ns0:val="right" ns0:pos="9355" ns0:leader="dot"/>
            </ns0:tabs>
            <ns0:rPr/>
          </ns0:pPr>
          <ns0:hyperlink ns0:anchor="__RefHeading___Toc10088_3013018603">
            <ns0:r>
              <ns0:rPr>
                <ns0:webHidden/>
                <ns0:rStyle ns0:val="IndexLink"/>
                <ns0:i/>
              </ns0:rPr>
              <ns0:t>2.7.1. Xác minh</ns0:t>
            </ns0:r>
            <ns0:r>
              <ns0:rPr>
                <ns0:rStyle ns0:val="IndexLink"/>
              </ns0:rPr>
              <ns0:tab/>
              <ns0:t>29</ns0:t>
            </ns0:r>
          </ns0:hyperlink>
        </ns0:p>
        <ns0:p>
          <ns0:pPr>
            <ns0:pStyle ns0:val="Contents3"/>
            <ns0:tabs>
              <ns0:tab ns0:val="clear" ns0:pos="9344"/>
              <ns0:tab ns0:val="right" ns0:pos="9355" ns0:leader="dot"/>
            </ns0:tabs>
            <ns0:rPr/>
          </ns0:pPr>
          <ns0:hyperlink ns0:anchor="__RefHeading___Toc10090_3013018603">
            <ns0:r>
              <ns0:rPr>
                <ns0:webHidden/>
                <ns0:rStyle ns0:val="IndexLink"/>
                <ns0:i/>
              </ns0:rPr>
              <ns0:t>2.7.2. Thu hồi</ns0:t>
            </ns0:r>
            <ns0:r>
              <ns0:rPr>
                <ns0:rStyle ns0:val="IndexLink"/>
              </ns0:rPr>
              <ns0:tab/>
              <ns0:t>30</ns0:t>
            </ns0:r>
          </ns0:hyperlink>
        </ns0:p>
        <ns0:p>
          <ns0:pPr>
            <ns0:pStyle ns0:val="Contents2"/>
            <ns0:tabs>
              <ns0:tab ns0:val="clear" ns0:pos="9344"/>
              <ns0:tab ns0:val="right" ns0:pos="9355" ns0:leader="dot"/>
            </ns0:tabs>
            <ns0:rPr/>
          </ns0:pPr>
          <ns0:hyperlink ns0:anchor="__RefHeading___Toc10092_3013018603">
            <ns0:r>
              <ns0:rPr>
                <ns0:webHidden/>
                <ns0:rStyle ns0:val="IndexLink"/>
                <ns0:i ns0:val="false"/>
              </ns0:rPr>
              <ns0:t>2.8. Thiết kế dữ liệu ngoài chuỗi</ns0:t>
            </ns0:r>
            <ns0:r>
              <ns0:rPr>
                <ns0:rStyle ns0:val="IndexLink"/>
              </ns0:rPr>
              <ns0:tab/>
              <ns0:t>30</ns0:t>
            </ns0:r>
          </ns0:hyperlink>
        </ns0:p>
        <ns0:p>
          <ns0:pPr>
            <ns0:pStyle ns0:val="Contents3"/>
            <ns0:tabs>
              <ns0:tab ns0:val="clear" ns0:pos="9344"/>
              <ns0:tab ns0:val="right" ns0:pos="9355" ns0:leader="dot"/>
            </ns0:tabs>
            <ns0:rPr/>
          </ns0:pPr>
          <ns0:hyperlink ns0:anchor="__RefHeading___Toc10094_3013018603">
            <ns0:r>
              <ns0:rPr>
                <ns0:webHidden/>
                <ns0:rStyle ns0:val="IndexLink"/>
                <ns0:i/>
              </ns0:rPr>
              <ns0:t>2.8.1. Bảng users</ns0:t>
            </ns0:r>
            <ns0:r>
              <ns0:rPr>
                <ns0:rStyle ns0:val="IndexLink"/>
              </ns0:rPr>
              <ns0:tab/>
              <ns0:t>31</ns0:t>
            </ns0:r>
          </ns0:hyperlink>
        </ns0:p>
        <ns0:p>
          <ns0:pPr>
            <ns0:pStyle ns0:val="Contents3"/>
            <ns0:tabs>
              <ns0:tab ns0:val="clear" ns0:pos="9344"/>
              <ns0:tab ns0:val="right" ns0:pos="9355" ns0:leader="dot"/>
            </ns0:tabs>
            <ns0:rPr/>
          </ns0:pPr>
          <ns0:hyperlink ns0:anchor="__RefHeading___Toc10096_3013018603">
            <ns0:r>
              <ns0:rPr>
                <ns0:webHidden/>
                <ns0:rStyle ns0:val="IndexLink"/>
                <ns0:i/>
              </ns0:rPr>
              <ns0:t>2.8.2. Bảng issued_certificates</ns0:t>
            </ns0:r>
            <ns0:r>
              <ns0:rPr>
                <ns0:rStyle ns0:val="IndexLink"/>
              </ns0:rPr>
              <ns0:tab/>
              <ns0:t>31</ns0:t>
            </ns0:r>
          </ns0:hyperlink>
        </ns0:p>
        <ns0:p>
          <ns0:pPr>
            <ns0:pStyle ns0:val="Contents3"/>
            <ns0:tabs>
              <ns0:tab ns0:val="clear" ns0:pos="9344"/>
              <ns0:tab ns0:val="right" ns0:pos="9355" ns0:leader="dot"/>
            </ns0:tabs>
            <ns0:rPr/>
          </ns0:pPr>
          <ns0:hyperlink ns0:anchor="__RefHeading___Toc10098_3013018603">
            <ns0:r>
              <ns0:rPr>
                <ns0:webHidden/>
                <ns0:rStyle ns0:val="IndexLink"/>
                <ns0:i/>
              </ns0:rPr>
              <ns0:t>2.8.3. verification_logs và audit_logs</ns0:t>
            </ns0:r>
            <ns0:r>
              <ns0:rPr>
                <ns0:rStyle ns0:val="IndexLink"/>
              </ns0:rPr>
              <ns0:tab/>
              <ns0:t>32</ns0:t>
            </ns0:r>
          </ns0:hyperlink>
        </ns0:p>
        <ns0:p>
          <ns0:pPr>
            <ns0:pStyle ns0:val="Contents3"/>
            <ns0:tabs>
              <ns0:tab ns0:val="clear" ns0:pos="9344"/>
              <ns0:tab ns0:val="right" ns0:pos="9355" ns0:leader="dot"/>
            </ns0:tabs>
            <ns0:rPr/>
          </ns0:pPr>
          <ns0:hyperlink ns0:anchor="__RefHeading___Toc10100_3013018603">
            <ns0:r>
              <ns0:rPr>
                <ns0:webHidden/>
                <ns0:rStyle ns0:val="IndexLink"/>
                <ns0:i/>
              </ns0:rPr>
              <ns0:t>2.8.4. Bảng issuance_batches</ns0:t>
            </ns0:r>
            <ns0:r>
              <ns0:rPr>
                <ns0:rStyle ns0:val="IndexLink"/>
              </ns0:rPr>
              <ns0:tab/>
              <ns0:t>32</ns0:t>
            </ns0:r>
          </ns0:hyperlink>
        </ns0:p>
        <ns0:p>
          <ns0:pPr>
            <ns0:pStyle ns0:val="Contents3"/>
            <ns0:tabs>
              <ns0:tab ns0:val="clear" ns0:pos="9344"/>
              <ns0:tab ns0:val="right" ns0:pos="9355" ns0:leader="dot"/>
            </ns0:tabs>
            <ns0:rPr/>
          </ns0:pPr>
          <ns0:hyperlink ns0:anchor="__RefHeading___Toc10102_3013018603">
            <ns0:r>
              <ns0:rPr>
                <ns0:webHidden/>
                <ns0:rStyle ns0:val="IndexLink"/>
                <ns0:i/>
              </ns0:rPr>
              <ns0:t>2.8.5. Bảng issuance_outbox</ns0:t>
            </ns0:r>
            <ns0:r>
              <ns0:rPr>
                <ns0:rStyle ns0:val="IndexLink"/>
              </ns0:rPr>
              <ns0:tab/>
              <ns0:t>32</ns0:t>
            </ns0:r>
          </ns0:hyperlink>
        </ns0:p>
        <ns0:p>
          <ns0:pPr>
            <ns0:pStyle ns0:val="Contents2"/>
            <ns0:tabs>
              <ns0:tab ns0:val="clear" ns0:pos="9344"/>
              <ns0:tab ns0:val="right" ns0:pos="9355" ns0:leader="dot"/>
            </ns0:tabs>
            <ns0:rPr/>
          </ns0:pPr>
          <ns0:hyperlink ns0:anchor="__RefHeading___Toc10104_3013018603">
            <ns0:r>
              <ns0:rPr>
                <ns0:webHidden/>
                <ns0:rStyle ns0:val="IndexLink"/>
                <ns0:i ns0:val="false"/>
              </ns0:rPr>
              <ns0:t>2.9. Thiết kế API và phân quyền</ns0:t>
            </ns0:r>
            <ns0:r>
              <ns0:rPr>
                <ns0:rStyle ns0:val="IndexLink"/>
              </ns0:rPr>
              <ns0:tab/>
              <ns0:t>33</ns0:t>
            </ns0:r>
          </ns0:hyperlink>
        </ns0:p>
        <ns0:p>
          <ns0:pPr>
            <ns0:pStyle ns0:val="Contents2"/>
            <ns0:tabs>
              <ns0:tab ns0:val="clear" ns0:pos="9344"/>
              <ns0:tab ns0:val="right" ns0:pos="9355" ns0:leader="dot"/>
            </ns0:tabs>
            <ns0:rPr/>
          </ns0:pPr>
          <ns0:hyperlink ns0:anchor="__RefHeading___Toc10106_3013018603">
            <ns0:r>
              <ns0:rPr>
                <ns0:webHidden/>
                <ns0:rStyle ns0:val="IndexLink"/>
                <ns0:i ns0:val="false"/>
              </ns0:rPr>
              <ns0:t>2.10. Thiết kế ba cổng giao diện</ns0:t>
            </ns0:r>
            <ns0:r>
              <ns0:rPr>
                <ns0:rStyle ns0:val="IndexLink"/>
              </ns0:rPr>
              <ns0:tab/>
              <ns0:t>35</ns0:t>
            </ns0:r>
          </ns0:hyperlink>
        </ns0:p>
        <ns0:p>
          <ns0:pPr>
            <ns0:pStyle ns0:val="Contents2"/>
            <ns0:tabs>
              <ns0:tab ns0:val="clear" ns0:pos="9344"/>
              <ns0:tab ns0:val="right" ns0:pos="9355" ns0:leader="dot"/>
            </ns0:tabs>
            <ns0:rPr/>
          </ns0:pPr>
          <ns0:hyperlink ns0:anchor="__RefHeading___Toc10108_3013018603">
            <ns0:r>
              <ns0:rPr>
                <ns0:webHidden/>
                <ns0:rStyle ns0:val="IndexLink"/>
                <ns0:i ns0:val="false"/>
              </ns0:rPr>
              <ns0:t>2.11. Thiết kế an toàn và triển khai</ns0:t>
            </ns0:r>
            <ns0:r>
              <ns0:rPr>
                <ns0:rStyle ns0:val="IndexLink"/>
              </ns0:rPr>
              <ns0:tab/>
              <ns0:t>35</ns0:t>
            </ns0:r>
          </ns0:hyperlink>
        </ns0:p>
        <ns0:p>
          <ns0:pPr>
            <ns0:pStyle ns0:val="Contents3"/>
            <ns0:tabs>
              <ns0:tab ns0:val="clear" ns0:pos="9344"/>
              <ns0:tab ns0:val="right" ns0:pos="9355" ns0:leader="dot"/>
            </ns0:tabs>
            <ns0:rPr/>
          </ns0:pPr>
          <ns0:hyperlink ns0:anchor="__RefHeading___Toc10110_3013018603">
            <ns0:r>
              <ns0:rPr>
                <ns0:webHidden/>
                <ns0:rStyle ns0:val="IndexLink"/>
                <ns0:i/>
              </ns0:rPr>
              <ns0:t>2.11.1. Ranh giới tin cậy và dữ liệu nhạy cảm</ns0:t>
            </ns0:r>
            <ns0:r>
              <ns0:rPr>
                <ns0:rStyle ns0:val="IndexLink"/>
              </ns0:rPr>
              <ns0:tab/>
              <ns0:t>36</ns0:t>
            </ns0:r>
          </ns0:hyperlink>
        </ns0:p>
        <ns0:p>
          <ns0:pPr>
            <ns0:pStyle ns0:val="Contents3"/>
            <ns0:tabs>
              <ns0:tab ns0:val="clear" ns0:pos="9344"/>
              <ns0:tab ns0:val="right" ns0:pos="9355" ns0:leader="dot"/>
            </ns0:tabs>
            <ns0:rPr/>
          </ns0:pPr>
          <ns0:hyperlink ns0:anchor="__RefHeading___Toc10112_3013018603">
            <ns0:r>
              <ns0:rPr>
                <ns0:webHidden/>
                <ns0:rStyle ns0:val="IndexLink"/>
                <ns0:i/>
              </ns0:rPr>
              <ns0:t>2.11.2. Bảo vệ trạng thái, outbox và phục hồi</ns0:t>
            </ns0:r>
            <ns0:r>
              <ns0:rPr>
                <ns0:rStyle ns0:val="IndexLink"/>
              </ns0:rPr>
              <ns0:tab/>
              <ns0:t>36</ns0:t>
            </ns0:r>
          </ns0:hyperlink>
        </ns0:p>
        <ns0:p>
          <ns0:pPr>
            <ns0:pStyle ns0:val="Contents3"/>
            <ns0:tabs>
              <ns0:tab ns0:val="clear" ns0:pos="9344"/>
              <ns0:tab ns0:val="right" ns0:pos="9355" ns0:leader="dot"/>
            </ns0:tabs>
            <ns0:rPr/>
          </ns0:pPr>
          <ns0:hyperlink ns0:anchor="__RefHeading___Toc10114_3013018603">
            <ns0:r>
              <ns0:rPr>
                <ns0:webHidden/>
                <ns0:rStyle ns0:val="IndexLink"/>
                <ns0:i/>
              </ns0:rPr>
              <ns0:t>2.11.3. Audit và giới hạn tính toàn vẹn</ns0:t>
            </ns0:r>
            <ns0:r>
              <ns0:rPr>
                <ns0:rStyle ns0:val="IndexLink"/>
              </ns0:rPr>
              <ns0:tab/>
              <ns0:t>36</ns0:t>
            </ns0:r>
          </ns0:hyperlink>
        </ns0:p>
        <ns0:p>
          <ns0:pPr>
            <ns0:pStyle ns0:val="Contents2"/>
            <ns0:tabs>
              <ns0:tab ns0:val="clear" ns0:pos="9344"/>
              <ns0:tab ns0:val="right" ns0:pos="9355" ns0:leader="dot"/>
            </ns0:tabs>
            <ns0:rPr/>
          </ns0:pPr>
          <ns0:hyperlink ns0:anchor="__RefHeading___Toc10116_3013018603">
            <ns0:r>
              <ns0:rPr>
                <ns0:webHidden/>
                <ns0:rStyle ns0:val="IndexLink"/>
                <ns0:i ns0:val="false"/>
              </ns0:rPr>
              <ns0:t>2.12. Tiêu chí chấp nhận và kế hoạch kiểm thử</ns0:t>
            </ns0:r>
            <ns0:r>
              <ns0:rPr>
                <ns0:rStyle ns0:val="IndexLink"/>
              </ns0:rPr>
              <ns0:tab/>
              <ns0:t>36</ns0:t>
            </ns0:r>
          </ns0:hyperlink>
        </ns0:p>
        <ns0:p>
          <ns0:pPr>
            <ns0:pStyle ns0:val="Contents2"/>
            <ns0:tabs>
              <ns0:tab ns0:val="clear" ns0:pos="9344"/>
              <ns0:tab ns0:val="right" ns0:pos="9355" ns0:leader="dot"/>
            </ns0:tabs>
            <ns0:rPr/>
          </ns0:pPr>
          <ns0:hyperlink ns0:anchor="__RefHeading___Toc10118_3013018603">
            <ns0:r>
              <ns0:rPr>
                <ns0:webHidden/>
                <ns0:rStyle ns0:val="IndexLink"/>
                <ns0:i ns0:val="false"/>
              </ns0:rPr>
              <ns0:t>2.13. Kết luận Chương 2</ns0:t>
            </ns0:r>
            <ns0:r>
              <ns0:rPr>
                <ns0:rStyle ns0:val="IndexLink"/>
              </ns0:rPr>
              <ns0:tab/>
              <ns0:t>37</ns0:t>
            </ns0:r>
          </ns0:hyperlink>
        </ns0:p>
        <ns0:p>
          <ns0:pPr>
            <ns0:pStyle ns0:val="Contents1"/>
            <ns0:tabs>
              <ns0:tab ns0:val="clear" ns0:pos="9344"/>
              <ns0:tab ns0:val="right" ns0:pos="9355" ns0:leader="dot"/>
            </ns0:tabs>
            <ns0:rPr/>
          </ns0:pPr>
          <ns0:hyperlink ns0:anchor="__RefHeading___Toc10120_3013018603">
            <ns0:r>
              <ns0:rPr>
                <ns0:webHidden/>
                <ns0:rStyle ns0:val="IndexLink"/>
                <ns0:i ns0:val="false"/>
              </ns0:rPr>
              <ns0:t>CHƯƠNG III. XÂY DỰNG, KIỂM THỬ VÀ ĐÁNH GIÁ HỆ THỐNG</ns0:t>
            </ns0:r>
            <ns0:r>
              <ns0:rPr>
                <ns0:rStyle ns0:val="IndexLink"/>
              </ns0:rPr>
              <ns0:tab/>
              <ns0:t>38</ns0:t>
            </ns0:r>
          </ns0:hyperlink>
        </ns0:p>
        <ns0:p>
          <ns0:pPr>
            <ns0:pStyle ns0:val="Contents2"/>
            <ns0:tabs>
              <ns0:tab ns0:val="clear" ns0:pos="9344"/>
              <ns0:tab ns0:val="right" ns0:pos="9355" ns0:leader="dot"/>
            </ns0:tabs>
            <ns0:rPr/>
          </ns0:pPr>
          <ns0:hyperlink ns0:anchor="__RefHeading___Toc10122_3013018603">
            <ns0:r>
              <ns0:rPr>
                <ns0:webHidden/>
                <ns0:rStyle ns0:val="IndexLink"/>
                <ns0:i ns0:val="false"/>
              </ns0:rPr>
              <ns0:t>3.1. Môi trường và mục tiêu tái lập</ns0:t>
            </ns0:r>
            <ns0:r>
              <ns0:rPr>
                <ns0:rStyle ns0:val="IndexLink"/>
              </ns0:rPr>
              <ns0:tab/>
              <ns0:t>38</ns0:t>
            </ns0:r>
          </ns0:hyperlink>
        </ns0:p>
        <ns0:p>
          <ns0:pPr>
            <ns0:pStyle ns0:val="Contents3"/>
            <ns0:tabs>
              <ns0:tab ns0:val="clear" ns0:pos="9344"/>
              <ns0:tab ns0:val="right" ns0:pos="9355" ns0:leader="dot"/>
            </ns0:tabs>
            <ns0:rPr/>
          </ns0:pPr>
          <ns0:hyperlink ns0:anchor="__RefHeading___Toc10124_3013018603">
            <ns0:r>
              <ns0:rPr>
                <ns0:webHidden/>
                <ns0:rStyle ns0:val="IndexLink"/>
                <ns0:i/>
              </ns0:rPr>
              <ns0:t>3.1.1. Môi trường thực nghiệm và mốc mã nguồn</ns0:t>
            </ns0:r>
            <ns0:r>
              <ns0:rPr>
                <ns0:rStyle ns0:val="IndexLink"/>
              </ns0:rPr>
              <ns0:tab/>
              <ns0:t>38</ns0:t>
            </ns0:r>
          </ns0:hyperlink>
        </ns0:p>
        <ns0:p>
          <ns0:pPr>
            <ns0:pStyle ns0:val="Contents3"/>
            <ns0:tabs>
              <ns0:tab ns0:val="clear" ns0:pos="9344"/>
              <ns0:tab ns0:val="right" ns0:pos="9355" ns0:leader="dot"/>
            </ns0:tabs>
            <ns0:rPr/>
          </ns0:pPr>
          <ns0:hyperlink ns0:anchor="__RefHeading___Toc10126_3013018603">
            <ns0:r>
              <ns0:rPr>
                <ns0:webHidden/>
                <ns0:rStyle ns0:val="IndexLink"/>
                <ns0:i/>
              </ns0:rPr>
              <ns0:t>3.1.2. Kiến trúc triển khai</ns0:t>
            </ns0:r>
            <ns0:r>
              <ns0:rPr>
                <ns0:rStyle ns0:val="IndexLink"/>
              </ns0:rPr>
              <ns0:tab/>
              <ns0:t>39</ns0:t>
            </ns0:r>
          </ns0:hyperlink>
        </ns0:p>
        <ns0:p>
          <ns0:pPr>
            <ns0:pStyle ns0:val="Contents2"/>
            <ns0:tabs>
              <ns0:tab ns0:val="clear" ns0:pos="9344"/>
              <ns0:tab ns0:val="right" ns0:pos="9355" ns0:leader="dot"/>
            </ns0:tabs>
            <ns0:rPr/>
          </ns0:pPr>
          <ns0:hyperlink ns0:anchor="__RefHeading___Toc10128_3013018603">
            <ns0:r>
              <ns0:rPr>
                <ns0:webHidden/>
                <ns0:rStyle ns0:val="IndexLink"/>
                <ns0:i ns0:val="false"/>
              </ns0:rPr>
              <ns0:t>3.2. Tái lập hệ thống từ máy Ubuntu mới</ns0:t>
            </ns0:r>
            <ns0:r>
              <ns0:rPr>
                <ns0:rStyle ns0:val="IndexLink"/>
              </ns0:rPr>
              <ns0:tab/>
              <ns0:t>39</ns0:t>
            </ns0:r>
          </ns0:hyperlink>
        </ns0:p>
        <ns0:p>
          <ns0:pPr>
            <ns0:pStyle ns0:val="Contents3"/>
            <ns0:tabs>
              <ns0:tab ns0:val="clear" ns0:pos="9344"/>
              <ns0:tab ns0:val="right" ns0:pos="9355" ns0:leader="dot"/>
            </ns0:tabs>
            <ns0:rPr/>
          </ns0:pPr>
          <ns0:hyperlink ns0:anchor="__RefHeading___Toc10130_3013018603">
            <ns0:r>
              <ns0:rPr>
                <ns0:webHidden/>
                <ns0:rStyle ns0:val="IndexLink"/>
                <ns0:i/>
              </ns0:rPr>
              <ns0:t>3.2.1. Chuẩn bị công cụ và kiểm tra tài nguyên</ns0:t>
            </ns0:r>
            <ns0:r>
              <ns0:rPr>
                <ns0:rStyle ns0:val="IndexLink"/>
              </ns0:rPr>
              <ns0:tab/>
              <ns0:t>40</ns0:t>
            </ns0:r>
          </ns0:hyperlink>
        </ns0:p>
        <ns0:p>
          <ns0:pPr>
            <ns0:pStyle ns0:val="Contents3"/>
            <ns0:tabs>
              <ns0:tab ns0:val="clear" ns0:pos="9344"/>
              <ns0:tab ns0:val="right" ns0:pos="9355" ns0:leader="dot"/>
            </ns0:tabs>
            <ns0:rPr/>
          </ns0:pPr>
          <ns0:hyperlink ns0:anchor="__RefHeading___Toc10132_3013018603">
            <ns0:r>
              <ns0:rPr>
                <ns0:webHidden/>
                <ns0:rStyle ns0:val="IndexLink"/>
                <ns0:i/>
              </ns0:rPr>
              <ns0:t>3.2.2. Lấy mã nguồn và cố định phiên bản</ns0:t>
            </ns0:r>
            <ns0:r>
              <ns0:rPr>
                <ns0:rStyle ns0:val="IndexLink"/>
              </ns0:rPr>
              <ns0:tab/>
              <ns0:t>42</ns0:t>
            </ns0:r>
          </ns0:hyperlink>
        </ns0:p>
        <ns0:p>
          <ns0:pPr>
            <ns0:pStyle ns0:val="Contents3"/>
            <ns0:tabs>
              <ns0:tab ns0:val="clear" ns0:pos="9344"/>
              <ns0:tab ns0:val="right" ns0:pos="9355" ns0:leader="dot"/>
            </ns0:tabs>
            <ns0:rPr/>
          </ns0:pPr>
          <ns0:hyperlink ns0:anchor="__RefHeading___Toc10134_3013018603">
            <ns0:r>
              <ns0:rPr>
                <ns0:webHidden/>
                <ns0:rStyle ns0:val="IndexLink"/>
                <ns0:i/>
              </ns0:rPr>
              <ns0:t>3.2.3. Tạo cấu hình runtime và bảo vệ bí mật</ns0:t>
            </ns0:r>
            <ns0:r>
              <ns0:rPr>
                <ns0:rStyle ns0:val="IndexLink"/>
              </ns0:rPr>
              <ns0:tab/>
              <ns0:t>43</ns0:t>
            </ns0:r>
          </ns0:hyperlink>
        </ns0:p>
        <ns0:p>
          <ns0:pPr>
            <ns0:pStyle ns0:val="Contents3"/>
            <ns0:tabs>
              <ns0:tab ns0:val="clear" ns0:pos="9344"/>
              <ns0:tab ns0:val="right" ns0:pos="9355" ns0:leader="dot"/>
            </ns0:tabs>
            <ns0:rPr/>
          </ns0:pPr>
          <ns0:hyperlink ns0:anchor="__RefHeading___Toc10136_3013018603">
            <ns0:r>
              <ns0:rPr>
                <ns0:webHidden/>
                <ns0:rStyle ns0:val="IndexLink"/>
                <ns0:i/>
              </ns0:rPr>
              <ns0:t>3.2.4. Dựng PostgreSQL, Redis và Bitcoin regtest</ns0:t>
            </ns0:r>
            <ns0:r>
              <ns0:rPr>
                <ns0:rStyle ns0:val="IndexLink"/>
              </ns0:rPr>
              <ns0:tab/>
              <ns0:t>44</ns0:t>
            </ns0:r>
          </ns0:hyperlink>
        </ns0:p>
        <ns0:p>
          <ns0:pPr>
            <ns0:pStyle ns0:val="Contents3"/>
            <ns0:tabs>
              <ns0:tab ns0:val="clear" ns0:pos="9344"/>
              <ns0:tab ns0:val="right" ns0:pos="9355" ns0:leader="dot"/>
            </ns0:tabs>
            <ns0:rPr/>
          </ns0:pPr>
          <ns0:hyperlink ns0:anchor="__RefHeading___Toc10138_3013018603">
            <ns0:r>
              <ns0:rPr>
                <ns0:webHidden/>
                <ns0:rStyle ns0:val="IndexLink"/>
                <ns0:i/>
              </ns0:rPr>
              <ns0:t>3.2.5. Áp dụng migration, cài phụ thuộc và build</ns0:t>
            </ns0:r>
            <ns0:r>
              <ns0:rPr>
                <ns0:rStyle ns0:val="IndexLink"/>
              </ns0:rPr>
              <ns0:tab/>
              <ns0:t>45</ns0:t>
            </ns0:r>
          </ns0:hyperlink>
        </ns0:p>
        <ns0:p>
          <ns0:pPr>
            <ns0:pStyle ns0:val="Contents3"/>
            <ns0:tabs>
              <ns0:tab ns0:val="clear" ns0:pos="9344"/>
              <ns0:tab ns0:val="right" ns0:pos="9355" ns0:leader="dot"/>
            </ns0:tabs>
            <ns0:rPr/>
          </ns0:pPr>
          <ns0:hyperlink ns0:anchor="__RefHeading___Toc10140_3013018603">
            <ns0:r>
              <ns0:rPr>
                <ns0:webHidden/>
                <ns0:rStyle ns0:val="IndexLink"/>
                <ns0:i/>
              </ns0:rPr>
              <ns0:t>3.2.6. Khởi tạo Blockcerts regtest và preflight</ns0:t>
            </ns0:r>
            <ns0:r>
              <ns0:rPr>
                <ns0:rStyle ns0:val="IndexLink"/>
              </ns0:rPr>
              <ns0:tab/>
              <ns0:t>46</ns0:t>
            </ns0:r>
          </ns0:hyperlink>
        </ns0:p>
        <ns0:p>
          <ns0:pPr>
            <ns0:pStyle ns0:val="Contents3"/>
            <ns0:tabs>
              <ns0:tab ns0:val="clear" ns0:pos="9344"/>
              <ns0:tab ns0:val="right" ns0:pos="9355" ns0:leader="dot"/>
            </ns0:tabs>
            <ns0:rPr/>
          </ns0:pPr>
          <ns0:hyperlink ns0:anchor="__RefHeading___Toc10142_3013018603">
            <ns0:r>
              <ns0:rPr>
                <ns0:webHidden/>
                <ns0:rStyle ns0:val="IndexLink"/>
                <ns0:i/>
              </ns0:rPr>
              <ns0:t>3.2.7. Triển khai backend và ba cổng web</ns0:t>
            </ns0:r>
            <ns0:r>
              <ns0:rPr>
                <ns0:rStyle ns0:val="IndexLink"/>
              </ns0:rPr>
              <ns0:tab/>
              <ns0:t>46</ns0:t>
            </ns0:r>
          </ns0:hyperlink>
        </ns0:p>
        <ns0:p>
          <ns0:pPr>
            <ns0:pStyle ns0:val="Contents3"/>
            <ns0:tabs>
              <ns0:tab ns0:val="clear" ns0:pos="9344"/>
              <ns0:tab ns0:val="right" ns0:pos="9355" ns0:leader="dot"/>
            </ns0:tabs>
            <ns0:rPr/>
          </ns0:pPr>
          <ns0:hyperlink ns0:anchor="__RefHeading___Toc10144_3013018603">
            <ns0:r>
              <ns0:rPr>
                <ns0:webHidden/>
                <ns0:rStyle ns0:val="IndexLink"/>
                <ns0:i/>
              </ns0:rPr>
              <ns0:t>3.2.8. Khởi tạo tài khoản thử nghiệm và kiểm tra quyền</ns0:t>
            </ns0:r>
            <ns0:r>
              <ns0:rPr>
                <ns0:rStyle ns0:val="IndexLink"/>
              </ns0:rPr>
              <ns0:tab/>
              <ns0:t>47</ns0:t>
            </ns0:r>
          </ns0:hyperlink>
        </ns0:p>
        <ns0:p>
          <ns0:pPr>
            <ns0:pStyle ns0:val="Contents3"/>
            <ns0:tabs>
              <ns0:tab ns0:val="clear" ns0:pos="9344"/>
              <ns0:tab ns0:val="right" ns0:pos="9355" ns0:leader="dot"/>
            </ns0:tabs>
            <ns0:rPr/>
          </ns0:pPr>
          <ns0:hyperlink ns0:anchor="__RefHeading___Toc10146_3013018603">
            <ns0:r>
              <ns0:rPr>
                <ns0:webHidden/>
                <ns0:rStyle ns0:val="IndexLink"/>
                <ns0:i/>
              </ns0:rPr>
              <ns0:t>3.2.9. Chạy kiểm thử chức năng, an toàn và phục hồi</ns0:t>
            </ns0:r>
            <ns0:r>
              <ns0:rPr>
                <ns0:rStyle ns0:val="IndexLink"/>
              </ns0:rPr>
              <ns0:tab/>
              <ns0:t>48</ns0:t>
            </ns0:r>
          </ns0:hyperlink>
        </ns0:p>
        <ns0:p>
          <ns0:pPr>
            <ns0:pStyle ns0:val="Contents3"/>
            <ns0:tabs>
              <ns0:tab ns0:val="clear" ns0:pos="9344"/>
              <ns0:tab ns0:val="right" ns0:pos="9355" ns0:leader="dot"/>
            </ns0:tabs>
            <ns0:rPr/>
          </ns0:pPr>
          <ns0:hyperlink ns0:anchor="__RefHeading___Toc10148_3013018603">
            <ns0:r>
              <ns0:rPr>
                <ns0:webHidden/>
                <ns0:rStyle ns0:val="IndexLink"/>
                <ns0:i/>
              </ns0:rPr>
              <ns0:t>3.2.10. Chạy đo hiệu năng và cố định bộ bằng chứng</ns0:t>
            </ns0:r>
            <ns0:r>
              <ns0:rPr>
                <ns0:rStyle ns0:val="IndexLink"/>
              </ns0:rPr>
              <ns0:tab/>
              <ns0:t>49</ns0:t>
            </ns0:r>
          </ns0:hyperlink>
        </ns0:p>
        <ns0:p>
          <ns0:pPr>
            <ns0:pStyle ns0:val="Contents3"/>
            <ns0:tabs>
              <ns0:tab ns0:val="clear" ns0:pos="9344"/>
              <ns0:tab ns0:val="right" ns0:pos="9355" ns0:leader="dot"/>
            </ns0:tabs>
            <ns0:rPr/>
          </ns0:pPr>
          <ns0:hyperlink ns0:anchor="__RefHeading___Toc10150_3013018603">
            <ns0:r>
              <ns0:rPr>
                <ns0:webHidden/>
                <ns0:rStyle ns0:val="IndexLink"/>
                <ns0:i/>
              </ns0:rPr>
              <ns0:t>3.2.11. Dừng dịch vụ và làm sạch môi trường tái lập</ns0:t>
            </ns0:r>
            <ns0:r>
              <ns0:rPr>
                <ns0:rStyle ns0:val="IndexLink"/>
              </ns0:rPr>
              <ns0:tab/>
              <ns0:t>49</ns0:t>
            </ns0:r>
          </ns0:hyperlink>
        </ns0:p>
        <ns0:p>
          <ns0:pPr>
            <ns0:pStyle ns0:val="Contents2"/>
            <ns0:tabs>
              <ns0:tab ns0:val="clear" ns0:pos="9344"/>
              <ns0:tab ns0:val="right" ns0:pos="9355" ns0:leader="dot"/>
            </ns0:tabs>
            <ns0:rPr/>
          </ns0:pPr>
          <ns0:hyperlink ns0:anchor="__RefHeading___Toc10152_3013018603">
            <ns0:r>
              <ns0:rPr>
                <ns0:webHidden/>
                <ns0:rStyle ns0:val="IndexLink"/>
                <ns0:i ns0:val="false"/>
              </ns0:rPr>
              <ns0:t>3.3. Hiện thực backend, dữ liệu và hàng đợi</ns0:t>
            </ns0:r>
            <ns0:r>
              <ns0:rPr>
                <ns0:rStyle ns0:val="IndexLink"/>
              </ns0:rPr>
              <ns0:tab/>
              <ns0:t>50</ns0:t>
            </ns0:r>
          </ns0:hyperlink>
        </ns0:p>
        <ns0:p>
          <ns0:pPr>
            <ns0:pStyle ns0:val="Contents3"/>
            <ns0:tabs>
              <ns0:tab ns0:val="clear" ns0:pos="9344"/>
              <ns0:tab ns0:val="right" ns0:pos="9355" ns0:leader="dot"/>
            </ns0:tabs>
            <ns0:rPr/>
          </ns0:pPr>
          <ns0:hyperlink ns0:anchor="__RefHeading___Toc10154_3013018603">
            <ns0:r>
              <ns0:rPr>
                <ns0:webHidden/>
                <ns0:rStyle ns0:val="IndexLink"/>
                <ns0:i/>
              </ns0:rPr>
              <ns0:t>3.3.1. Các mô-đun nghiệp vụ</ns0:t>
            </ns0:r>
            <ns0:r>
              <ns0:rPr>
                <ns0:rStyle ns0:val="IndexLink"/>
              </ns0:rPr>
              <ns0:tab/>
              <ns0:t>50</ns0:t>
            </ns0:r>
          </ns0:hyperlink>
        </ns0:p>
        <ns0:p>
          <ns0:pPr>
            <ns0:pStyle ns0:val="Contents3"/>
            <ns0:tabs>
              <ns0:tab ns0:val="clear" ns0:pos="9344"/>
              <ns0:tab ns0:val="right" ns0:pos="9355" ns0:leader="dot"/>
            </ns0:tabs>
            <ns0:rPr/>
          </ns0:pPr>
          <ns0:hyperlink ns0:anchor="__RefHeading___Toc10156_3013018603">
            <ns0:r>
              <ns0:rPr>
                <ns0:webHidden/>
                <ns0:rStyle ns0:val="IndexLink"/>
                <ns0:i/>
              </ns0:rPr>
              <ns0:t>3.3.2. Mô hình dữ liệu và liên kết người học</ns0:t>
            </ns0:r>
            <ns0:r>
              <ns0:rPr>
                <ns0:rStyle ns0:val="IndexLink"/>
              </ns0:rPr>
              <ns0:tab/>
              <ns0:t>50</ns0:t>
            </ns0:r>
          </ns0:hyperlink>
        </ns0:p>
        <ns0:p>
          <ns0:pPr>
            <ns0:pStyle ns0:val="Contents3"/>
            <ns0:tabs>
              <ns0:tab ns0:val="clear" ns0:pos="9344"/>
              <ns0:tab ns0:val="right" ns0:pos="9355" ns0:leader="dot"/>
            </ns0:tabs>
            <ns0:rPr/>
          </ns0:pPr>
          <ns0:hyperlink ns0:anchor="__RefHeading___Toc10158_3013018603">
            <ns0:r>
              <ns0:rPr>
                <ns0:webHidden/>
                <ns0:rStyle ns0:val="IndexLink"/>
                <ns0:i/>
              </ns0:rPr>
              <ns0:t>3.3.3. Outbox giao dịch và phục hồi phát hành</ns0:t>
            </ns0:r>
            <ns0:r>
              <ns0:rPr>
                <ns0:rStyle ns0:val="IndexLink"/>
              </ns0:rPr>
              <ns0:tab/>
              <ns0:t>51</ns0:t>
            </ns0:r>
          </ns0:hyperlink>
        </ns0:p>
        <ns0:p>
          <ns0:pPr>
            <ns0:pStyle ns0:val="Contents3"/>
            <ns0:tabs>
              <ns0:tab ns0:val="clear" ns0:pos="9344"/>
              <ns0:tab ns0:val="right" ns0:pos="9355" ns0:leader="dot"/>
            </ns0:tabs>
            <ns0:rPr/>
          </ns0:pPr>
          <ns0:hyperlink ns0:anchor="__RefHeading___Toc10160_3013018603">
            <ns0:r>
              <ns0:rPr>
                <ns0:webHidden/>
                <ns0:rStyle ns0:val="IndexLink"/>
                <ns0:i/>
              </ns0:rPr>
              <ns0:t>3.3.4. Audit và dữ liệu xác minh</ns0:t>
            </ns0:r>
            <ns0:r>
              <ns0:rPr>
                <ns0:rStyle ns0:val="IndexLink"/>
              </ns0:rPr>
              <ns0:tab/>
              <ns0:t>51</ns0:t>
            </ns0:r>
          </ns0:hyperlink>
        </ns0:p>
        <ns0:p>
          <ns0:pPr>
            <ns0:pStyle ns0:val="Contents2"/>
            <ns0:tabs>
              <ns0:tab ns0:val="clear" ns0:pos="9344"/>
              <ns0:tab ns0:val="right" ns0:pos="9355" ns0:leader="dot"/>
            </ns0:tabs>
            <ns0:rPr/>
          </ns0:pPr>
          <ns0:hyperlink ns0:anchor="__RefHeading___Toc10162_3013018603">
            <ns0:r>
              <ns0:rPr>
                <ns0:webHidden/>
                <ns0:rStyle ns0:val="IndexLink"/>
                <ns0:i ns0:val="false"/>
              </ns0:rPr>
              <ns0:t>3.4. Hiện thực phát hành, xác minh và thu hồi Blockcerts</ns0:t>
            </ns0:r>
            <ns0:r>
              <ns0:rPr>
                <ns0:rStyle ns0:val="IndexLink"/>
              </ns0:rPr>
              <ns0:tab/>
              <ns0:t>51</ns0:t>
            </ns0:r>
          </ns0:hyperlink>
        </ns0:p>
        <ns0:p>
          <ns0:pPr>
            <ns0:pStyle ns0:val="Contents3"/>
            <ns0:tabs>
              <ns0:tab ns0:val="clear" ns0:pos="9344"/>
              <ns0:tab ns0:val="right" ns0:pos="9355" ns0:leader="dot"/>
            </ns0:tabs>
            <ns0:rPr/>
          </ns0:pPr>
          <ns0:hyperlink ns0:anchor="__RefHeading___Toc10164_3013018603">
            <ns0:r>
              <ns0:rPr>
                <ns0:webHidden/>
                <ns0:rStyle ns0:val="IndexLink"/>
                <ns0:i/>
              </ns0:rPr>
              <ns0:t>3.4.1. Phát hành theo lô và gom lô Merkle</ns0:t>
            </ns0:r>
            <ns0:r>
              <ns0:rPr>
                <ns0:rStyle ns0:val="IndexLink"/>
              </ns0:rPr>
              <ns0:tab/>
              <ns0:t>51</ns0:t>
            </ns0:r>
          </ns0:hyperlink>
        </ns0:p>
        <ns0:p>
          <ns0:pPr>
            <ns0:pStyle ns0:val="Contents3"/>
            <ns0:tabs>
              <ns0:tab ns0:val="clear" ns0:pos="9344"/>
              <ns0:tab ns0:val="right" ns0:pos="9355" ns0:leader="dot"/>
            </ns0:tabs>
            <ns0:rPr/>
          </ns0:pPr>
          <ns0:hyperlink ns0:anchor="__RefHeading___Toc10166_3013018603">
            <ns0:r>
              <ns0:rPr>
                <ns0:webHidden/>
                <ns0:rStyle ns0:val="IndexLink"/>
                <ns0:i/>
              </ns0:rPr>
              <ns0:t>3.4.2. Xác minh công khai</ns0:t>
            </ns0:r>
            <ns0:r>
              <ns0:rPr>
                <ns0:rStyle ns0:val="IndexLink"/>
              </ns0:rPr>
              <ns0:tab/>
              <ns0:t>52</ns0:t>
            </ns0:r>
          </ns0:hyperlink>
        </ns0:p>
        <ns0:p>
          <ns0:pPr>
            <ns0:pStyle ns0:val="Contents3"/>
            <ns0:tabs>
              <ns0:tab ns0:val="clear" ns0:pos="9344"/>
              <ns0:tab ns0:val="right" ns0:pos="9355" ns0:leader="dot"/>
            </ns0:tabs>
            <ns0:rPr/>
          </ns0:pPr>
          <ns0:hyperlink ns0:anchor="__RefHeading___Toc10168_3013018603">
            <ns0:r>
              <ns0:rPr>
                <ns0:webHidden/>
                <ns0:rStyle ns0:val="IndexLink"/>
                <ns0:i/>
              </ns0:rPr>
              <ns0:t>3.4.3. Thu hồi có điểm kiểm soát và đối soát trạng thái</ns0:t>
            </ns0:r>
            <ns0:r>
              <ns0:rPr>
                <ns0:rStyle ns0:val="IndexLink"/>
              </ns0:rPr>
              <ns0:tab/>
              <ns0:t>52</ns0:t>
            </ns0:r>
          </ns0:hyperlink>
        </ns0:p>
        <ns0:p>
          <ns0:pPr>
            <ns0:pStyle ns0:val="Contents2"/>
            <ns0:tabs>
              <ns0:tab ns0:val="clear" ns0:pos="9344"/>
              <ns0:tab ns0:val="right" ns0:pos="9355" ns0:leader="dot"/>
            </ns0:tabs>
            <ns0:rPr/>
          </ns0:pPr>
          <ns0:hyperlink ns0:anchor="__RefHeading___Toc10170_3013018603">
            <ns0:r>
              <ns0:rPr>
                <ns0:webHidden/>
                <ns0:rStyle ns0:val="IndexLink"/>
                <ns0:i ns0:val="false"/>
              </ns0:rPr>
              <ns0:t>3.5. Tái hiện quy trình nghiệp vụ trên web từ đầu đến cuối</ns0:t>
            </ns0:r>
            <ns0:r>
              <ns0:rPr>
                <ns0:rStyle ns0:val="IndexLink"/>
              </ns0:rPr>
              <ns0:tab/>
              <ns0:t>52</ns0:t>
            </ns0:r>
          </ns0:hyperlink>
        </ns0:p>
        <ns0:p>
          <ns0:pPr>
            <ns0:pStyle ns0:val="Contents3"/>
            <ns0:tabs>
              <ns0:tab ns0:val="clear" ns0:pos="9344"/>
              <ns0:tab ns0:val="right" ns0:pos="9355" ns0:leader="dot"/>
            </ns0:tabs>
            <ns0:rPr/>
          </ns0:pPr>
          <ns0:hyperlink ns0:anchor="__RefHeading___Toc10172_3013018603">
            <ns0:r>
              <ns0:rPr>
                <ns0:webHidden/>
                <ns0:rStyle ns0:val="IndexLink"/>
                <ns0:i/>
              </ns0:rPr>
              <ns0:t>3.5.1. Khởi tạo tài khoản Checker, Maker và Student</ns0:t>
            </ns0:r>
            <ns0:r>
              <ns0:rPr>
                <ns0:rStyle ns0:val="IndexLink"/>
              </ns0:rPr>
              <ns0:tab/>
              <ns0:t>53</ns0:t>
            </ns0:r>
          </ns0:hyperlink>
        </ns0:p>
        <ns0:p>
          <ns0:pPr>
            <ns0:pStyle ns0:val="Contents3"/>
            <ns0:tabs>
              <ns0:tab ns0:val="clear" ns0:pos="9344"/>
              <ns0:tab ns0:val="right" ns0:pos="9355" ns0:leader="dot"/>
            </ns0:tabs>
            <ns0:rPr/>
          </ns0:pPr>
          <ns0:hyperlink ns0:anchor="__RefHeading___Toc10174_3013018603">
            <ns0:r>
              <ns0:rPr>
                <ns0:webHidden/>
                <ns0:rStyle ns0:val="IndexLink"/>
                <ns0:i/>
              </ns0:rPr>
              <ns0:t>3.5.2. Maker đăng nhập, tra cứu Student và lập phiếu</ns0:t>
            </ns0:r>
            <ns0:r>
              <ns0:rPr>
                <ns0:rStyle ns0:val="IndexLink"/>
              </ns0:rPr>
              <ns0:tab/>
              <ns0:t>54</ns0:t>
            </ns0:r>
          </ns0:hyperlink>
        </ns0:p>
        <ns0:p>
          <ns0:pPr>
            <ns0:pStyle ns0:val="Contents3"/>
            <ns0:tabs>
              <ns0:tab ns0:val="clear" ns0:pos="9344"/>
              <ns0:tab ns0:val="right" ns0:pos="9355" ns0:leader="dot"/>
            </ns0:tabs>
            <ns0:rPr/>
          </ns0:pPr>
          <ns0:hyperlink ns0:anchor="__RefHeading___Toc10176_3013018603">
            <ns0:r>
              <ns0:rPr>
                <ns0:webHidden/>
                <ns0:rStyle ns0:val="IndexLink"/>
                <ns0:i/>
              </ns0:rPr>
              <ns0:t>3.5.3. Checker kiểm tra, phê duyệt và Worker phát hành</ns0:t>
            </ns0:r>
            <ns0:r>
              <ns0:rPr>
                <ns0:rStyle ns0:val="IndexLink"/>
              </ns0:rPr>
              <ns0:tab/>
              <ns0:t>55</ns0:t>
            </ns0:r>
          </ns0:hyperlink>
        </ns0:p>
        <ns0:p>
          <ns0:pPr>
            <ns0:pStyle ns0:val="Contents3"/>
            <ns0:tabs>
              <ns0:tab ns0:val="clear" ns0:pos="9344"/>
              <ns0:tab ns0:val="right" ns0:pos="9355" ns0:leader="dot"/>
            </ns0:tabs>
            <ns0:rPr/>
          </ns0:pPr>
          <ns0:hyperlink ns0:anchor="__RefHeading___Toc10178_3013018603">
            <ns0:r>
              <ns0:rPr>
                <ns0:webHidden/>
                <ns0:rStyle ns0:val="IndexLink"/>
                <ns0:i/>
              </ns0:rPr>
              <ns0:t>3.5.4. Student xem và tải chứng thư</ns0:t>
            </ns0:r>
            <ns0:r>
              <ns0:rPr>
                <ns0:rStyle ns0:val="IndexLink"/>
              </ns0:rPr>
              <ns0:tab/>
              <ns0:t>57</ns0:t>
            </ns0:r>
          </ns0:hyperlink>
        </ns0:p>
        <ns0:p>
          <ns0:pPr>
            <ns0:pStyle ns0:val="Contents3"/>
            <ns0:tabs>
              <ns0:tab ns0:val="clear" ns0:pos="9344"/>
              <ns0:tab ns0:val="right" ns0:pos="9355" ns0:leader="dot"/>
            </ns0:tabs>
            <ns0:rPr/>
          </ns0:pPr>
          <ns0:hyperlink ns0:anchor="__RefHeading___Toc10180_3013018603">
            <ns0:r>
              <ns0:rPr>
                <ns0:webHidden/>
                <ns0:rStyle ns0:val="IndexLink"/>
                <ns0:i/>
              </ns0:rPr>
              <ns0:t>3.5.5. Xác minh chứng thư hợp lệ</ns0:t>
            </ns0:r>
            <ns0:r>
              <ns0:rPr>
                <ns0:rStyle ns0:val="IndexLink"/>
              </ns0:rPr>
              <ns0:tab/>
              <ns0:t>57</ns0:t>
            </ns0:r>
          </ns0:hyperlink>
        </ns0:p>
        <ns0:p>
          <ns0:pPr>
            <ns0:pStyle ns0:val="Contents3"/>
            <ns0:tabs>
              <ns0:tab ns0:val="clear" ns0:pos="9344"/>
              <ns0:tab ns0:val="right" ns0:pos="9355" ns0:leader="dot"/>
            </ns0:tabs>
            <ns0:rPr/>
          </ns0:pPr>
          <ns0:hyperlink ns0:anchor="__RefHeading___Toc10182_3013018603">
            <ns0:r>
              <ns0:rPr>
                <ns0:webHidden/>
                <ns0:rStyle ns0:val="IndexLink"/>
                <ns0:i/>
              </ns0:rPr>
              <ns0:t>3.5.6. Sửa nội dung chứng thư và kiểm tra lại</ns0:t>
            </ns0:r>
            <ns0:r>
              <ns0:rPr>
                <ns0:rStyle ns0:val="IndexLink"/>
              </ns0:rPr>
              <ns0:tab/>
              <ns0:t>58</ns0:t>
            </ns0:r>
          </ns0:hyperlink>
        </ns0:p>
        <ns0:p>
          <ns0:pPr>
            <ns0:pStyle ns0:val="Contents3"/>
            <ns0:tabs>
              <ns0:tab ns0:val="clear" ns0:pos="9344"/>
              <ns0:tab ns0:val="right" ns0:pos="9355" ns0:leader="dot"/>
            </ns0:tabs>
            <ns0:rPr/>
          </ns0:pPr>
          <ns0:hyperlink ns0:anchor="__RefHeading___Toc10184_3013018603">
            <ns0:r>
              <ns0:rPr>
                <ns0:webHidden/>
                <ns0:rStyle ns0:val="IndexLink"/>
                <ns0:i/>
              </ns0:rPr>
              <ns0:t>3.5.7. Checker thu hồi và xác minh lại tệp gốc</ns0:t>
            </ns0:r>
            <ns0:r>
              <ns0:rPr>
                <ns0:rStyle ns0:val="IndexLink"/>
              </ns0:rPr>
              <ns0:tab/>
              <ns0:t>59</ns0:t>
            </ns0:r>
          </ns0:hyperlink>
        </ns0:p>
        <ns0:p>
          <ns0:pPr>
            <ns0:pStyle ns0:val="Contents2"/>
            <ns0:tabs>
              <ns0:tab ns0:val="clear" ns0:pos="9344"/>
              <ns0:tab ns0:val="right" ns0:pos="9355" ns0:leader="dot"/>
            </ns0:tabs>
            <ns0:rPr/>
          </ns0:pPr>
          <ns0:hyperlink ns0:anchor="__RefHeading___Toc10186_3013018603">
            <ns0:r>
              <ns0:rPr>
                <ns0:webHidden/>
                <ns0:rStyle ns0:val="IndexLink"/>
                <ns0:i ns0:val="false"/>
              </ns0:rPr>
              <ns0:t>3.6. Kiểm soát an toàn và khả năng phục hồi</ns0:t>
            </ns0:r>
            <ns0:r>
              <ns0:rPr>
                <ns0:rStyle ns0:val="IndexLink"/>
              </ns0:rPr>
              <ns0:tab/>
              <ns0:t>60</ns0:t>
            </ns0:r>
          </ns0:hyperlink>
        </ns0:p>
        <ns0:p>
          <ns0:pPr>
            <ns0:pStyle ns0:val="Contents2"/>
            <ns0:tabs>
              <ns0:tab ns0:val="clear" ns0:pos="9344"/>
              <ns0:tab ns0:val="right" ns0:pos="9355" ns0:leader="dot"/>
            </ns0:tabs>
            <ns0:rPr/>
          </ns0:pPr>
          <ns0:hyperlink ns0:anchor="__RefHeading___Toc10188_3013018603">
            <ns0:r>
              <ns0:rPr>
                <ns0:webHidden/>
                <ns0:rStyle ns0:val="IndexLink"/>
                <ns0:i ns0:val="false"/>
              </ns0:rPr>
              <ns0:t>3.7. Phương pháp kiểm thử và chuỗi bằng chứng</ns0:t>
            </ns0:r>
            <ns0:r>
              <ns0:rPr>
                <ns0:rStyle ns0:val="IndexLink"/>
              </ns0:rPr>
              <ns0:tab/>
              <ns0:t>61</ns0:t>
            </ns0:r>
          </ns0:hyperlink>
        </ns0:p>
        <ns0:p>
          <ns0:pPr>
            <ns0:pStyle ns0:val="Contents3"/>
            <ns0:tabs>
              <ns0:tab ns0:val="clear" ns0:pos="9344"/>
              <ns0:tab ns0:val="right" ns0:pos="9355" ns0:leader="dot"/>
            </ns0:tabs>
            <ns0:rPr/>
          </ns0:pPr>
          <ns0:hyperlink ns0:anchor="__RefHeading___Toc10190_3013018603">
            <ns0:r>
              <ns0:rPr>
                <ns0:webHidden/>
                <ns0:rStyle ns0:val="IndexLink"/>
                <ns0:i/>
              </ns0:rPr>
              <ns0:t>3.7.1. Phân lớp kiểm thử</ns0:t>
            </ns0:r>
            <ns0:r>
              <ns0:rPr>
                <ns0:rStyle ns0:val="IndexLink"/>
              </ns0:rPr>
              <ns0:tab/>
              <ns0:t>61</ns0:t>
            </ns0:r>
          </ns0:hyperlink>
        </ns0:p>
        <ns0:p>
          <ns0:pPr>
            <ns0:pStyle ns0:val="Contents3"/>
            <ns0:tabs>
              <ns0:tab ns0:val="clear" ns0:pos="9344"/>
              <ns0:tab ns0:val="right" ns0:pos="9355" ns0:leader="dot"/>
            </ns0:tabs>
            <ns0:rPr/>
          </ns0:pPr>
          <ns0:hyperlink ns0:anchor="__RefHeading___Toc10192_3013018603">
            <ns0:r>
              <ns0:rPr>
                <ns0:webHidden/>
                <ns0:rStyle ns0:val="IndexLink"/>
                <ns0:i/>
              </ns0:rPr>
              <ns0:t>3.7.2. Cố định bộ bằng chứng</ns0:t>
            </ns0:r>
            <ns0:r>
              <ns0:rPr>
                <ns0:rStyle ns0:val="IndexLink"/>
              </ns0:rPr>
              <ns0:tab/>
              <ns0:t>62</ns0:t>
            </ns0:r>
          </ns0:hyperlink>
        </ns0:p>
        <ns0:p>
          <ns0:pPr>
            <ns0:pStyle ns0:val="Contents2"/>
            <ns0:tabs>
              <ns0:tab ns0:val="clear" ns0:pos="9344"/>
              <ns0:tab ns0:val="right" ns0:pos="9355" ns0:leader="dot"/>
            </ns0:tabs>
            <ns0:rPr/>
          </ns0:pPr>
          <ns0:hyperlink ns0:anchor="__RefHeading___Toc10194_3013018603">
            <ns0:r>
              <ns0:rPr>
                <ns0:webHidden/>
                <ns0:rStyle ns0:val="IndexLink"/>
                <ns0:i ns0:val="false"/>
              </ns0:rPr>
              <ns0:t>3.8. Kết quả Kịch bản 1 – tính toàn vẹn và Maker–Checker</ns0:t>
            </ns0:r>
            <ns0:r>
              <ns0:rPr>
                <ns0:rStyle ns0:val="IndexLink"/>
              </ns0:rPr>
              <ns0:tab/>
              <ns0:t>62</ns0:t>
            </ns0:r>
          </ns0:hyperlink>
        </ns0:p>
        <ns0:p>
          <ns0:pPr>
            <ns0:pStyle ns0:val="Contents2"/>
            <ns0:tabs>
              <ns0:tab ns0:val="clear" ns0:pos="9344"/>
              <ns0:tab ns0:val="right" ns0:pos="9355" ns0:leader="dot"/>
            </ns0:tabs>
            <ns0:rPr/>
          </ns0:pPr>
          <ns0:hyperlink ns0:anchor="__RefHeading___Toc10196_3013018603">
            <ns0:r>
              <ns0:rPr>
                <ns0:webHidden/>
                <ns0:rStyle ns0:val="IndexLink"/>
                <ns0:i ns0:val="false"/>
              </ns0:rPr>
              <ns0:t>3.9. Kết quả Kịch bản 2 – hiệu năng phát hành theo lô Merkle</ns0:t>
            </ns0:r>
            <ns0:r>
              <ns0:rPr>
                <ns0:rStyle ns0:val="IndexLink"/>
              </ns0:rPr>
              <ns0:tab/>
              <ns0:t>63</ns0:t>
            </ns0:r>
          </ns0:hyperlink>
        </ns0:p>
        <ns0:p>
          <ns0:pPr>
            <ns0:pStyle ns0:val="Contents3"/>
            <ns0:tabs>
              <ns0:tab ns0:val="clear" ns0:pos="9344"/>
              <ns0:tab ns0:val="right" ns0:pos="9355" ns0:leader="dot"/>
            </ns0:tabs>
            <ns0:rPr/>
          </ns0:pPr>
          <ns0:hyperlink ns0:anchor="__RefHeading___Toc10198_3013018603">
            <ns0:r>
              <ns0:rPr>
                <ns0:webHidden/>
                <ns0:rStyle ns0:val="IndexLink"/>
                <ns0:i/>
              </ns0:rPr>
              <ns0:t>3.9.1. Kết quả chín lần chạy</ns0:t>
            </ns0:r>
            <ns0:r>
              <ns0:rPr>
                <ns0:rStyle ns0:val="IndexLink"/>
              </ns0:rPr>
              <ns0:tab/>
              <ns0:t>63</ns0:t>
            </ns0:r>
          </ns0:hyperlink>
        </ns0:p>
        <ns0:p>
          <ns0:pPr>
            <ns0:pStyle ns0:val="Contents3"/>
            <ns0:tabs>
              <ns0:tab ns0:val="clear" ns0:pos="9344"/>
              <ns0:tab ns0:val="right" ns0:pos="9355" ns0:leader="dot"/>
            </ns0:tabs>
            <ns0:rPr/>
          </ns0:pPr>
          <ns0:hyperlink ns0:anchor="__RefHeading___Toc10200_3013018603">
            <ns0:r>
              <ns0:rPr>
                <ns0:webHidden/>
                <ns0:rStyle ns0:val="IndexLink"/>
                <ns0:i/>
              </ns0:rPr>
              <ns0:t>3.9.2. Giá trị tổng hợp</ns0:t>
            </ns0:r>
            <ns0:r>
              <ns0:rPr>
                <ns0:rStyle ns0:val="IndexLink"/>
              </ns0:rPr>
              <ns0:tab/>
              <ns0:t>64</ns0:t>
            </ns0:r>
          </ns0:hyperlink>
        </ns0:p>
        <ns0:p>
          <ns0:pPr>
            <ns0:pStyle ns0:val="Contents3"/>
            <ns0:tabs>
              <ns0:tab ns0:val="clear" ns0:pos="9344"/>
              <ns0:tab ns0:val="right" ns0:pos="9355" ns0:leader="dot"/>
            </ns0:tabs>
            <ns0:rPr/>
          </ns0:pPr>
          <ns0:hyperlink ns0:anchor="__RefHeading___Toc10202_3013018603">
            <ns0:r>
              <ns0:rPr>
                <ns0:webHidden/>
                <ns0:rStyle ns0:val="IndexLink"/>
                <ns0:i/>
              </ns0:rPr>
              <ns0:t>3.9.3. Tài nguyên</ns0:t>
            </ns0:r>
            <ns0:r>
              <ns0:rPr>
                <ns0:rStyle ns0:val="IndexLink"/>
              </ns0:rPr>
              <ns0:tab/>
              <ns0:t>65</ns0:t>
            </ns0:r>
          </ns0:hyperlink>
        </ns0:p>
        <ns0:p>
          <ns0:pPr>
            <ns0:pStyle ns0:val="Contents3"/>
            <ns0:tabs>
              <ns0:tab ns0:val="clear" ns0:pos="9344"/>
              <ns0:tab ns0:val="right" ns0:pos="9355" ns0:leader="dot"/>
            </ns0:tabs>
            <ns0:rPr/>
          </ns0:pPr>
          <ns0:hyperlink ns0:anchor="__RefHeading___Toc10204_3013018603">
            <ns0:r>
              <ns0:rPr>
                <ns0:webHidden/>
                <ns0:rStyle ns0:val="IndexLink"/>
                <ns0:i/>
              </ns0:rPr>
              <ns0:t>3.9.4. Kiểm toán tệp kết quả</ns0:t>
            </ns0:r>
            <ns0:r>
              <ns0:rPr>
                <ns0:rStyle ns0:val="IndexLink"/>
              </ns0:rPr>
              <ns0:tab/>
              <ns0:t>66</ns0:t>
            </ns0:r>
          </ns0:hyperlink>
        </ns0:p>
        <ns0:p>
          <ns0:pPr>
            <ns0:pStyle ns0:val="Contents2"/>
            <ns0:tabs>
              <ns0:tab ns0:val="clear" ns0:pos="9344"/>
              <ns0:tab ns0:val="right" ns0:pos="9355" ns0:leader="dot"/>
            </ns0:tabs>
            <ns0:rPr/>
          </ns0:pPr>
          <ns0:hyperlink ns0:anchor="__RefHeading___Toc10206_3013018603">
            <ns0:r>
              <ns0:rPr>
                <ns0:webHidden/>
                <ns0:rStyle ns0:val="IndexLink"/>
                <ns0:i ns0:val="false"/>
              </ns0:rPr>
              <ns0:t>3.10. Kết quả Kịch bản 3 – thu hồi, RBAC và audit</ns0:t>
            </ns0:r>
            <ns0:r>
              <ns0:rPr>
                <ns0:rStyle ns0:val="IndexLink"/>
              </ns0:rPr>
              <ns0:tab/>
              <ns0:t>67</ns0:t>
            </ns0:r>
          </ns0:hyperlink>
        </ns0:p>
        <ns0:p>
          <ns0:pPr>
            <ns0:pStyle ns0:val="Contents2"/>
            <ns0:tabs>
              <ns0:tab ns0:val="clear" ns0:pos="9344"/>
              <ns0:tab ns0:val="right" ns0:pos="9355" ns0:leader="dot"/>
            </ns0:tabs>
            <ns0:rPr/>
          </ns0:pPr>
          <ns0:hyperlink ns0:anchor="__RefHeading___Toc10208_3013018603">
            <ns0:r>
              <ns0:rPr>
                <ns0:webHidden/>
                <ns0:rStyle ns0:val="IndexLink"/>
                <ns0:i ns0:val="false"/>
              </ns0:rPr>
              <ns0:t>3.11. Đánh giá kết quả, hạn chế và hướng phát triển</ns0:t>
            </ns0:r>
            <ns0:r>
              <ns0:rPr>
                <ns0:rStyle ns0:val="IndexLink"/>
              </ns0:rPr>
              <ns0:tab/>
              <ns0:t>68</ns0:t>
            </ns0:r>
          </ns0:hyperlink>
        </ns0:p>
        <ns0:p>
          <ns0:pPr>
            <ns0:pStyle ns0:val="Contents3"/>
            <ns0:tabs>
              <ns0:tab ns0:val="clear" ns0:pos="9344"/>
              <ns0:tab ns0:val="right" ns0:pos="9355" ns0:leader="dot"/>
            </ns0:tabs>
            <ns0:rPr/>
          </ns0:pPr>
          <ns0:hyperlink ns0:anchor="__RefHeading___Toc10210_3013018603">
            <ns0:r>
              <ns0:rPr>
                <ns0:webHidden/>
                <ns0:rStyle ns0:val="IndexLink"/>
                <ns0:i/>
              </ns0:rPr>
              <ns0:t>3.11.1. Mức đáp ứng</ns0:t>
            </ns0:r>
            <ns0:r>
              <ns0:rPr>
                <ns0:rStyle ns0:val="IndexLink"/>
              </ns0:rPr>
              <ns0:tab/>
              <ns0:t>68</ns0:t>
            </ns0:r>
          </ns0:hyperlink>
        </ns0:p>
        <ns0:p>
          <ns0:pPr>
            <ns0:pStyle ns0:val="Contents3"/>
            <ns0:tabs>
              <ns0:tab ns0:val="clear" ns0:pos="9344"/>
              <ns0:tab ns0:val="right" ns0:pos="9355" ns0:leader="dot"/>
            </ns0:tabs>
            <ns0:rPr/>
          </ns0:pPr>
          <ns0:hyperlink ns0:anchor="__RefHeading___Toc10212_3013018603">
            <ns0:r>
              <ns0:rPr>
                <ns0:webHidden/>
                <ns0:rStyle ns0:val="IndexLink"/>
                <ns0:i/>
              </ns0:rPr>
              <ns0:t>3.11.2. Hạn chế</ns0:t>
            </ns0:r>
            <ns0:r>
              <ns0:rPr>
                <ns0:rStyle ns0:val="IndexLink"/>
              </ns0:rPr>
              <ns0:tab/>
              <ns0:t>69</ns0:t>
            </ns0:r>
          </ns0:hyperlink>
        </ns0:p>
        <ns0:p>
          <ns0:pPr>
            <ns0:pStyle ns0:val="Contents3"/>
            <ns0:tabs>
              <ns0:tab ns0:val="clear" ns0:pos="9344"/>
              <ns0:tab ns0:val="right" ns0:pos="9355" ns0:leader="dot"/>
            </ns0:tabs>
            <ns0:rPr/>
          </ns0:pPr>
          <ns0:hyperlink ns0:anchor="__RefHeading___Toc10214_3013018603">
            <ns0:r>
              <ns0:rPr>
                <ns0:webHidden/>
                <ns0:rStyle ns0:val="IndexLink"/>
                <ns0:i/>
              </ns0:rPr>
              <ns0:t>3.11.3. Hướng phát triển</ns0:t>
            </ns0:r>
            <ns0:r>
              <ns0:rPr>
                <ns0:rStyle ns0:val="IndexLink"/>
              </ns0:rPr>
              <ns0:tab/>
              <ns0:t>69</ns0:t>
            </ns0:r>
          </ns0:hyperlink>
        </ns0:p>
        <ns0:p>
          <ns0:pPr>
            <ns0:pStyle ns0:val="Contents2"/>
            <ns0:tabs>
              <ns0:tab ns0:val="clear" ns0:pos="9344"/>
              <ns0:tab ns0:val="right" ns0:pos="9355" ns0:leader="dot"/>
            </ns0:tabs>
            <ns0:rPr/>
          </ns0:pPr>
          <ns0:hyperlink ns0:anchor="__RefHeading___Toc10216_3013018603">
            <ns0:r>
              <ns0:rPr>
                <ns0:webHidden/>
                <ns0:rStyle ns0:val="IndexLink"/>
                <ns0:i ns0:val="false"/>
              </ns0:rPr>
              <ns0:t>3.12. Kết luận Chương 3</ns0:t>
            </ns0:r>
            <ns0:r>
              <ns0:rPr>
                <ns0:rStyle ns0:val="IndexLink"/>
              </ns0:rPr>
              <ns0:tab/>
              <ns0:t>70</ns0:t>
            </ns0:r>
          </ns0:hyperlink>
        </ns0:p>
        <ns0:p>
          <ns0:pPr>
            <ns0:pStyle ns0:val="Contents1"/>
            <ns0:tabs>
              <ns0:tab ns0:val="clear" ns0:pos="9344"/>
              <ns0:tab ns0:val="right" ns0:pos="9355" ns0:leader="dot"/>
            </ns0:tabs>
            <ns0:rPr/>
          </ns0:pPr>
          <ns0:hyperlink ns0:anchor="__RefHeading___Toc10224_3013018603">
            <ns0:r>
              <ns0:rPr>
                <ns0:webHidden/>
                <ns0:rStyle ns0:val="IndexLink"/>
              </ns0:rPr>
              <ns0:t>KẾT LUẬN VÀ KIẾN NGHỊ</ns0:t>
              <ns0:tab/>
              <ns0:t>71</ns0:t>
            </ns0:r>
          </ns0:hyperlink>
        </ns0:p>
        <ns0:p>
          <ns0:pPr>
            <ns0:pStyle ns0:val="Contents2"/>
            <ns0:tabs>
              <ns0:tab ns0:val="clear" ns0:pos="9344"/>
              <ns0:tab ns0:val="right" ns0:pos="9355" ns0:leader="dot"/>
            </ns0:tabs>
            <ns0:rPr/>
          </ns0:pPr>
          <ns0:hyperlink ns0:anchor="__RefHeading___Toc10228_3013018603">
            <ns0:r>
              <ns0:rPr>
                <ns0:webHidden/>
                <ns0:rStyle ns0:val="IndexLink"/>
              </ns0:rPr>
              <ns0:t>1. Kết quả đạt được và mức hoàn thành mục tiêu</ns0:t>
              <ns0:tab/>
              <ns0:t>71</ns0:t>
            </ns0:r>
          </ns0:hyperlink>
        </ns0:p>
        <ns0:p>
          <ns0:pPr>
            <ns0:pStyle ns0:val="Contents2"/>
            <ns0:tabs>
              <ns0:tab ns0:val="clear" ns0:pos="9344"/>
              <ns0:tab ns0:val="right" ns0:pos="9355" ns0:leader="dot"/>
            </ns0:tabs>
            <ns0:rPr/>
          </ns0:pPr>
          <ns0:hyperlink ns0:anchor="__RefHeading___Toc10242_3013018603">
            <ns0:r>
              <ns0:rPr>
                <ns0:webHidden/>
                <ns0:rStyle ns0:val="IndexLink"/>
              </ns0:rPr>
              <ns0:t>2. Đóng góp của đồ án</ns0:t>
              <ns0:tab/>
              <ns0:t>71</ns0:t>
            </ns0:r>
          </ns0:hyperlink>
        </ns0:p>
        <ns0:p>
          <ns0:pPr>
            <ns0:pStyle ns0:val="Contents2"/>
            <ns0:tabs>
              <ns0:tab ns0:val="clear" ns0:pos="9344"/>
              <ns0:tab ns0:val="right" ns0:pos="9355" ns0:leader="dot"/>
            </ns0:tabs>
            <ns0:rPr/>
          </ns0:pPr>
          <ns0:hyperlink ns0:anchor="__RefHeading___Toc10240_3013018603">
            <ns0:r>
              <ns0:rPr>
                <ns0:webHidden/>
                <ns0:rStyle ns0:val="IndexLink"/>
              </ns0:rPr>
              <ns0:t>3. Hạn chế và hướng phát triển</ns0:t>
              <ns0:tab/>
              <ns0:t>72</ns0:t>
            </ns0:r>
          </ns0:hyperlink>
        </ns0:p>
        <ns0:p>
          <ns0:pPr>
            <ns0:pStyle ns0:val="Contents1"/>
            <ns0:tabs>
              <ns0:tab ns0:val="clear" ns0:pos="9344"/>
              <ns0:tab ns0:val="right" ns0:pos="9355" ns0:leader="dot"/>
            </ns0:tabs>
            <ns0:rPr/>
          </ns0:pPr>
          <ns0:hyperlink ns0:anchor="__RefHeading___Toc10222_3013018603">
            <ns0:r>
              <ns0:rPr>
                <ns0:webHidden/>
                <ns0:rStyle ns0:val="IndexLink"/>
              </ns0:rPr>
              <ns0:t>TÀI LIỆU THAM KHẢO</ns0:t>
              <ns0:tab/>
              <ns0:t>73</ns0:t>
            </ns0:r>
          </ns0:hyperlink>
        </ns0:p>
        <ns0:p>
          <ns0:pPr>
            <ns0:pStyle ns0:val="Contents1"/>
            <ns0:tabs>
              <ns0:tab ns0:val="clear" ns0:pos="9344"/>
              <ns0:tab ns0:val="right" ns0:pos="9355" ns0:leader="dot"/>
            </ns0:tabs>
            <ns0:rPr/>
          </ns0:pPr>
          <ns0:hyperlink ns0:anchor="__RefHeading___Toc10220_3013018603">
            <ns0:r>
              <ns0:rPr>
                <ns0:webHidden/>
                <ns0:rStyle ns0:val="IndexLink"/>
              </ns0:rPr>
              <ns0:t>PHỤ LỤC</ns0:t>
              <ns0:tab/>
              <ns0:t>76</ns0:t>
            </ns0:r>
          </ns0:hyperlink>
        </ns0:p>
        <ns0:p>
          <ns0:pPr>
            <ns0:pStyle ns0:val="Contents2"/>
            <ns0:tabs>
              <ns0:tab ns0:val="clear" ns0:pos="9344"/>
              <ns0:tab ns0:val="right" ns0:pos="9355" ns0:leader="dot"/>
            </ns0:tabs>
            <ns0:rPr/>
          </ns0:pPr>
          <ns0:hyperlink ns0:anchor="__RefHeading___Toc10238_3013018603">
            <ns0:r>
              <ns0:rPr>
                <ns0:webHidden/>
                <ns0:rStyle ns0:val="IndexLink"/>
              </ns0:rPr>
              <ns0:t>Phụ lục 1. Danh mục API chính và quyền truy cập</ns0:t>
              <ns0:tab/>
              <ns0:t>76</ns0:t>
            </ns0:r>
          </ns0:hyperlink>
        </ns0:p>
        <ns0:p>
          <ns0:pPr>
            <ns0:pStyle ns0:val="Contents2"/>
            <ns0:tabs>
              <ns0:tab ns0:val="clear" ns0:pos="9344"/>
              <ns0:tab ns0:val="right" ns0:pos="9355" ns0:leader="dot"/>
            </ns0:tabs>
            <ns0:rPr/>
          </ns0:pPr>
          <ns0:hyperlink ns0:anchor="__RefHeading___Toc10236_3013018603">
            <ns0:r>
              <ns0:rPr>
                <ns0:webHidden/>
                <ns0:rStyle ns0:val="IndexLink"/>
              </ns0:rPr>
              <ns0:t>Phụ lục 2. Khung cấu hình tái lập và bảo vệ bí mật</ns0:t>
              <ns0:tab/>
              <ns0:t>77</ns0:t>
            </ns0:r>
          </ns0:hyperlink>
        </ns0:p>
        <ns0:p>
          <ns0:pPr>
            <ns0:pStyle ns0:val="Contents2"/>
            <ns0:tabs>
              <ns0:tab ns0:val="clear" ns0:pos="9344"/>
              <ns0:tab ns0:val="right" ns0:pos="9355" ns0:leader="dot"/>
            </ns0:tabs>
            <ns0:rPr/>
          </ns0:pPr>
          <ns0:hyperlink ns0:anchor="__RefHeading___Toc10234_3013018603">
            <ns0:r>
              <ns0:rPr>
                <ns0:webHidden/>
                <ns0:rStyle ns0:val="IndexLink"/>
              </ns0:rPr>
              <ns0:t>Phụ lục 3. Quy trình tái lập và lệnh đại diện</ns0:t>
              <ns0:tab/>
              <ns0:t>78</ns0:t>
            </ns0:r>
          </ns0:hyperlink>
        </ns0:p>
        <ns0:p>
          <ns0:pPr>
            <ns0:pStyle ns0:val="Contents2"/>
            <ns0:tabs>
              <ns0:tab ns0:val="clear" ns0:pos="9344"/>
              <ns0:tab ns0:val="right" ns0:pos="9355" ns0:leader="dot"/>
            </ns0:tabs>
            <ns0:rPr/>
          </ns0:pPr>
          <ns0:hyperlink ns0:anchor="__RefHeading___Toc10232_3013018603">
            <ns0:r>
              <ns0:rPr>
                <ns0:webHidden/>
                <ns0:rStyle ns0:val="IndexLink"/>
              </ns0:rPr>
              <ns0:t>Phụ lục 4. Bộ bằng chứng thực nghiệm chính thức</ns0:t>
              <ns0:tab/>
              <ns0:t>79</ns0:t>
            </ns0:r>
          </ns0:hyperlink>
        </ns0:p>
        <ns0:p>
          <ns0:pPr>
            <ns0:pStyle ns0:val="Contents2"/>
            <ns0:tabs>
              <ns0:tab ns0:val="clear" ns0:pos="9344"/>
              <ns0:tab ns0:val="right" ns0:pos="9355" ns0:leader="dot"/>
            </ns0:tabs>
            <ns0:rPr/>
          </ns0:pPr>
          <ns0:hyperlink ns0:anchor="__RefHeading___Toc10230_3013018603">
            <ns0:r>
              <ns0:rPr>
                <ns0:webHidden/>
                <ns0:rStyle ns0:val="IndexLink"/>
              </ns0:rPr>
              <ns0:t>Phụ lục 5. Ma trận truy vết yêu cầu – hiện thực – bằng chứng</ns0:t>
              <ns0:tab/>
              <ns0:t>80</ns0:t>
            </ns0:r>
          </ns0:hyperlink>
          <ns0:r>
            <ns0:rPr>
              <ns0:rStyle ns0:val="IndexLink"/>
            </ns0:rPr>
            <ns0:fldChar ns0:fldCharType="end"/>
          </ns0:r>
        </ns0:p>
      </ns0:sdtContent>
    </ns0:sdt>
    <ns0:p>
      <ns0:pPr>
        <ns0:pStyle ns0:val="ReportIndexTitle"/>
        <ns0:keepNext ns0:val="true"/>
        <ns0:keepLines/>
        <ns0:rPr/>
      </ns0:pPr>
      <ns0:r>
        <ns0:rPr/>
        <ns0:t>DANH MỤC KÝ HIỆU VÀ TỪ VIẾT TẮT</ns0:t>
      </ns0:r>
    </ns0:p>
    <ns0:tbl>
      <ns0:tblPr>
        <ns0:tblW ns0:w="9354" ns0:type="dxa"/>
        <ns0:jc ns0:val="center"/>
        <ns0:tblInd ns0:w="0" ns0:type="dxa"/>
        <ns0:tblLayout ns0:type="fixed"/>
        <ns0:tblCellMar>
          <ns0:top ns0:w="80" ns0:type="dxa"/>
          <ns0:start ns0:w="90" ns0:type="dxa"/>
          <ns0:bottom ns0:w="80" ns0:type="dxa"/>
          <ns0:end ns0:w="90" ns0:type="dxa"/>
        </ns0:tblCellMar>
        <ns0:tblLook ns0:val="04a0" ns0:noHBand="0" ns0:noVBand="1" ns0:firstColumn="1" ns0:lastRow="0" ns0:lastColumn="0" ns0:firstRow="1"/>
      </ns0:tblPr>
      <ns0:tblGrid>
        <ns0:gridCol ns0:w="2548"/>
        <ns0:gridCol ns0:w="6805"/>
      </ns0:tblGrid>
      <ns0:tr>
        <ns0:trPr>
          <ns0:tblHeader ns0:val="true"/>
          <ns0:cantSplit ns0:val="true"/>
        </ns0:trPr>
        <ns0:tc>
          <ns0:tcPr>
            <ns0:tcW ns0:w="2548" ns0:type="dxa"/>
            <ns0:tcBorders>
              <ns0:top ns0:val="single" ns0:sz="4" ns0:space="0" ns0:color="777777"/>
              <ns0:start ns0:val="single" ns0:sz="4" ns0:space="0" ns0:color="777777"/>
              <ns0:bottom ns0:val="single" ns0:sz="4" ns0:space="0" ns0:color="777777"/>
              <ns0:end ns0:val="single" ns0:sz="4" ns0:space="0" ns0:color="777777"/>
            </ns0:tcBorders>
            <ns0:shd ns0:fill="EFEFEF"/>
            <ns0:vAlign ns0:val="center"/>
          </ns0:tcPr>
          <ns0:p>
            <ns0:pPr>
              <ns0:pStyle ns0:val="Normal"/>
              <ns0:keepNext ns0:val="false"/>
              <ns0:keepLines ns0:val="false"/>
              <ns0:widowControl ns0:val="false"/>
              <ns0:spacing ns0:lineRule="auto" ns0:line="240" ns0:before="0" ns0:after="0"/>
              <ns0:ind ns0:start="0" ns0:end="0" ns0:hanging="0"/>
              <ns0:jc ns0:val="start"/>
              <ns0:rPr/>
            </ns0:pPr>
            <ns0:r>
              <ns0:rPr>
                <ns0:rFonts ns0:eastAsia="Times New Roman" ns0:cs="Times New Roman"/>
                <ns0:b/>
                <ns0:color ns0:val="000000"/>
                <ns0:sz ns0:val="28"/>
              </ns0:rPr>
              <ns0:t>Từ viết tắt</ns0:t>
            </ns0:r>
          </ns0:p>
        </ns0:tc>
        <ns0:tc>
          <ns0:tcPr>
            <ns0:tcW ns0:w="6805" ns0:type="dxa"/>
            <ns0:tcBorders>
              <ns0:top ns0:val="single" ns0:sz="4" ns0:space="0" ns0:color="777777"/>
              <ns0:start ns0:val="single" ns0:sz="4" ns0:space="0" ns0:color="777777"/>
              <ns0:bottom ns0:val="single" ns0:sz="4" ns0:space="0" ns0:color="777777"/>
              <ns0:end ns0:val="single" ns0:sz="4" ns0:space="0" ns0:color="777777"/>
            </ns0:tcBorders>
            <ns0:shd ns0:fill="EFEFEF"/>
            <ns0:vAlign ns0:val="center"/>
          </ns0:tcPr>
          <ns0:p>
            <ns0:pPr>
              <ns0:pStyle ns0:val="Normal"/>
              <ns0:keepNext ns0:val="false"/>
              <ns0:keepLines ns0:val="false"/>
              <ns0:widowControl ns0:val="false"/>
              <ns0:spacing ns0:lineRule="auto" ns0:line="240" ns0:before="0" ns0:after="0"/>
              <ns0:ind ns0:start="0" ns0:end="0" ns0:hanging="0"/>
              <ns0:jc ns0:val="start"/>
              <ns0:rPr/>
            </ns0:pPr>
            <ns0:r>
              <ns0:rPr>
                <ns0:rFonts ns0:eastAsia="Times New Roman" ns0:cs="Times New Roman"/>
                <ns0:b/>
                <ns0:color ns0:val="000000"/>
                <ns0:sz ns0:val="28"/>
              </ns0:rPr>
              <ns0:t>Từ đầy đủ</ns0:t>
            </ns0:r>
          </ns0:p>
        </ns0:tc>
      </ns0:tr>
      <ns0:tr>
        <ns0:trPr>
          <ns0:cantSplit ns0:val="true"/>
        </ns0:trPr>
        <ns0:tc>
          <ns0:tcPr>
            <ns0:tcW ns0:w="2548" ns0:type="dxa"/>
            <ns0:tcBorders>
              <ns0:top ns0:val="single" ns0:sz="4" ns0:space="0" ns0:color="777777"/>
              <ns0:start ns0:val="single" ns0:sz="4" ns0:space="0" ns0:color="777777"/>
              <ns0:bottom ns0:val="single" ns0:sz="4" ns0:space="0" ns0:color="777777"/>
              <ns0:end ns0:val="single" ns0:sz="4" ns0:space="0" ns0:color="777777"/>
            </ns0:tcBorders>
            <ns0:shd ns0:fill="FFFFFF"/>
            <ns0:tcMar>
              <ns0:top ns0:w="0" ns0:type="dxa"/>
              <ns0:start ns0:w="108" ns0:type="dxa"/>
              <ns0:bottom ns0:w="0" ns0:type="dxa"/>
              <ns0:end ns0:w="108" ns0:type="dxa"/>
            </ns0:tcMar>
            <ns0:vAlign ns0:val="center"/>
          </ns0:tcPr>
          <ns0:p>
            <ns0:pPr>
              <ns0:pStyle ns0:val="Normal"/>
              <ns0:keepNext ns0:val="false"/>
              <ns0:keepLines ns0:val="false"/>
              <ns0:widowControl ns0:val="false"/>
              <ns0:spacing ns0:lineRule="auto" ns0:line="240" ns0:before="0" ns0:after="0"/>
              <ns0:ind ns0:start="0" ns0:end="0" ns0:hanging="0"/>
              <ns0:jc ns0:val="start"/>
              <ns0:rPr/>
            </ns0:pPr>
            <ns0:r>
              <ns0:rPr>
                <ns0:rFonts ns0:eastAsia="Times New Roman" ns0:cs="Times New Roman"/>
                <ns0:b ns0:val="false"/>
                <ns0:color ns0:val="000000"/>
                <ns0:sz ns0:val="28"/>
              </ns0:rPr>
              <ns0:t>ACID</ns0:t>
            </ns0:r>
          </ns0:p>
        </ns0:tc>
        <ns0:tc>
          <ns0:tcPr>
            <ns0:tcW ns0:w="6805" ns0:type="dxa"/>
            <ns0:tcBorders>
              <ns0:top ns0:val="single" ns0:sz="4" ns0:space="0" ns0:color="777777"/>
              <ns0:start ns0:val="single" ns0:sz="4" ns0:space="0" ns0:color="777777"/>
              <ns0:bottom ns0:val="single" ns0:sz="4" ns0:space="0" ns0:color="777777"/>
              <ns0:end ns0:val="single" ns0:sz="4" ns0:space="0" ns0:color="777777"/>
            </ns0:tcBorders>
            <ns0:shd ns0:fill="FFFFFF"/>
            <ns0:tcMar>
              <ns0:top ns0:w="0" ns0:type="dxa"/>
              <ns0:start ns0:w="108" ns0:type="dxa"/>
              <ns0:bottom ns0:w="0" ns0:type="dxa"/>
              <ns0:end ns0:w="108" ns0:type="dxa"/>
            </ns0:tcMar>
            <ns0:vAlign ns0:val="center"/>
          </ns0:tcPr>
          <ns0:p>
            <ns0:pPr>
              <ns0:pStyle ns0:val="Normal"/>
              <ns0:keepNext ns0:val="false"/>
              <ns0:keepLines ns0:val="false"/>
              <ns0:widowControl ns0:val="false"/>
              <ns0:spacing ns0:lineRule="auto" ns0:line="240" ns0:before="0" ns0:after="0"/>
              <ns0:ind ns0:start="0" ns0:end="0" ns0:hanging="0"/>
              <ns0:jc ns0:val="start"/>
              <ns0:rPr/>
            </ns0:pPr>
            <ns0:r>
              <ns0:rPr>
                <ns0:rFonts ns0:eastAsia="Times New Roman" ns0:cs="Times New Roman"/>
                <ns0:b ns0:val="false"/>
                <ns0:color ns0:val="000000"/>
                <ns0:sz ns0:val="28"/>
              </ns0:rPr>
              <ns0:t>Atomicity, Consistency, Isolation, Durability</ns0:t>
            </ns0:r>
          </ns0:p>
        </ns0:tc>
      </ns0:tr>
      <ns0:tr>
        <ns0:trPr>
          <ns0:cantSplit ns0:val="true"/>
        </ns0:trPr>
        <ns0:tc>
          <ns0:tcPr>
            <ns0:tcW ns0:w="2548" ns0:type="dxa"/>
            <ns0:tcBorders>
              <ns0:top ns0:val="single" ns0:sz="4" ns0:space="0" ns0:color="777777"/>
              <ns0:start ns0:val="single" ns0:sz="4" ns0:space="0" ns0:color="777777"/>
              <ns0:bottom ns0:val="single" ns0:sz="4" ns0:space="0" ns0:color="777777"/>
              <ns0:end ns0:val="single" ns0:sz="4" ns0:space="0" ns0:color="777777"/>
            </ns0:tcBorders>
            <ns0:shd ns0:fill="FFFFFF"/>
            <ns0:tcMar>
              <ns0:top ns0:w="0" ns0:type="dxa"/>
              <ns0:start ns0:w="108" ns0:type="dxa"/>
              <ns0:bottom ns0:w="0" ns0:type="dxa"/>
              <ns0:end ns0:w="108" ns0:type="dxa"/>
            </ns0:tcMar>
            <ns0:vAlign ns0:val="center"/>
          </ns0:tcPr>
          <ns0:p>
            <ns0:pPr>
              <ns0:pStyle ns0:val="Normal"/>
              <ns0:keepNext ns0:val="false"/>
              <ns0:keepLines ns0:val="false"/>
              <ns0:widowControl ns0:val="false"/>
              <ns0:spacing ns0:lineRule="auto" ns0:line="240" ns0:before="0" ns0:after="0"/>
              <ns0:ind ns0:start="0" ns0:end="0" ns0:hanging="0"/>
              <ns0:jc ns0:val="start"/>
              <ns0:rPr/>
            </ns0:pPr>
            <ns0:r>
              <ns0:rPr>
                <ns0:rFonts ns0:eastAsia="Times New Roman" ns0:cs="Times New Roman"/>
                <ns0:b ns0:val="false"/>
                <ns0:color ns0:val="000000"/>
                <ns0:sz ns0:val="28"/>
              </ns0:rPr>
              <ns0:t>API</ns0:t>
            </ns0:r>
          </ns0:p>
        </ns0:tc>
        <ns0:tc>
          <ns0:tcPr>
            <ns0:tcW ns0:w="6805" ns0:type="dxa"/>
            <ns0:tcBorders>
              <ns0:top ns0:val="single" ns0:sz="4" ns0:space="0" ns0:color="777777"/>
              <ns0:start ns0:val="single" ns0:sz="4" ns0:space="0" ns0:color="777777"/>
              <ns0:bottom ns0:val="single" ns0:sz="4" ns0:space="0" ns0:color="777777"/>
              <ns0:end ns0:val="single" ns0:sz="4" ns0:space="0" ns0:color="777777"/>
            </ns0:tcBorders>
            <ns0:shd ns0:fill="FFFFFF"/>
            <ns0:tcMar>
              <ns0:top ns0:w="0" ns0:type="dxa"/>
              <ns0:start ns0:w="108" ns0:type="dxa"/>
              <ns0:bottom ns0:w="0" ns0:type="dxa"/>
              <ns0:end ns0:w="108" ns0:type="dxa"/>
            </ns0:tcMar>
            <ns0:vAlign ns0:val="center"/>
          </ns0:tcPr>
          <ns0:p>
            <ns0:pPr>
              <ns0:pStyle ns0:val="Normal"/>
              <ns0:keepNext ns0:val="false"/>
              <ns0:keepLines ns0:val="false"/>
              <ns0:widowControl ns0:val="false"/>
              <ns0:spacing ns0:lineRule="auto" ns0:line="240" ns0:before="0" ns0:after="0"/>
              <ns0:ind ns0:start="0" ns0:end="0" ns0:hanging="0"/>
              <ns0:jc ns0:val="start"/>
              <ns0:rPr/>
            </ns0:pPr>
            <ns0:r>
              <ns0:rPr>
                <ns0:rFonts ns0:eastAsia="Times New Roman" ns0:cs="Times New Roman"/>
                <ns0:b ns0:val="false"/>
                <ns0:color ns0:val="000000"/>
                <ns0:sz ns0:val="28"/>
              </ns0:rPr>
              <ns0:t>Application Programming Interface</ns0:t>
            </ns0:r>
          </ns0:p>
        </ns0:tc>
      </ns0:tr>
      <ns0:tr>
        <ns0:trPr>
          <ns0:cantSplit ns0:val="true"/>
        </ns0:trPr>
        <ns0:tc>
          <ns0:tcPr>
            <ns0:tcW ns0:w="2548" ns0:type="dxa"/>
            <ns0:tcBorders>
              <ns0:top ns0:val="single" ns0:sz="4" ns0:space="0" ns0:color="777777"/>
              <ns0:start ns0:val="single" ns0:sz="4" ns0:space="0" ns0:color="777777"/>
              <ns0:bottom ns0:val="single" ns0:sz="4" ns0:space="0" ns0:color="777777"/>
              <ns0:end ns0:val="single" ns0:sz="4" ns0:space="0" ns0:color="777777"/>
            </ns0:tcBorders>
            <ns0:shd ns0:fill="FFFFFF"/>
            <ns0:tcMar>
              <ns0:top ns0:w="0" ns0:type="dxa"/>
              <ns0:start ns0:w="108" ns0:type="dxa"/>
              <ns0:bottom ns0:w="0" ns0:type="dxa"/>
              <ns0:end ns0:w="108" ns0:type="dxa"/>
            </ns0:tcMar>
            <ns0:vAlign ns0:val="center"/>
          </ns0:tcPr>
          <ns0:p>
            <ns0:pPr>
              <ns0:pStyle ns0:val="Normal"/>
              <ns0:keepNext ns0:val="false"/>
              <ns0:keepLines ns0:val="false"/>
              <ns0:widowControl ns0:val="false"/>
              <ns0:spacing ns0:lineRule="auto" ns0:line="240" ns0:before="0" ns0:after="0"/>
              <ns0:ind ns0:start="0" ns0:end="0" ns0:hanging="0"/>
              <ns0:jc ns0:val="start"/>
              <ns0:rPr/>
            </ns0:pPr>
            <ns0:r>
              <ns0:rPr>
                <ns0:rFonts ns0:eastAsia="Times New Roman" ns0:cs="Times New Roman"/>
                <ns0:b ns0:val="false"/>
                <ns0:color ns0:val="000000"/>
                <ns0:sz ns0:val="28"/>
              </ns0:rPr>
              <ns0:t>BFT</ns0:t>
            </ns0:r>
          </ns0:p>
        </ns0:tc>
        <ns0:tc>
          <ns0:tcPr>
            <ns0:tcW ns0:w="6805" ns0:type="dxa"/>
            <ns0:tcBorders>
              <ns0:top ns0:val="single" ns0:sz="4" ns0:space="0" ns0:color="777777"/>
              <ns0:start ns0:val="single" ns0:sz="4" ns0:space="0" ns0:color="777777"/>
              <ns0:bottom ns0:val="single" ns0:sz="4" ns0:space="0" ns0:color="777777"/>
              <ns0:end ns0:val="single" ns0:sz="4" ns0:space="0" ns0:color="777777"/>
            </ns0:tcBorders>
            <ns0:shd ns0:fill="FFFFFF"/>
            <ns0:tcMar>
              <ns0:top ns0:w="0" ns0:type="dxa"/>
              <ns0:start ns0:w="108" ns0:type="dxa"/>
              <ns0:bottom ns0:w="0" ns0:type="dxa"/>
              <ns0:end ns0:w="108" ns0:type="dxa"/>
            </ns0:tcMar>
            <ns0:vAlign ns0:val="center"/>
          </ns0:tcPr>
          <ns0:p>
            <ns0:pPr>
              <ns0:pStyle ns0:val="Normal"/>
              <ns0:keepNext ns0:val="false"/>
              <ns0:keepLines ns0:val="false"/>
              <ns0:widowControl ns0:val="false"/>
              <ns0:spacing ns0:lineRule="auto" ns0:line="240" ns0:before="0" ns0:after="0"/>
              <ns0:ind ns0:start="0" ns0:end="0" ns0:hanging="0"/>
              <ns0:jc ns0:val="start"/>
              <ns0:rPr/>
            </ns0:pPr>
            <ns0:r>
              <ns0:rPr>
                <ns0:rFonts ns0:eastAsia="Times New Roman" ns0:cs="Times New Roman"/>
                <ns0:b ns0:val="false"/>
                <ns0:color ns0:val="000000"/>
                <ns0:sz ns0:val="28"/>
              </ns0:rPr>
              <ns0:t>Byzantine Fault Tolerance</ns0:t>
            </ns0:r>
          </ns0:p>
        </ns0:tc>
      </ns0:tr>
      <ns0:tr>
        <ns0:trPr>
          <ns0:cantSplit ns0:val="true"/>
        </ns0:trPr>
        <ns0:tc>
          <ns0:tcPr>
            <ns0:tcW ns0:w="2548" ns0:type="dxa"/>
            <ns0:tcBorders>
              <ns0:top ns0:val="single" ns0:sz="4" ns0:space="0" ns0:color="777777"/>
              <ns0:start ns0:val="single" ns0:sz="4" ns0:space="0" ns0:color="777777"/>
              <ns0:bottom ns0:val="single" ns0:sz="4" ns0:space="0" ns0:color="777777"/>
              <ns0:end ns0:val="single" ns0:sz="4" ns0:space="0" ns0:color="777777"/>
            </ns0:tcBorders>
            <ns0:shd ns0:fill="FFFFFF"/>
            <ns0:tcMar>
              <ns0:top ns0:w="0" ns0:type="dxa"/>
              <ns0:start ns0:w="108" ns0:type="dxa"/>
              <ns0:bottom ns0:w="0" ns0:type="dxa"/>
              <ns0:end ns0:w="108" ns0:type="dxa"/>
            </ns0:tcMar>
            <ns0:vAlign ns0:val="center"/>
          </ns0:tcPr>
          <ns0:p>
            <ns0:pPr>
              <ns0:pStyle ns0:val="Normal"/>
              <ns0:keepNext ns0:val="false"/>
              <ns0:keepLines ns0:val="false"/>
              <ns0:widowControl ns0:val="false"/>
              <ns0:spacing ns0:lineRule="auto" ns0:line="240" ns0:before="0" ns0:after="0"/>
              <ns0:ind ns0:start="0" ns0:end="0" ns0:hanging="0"/>
              <ns0:jc ns0:val="start"/>
              <ns0:rPr/>
            </ns0:pPr>
            <ns0:r>
              <ns0:rPr>
                <ns0:rFonts ns0:eastAsia="Times New Roman" ns0:cs="Times New Roman"/>
                <ns0:b ns0:val="false"/>
                <ns0:color ns0:val="000000"/>
                <ns0:sz ns0:val="28"/>
              </ns0:rPr>
              <ns0:t>CFT</ns0:t>
            </ns0:r>
          </ns0:p>
        </ns0:tc>
        <ns0:tc>
          <ns0:tcPr>
            <ns0:tcW ns0:w="6805" ns0:type="dxa"/>
            <ns0:tcBorders>
              <ns0:top ns0:val="single" ns0:sz="4" ns0:space="0" ns0:color="777777"/>
              <ns0:start ns0:val="single" ns0:sz="4" ns0:space="0" ns0:color="777777"/>
              <ns0:bottom ns0:val="single" ns0:sz="4" ns0:space="0" ns0:color="777777"/>
              <ns0:end ns0:val="single" ns0:sz="4" ns0:space="0" ns0:color="777777"/>
            </ns0:tcBorders>
            <ns0:shd ns0:fill="FFFFFF"/>
            <ns0:tcMar>
              <ns0:top ns0:w="0" ns0:type="dxa"/>
              <ns0:start ns0:w="108" ns0:type="dxa"/>
              <ns0:bottom ns0:w="0" ns0:type="dxa"/>
              <ns0:end ns0:w="108" ns0:type="dxa"/>
            </ns0:tcMar>
            <ns0:vAlign ns0:val="center"/>
          </ns0:tcPr>
          <ns0:p>
            <ns0:pPr>
              <ns0:pStyle ns0:val="Normal"/>
              <ns0:keepNext ns0:val="false"/>
              <ns0:keepLines ns0:val="false"/>
              <ns0:widowControl ns0:val="false"/>
              <ns0:spacing ns0:lineRule="auto" ns0:line="240" ns0:before="0" ns0:after="0"/>
              <ns0:ind ns0:start="0" ns0:end="0" ns0:hanging="0"/>
              <ns0:jc ns0:val="start"/>
              <ns0:rPr/>
            </ns0:pPr>
            <ns0:r>
              <ns0:rPr>
                <ns0:rFonts ns0:eastAsia="Times New Roman" ns0:cs="Times New Roman"/>
                <ns0:b ns0:val="false"/>
                <ns0:color ns0:val="000000"/>
                <ns0:sz ns0:val="28"/>
              </ns0:rPr>
              <ns0:t>Crash Fault Tolerance</ns0:t>
            </ns0:r>
          </ns0:p>
        </ns0:tc>
      </ns0:tr>
      <ns0:tr>
        <ns0:trPr>
          <ns0:cantSplit ns0:val="true"/>
        </ns0:trPr>
        <ns0:tc>
          <ns0:tcPr>
            <ns0:tcW ns0:w="2548" ns0:type="dxa"/>
            <ns0:tcBorders>
              <ns0:top ns0:val="single" ns0:sz="4" ns0:space="0" ns0:color="777777"/>
              <ns0:start ns0:val="single" ns0:sz="4" ns0:space="0" ns0:color="777777"/>
              <ns0:bottom ns0:val="single" ns0:sz="4" ns0:space="0" ns0:color="777777"/>
              <ns0:end ns0:val="single" ns0:sz="4" ns0:space="0" ns0:color="777777"/>
            </ns0:tcBorders>
            <ns0:shd ns0:fill="FFFFFF"/>
            <ns0:tcMar>
              <ns0:top ns0:w="0" ns0:type="dxa"/>
              <ns0:start ns0:w="108" ns0:type="dxa"/>
              <ns0:bottom ns0:w="0" ns0:type="dxa"/>
              <ns0:end ns0:w="108" ns0:type="dxa"/>
            </ns0:tcMar>
            <ns0:vAlign ns0:val="center"/>
          </ns0:tcPr>
          <ns0:p>
            <ns0:pPr>
              <ns0:pStyle ns0:val="Normal"/>
              <ns0:keepNext ns0:val="false"/>
              <ns0:keepLines ns0:val="false"/>
              <ns0:widowControl ns0:val="false"/>
              <ns0:spacing ns0:lineRule="auto" ns0:line="240" ns0:before="0" ns0:after="0"/>
              <ns0:ind ns0:start="0" ns0:end="0" ns0:hanging="0"/>
              <ns0:jc ns0:val="start"/>
              <ns0:rPr/>
            </ns0:pPr>
            <ns0:r>
              <ns0:rPr>
                <ns0:rFonts ns0:eastAsia="Times New Roman" ns0:cs="Times New Roman"/>
                <ns0:b ns0:val="false"/>
                <ns0:color ns0:val="000000"/>
                <ns0:sz ns0:val="28"/>
              </ns0:rPr>
              <ns0:t>CORS</ns0:t>
            </ns0:r>
          </ns0:p>
        </ns0:tc>
        <ns0:tc>
          <ns0:tcPr>
            <ns0:tcW ns0:w="6805" ns0:type="dxa"/>
            <ns0:tcBorders>
              <ns0:top ns0:val="single" ns0:sz="4" ns0:space="0" ns0:color="777777"/>
              <ns0:start ns0:val="single" ns0:sz="4" ns0:space="0" ns0:color="777777"/>
              <ns0:bottom ns0:val="single" ns0:sz="4" ns0:space="0" ns0:color="777777"/>
              <ns0:end ns0:val="single" ns0:sz="4" ns0:space="0" ns0:color="777777"/>
            </ns0:tcBorders>
            <ns0:shd ns0:fill="FFFFFF"/>
            <ns0:tcMar>
              <ns0:top ns0:w="0" ns0:type="dxa"/>
              <ns0:start ns0:w="108" ns0:type="dxa"/>
              <ns0:bottom ns0:w="0" ns0:type="dxa"/>
              <ns0:end ns0:w="108" ns0:type="dxa"/>
            </ns0:tcMar>
            <ns0:vAlign ns0:val="center"/>
          </ns0:tcPr>
          <ns0:p>
            <ns0:pPr>
              <ns0:pStyle ns0:val="Normal"/>
              <ns0:keepNext ns0:val="false"/>
              <ns0:keepLines ns0:val="false"/>
              <ns0:widowControl ns0:val="false"/>
              <ns0:spacing ns0:lineRule="auto" ns0:line="240" ns0:before="0" ns0:after="0"/>
              <ns0:ind ns0:start="0" ns0:end="0" ns0:hanging="0"/>
              <ns0:jc ns0:val="start"/>
              <ns0:rPr/>
            </ns0:pPr>
            <ns0:r>
              <ns0:rPr>
                <ns0:rFonts ns0:eastAsia="Times New Roman" ns0:cs="Times New Roman"/>
                <ns0:b ns0:val="false"/>
                <ns0:color ns0:val="000000"/>
                <ns0:sz ns0:val="28"/>
              </ns0:rPr>
              <ns0:t>Cross-Origin Resource Sharing</ns0:t>
            </ns0:r>
          </ns0:p>
        </ns0:tc>
      </ns0:tr>
      <ns0:tr>
        <ns0:trPr>
          <ns0:cantSplit ns0:val="true"/>
        </ns0:trPr>
        <ns0:tc>
          <ns0:tcPr>
            <ns0:tcW ns0:w="2548" ns0:type="dxa"/>
            <ns0:tcBorders>
              <ns0:top ns0:val="single" ns0:sz="4" ns0:space="0" ns0:color="777777"/>
              <ns0:start ns0:val="single" ns0:sz="4" ns0:space="0" ns0:color="777777"/>
              <ns0:bottom ns0:val="single" ns0:sz="4" ns0:space="0" ns0:color="777777"/>
              <ns0:end ns0:val="single" ns0:sz="4" ns0:space="0" ns0:color="777777"/>
            </ns0:tcBorders>
            <ns0:shd ns0:fill="FFFFFF"/>
            <ns0:tcMar>
              <ns0:top ns0:w="0" ns0:type="dxa"/>
              <ns0:start ns0:w="108" ns0:type="dxa"/>
              <ns0:bottom ns0:w="0" ns0:type="dxa"/>
              <ns0:end ns0:w="108" ns0:type="dxa"/>
            </ns0:tcMar>
            <ns0:vAlign ns0:val="center"/>
          </ns0:tcPr>
          <ns0:p>
            <ns0:pPr>
              <ns0:pStyle ns0:val="Normal"/>
              <ns0:keepNext ns0:val="false"/>
              <ns0:keepLines ns0:val="false"/>
              <ns0:widowControl ns0:val="false"/>
              <ns0:spacing ns0:lineRule="auto" ns0:line="240" ns0:before="0" ns0:after="0"/>
              <ns0:ind ns0:start="0" ns0:end="0" ns0:hanging="0"/>
              <ns0:jc ns0:val="start"/>
              <ns0:rPr/>
            </ns0:pPr>
            <ns0:r>
              <ns0:rPr>
                <ns0:rFonts ns0:eastAsia="Times New Roman" ns0:cs="Times New Roman"/>
                <ns0:b ns0:val="false"/>
                <ns0:color ns0:val="000000"/>
                <ns0:sz ns0:val="28"/>
              </ns0:rPr>
              <ns0:t>CPU</ns0:t>
            </ns0:r>
          </ns0:p>
        </ns0:tc>
        <ns0:tc>
          <ns0:tcPr>
            <ns0:tcW ns0:w="6805" ns0:type="dxa"/>
            <ns0:tcBorders>
              <ns0:top ns0:val="single" ns0:sz="4" ns0:space="0" ns0:color="777777"/>
              <ns0:start ns0:val="single" ns0:sz="4" ns0:space="0" ns0:color="777777"/>
              <ns0:bottom ns0:val="single" ns0:sz="4" ns0:space="0" ns0:color="777777"/>
              <ns0:end ns0:val="single" ns0:sz="4" ns0:space="0" ns0:color="777777"/>
            </ns0:tcBorders>
            <ns0:shd ns0:fill="FFFFFF"/>
            <ns0:tcMar>
              <ns0:top ns0:w="0" ns0:type="dxa"/>
              <ns0:start ns0:w="108" ns0:type="dxa"/>
              <ns0:bottom ns0:w="0" ns0:type="dxa"/>
              <ns0:end ns0:w="108" ns0:type="dxa"/>
            </ns0:tcMar>
            <ns0:vAlign ns0:val="center"/>
          </ns0:tcPr>
          <ns0:p>
            <ns0:pPr>
              <ns0:pStyle ns0:val="Normal"/>
              <ns0:keepNext ns0:val="false"/>
              <ns0:keepLines ns0:val="false"/>
              <ns0:widowControl ns0:val="false"/>
              <ns0:spacing ns0:lineRule="auto" ns0:line="240" ns0:before="0" ns0:after="0"/>
              <ns0:ind ns0:start="0" ns0:end="0" ns0:hanging="0"/>
              <ns0:jc ns0:val="start"/>
              <ns0:rPr/>
            </ns0:pPr>
            <ns0:r>
              <ns0:rPr>
                <ns0:rFonts ns0:eastAsia="Times New Roman" ns0:cs="Times New Roman"/>
                <ns0:b ns0:val="false"/>
                <ns0:color ns0:val="000000"/>
                <ns0:sz ns0:val="28"/>
              </ns0:rPr>
              <ns0:t>Central Processing Unit</ns0:t>
            </ns0:r>
          </ns0:p>
        </ns0:tc>
      </ns0:tr>
      <ns0:tr>
        <ns0:trPr>
          <ns0:cantSplit ns0:val="true"/>
        </ns0:trPr>
        <ns0:tc>
          <ns0:tcPr>
            <ns0:tcW ns0:w="2548" ns0:type="dxa"/>
            <ns0:tcBorders>
              <ns0:top ns0:val="single" ns0:sz="4" ns0:space="0" ns0:color="777777"/>
              <ns0:start ns0:val="single" ns0:sz="4" ns0:space="0" ns0:color="777777"/>
              <ns0:bottom ns0:val="single" ns0:sz="4" ns0:space="0" ns0:color="777777"/>
              <ns0:end ns0:val="single" ns0:sz="4" ns0:space="0" ns0:color="777777"/>
            </ns0:tcBorders>
            <ns0:shd ns0:fill="FFFFFF"/>
            <ns0:tcMar>
              <ns0:top ns0:w="0" ns0:type="dxa"/>
              <ns0:start ns0:w="108" ns0:type="dxa"/>
              <ns0:bottom ns0:w="0" ns0:type="dxa"/>
              <ns0:end ns0:w="108" ns0:type="dxa"/>
            </ns0:tcMar>
            <ns0:vAlign ns0:val="center"/>
          </ns0:tcPr>
          <ns0:p>
            <ns0:pPr>
              <ns0:pStyle ns0:val="Normal"/>
              <ns0:keepNext ns0:val="false"/>
              <ns0:keepLines ns0:val="false"/>
              <ns0:widowControl ns0:val="false"/>
              <ns0:spacing ns0:lineRule="auto" ns0:line="240" ns0:before="0" ns0:after="0"/>
              <ns0:ind ns0:start="0" ns0:end="0" ns0:hanging="0"/>
              <ns0:jc ns0:val="start"/>
              <ns0:rPr/>
            </ns0:pPr>
            <ns0:r>
              <ns0:rPr>
                <ns0:rFonts ns0:eastAsia="Times New Roman" ns0:cs="Times New Roman"/>
                <ns0:b ns0:val="false"/>
                <ns0:color ns0:val="000000"/>
                <ns0:sz ns0:val="28"/>
              </ns0:rPr>
              <ns0:t>DB</ns0:t>
            </ns0:r>
          </ns0:p>
        </ns0:tc>
        <ns0:tc>
          <ns0:tcPr>
            <ns0:tcW ns0:w="6805" ns0:type="dxa"/>
            <ns0:tcBorders>
              <ns0:top ns0:val="single" ns0:sz="4" ns0:space="0" ns0:color="777777"/>
              <ns0:start ns0:val="single" ns0:sz="4" ns0:space="0" ns0:color="777777"/>
              <ns0:bottom ns0:val="single" ns0:sz="4" ns0:space="0" ns0:color="777777"/>
              <ns0:end ns0:val="single" ns0:sz="4" ns0:space="0" ns0:color="777777"/>
            </ns0:tcBorders>
            <ns0:shd ns0:fill="FFFFFF"/>
            <ns0:tcMar>
              <ns0:top ns0:w="0" ns0:type="dxa"/>
              <ns0:start ns0:w="108" ns0:type="dxa"/>
              <ns0:bottom ns0:w="0" ns0:type="dxa"/>
              <ns0:end ns0:w="108" ns0:type="dxa"/>
            </ns0:tcMar>
            <ns0:vAlign ns0:val="center"/>
          </ns0:tcPr>
          <ns0:p>
            <ns0:pPr>
              <ns0:pStyle ns0:val="Normal"/>
              <ns0:keepNext ns0:val="false"/>
              <ns0:keepLines ns0:val="false"/>
              <ns0:widowControl ns0:val="false"/>
              <ns0:spacing ns0:lineRule="auto" ns0:line="240" ns0:before="0" ns0:after="0"/>
              <ns0:ind ns0:start="0" ns0:end="0" ns0:hanging="0"/>
              <ns0:jc ns0:val="start"/>
              <ns0:rPr/>
            </ns0:pPr>
            <ns0:r>
              <ns0:rPr>
                <ns0:rFonts ns0:eastAsia="Times New Roman" ns0:cs="Times New Roman"/>
                <ns0:b ns0:val="false"/>
                <ns0:color ns0:val="000000"/>
                <ns0:sz ns0:val="28"/>
              </ns0:rPr>
              <ns0:t>Database</ns0:t>
            </ns0:r>
          </ns0:p>
        </ns0:tc>
      </ns0:tr>
      <ns0:tr>
        <ns0:trPr>
          <ns0:cantSplit ns0:val="true"/>
        </ns0:trPr>
        <ns0:tc>
          <ns0:tcPr>
            <ns0:tcW ns0:w="2548" ns0:type="dxa"/>
            <ns0:tcBorders>
              <ns0:top ns0:val="single" ns0:sz="4" ns0:space="0" ns0:color="777777"/>
              <ns0:start ns0:val="single" ns0:sz="4" ns0:space="0" ns0:color="777777"/>
              <ns0:bottom ns0:val="single" ns0:sz="4" ns0:space="0" ns0:color="777777"/>
              <ns0:end ns0:val="single" ns0:sz="4" ns0:space="0" ns0:color="777777"/>
            </ns0:tcBorders>
            <ns0:shd ns0:fill="FFFFFF"/>
            <ns0:tcMar>
              <ns0:top ns0:w="0" ns0:type="dxa"/>
              <ns0:start ns0:w="108" ns0:type="dxa"/>
              <ns0:bottom ns0:w="0" ns0:type="dxa"/>
              <ns0:end ns0:w="108" ns0:type="dxa"/>
            </ns0:tcMar>
            <ns0:vAlign ns0:val="center"/>
          </ns0:tcPr>
          <ns0:p>
            <ns0:pPr>
              <ns0:pStyle ns0:val="Normal"/>
              <ns0:keepNext ns0:val="false"/>
              <ns0:keepLines ns0:val="false"/>
              <ns0:widowControl ns0:val="false"/>
              <ns0:spacing ns0:lineRule="auto" ns0:line="240" ns0:before="0" ns0:after="0"/>
              <ns0:ind ns0:start="0" ns0:end="0" ns0:hanging="0"/>
              <ns0:jc ns0:val="start"/>
              <ns0:rPr/>
            </ns0:pPr>
            <ns0:r>
              <ns0:rPr>
                <ns0:rFonts ns0:eastAsia="Times New Roman" ns0:cs="Times New Roman"/>
                <ns0:b ns0:val="false"/>
                <ns0:color ns0:val="000000"/>
                <ns0:sz ns0:val="28"/>
              </ns0:rPr>
              <ns0:t>DBA</ns0:t>
            </ns0:r>
          </ns0:p>
        </ns0:tc>
        <ns0:tc>
          <ns0:tcPr>
            <ns0:tcW ns0:w="6805" ns0:type="dxa"/>
            <ns0:tcBorders>
              <ns0:top ns0:val="single" ns0:sz="4" ns0:space="0" ns0:color="777777"/>
              <ns0:start ns0:val="single" ns0:sz="4" ns0:space="0" ns0:color="777777"/>
              <ns0:bottom ns0:val="single" ns0:sz="4" ns0:space="0" ns0:color="777777"/>
              <ns0:end ns0:val="single" ns0:sz="4" ns0:space="0" ns0:color="777777"/>
            </ns0:tcBorders>
            <ns0:shd ns0:fill="FFFFFF"/>
            <ns0:tcMar>
              <ns0:top ns0:w="0" ns0:type="dxa"/>
              <ns0:start ns0:w="108" ns0:type="dxa"/>
              <ns0:bottom ns0:w="0" ns0:type="dxa"/>
              <ns0:end ns0:w="108" ns0:type="dxa"/>
            </ns0:tcMar>
            <ns0:vAlign ns0:val="center"/>
          </ns0:tcPr>
          <ns0:p>
            <ns0:pPr>
              <ns0:pStyle ns0:val="Normal"/>
              <ns0:keepNext ns0:val="false"/>
              <ns0:keepLines ns0:val="false"/>
              <ns0:widowControl ns0:val="false"/>
              <ns0:spacing ns0:lineRule="auto" ns0:line="240" ns0:before="0" ns0:after="0"/>
              <ns0:ind ns0:start="0" ns0:end="0" ns0:hanging="0"/>
              <ns0:jc ns0:val="start"/>
              <ns0:rPr/>
            </ns0:pPr>
            <ns0:r>
              <ns0:rPr>
                <ns0:rFonts ns0:eastAsia="Times New Roman" ns0:cs="Times New Roman"/>
                <ns0:b ns0:val="false"/>
                <ns0:color ns0:val="000000"/>
                <ns0:sz ns0:val="28"/>
              </ns0:rPr>
              <ns0:t>Database Administrator</ns0:t>
            </ns0:r>
          </ns0:p>
        </ns0:tc>
      </ns0:tr>
      <ns0:tr>
        <ns0:trPr>
          <ns0:cantSplit ns0:val="true"/>
        </ns0:trPr>
        <ns0:tc>
          <ns0:tcPr>
            <ns0:tcW ns0:w="2548" ns0:type="dxa"/>
            <ns0:tcBorders>
              <ns0:top ns0:val="single" ns0:sz="4" ns0:space="0" ns0:color="777777"/>
              <ns0:start ns0:val="single" ns0:sz="4" ns0:space="0" ns0:color="777777"/>
              <ns0:bottom ns0:val="single" ns0:sz="4" ns0:space="0" ns0:color="777777"/>
              <ns0:end ns0:val="single" ns0:sz="4" ns0:space="0" ns0:color="777777"/>
            </ns0:tcBorders>
            <ns0:shd ns0:fill="FFFFFF"/>
            <ns0:tcMar>
              <ns0:top ns0:w="0" ns0:type="dxa"/>
              <ns0:start ns0:w="108" ns0:type="dxa"/>
              <ns0:bottom ns0:w="0" ns0:type="dxa"/>
              <ns0:end ns0:w="108" ns0:type="dxa"/>
            </ns0:tcMar>
            <ns0:vAlign ns0:val="center"/>
          </ns0:tcPr>
          <ns0:p>
            <ns0:pPr>
              <ns0:pStyle ns0:val="Normal"/>
              <ns0:keepNext ns0:val="false"/>
              <ns0:keepLines ns0:val="false"/>
              <ns0:widowControl ns0:val="false"/>
              <ns0:spacing ns0:lineRule="auto" ns0:line="240" ns0:before="0" ns0:after="0"/>
              <ns0:ind ns0:start="0" ns0:end="0" ns0:hanging="0"/>
              <ns0:jc ns0:val="start"/>
              <ns0:rPr/>
            </ns0:pPr>
            <ns0:r>
              <ns0:rPr>
                <ns0:rFonts ns0:eastAsia="Times New Roman" ns0:cs="Times New Roman"/>
                <ns0:b ns0:val="false"/>
                <ns0:color ns0:val="000000"/>
                <ns0:sz ns0:val="28"/>
              </ns0:rPr>
              <ns0:t>DLT</ns0:t>
            </ns0:r>
          </ns0:p>
        </ns0:tc>
        <ns0:tc>
          <ns0:tcPr>
            <ns0:tcW ns0:w="6805" ns0:type="dxa"/>
            <ns0:tcBorders>
              <ns0:top ns0:val="single" ns0:sz="4" ns0:space="0" ns0:color="777777"/>
              <ns0:start ns0:val="single" ns0:sz="4" ns0:space="0" ns0:color="777777"/>
              <ns0:bottom ns0:val="single" ns0:sz="4" ns0:space="0" ns0:color="777777"/>
              <ns0:end ns0:val="single" ns0:sz="4" ns0:space="0" ns0:color="777777"/>
            </ns0:tcBorders>
            <ns0:shd ns0:fill="FFFFFF"/>
            <ns0:tcMar>
              <ns0:top ns0:w="0" ns0:type="dxa"/>
              <ns0:start ns0:w="108" ns0:type="dxa"/>
              <ns0:bottom ns0:w="0" ns0:type="dxa"/>
              <ns0:end ns0:w="108" ns0:type="dxa"/>
            </ns0:tcMar>
            <ns0:vAlign ns0:val="center"/>
          </ns0:tcPr>
          <ns0:p>
            <ns0:pPr>
              <ns0:pStyle ns0:val="Normal"/>
              <ns0:keepNext ns0:val="false"/>
              <ns0:keepLines ns0:val="false"/>
              <ns0:widowControl ns0:val="false"/>
              <ns0:spacing ns0:lineRule="auto" ns0:line="240" ns0:before="0" ns0:after="0"/>
              <ns0:ind ns0:start="0" ns0:end="0" ns0:hanging="0"/>
              <ns0:jc ns0:val="start"/>
              <ns0:rPr/>
            </ns0:pPr>
            <ns0:r>
              <ns0:rPr>
                <ns0:rFonts ns0:eastAsia="Times New Roman" ns0:cs="Times New Roman"/>
                <ns0:b ns0:val="false"/>
                <ns0:color ns0:val="000000"/>
                <ns0:sz ns0:val="28"/>
              </ns0:rPr>
              <ns0:t>Distributed Ledger Technology</ns0:t>
            </ns0:r>
          </ns0:p>
        </ns0:tc>
      </ns0:tr>
      <ns0:tr>
        <ns0:trPr>
          <ns0:cantSplit ns0:val="true"/>
        </ns0:trPr>
        <ns0:tc>
          <ns0:tcPr>
            <ns0:tcW ns0:w="2548" ns0:type="dxa"/>
            <ns0:tcBorders>
              <ns0:top ns0:val="single" ns0:sz="4" ns0:space="0" ns0:color="777777"/>
              <ns0:start ns0:val="single" ns0:sz="4" ns0:space="0" ns0:color="777777"/>
              <ns0:bottom ns0:val="single" ns0:sz="4" ns0:space="0" ns0:color="777777"/>
              <ns0:end ns0:val="single" ns0:sz="4" ns0:space="0" ns0:color="777777"/>
            </ns0:tcBorders>
            <ns0:shd ns0:fill="FFFFFF"/>
            <ns0:tcMar>
              <ns0:top ns0:w="0" ns0:type="dxa"/>
              <ns0:start ns0:w="108" ns0:type="dxa"/>
              <ns0:bottom ns0:w="0" ns0:type="dxa"/>
              <ns0:end ns0:w="108" ns0:type="dxa"/>
            </ns0:tcMar>
            <ns0:vAlign ns0:val="center"/>
          </ns0:tcPr>
          <ns0:p>
            <ns0:pPr>
              <ns0:pStyle ns0:val="Normal"/>
              <ns0:keepNext ns0:val="false"/>
              <ns0:keepLines ns0:val="false"/>
              <ns0:widowControl ns0:val="false"/>
              <ns0:spacing ns0:lineRule="auto" ns0:line="240" ns0:before="0" ns0:after="0"/>
              <ns0:ind ns0:start="0" ns0:end="0" ns0:hanging="0"/>
              <ns0:jc ns0:val="start"/>
              <ns0:rPr/>
            </ns0:pPr>
            <ns0:r>
              <ns0:rPr>
                <ns0:rFonts ns0:eastAsia="Times New Roman" ns0:cs="Times New Roman"/>
                <ns0:b ns0:val="false"/>
                <ns0:color ns0:val="000000"/>
                <ns0:sz ns0:val="28"/>
              </ns0:rPr>
              <ns0:t>DNS</ns0:t>
            </ns0:r>
          </ns0:p>
        </ns0:tc>
        <ns0:tc>
          <ns0:tcPr>
            <ns0:tcW ns0:w="6805" ns0:type="dxa"/>
            <ns0:tcBorders>
              <ns0:top ns0:val="single" ns0:sz="4" ns0:space="0" ns0:color="777777"/>
              <ns0:start ns0:val="single" ns0:sz="4" ns0:space="0" ns0:color="777777"/>
              <ns0:bottom ns0:val="single" ns0:sz="4" ns0:space="0" ns0:color="777777"/>
              <ns0:end ns0:val="single" ns0:sz="4" ns0:space="0" ns0:color="777777"/>
            </ns0:tcBorders>
            <ns0:shd ns0:fill="FFFFFF"/>
            <ns0:tcMar>
              <ns0:top ns0:w="0" ns0:type="dxa"/>
              <ns0:start ns0:w="108" ns0:type="dxa"/>
              <ns0:bottom ns0:w="0" ns0:type="dxa"/>
              <ns0:end ns0:w="108" ns0:type="dxa"/>
            </ns0:tcMar>
            <ns0:vAlign ns0:val="center"/>
          </ns0:tcPr>
          <ns0:p>
            <ns0:pPr>
              <ns0:pStyle ns0:val="Normal"/>
              <ns0:keepNext ns0:val="false"/>
              <ns0:keepLines ns0:val="false"/>
              <ns0:widowControl ns0:val="false"/>
              <ns0:spacing ns0:lineRule="auto" ns0:line="240" ns0:before="0" ns0:after="0"/>
              <ns0:ind ns0:start="0" ns0:end="0" ns0:hanging="0"/>
              <ns0:jc ns0:val="start"/>
              <ns0:rPr/>
            </ns0:pPr>
            <ns0:r>
              <ns0:rPr>
                <ns0:rFonts ns0:eastAsia="Times New Roman" ns0:cs="Times New Roman"/>
                <ns0:b ns0:val="false"/>
                <ns0:color ns0:val="000000"/>
                <ns0:sz ns0:val="28"/>
              </ns0:rPr>
              <ns0:t>Domain Name System</ns0:t>
            </ns0:r>
          </ns0:p>
        </ns0:tc>
      </ns0:tr>
      <ns0:tr>
        <ns0:trPr>
          <ns0:cantSplit ns0:val="true"/>
        </ns0:trPr>
        <ns0:tc>
          <ns0:tcPr>
            <ns0:tcW ns0:w="2548" ns0:type="dxa"/>
            <ns0:tcBorders>
              <ns0:top ns0:val="single" ns0:sz="4" ns0:space="0" ns0:color="777777"/>
              <ns0:start ns0:val="single" ns0:sz="4" ns0:space="0" ns0:color="777777"/>
              <ns0:bottom ns0:val="single" ns0:sz="4" ns0:space="0" ns0:color="777777"/>
              <ns0:end ns0:val="single" ns0:sz="4" ns0:space="0" ns0:color="777777"/>
            </ns0:tcBorders>
            <ns0:shd ns0:fill="FFFFFF"/>
            <ns0:tcMar>
              <ns0:top ns0:w="0" ns0:type="dxa"/>
              <ns0:start ns0:w="108" ns0:type="dxa"/>
              <ns0:bottom ns0:w="0" ns0:type="dxa"/>
              <ns0:end ns0:w="108" ns0:type="dxa"/>
            </ns0:tcMar>
            <ns0:vAlign ns0:val="center"/>
          </ns0:tcPr>
          <ns0:p>
            <ns0:pPr>
              <ns0:pStyle ns0:val="Normal"/>
              <ns0:keepNext ns0:val="false"/>
              <ns0:keepLines ns0:val="false"/>
              <ns0:widowControl ns0:val="false"/>
              <ns0:spacing ns0:lineRule="auto" ns0:line="240" ns0:before="0" ns0:after="0"/>
              <ns0:ind ns0:start="0" ns0:end="0" ns0:hanging="0"/>
              <ns0:jc ns0:val="start"/>
              <ns0:rPr/>
            </ns0:pPr>
            <ns0:r>
              <ns0:rPr>
                <ns0:rFonts ns0:eastAsia="Times New Roman" ns0:cs="Times New Roman"/>
                <ns0:b ns0:val="false"/>
                <ns0:color ns0:val="000000"/>
                <ns0:sz ns0:val="28"/>
              </ns0:rPr>
              <ns0:t>DTO</ns0:t>
            </ns0:r>
          </ns0:p>
        </ns0:tc>
        <ns0:tc>
          <ns0:tcPr>
            <ns0:tcW ns0:w="6805" ns0:type="dxa"/>
            <ns0:tcBorders>
              <ns0:top ns0:val="single" ns0:sz="4" ns0:space="0" ns0:color="777777"/>
              <ns0:start ns0:val="single" ns0:sz="4" ns0:space="0" ns0:color="777777"/>
              <ns0:bottom ns0:val="single" ns0:sz="4" ns0:space="0" ns0:color="777777"/>
              <ns0:end ns0:val="single" ns0:sz="4" ns0:space="0" ns0:color="777777"/>
            </ns0:tcBorders>
            <ns0:shd ns0:fill="FFFFFF"/>
            <ns0:tcMar>
              <ns0:top ns0:w="0" ns0:type="dxa"/>
              <ns0:start ns0:w="108" ns0:type="dxa"/>
              <ns0:bottom ns0:w="0" ns0:type="dxa"/>
              <ns0:end ns0:w="108" ns0:type="dxa"/>
            </ns0:tcMar>
            <ns0:vAlign ns0:val="center"/>
          </ns0:tcPr>
          <ns0:p>
            <ns0:pPr>
              <ns0:pStyle ns0:val="Normal"/>
              <ns0:keepNext ns0:val="false"/>
              <ns0:keepLines ns0:val="false"/>
              <ns0:widowControl ns0:val="false"/>
              <ns0:spacing ns0:lineRule="auto" ns0:line="240" ns0:before="0" ns0:after="0"/>
              <ns0:ind ns0:start="0" ns0:end="0" ns0:hanging="0"/>
              <ns0:jc ns0:val="start"/>
              <ns0:rPr/>
            </ns0:pPr>
            <ns0:r>
              <ns0:rPr>
                <ns0:rFonts ns0:eastAsia="Times New Roman" ns0:cs="Times New Roman"/>
                <ns0:b ns0:val="false"/>
                <ns0:color ns0:val="000000"/>
                <ns0:sz ns0:val="28"/>
              </ns0:rPr>
              <ns0:t>Data Transfer Object</ns0:t>
            </ns0:r>
          </ns0:p>
        </ns0:tc>
      </ns0:tr>
      <ns0:tr>
        <ns0:trPr>
          <ns0:cantSplit ns0:val="true"/>
        </ns0:trPr>
        <ns0:tc>
          <ns0:tcPr>
            <ns0:tcW ns0:w="2548" ns0:type="dxa"/>
            <ns0:tcBorders>
              <ns0:top ns0:val="single" ns0:sz="4" ns0:space="0" ns0:color="777777"/>
              <ns0:start ns0:val="single" ns0:sz="4" ns0:space="0" ns0:color="777777"/>
              <ns0:bottom ns0:val="single" ns0:sz="4" ns0:space="0" ns0:color="777777"/>
              <ns0:end ns0:val="single" ns0:sz="4" ns0:space="0" ns0:color="777777"/>
            </ns0:tcBorders>
            <ns0:shd ns0:fill="FFFFFF"/>
            <ns0:tcMar>
              <ns0:top ns0:w="0" ns0:type="dxa"/>
              <ns0:start ns0:w="108" ns0:type="dxa"/>
              <ns0:bottom ns0:w="0" ns0:type="dxa"/>
              <ns0:end ns0:w="108" ns0:type="dxa"/>
            </ns0:tcMar>
            <ns0:vAlign ns0:val="center"/>
          </ns0:tcPr>
          <ns0:p>
            <ns0:pPr>
              <ns0:pStyle ns0:val="Normal"/>
              <ns0:keepNext ns0:val="false"/>
              <ns0:keepLines ns0:val="false"/>
              <ns0:widowControl ns0:val="false"/>
              <ns0:spacing ns0:lineRule="auto" ns0:line="240" ns0:before="0" ns0:after="0"/>
              <ns0:ind ns0:start="0" ns0:end="0" ns0:hanging="0"/>
              <ns0:jc ns0:val="start"/>
              <ns0:rPr/>
            </ns0:pPr>
            <ns0:r>
              <ns0:rPr>
                <ns0:rFonts ns0:eastAsia="Times New Roman" ns0:cs="Times New Roman"/>
                <ns0:b ns0:val="false"/>
                <ns0:color ns0:val="000000"/>
                <ns0:sz ns0:val="28"/>
              </ns0:rPr>
              <ns0:t>E2E</ns0:t>
            </ns0:r>
          </ns0:p>
        </ns0:tc>
        <ns0:tc>
          <ns0:tcPr>
            <ns0:tcW ns0:w="6805" ns0:type="dxa"/>
            <ns0:tcBorders>
              <ns0:top ns0:val="single" ns0:sz="4" ns0:space="0" ns0:color="777777"/>
              <ns0:start ns0:val="single" ns0:sz="4" ns0:space="0" ns0:color="777777"/>
              <ns0:bottom ns0:val="single" ns0:sz="4" ns0:space="0" ns0:color="777777"/>
              <ns0:end ns0:val="single" ns0:sz="4" ns0:space="0" ns0:color="777777"/>
            </ns0:tcBorders>
            <ns0:shd ns0:fill="FFFFFF"/>
            <ns0:tcMar>
              <ns0:top ns0:w="0" ns0:type="dxa"/>
              <ns0:start ns0:w="108" ns0:type="dxa"/>
              <ns0:bottom ns0:w="0" ns0:type="dxa"/>
              <ns0:end ns0:w="108" ns0:type="dxa"/>
            </ns0:tcMar>
            <ns0:vAlign ns0:val="center"/>
          </ns0:tcPr>
          <ns0:p>
            <ns0:pPr>
              <ns0:pStyle ns0:val="Normal"/>
              <ns0:keepNext ns0:val="false"/>
              <ns0:keepLines ns0:val="false"/>
              <ns0:widowControl ns0:val="false"/>
              <ns0:spacing ns0:lineRule="auto" ns0:line="240" ns0:before="0" ns0:after="0"/>
              <ns0:ind ns0:start="0" ns0:end="0" ns0:hanging="0"/>
              <ns0:jc ns0:val="start"/>
              <ns0:rPr/>
            </ns0:pPr>
            <ns0:r>
              <ns0:rPr>
                <ns0:rFonts ns0:eastAsia="Times New Roman" ns0:cs="Times New Roman"/>
                <ns0:b ns0:val="false"/>
                <ns0:color ns0:val="000000"/>
                <ns0:sz ns0:val="28"/>
              </ns0:rPr>
              <ns0:t>End-to-End</ns0:t>
            </ns0:r>
          </ns0:p>
        </ns0:tc>
      </ns0:tr>
      <ns0:tr>
        <ns0:trPr>
          <ns0:cantSplit ns0:val="true"/>
        </ns0:trPr>
        <ns0:tc>
          <ns0:tcPr>
            <ns0:tcW ns0:w="2548" ns0:type="dxa"/>
            <ns0:tcBorders>
              <ns0:top ns0:val="single" ns0:sz="4" ns0:space="0" ns0:color="777777"/>
              <ns0:start ns0:val="single" ns0:sz="4" ns0:space="0" ns0:color="777777"/>
              <ns0:bottom ns0:val="single" ns0:sz="4" ns0:space="0" ns0:color="777777"/>
              <ns0:end ns0:val="single" ns0:sz="4" ns0:space="0" ns0:color="777777"/>
            </ns0:tcBorders>
            <ns0:shd ns0:fill="FFFFFF"/>
            <ns0:tcMar>
              <ns0:top ns0:w="0" ns0:type="dxa"/>
              <ns0:start ns0:w="108" ns0:type="dxa"/>
              <ns0:bottom ns0:w="0" ns0:type="dxa"/>
              <ns0:end ns0:w="108" ns0:type="dxa"/>
            </ns0:tcMar>
            <ns0:vAlign ns0:val="center"/>
          </ns0:tcPr>
          <ns0:p>
            <ns0:pPr>
              <ns0:pStyle ns0:val="Normal"/>
              <ns0:keepNext ns0:val="false"/>
              <ns0:keepLines ns0:val="false"/>
              <ns0:widowControl ns0:val="false"/>
              <ns0:spacing ns0:lineRule="auto" ns0:line="240" ns0:before="0" ns0:after="0"/>
              <ns0:ind ns0:start="0" ns0:end="0" ns0:hanging="0"/>
              <ns0:jc ns0:val="start"/>
              <ns0:rPr/>
            </ns0:pPr>
            <ns0:r>
              <ns0:rPr>
                <ns0:rFonts ns0:eastAsia="Times New Roman" ns0:cs="Times New Roman"/>
                <ns0:b ns0:val="false"/>
                <ns0:color ns0:val="000000"/>
                <ns0:sz ns0:val="28"/>
              </ns0:rPr>
              <ns0:t>HSM</ns0:t>
            </ns0:r>
          </ns0:p>
        </ns0:tc>
        <ns0:tc>
          <ns0:tcPr>
            <ns0:tcW ns0:w="6805" ns0:type="dxa"/>
            <ns0:tcBorders>
              <ns0:top ns0:val="single" ns0:sz="4" ns0:space="0" ns0:color="777777"/>
              <ns0:start ns0:val="single" ns0:sz="4" ns0:space="0" ns0:color="777777"/>
              <ns0:bottom ns0:val="single" ns0:sz="4" ns0:space="0" ns0:color="777777"/>
              <ns0:end ns0:val="single" ns0:sz="4" ns0:space="0" ns0:color="777777"/>
            </ns0:tcBorders>
            <ns0:shd ns0:fill="FFFFFF"/>
            <ns0:tcMar>
              <ns0:top ns0:w="0" ns0:type="dxa"/>
              <ns0:start ns0:w="108" ns0:type="dxa"/>
              <ns0:bottom ns0:w="0" ns0:type="dxa"/>
              <ns0:end ns0:w="108" ns0:type="dxa"/>
            </ns0:tcMar>
            <ns0:vAlign ns0:val="center"/>
          </ns0:tcPr>
          <ns0:p>
            <ns0:pPr>
              <ns0:pStyle ns0:val="Normal"/>
              <ns0:keepNext ns0:val="false"/>
              <ns0:keepLines ns0:val="false"/>
              <ns0:widowControl ns0:val="false"/>
              <ns0:spacing ns0:lineRule="auto" ns0:line="240" ns0:before="0" ns0:after="0"/>
              <ns0:ind ns0:start="0" ns0:end="0" ns0:hanging="0"/>
              <ns0:jc ns0:val="start"/>
              <ns0:rPr/>
            </ns0:pPr>
            <ns0:r>
              <ns0:rPr>
                <ns0:rFonts ns0:eastAsia="Times New Roman" ns0:cs="Times New Roman"/>
                <ns0:b ns0:val="false"/>
                <ns0:color ns0:val="000000"/>
                <ns0:sz ns0:val="28"/>
              </ns0:rPr>
              <ns0:t>Hardware Security Module</ns0:t>
            </ns0:r>
          </ns0:p>
        </ns0:tc>
      </ns0:tr>
      <ns0:tr>
        <ns0:trPr>
          <ns0:cantSplit ns0:val="true"/>
        </ns0:trPr>
        <ns0:tc>
          <ns0:tcPr>
            <ns0:tcW ns0:w="2548" ns0:type="dxa"/>
            <ns0:tcBorders>
              <ns0:top ns0:val="single" ns0:sz="4" ns0:space="0" ns0:color="777777"/>
              <ns0:start ns0:val="single" ns0:sz="4" ns0:space="0" ns0:color="777777"/>
              <ns0:bottom ns0:val="single" ns0:sz="4" ns0:space="0" ns0:color="777777"/>
              <ns0:end ns0:val="single" ns0:sz="4" ns0:space="0" ns0:color="777777"/>
            </ns0:tcBorders>
            <ns0:shd ns0:fill="FFFFFF"/>
            <ns0:tcMar>
              <ns0:top ns0:w="0" ns0:type="dxa"/>
              <ns0:start ns0:w="108" ns0:type="dxa"/>
              <ns0:bottom ns0:w="0" ns0:type="dxa"/>
              <ns0:end ns0:w="108" ns0:type="dxa"/>
            </ns0:tcMar>
            <ns0:vAlign ns0:val="center"/>
          </ns0:tcPr>
          <ns0:p>
            <ns0:pPr>
              <ns0:pStyle ns0:val="Normal"/>
              <ns0:keepNext ns0:val="false"/>
              <ns0:keepLines ns0:val="false"/>
              <ns0:widowControl ns0:val="false"/>
              <ns0:spacing ns0:lineRule="auto" ns0:line="240" ns0:before="0" ns0:after="0"/>
              <ns0:ind ns0:start="0" ns0:end="0" ns0:hanging="0"/>
              <ns0:jc ns0:val="start"/>
              <ns0:rPr/>
            </ns0:pPr>
            <ns0:r>
              <ns0:rPr>
                <ns0:rFonts ns0:eastAsia="Times New Roman" ns0:cs="Times New Roman"/>
                <ns0:b ns0:val="false"/>
                <ns0:color ns0:val="000000"/>
                <ns0:sz ns0:val="28"/>
              </ns0:rPr>
              <ns0:t>HSTS</ns0:t>
            </ns0:r>
          </ns0:p>
        </ns0:tc>
        <ns0:tc>
          <ns0:tcPr>
            <ns0:tcW ns0:w="6805" ns0:type="dxa"/>
            <ns0:tcBorders>
              <ns0:top ns0:val="single" ns0:sz="4" ns0:space="0" ns0:color="777777"/>
              <ns0:start ns0:val="single" ns0:sz="4" ns0:space="0" ns0:color="777777"/>
              <ns0:bottom ns0:val="single" ns0:sz="4" ns0:space="0" ns0:color="777777"/>
              <ns0:end ns0:val="single" ns0:sz="4" ns0:space="0" ns0:color="777777"/>
            </ns0:tcBorders>
            <ns0:shd ns0:fill="FFFFFF"/>
            <ns0:tcMar>
              <ns0:top ns0:w="0" ns0:type="dxa"/>
              <ns0:start ns0:w="108" ns0:type="dxa"/>
              <ns0:bottom ns0:w="0" ns0:type="dxa"/>
              <ns0:end ns0:w="108" ns0:type="dxa"/>
            </ns0:tcMar>
            <ns0:vAlign ns0:val="center"/>
          </ns0:tcPr>
          <ns0:p>
            <ns0:pPr>
              <ns0:pStyle ns0:val="Normal"/>
              <ns0:keepNext ns0:val="false"/>
              <ns0:keepLines ns0:val="false"/>
              <ns0:widowControl ns0:val="false"/>
              <ns0:spacing ns0:lineRule="auto" ns0:line="240" ns0:before="0" ns0:after="0"/>
              <ns0:ind ns0:start="0" ns0:end="0" ns0:hanging="0"/>
              <ns0:jc ns0:val="start"/>
              <ns0:rPr/>
            </ns0:pPr>
            <ns0:r>
              <ns0:rPr>
                <ns0:rFonts ns0:eastAsia="Times New Roman" ns0:cs="Times New Roman"/>
                <ns0:b ns0:val="false"/>
                <ns0:color ns0:val="000000"/>
                <ns0:sz ns0:val="28"/>
              </ns0:rPr>
              <ns0:t>HTTP Strict Transport Security</ns0:t>
            </ns0:r>
          </ns0:p>
        </ns0:tc>
      </ns0:tr>
      <ns0:tr>
        <ns0:trPr>
          <ns0:cantSplit ns0:val="true"/>
        </ns0:trPr>
        <ns0:tc>
          <ns0:tcPr>
            <ns0:tcW ns0:w="2548" ns0:type="dxa"/>
            <ns0:tcBorders>
              <ns0:top ns0:val="single" ns0:sz="4" ns0:space="0" ns0:color="777777"/>
              <ns0:start ns0:val="single" ns0:sz="4" ns0:space="0" ns0:color="777777"/>
              <ns0:bottom ns0:val="single" ns0:sz="4" ns0:space="0" ns0:color="777777"/>
              <ns0:end ns0:val="single" ns0:sz="4" ns0:space="0" ns0:color="777777"/>
            </ns0:tcBorders>
            <ns0:shd ns0:fill="FFFFFF"/>
            <ns0:tcMar>
              <ns0:top ns0:w="0" ns0:type="dxa"/>
              <ns0:start ns0:w="108" ns0:type="dxa"/>
              <ns0:bottom ns0:w="0" ns0:type="dxa"/>
              <ns0:end ns0:w="108" ns0:type="dxa"/>
            </ns0:tcMar>
            <ns0:vAlign ns0:val="center"/>
          </ns0:tcPr>
          <ns0:p>
            <ns0:pPr>
              <ns0:pStyle ns0:val="Normal"/>
              <ns0:keepNext ns0:val="false"/>
              <ns0:keepLines ns0:val="false"/>
              <ns0:widowControl ns0:val="false"/>
              <ns0:spacing ns0:lineRule="auto" ns0:line="240" ns0:before="0" ns0:after="0"/>
              <ns0:ind ns0:start="0" ns0:end="0" ns0:hanging="0"/>
              <ns0:jc ns0:val="start"/>
              <ns0:rPr/>
            </ns0:pPr>
            <ns0:r>
              <ns0:rPr>
                <ns0:rFonts ns0:eastAsia="Times New Roman" ns0:cs="Times New Roman"/>
                <ns0:b ns0:val="false"/>
                <ns0:color ns0:val="000000"/>
                <ns0:sz ns0:val="28"/>
              </ns0:rPr>
              <ns0:t>HTTP</ns0:t>
            </ns0:r>
          </ns0:p>
        </ns0:tc>
        <ns0:tc>
          <ns0:tcPr>
            <ns0:tcW ns0:w="6805" ns0:type="dxa"/>
            <ns0:tcBorders>
              <ns0:top ns0:val="single" ns0:sz="4" ns0:space="0" ns0:color="777777"/>
              <ns0:start ns0:val="single" ns0:sz="4" ns0:space="0" ns0:color="777777"/>
              <ns0:bottom ns0:val="single" ns0:sz="4" ns0:space="0" ns0:color="777777"/>
              <ns0:end ns0:val="single" ns0:sz="4" ns0:space="0" ns0:color="777777"/>
            </ns0:tcBorders>
            <ns0:shd ns0:fill="FFFFFF"/>
            <ns0:tcMar>
              <ns0:top ns0:w="0" ns0:type="dxa"/>
              <ns0:start ns0:w="108" ns0:type="dxa"/>
              <ns0:bottom ns0:w="0" ns0:type="dxa"/>
              <ns0:end ns0:w="108" ns0:type="dxa"/>
            </ns0:tcMar>
            <ns0:vAlign ns0:val="center"/>
          </ns0:tcPr>
          <ns0:p>
            <ns0:pPr>
              <ns0:pStyle ns0:val="Normal"/>
              <ns0:keepNext ns0:val="false"/>
              <ns0:keepLines ns0:val="false"/>
              <ns0:widowControl ns0:val="false"/>
              <ns0:spacing ns0:lineRule="auto" ns0:line="240" ns0:before="0" ns0:after="0"/>
              <ns0:ind ns0:start="0" ns0:end="0" ns0:hanging="0"/>
              <ns0:jc ns0:val="start"/>
              <ns0:rPr/>
            </ns0:pPr>
            <ns0:r>
              <ns0:rPr>
                <ns0:rFonts ns0:eastAsia="Times New Roman" ns0:cs="Times New Roman"/>
                <ns0:b ns0:val="false"/>
                <ns0:color ns0:val="000000"/>
                <ns0:sz ns0:val="28"/>
              </ns0:rPr>
              <ns0:t>Hypertext Transfer Protocol</ns0:t>
            </ns0:r>
          </ns0:p>
        </ns0:tc>
      </ns0:tr>
      <ns0:tr>
        <ns0:trPr>
          <ns0:cantSplit ns0:val="true"/>
        </ns0:trPr>
        <ns0:tc>
          <ns0:tcPr>
            <ns0:tcW ns0:w="2548" ns0:type="dxa"/>
            <ns0:tcBorders>
              <ns0:top ns0:val="single" ns0:sz="4" ns0:space="0" ns0:color="777777"/>
              <ns0:start ns0:val="single" ns0:sz="4" ns0:space="0" ns0:color="777777"/>
              <ns0:bottom ns0:val="single" ns0:sz="4" ns0:space="0" ns0:color="777777"/>
              <ns0:end ns0:val="single" ns0:sz="4" ns0:space="0" ns0:color="777777"/>
            </ns0:tcBorders>
            <ns0:shd ns0:fill="FFFFFF"/>
            <ns0:tcMar>
              <ns0:top ns0:w="0" ns0:type="dxa"/>
              <ns0:start ns0:w="108" ns0:type="dxa"/>
              <ns0:bottom ns0:w="0" ns0:type="dxa"/>
              <ns0:end ns0:w="108" ns0:type="dxa"/>
            </ns0:tcMar>
            <ns0:vAlign ns0:val="center"/>
          </ns0:tcPr>
          <ns0:p>
            <ns0:pPr>
              <ns0:pStyle ns0:val="Normal"/>
              <ns0:keepNext ns0:val="false"/>
              <ns0:keepLines ns0:val="false"/>
              <ns0:widowControl ns0:val="false"/>
              <ns0:spacing ns0:lineRule="auto" ns0:line="240" ns0:before="0" ns0:after="0"/>
              <ns0:ind ns0:start="0" ns0:end="0" ns0:hanging="0"/>
              <ns0:jc ns0:val="start"/>
              <ns0:rPr/>
            </ns0:pPr>
            <ns0:r>
              <ns0:rPr>
                <ns0:rFonts ns0:eastAsia="Times New Roman" ns0:cs="Times New Roman"/>
                <ns0:b ns0:val="false"/>
                <ns0:color ns0:val="000000"/>
                <ns0:sz ns0:val="28"/>
              </ns0:rPr>
              <ns0:t>HTTPS</ns0:t>
            </ns0:r>
          </ns0:p>
        </ns0:tc>
        <ns0:tc>
          <ns0:tcPr>
            <ns0:tcW ns0:w="6805" ns0:type="dxa"/>
            <ns0:tcBorders>
              <ns0:top ns0:val="single" ns0:sz="4" ns0:space="0" ns0:color="777777"/>
              <ns0:start ns0:val="single" ns0:sz="4" ns0:space="0" ns0:color="777777"/>
              <ns0:bottom ns0:val="single" ns0:sz="4" ns0:space="0" ns0:color="777777"/>
              <ns0:end ns0:val="single" ns0:sz="4" ns0:space="0" ns0:color="777777"/>
            </ns0:tcBorders>
            <ns0:shd ns0:fill="FFFFFF"/>
            <ns0:tcMar>
              <ns0:top ns0:w="0" ns0:type="dxa"/>
              <ns0:start ns0:w="108" ns0:type="dxa"/>
              <ns0:bottom ns0:w="0" ns0:type="dxa"/>
              <ns0:end ns0:w="108" ns0:type="dxa"/>
            </ns0:tcMar>
            <ns0:vAlign ns0:val="center"/>
          </ns0:tcPr>
          <ns0:p>
            <ns0:pPr>
              <ns0:pStyle ns0:val="Normal"/>
              <ns0:keepNext ns0:val="false"/>
              <ns0:keepLines ns0:val="false"/>
              <ns0:widowControl ns0:val="false"/>
              <ns0:spacing ns0:lineRule="auto" ns0:line="240" ns0:before="0" ns0:after="0"/>
              <ns0:ind ns0:start="0" ns0:end="0" ns0:hanging="0"/>
              <ns0:jc ns0:val="start"/>
              <ns0:rPr/>
            </ns0:pPr>
            <ns0:r>
              <ns0:rPr>
                <ns0:rFonts ns0:eastAsia="Times New Roman" ns0:cs="Times New Roman"/>
                <ns0:b ns0:val="false"/>
                <ns0:color ns0:val="000000"/>
                <ns0:sz ns0:val="28"/>
              </ns0:rPr>
              <ns0:t>Hypertext Transfer Protocol Secure</ns0:t>
            </ns0:r>
          </ns0:p>
        </ns0:tc>
      </ns0:tr>
      <ns0:tr>
        <ns0:trPr>
          <ns0:cantSplit ns0:val="true"/>
        </ns0:trPr>
        <ns0:tc>
          <ns0:tcPr>
            <ns0:tcW ns0:w="2548" ns0:type="dxa"/>
            <ns0:tcBorders>
              <ns0:top ns0:val="single" ns0:sz="4" ns0:space="0" ns0:color="777777"/>
              <ns0:start ns0:val="single" ns0:sz="4" ns0:space="0" ns0:color="777777"/>
              <ns0:bottom ns0:val="single" ns0:sz="4" ns0:space="0" ns0:color="777777"/>
              <ns0:end ns0:val="single" ns0:sz="4" ns0:space="0" ns0:color="777777"/>
            </ns0:tcBorders>
            <ns0:shd ns0:fill="FFFFFF"/>
            <ns0:tcMar>
              <ns0:top ns0:w="0" ns0:type="dxa"/>
              <ns0:start ns0:w="108" ns0:type="dxa"/>
              <ns0:bottom ns0:w="0" ns0:type="dxa"/>
              <ns0:end ns0:w="108" ns0:type="dxa"/>
            </ns0:tcMar>
            <ns0:vAlign ns0:val="center"/>
          </ns0:tcPr>
          <ns0:p>
            <ns0:pPr>
              <ns0:pStyle ns0:val="Normal"/>
              <ns0:keepNext ns0:val="false"/>
              <ns0:keepLines ns0:val="false"/>
              <ns0:widowControl ns0:val="false"/>
              <ns0:spacing ns0:lineRule="auto" ns0:line="240" ns0:before="0" ns0:after="0"/>
              <ns0:ind ns0:start="0" ns0:end="0" ns0:hanging="0"/>
              <ns0:jc ns0:val="start"/>
              <ns0:rPr/>
            </ns0:pPr>
            <ns0:r>
              <ns0:rPr>
                <ns0:rFonts ns0:eastAsia="Times New Roman" ns0:cs="Times New Roman"/>
                <ns0:b ns0:val="false"/>
                <ns0:color ns0:val="000000"/>
                <ns0:sz ns0:val="28"/>
              </ns0:rPr>
              <ns0:t>JSON-LD</ns0:t>
            </ns0:r>
          </ns0:p>
        </ns0:tc>
        <ns0:tc>
          <ns0:tcPr>
            <ns0:tcW ns0:w="6805" ns0:type="dxa"/>
            <ns0:tcBorders>
              <ns0:top ns0:val="single" ns0:sz="4" ns0:space="0" ns0:color="777777"/>
              <ns0:start ns0:val="single" ns0:sz="4" ns0:space="0" ns0:color="777777"/>
              <ns0:bottom ns0:val="single" ns0:sz="4" ns0:space="0" ns0:color="777777"/>
              <ns0:end ns0:val="single" ns0:sz="4" ns0:space="0" ns0:color="777777"/>
            </ns0:tcBorders>
            <ns0:shd ns0:fill="FFFFFF"/>
            <ns0:tcMar>
              <ns0:top ns0:w="0" ns0:type="dxa"/>
              <ns0:start ns0:w="108" ns0:type="dxa"/>
              <ns0:bottom ns0:w="0" ns0:type="dxa"/>
              <ns0:end ns0:w="108" ns0:type="dxa"/>
            </ns0:tcMar>
            <ns0:vAlign ns0:val="center"/>
          </ns0:tcPr>
          <ns0:p>
            <ns0:pPr>
              <ns0:pStyle ns0:val="Normal"/>
              <ns0:keepNext ns0:val="false"/>
              <ns0:keepLines ns0:val="false"/>
              <ns0:widowControl ns0:val="false"/>
              <ns0:spacing ns0:lineRule="auto" ns0:line="240" ns0:before="0" ns0:after="0"/>
              <ns0:ind ns0:start="0" ns0:end="0" ns0:hanging="0"/>
              <ns0:jc ns0:val="start"/>
              <ns0:rPr/>
            </ns0:pPr>
            <ns0:r>
              <ns0:rPr>
                <ns0:rFonts ns0:eastAsia="Times New Roman" ns0:cs="Times New Roman"/>
                <ns0:b ns0:val="false"/>
                <ns0:color ns0:val="000000"/>
                <ns0:sz ns0:val="28"/>
              </ns0:rPr>
              <ns0:t>JavaScript Object Notation for Linked Data</ns0:t>
            </ns0:r>
          </ns0:p>
        </ns0:tc>
      </ns0:tr>
      <ns0:tr>
        <ns0:trPr>
          <ns0:cantSplit ns0:val="true"/>
        </ns0:trPr>
        <ns0:tc>
          <ns0:tcPr>
            <ns0:tcW ns0:w="2548" ns0:type="dxa"/>
            <ns0:tcBorders>
              <ns0:top ns0:val="single" ns0:sz="4" ns0:space="0" ns0:color="777777"/>
              <ns0:start ns0:val="single" ns0:sz="4" ns0:space="0" ns0:color="777777"/>
              <ns0:bottom ns0:val="single" ns0:sz="4" ns0:space="0" ns0:color="777777"/>
              <ns0:end ns0:val="single" ns0:sz="4" ns0:space="0" ns0:color="777777"/>
            </ns0:tcBorders>
            <ns0:shd ns0:fill="FFFFFF"/>
            <ns0:tcMar>
              <ns0:top ns0:w="0" ns0:type="dxa"/>
              <ns0:start ns0:w="108" ns0:type="dxa"/>
              <ns0:bottom ns0:w="0" ns0:type="dxa"/>
              <ns0:end ns0:w="108" ns0:type="dxa"/>
            </ns0:tcMar>
            <ns0:vAlign ns0:val="center"/>
          </ns0:tcPr>
          <ns0:p>
            <ns0:pPr>
              <ns0:pStyle ns0:val="Normal"/>
              <ns0:keepNext ns0:val="false"/>
              <ns0:keepLines ns0:val="false"/>
              <ns0:widowControl ns0:val="false"/>
              <ns0:spacing ns0:lineRule="auto" ns0:line="240" ns0:before="0" ns0:after="0"/>
              <ns0:ind ns0:start="0" ns0:end="0" ns0:hanging="0"/>
              <ns0:jc ns0:val="start"/>
              <ns0:rPr/>
            </ns0:pPr>
            <ns0:r>
              <ns0:rPr>
                <ns0:rFonts ns0:eastAsia="Times New Roman" ns0:cs="Times New Roman"/>
                <ns0:b ns0:val="false"/>
                <ns0:color ns0:val="000000"/>
                <ns0:sz ns0:val="28"/>
              </ns0:rPr>
              <ns0:t>JWT</ns0:t>
            </ns0:r>
          </ns0:p>
        </ns0:tc>
        <ns0:tc>
          <ns0:tcPr>
            <ns0:tcW ns0:w="6805" ns0:type="dxa"/>
            <ns0:tcBorders>
              <ns0:top ns0:val="single" ns0:sz="4" ns0:space="0" ns0:color="777777"/>
              <ns0:start ns0:val="single" ns0:sz="4" ns0:space="0" ns0:color="777777"/>
              <ns0:bottom ns0:val="single" ns0:sz="4" ns0:space="0" ns0:color="777777"/>
              <ns0:end ns0:val="single" ns0:sz="4" ns0:space="0" ns0:color="777777"/>
            </ns0:tcBorders>
            <ns0:shd ns0:fill="FFFFFF"/>
            <ns0:tcMar>
              <ns0:top ns0:w="0" ns0:type="dxa"/>
              <ns0:start ns0:w="108" ns0:type="dxa"/>
              <ns0:bottom ns0:w="0" ns0:type="dxa"/>
              <ns0:end ns0:w="108" ns0:type="dxa"/>
            </ns0:tcMar>
            <ns0:vAlign ns0:val="center"/>
          </ns0:tcPr>
          <ns0:p>
            <ns0:pPr>
              <ns0:pStyle ns0:val="Normal"/>
              <ns0:keepNext ns0:val="false"/>
              <ns0:keepLines ns0:val="false"/>
              <ns0:widowControl ns0:val="false"/>
              <ns0:spacing ns0:lineRule="auto" ns0:line="240" ns0:before="0" ns0:after="0"/>
              <ns0:ind ns0:start="0" ns0:end="0" ns0:hanging="0"/>
              <ns0:jc ns0:val="start"/>
              <ns0:rPr/>
            </ns0:pPr>
            <ns0:r>
              <ns0:rPr>
                <ns0:rFonts ns0:eastAsia="Times New Roman" ns0:cs="Times New Roman"/>
                <ns0:b ns0:val="false"/>
                <ns0:color ns0:val="000000"/>
                <ns0:sz ns0:val="28"/>
              </ns0:rPr>
              <ns0:t>JSON Web Token</ns0:t>
            </ns0:r>
          </ns0:p>
        </ns0:tc>
      </ns0:tr>
      <ns0:tr>
        <ns0:trPr>
          <ns0:cantSplit ns0:val="true"/>
        </ns0:trPr>
        <ns0:tc>
          <ns0:tcPr>
            <ns0:tcW ns0:w="2548" ns0:type="dxa"/>
            <ns0:tcBorders>
              <ns0:top ns0:val="single" ns0:sz="4" ns0:space="0" ns0:color="777777"/>
              <ns0:start ns0:val="single" ns0:sz="4" ns0:space="0" ns0:color="777777"/>
              <ns0:bottom ns0:val="single" ns0:sz="4" ns0:space="0" ns0:color="777777"/>
              <ns0:end ns0:val="single" ns0:sz="4" ns0:space="0" ns0:color="777777"/>
            </ns0:tcBorders>
            <ns0:shd ns0:fill="FFFFFF"/>
            <ns0:tcMar>
              <ns0:top ns0:w="0" ns0:type="dxa"/>
              <ns0:start ns0:w="108" ns0:type="dxa"/>
              <ns0:bottom ns0:w="0" ns0:type="dxa"/>
              <ns0:end ns0:w="108" ns0:type="dxa"/>
            </ns0:tcMar>
            <ns0:vAlign ns0:val="center"/>
          </ns0:tcPr>
          <ns0:p>
            <ns0:pPr>
              <ns0:pStyle ns0:val="Normal"/>
              <ns0:keepNext ns0:val="false"/>
              <ns0:keepLines ns0:val="false"/>
              <ns0:widowControl ns0:val="false"/>
              <ns0:spacing ns0:lineRule="auto" ns0:line="240" ns0:before="0" ns0:after="0"/>
              <ns0:ind ns0:start="0" ns0:end="0" ns0:hanging="0"/>
              <ns0:jc ns0:val="start"/>
              <ns0:rPr/>
            </ns0:pPr>
            <ns0:r>
              <ns0:rPr>
                <ns0:rFonts ns0:eastAsia="Times New Roman" ns0:cs="Times New Roman"/>
                <ns0:b ns0:val="false"/>
                <ns0:color ns0:val="000000"/>
                <ns0:sz ns0:val="28"/>
              </ns0:rPr>
              <ns0:t>KMS</ns0:t>
            </ns0:r>
          </ns0:p>
        </ns0:tc>
        <ns0:tc>
          <ns0:tcPr>
            <ns0:tcW ns0:w="6805" ns0:type="dxa"/>
            <ns0:tcBorders>
              <ns0:top ns0:val="single" ns0:sz="4" ns0:space="0" ns0:color="777777"/>
              <ns0:start ns0:val="single" ns0:sz="4" ns0:space="0" ns0:color="777777"/>
              <ns0:bottom ns0:val="single" ns0:sz="4" ns0:space="0" ns0:color="777777"/>
              <ns0:end ns0:val="single" ns0:sz="4" ns0:space="0" ns0:color="777777"/>
            </ns0:tcBorders>
            <ns0:shd ns0:fill="FFFFFF"/>
            <ns0:tcMar>
              <ns0:top ns0:w="0" ns0:type="dxa"/>
              <ns0:start ns0:w="108" ns0:type="dxa"/>
              <ns0:bottom ns0:w="0" ns0:type="dxa"/>
              <ns0:end ns0:w="108" ns0:type="dxa"/>
            </ns0:tcMar>
            <ns0:vAlign ns0:val="center"/>
          </ns0:tcPr>
          <ns0:p>
            <ns0:pPr>
              <ns0:pStyle ns0:val="Normal"/>
              <ns0:keepNext ns0:val="false"/>
              <ns0:keepLines ns0:val="false"/>
              <ns0:widowControl ns0:val="false"/>
              <ns0:spacing ns0:lineRule="auto" ns0:line="240" ns0:before="0" ns0:after="0"/>
              <ns0:ind ns0:start="0" ns0:end="0" ns0:hanging="0"/>
              <ns0:jc ns0:val="start"/>
              <ns0:rPr/>
            </ns0:pPr>
            <ns0:r>
              <ns0:rPr>
                <ns0:rFonts ns0:eastAsia="Times New Roman" ns0:cs="Times New Roman"/>
                <ns0:b ns0:val="false"/>
                <ns0:color ns0:val="000000"/>
                <ns0:sz ns0:val="28"/>
              </ns0:rPr>
              <ns0:t>Key Management Service/System</ns0:t>
            </ns0:r>
          </ns0:p>
        </ns0:tc>
      </ns0:tr>
      <ns0:tr>
        <ns0:trPr>
          <ns0:cantSplit ns0:val="true"/>
        </ns0:trPr>
        <ns0:tc>
          <ns0:tcPr>
            <ns0:tcW ns0:w="2548" ns0:type="dxa"/>
            <ns0:tcBorders>
              <ns0:top ns0:val="single" ns0:sz="4" ns0:space="0" ns0:color="777777"/>
              <ns0:start ns0:val="single" ns0:sz="4" ns0:space="0" ns0:color="777777"/>
              <ns0:bottom ns0:val="single" ns0:sz="4" ns0:space="0" ns0:color="777777"/>
              <ns0:end ns0:val="single" ns0:sz="4" ns0:space="0" ns0:color="777777"/>
            </ns0:tcBorders>
            <ns0:shd ns0:fill="FFFFFF"/>
            <ns0:tcMar>
              <ns0:top ns0:w="0" ns0:type="dxa"/>
              <ns0:start ns0:w="108" ns0:type="dxa"/>
              <ns0:bottom ns0:w="0" ns0:type="dxa"/>
              <ns0:end ns0:w="108" ns0:type="dxa"/>
            </ns0:tcMar>
            <ns0:vAlign ns0:val="center"/>
          </ns0:tcPr>
          <ns0:p>
            <ns0:pPr>
              <ns0:pStyle ns0:val="Normal"/>
              <ns0:keepNext ns0:val="false"/>
              <ns0:keepLines ns0:val="false"/>
              <ns0:widowControl ns0:val="false"/>
              <ns0:spacing ns0:lineRule="auto" ns0:line="240" ns0:before="0" ns0:after="0"/>
              <ns0:ind ns0:start="0" ns0:end="0" ns0:hanging="0"/>
              <ns0:jc ns0:val="start"/>
              <ns0:rPr/>
            </ns0:pPr>
            <ns0:r>
              <ns0:rPr>
                <ns0:rFonts ns0:eastAsia="Times New Roman" ns0:cs="Times New Roman"/>
                <ns0:b ns0:val="false"/>
                <ns0:color ns0:val="000000"/>
                <ns0:sz ns0:val="28"/>
              </ns0:rPr>
              <ns0:t>MFA</ns0:t>
            </ns0:r>
          </ns0:p>
        </ns0:tc>
        <ns0:tc>
          <ns0:tcPr>
            <ns0:tcW ns0:w="6805" ns0:type="dxa"/>
            <ns0:tcBorders>
              <ns0:top ns0:val="single" ns0:sz="4" ns0:space="0" ns0:color="777777"/>
              <ns0:start ns0:val="single" ns0:sz="4" ns0:space="0" ns0:color="777777"/>
              <ns0:bottom ns0:val="single" ns0:sz="4" ns0:space="0" ns0:color="777777"/>
              <ns0:end ns0:val="single" ns0:sz="4" ns0:space="0" ns0:color="777777"/>
            </ns0:tcBorders>
            <ns0:shd ns0:fill="FFFFFF"/>
            <ns0:tcMar>
              <ns0:top ns0:w="0" ns0:type="dxa"/>
              <ns0:start ns0:w="108" ns0:type="dxa"/>
              <ns0:bottom ns0:w="0" ns0:type="dxa"/>
              <ns0:end ns0:w="108" ns0:type="dxa"/>
            </ns0:tcMar>
            <ns0:vAlign ns0:val="center"/>
          </ns0:tcPr>
          <ns0:p>
            <ns0:pPr>
              <ns0:pStyle ns0:val="Normal"/>
              <ns0:keepNext ns0:val="false"/>
              <ns0:keepLines ns0:val="false"/>
              <ns0:widowControl ns0:val="false"/>
              <ns0:spacing ns0:lineRule="auto" ns0:line="240" ns0:before="0" ns0:after="0"/>
              <ns0:ind ns0:start="0" ns0:end="0" ns0:hanging="0"/>
              <ns0:jc ns0:val="start"/>
              <ns0:rPr/>
            </ns0:pPr>
            <ns0:r>
              <ns0:rPr>
                <ns0:rFonts ns0:eastAsia="Times New Roman" ns0:cs="Times New Roman"/>
                <ns0:b ns0:val="false"/>
                <ns0:color ns0:val="000000"/>
                <ns0:sz ns0:val="28"/>
              </ns0:rPr>
              <ns0:t>Multi-Factor Authentication</ns0:t>
            </ns0:r>
          </ns0:p>
        </ns0:tc>
      </ns0:tr>
      <ns0:tr>
        <ns0:trPr>
          <ns0:cantSplit ns0:val="true"/>
        </ns0:trPr>
        <ns0:tc>
          <ns0:tcPr>
            <ns0:tcW ns0:w="2548" ns0:type="dxa"/>
            <ns0:tcBorders>
              <ns0:top ns0:val="single" ns0:sz="4" ns0:space="0" ns0:color="777777"/>
              <ns0:start ns0:val="single" ns0:sz="4" ns0:space="0" ns0:color="777777"/>
              <ns0:bottom ns0:val="single" ns0:sz="4" ns0:space="0" ns0:color="777777"/>
              <ns0:end ns0:val="single" ns0:sz="4" ns0:space="0" ns0:color="777777"/>
            </ns0:tcBorders>
            <ns0:shd ns0:fill="FFFFFF"/>
            <ns0:tcMar>
              <ns0:top ns0:w="0" ns0:type="dxa"/>
              <ns0:start ns0:w="108" ns0:type="dxa"/>
              <ns0:bottom ns0:w="0" ns0:type="dxa"/>
              <ns0:end ns0:w="108" ns0:type="dxa"/>
            </ns0:tcMar>
            <ns0:vAlign ns0:val="center"/>
          </ns0:tcPr>
          <ns0:p>
            <ns0:pPr>
              <ns0:pStyle ns0:val="Normal"/>
              <ns0:keepNext ns0:val="false"/>
              <ns0:keepLines ns0:val="false"/>
              <ns0:widowControl ns0:val="false"/>
              <ns0:spacing ns0:lineRule="auto" ns0:line="240" ns0:before="0" ns0:after="0"/>
              <ns0:ind ns0:start="0" ns0:end="0" ns0:hanging="0"/>
              <ns0:jc ns0:val="start"/>
              <ns0:rPr/>
            </ns0:pPr>
            <ns0:r>
              <ns0:rPr>
                <ns0:rFonts ns0:eastAsia="Times New Roman" ns0:cs="Times New Roman"/>
                <ns0:b ns0:val="false"/>
                <ns0:color ns0:val="000000"/>
                <ns0:sz ns0:val="28"/>
              </ns0:rPr>
              <ns0:t>P2P</ns0:t>
            </ns0:r>
          </ns0:p>
        </ns0:tc>
        <ns0:tc>
          <ns0:tcPr>
            <ns0:tcW ns0:w="6805" ns0:type="dxa"/>
            <ns0:tcBorders>
              <ns0:top ns0:val="single" ns0:sz="4" ns0:space="0" ns0:color="777777"/>
              <ns0:start ns0:val="single" ns0:sz="4" ns0:space="0" ns0:color="777777"/>
              <ns0:bottom ns0:val="single" ns0:sz="4" ns0:space="0" ns0:color="777777"/>
              <ns0:end ns0:val="single" ns0:sz="4" ns0:space="0" ns0:color="777777"/>
            </ns0:tcBorders>
            <ns0:shd ns0:fill="FFFFFF"/>
            <ns0:tcMar>
              <ns0:top ns0:w="0" ns0:type="dxa"/>
              <ns0:start ns0:w="108" ns0:type="dxa"/>
              <ns0:bottom ns0:w="0" ns0:type="dxa"/>
              <ns0:end ns0:w="108" ns0:type="dxa"/>
            </ns0:tcMar>
            <ns0:vAlign ns0:val="center"/>
          </ns0:tcPr>
          <ns0:p>
            <ns0:pPr>
              <ns0:pStyle ns0:val="Normal"/>
              <ns0:keepNext ns0:val="false"/>
              <ns0:keepLines ns0:val="false"/>
              <ns0:widowControl ns0:val="false"/>
              <ns0:spacing ns0:lineRule="auto" ns0:line="240" ns0:before="0" ns0:after="0"/>
              <ns0:ind ns0:start="0" ns0:end="0" ns0:hanging="0"/>
              <ns0:jc ns0:val="start"/>
              <ns0:rPr/>
            </ns0:pPr>
            <ns0:r>
              <ns0:rPr>
                <ns0:rFonts ns0:eastAsia="Times New Roman" ns0:cs="Times New Roman"/>
                <ns0:b ns0:val="false"/>
                <ns0:color ns0:val="000000"/>
                <ns0:sz ns0:val="28"/>
              </ns0:rPr>
              <ns0:t>Peer-to-Peer</ns0:t>
            </ns0:r>
          </ns0:p>
        </ns0:tc>
      </ns0:tr>
      <ns0:tr>
        <ns0:trPr>
          <ns0:cantSplit ns0:val="true"/>
        </ns0:trPr>
        <ns0:tc>
          <ns0:tcPr>
            <ns0:tcW ns0:w="2548" ns0:type="dxa"/>
            <ns0:tcBorders>
              <ns0:top ns0:val="single" ns0:sz="4" ns0:space="0" ns0:color="777777"/>
              <ns0:start ns0:val="single" ns0:sz="4" ns0:space="0" ns0:color="777777"/>
              <ns0:bottom ns0:val="single" ns0:sz="4" ns0:space="0" ns0:color="777777"/>
              <ns0:end ns0:val="single" ns0:sz="4" ns0:space="0" ns0:color="777777"/>
            </ns0:tcBorders>
            <ns0:shd ns0:fill="FFFFFF"/>
            <ns0:tcMar>
              <ns0:top ns0:w="0" ns0:type="dxa"/>
              <ns0:start ns0:w="108" ns0:type="dxa"/>
              <ns0:bottom ns0:w="0" ns0:type="dxa"/>
              <ns0:end ns0:w="108" ns0:type="dxa"/>
            </ns0:tcMar>
            <ns0:vAlign ns0:val="center"/>
          </ns0:tcPr>
          <ns0:p>
            <ns0:pPr>
              <ns0:pStyle ns0:val="Normal"/>
              <ns0:keepNext ns0:val="false"/>
              <ns0:keepLines ns0:val="false"/>
              <ns0:widowControl ns0:val="false"/>
              <ns0:spacing ns0:lineRule="auto" ns0:line="240" ns0:before="0" ns0:after="0"/>
              <ns0:ind ns0:start="0" ns0:end="0" ns0:hanging="0"/>
              <ns0:jc ns0:val="start"/>
              <ns0:rPr/>
            </ns0:pPr>
            <ns0:r>
              <ns0:rPr>
                <ns0:rFonts ns0:eastAsia="Times New Roman" ns0:cs="Times New Roman"/>
                <ns0:b ns0:val="false"/>
                <ns0:color ns0:val="000000"/>
                <ns0:sz ns0:val="28"/>
              </ns0:rPr>
              <ns0:t>PBFT</ns0:t>
            </ns0:r>
          </ns0:p>
        </ns0:tc>
        <ns0:tc>
          <ns0:tcPr>
            <ns0:tcW ns0:w="6805" ns0:type="dxa"/>
            <ns0:tcBorders>
              <ns0:top ns0:val="single" ns0:sz="4" ns0:space="0" ns0:color="777777"/>
              <ns0:start ns0:val="single" ns0:sz="4" ns0:space="0" ns0:color="777777"/>
              <ns0:bottom ns0:val="single" ns0:sz="4" ns0:space="0" ns0:color="777777"/>
              <ns0:end ns0:val="single" ns0:sz="4" ns0:space="0" ns0:color="777777"/>
            </ns0:tcBorders>
            <ns0:shd ns0:fill="FFFFFF"/>
            <ns0:tcMar>
              <ns0:top ns0:w="0" ns0:type="dxa"/>
              <ns0:start ns0:w="108" ns0:type="dxa"/>
              <ns0:bottom ns0:w="0" ns0:type="dxa"/>
              <ns0:end ns0:w="108" ns0:type="dxa"/>
            </ns0:tcMar>
            <ns0:vAlign ns0:val="center"/>
          </ns0:tcPr>
          <ns0:p>
            <ns0:pPr>
              <ns0:pStyle ns0:val="Normal"/>
              <ns0:keepNext ns0:val="false"/>
              <ns0:keepLines ns0:val="false"/>
              <ns0:widowControl ns0:val="false"/>
              <ns0:spacing ns0:lineRule="auto" ns0:line="240" ns0:before="0" ns0:after="0"/>
              <ns0:ind ns0:start="0" ns0:end="0" ns0:hanging="0"/>
              <ns0:jc ns0:val="start"/>
              <ns0:rPr/>
            </ns0:pPr>
            <ns0:r>
              <ns0:rPr>
                <ns0:rFonts ns0:eastAsia="Times New Roman" ns0:cs="Times New Roman"/>
                <ns0:b ns0:val="false"/>
                <ns0:color ns0:val="000000"/>
                <ns0:sz ns0:val="28"/>
              </ns0:rPr>
              <ns0:t>Practical Byzantine Fault Tolerance</ns0:t>
            </ns0:r>
          </ns0:p>
        </ns0:tc>
      </ns0:tr>
      <ns0:tr>
        <ns0:trPr>
          <ns0:cantSplit ns0:val="true"/>
        </ns0:trPr>
        <ns0:tc>
          <ns0:tcPr>
            <ns0:tcW ns0:w="2548" ns0:type="dxa"/>
            <ns0:tcBorders>
              <ns0:top ns0:val="single" ns0:sz="4" ns0:space="0" ns0:color="777777"/>
              <ns0:start ns0:val="single" ns0:sz="4" ns0:space="0" ns0:color="777777"/>
              <ns0:bottom ns0:val="single" ns0:sz="4" ns0:space="0" ns0:color="777777"/>
              <ns0:end ns0:val="single" ns0:sz="4" ns0:space="0" ns0:color="777777"/>
            </ns0:tcBorders>
            <ns0:shd ns0:fill="FFFFFF"/>
            <ns0:tcMar>
              <ns0:top ns0:w="0" ns0:type="dxa"/>
              <ns0:start ns0:w="108" ns0:type="dxa"/>
              <ns0:bottom ns0:w="0" ns0:type="dxa"/>
              <ns0:end ns0:w="108" ns0:type="dxa"/>
            </ns0:tcMar>
            <ns0:vAlign ns0:val="center"/>
          </ns0:tcPr>
          <ns0:p>
            <ns0:pPr>
              <ns0:pStyle ns0:val="Normal"/>
              <ns0:keepNext ns0:val="false"/>
              <ns0:keepLines ns0:val="false"/>
              <ns0:widowControl ns0:val="false"/>
              <ns0:spacing ns0:lineRule="auto" ns0:line="240" ns0:before="0" ns0:after="0"/>
              <ns0:ind ns0:start="0" ns0:end="0" ns0:hanging="0"/>
              <ns0:jc ns0:val="start"/>
              <ns0:rPr/>
            </ns0:pPr>
            <ns0:r>
              <ns0:rPr>
                <ns0:rFonts ns0:eastAsia="Times New Roman" ns0:cs="Times New Roman"/>
                <ns0:b ns0:val="false"/>
                <ns0:color ns0:val="000000"/>
                <ns0:sz ns0:val="28"/>
              </ns0:rPr>
              <ns0:t>PKI</ns0:t>
            </ns0:r>
          </ns0:p>
        </ns0:tc>
        <ns0:tc>
          <ns0:tcPr>
            <ns0:tcW ns0:w="6805" ns0:type="dxa"/>
            <ns0:tcBorders>
              <ns0:top ns0:val="single" ns0:sz="4" ns0:space="0" ns0:color="777777"/>
              <ns0:start ns0:val="single" ns0:sz="4" ns0:space="0" ns0:color="777777"/>
              <ns0:bottom ns0:val="single" ns0:sz="4" ns0:space="0" ns0:color="777777"/>
              <ns0:end ns0:val="single" ns0:sz="4" ns0:space="0" ns0:color="777777"/>
            </ns0:tcBorders>
            <ns0:shd ns0:fill="FFFFFF"/>
            <ns0:tcMar>
              <ns0:top ns0:w="0" ns0:type="dxa"/>
              <ns0:start ns0:w="108" ns0:type="dxa"/>
              <ns0:bottom ns0:w="0" ns0:type="dxa"/>
              <ns0:end ns0:w="108" ns0:type="dxa"/>
            </ns0:tcMar>
            <ns0:vAlign ns0:val="center"/>
          </ns0:tcPr>
          <ns0:p>
            <ns0:pPr>
              <ns0:pStyle ns0:val="Normal"/>
              <ns0:keepNext ns0:val="false"/>
              <ns0:keepLines ns0:val="false"/>
              <ns0:widowControl ns0:val="false"/>
              <ns0:spacing ns0:lineRule="auto" ns0:line="240" ns0:before="0" ns0:after="0"/>
              <ns0:ind ns0:start="0" ns0:end="0" ns0:hanging="0"/>
              <ns0:jc ns0:val="start"/>
              <ns0:rPr/>
            </ns0:pPr>
            <ns0:r>
              <ns0:rPr>
                <ns0:rFonts ns0:eastAsia="Times New Roman" ns0:cs="Times New Roman"/>
                <ns0:b ns0:val="false"/>
                <ns0:color ns0:val="000000"/>
                <ns0:sz ns0:val="28"/>
              </ns0:rPr>
              <ns0:t>Public Key Infrastructure</ns0:t>
            </ns0:r>
          </ns0:p>
        </ns0:tc>
      </ns0:tr>
      <ns0:tr>
        <ns0:trPr>
          <ns0:cantSplit ns0:val="true"/>
        </ns0:trPr>
        <ns0:tc>
          <ns0:tcPr>
            <ns0:tcW ns0:w="2548" ns0:type="dxa"/>
            <ns0:tcBorders>
              <ns0:top ns0:val="single" ns0:sz="4" ns0:space="0" ns0:color="777777"/>
              <ns0:start ns0:val="single" ns0:sz="4" ns0:space="0" ns0:color="777777"/>
              <ns0:bottom ns0:val="single" ns0:sz="4" ns0:space="0" ns0:color="777777"/>
              <ns0:end ns0:val="single" ns0:sz="4" ns0:space="0" ns0:color="777777"/>
            </ns0:tcBorders>
            <ns0:shd ns0:fill="FFFFFF"/>
            <ns0:tcMar>
              <ns0:top ns0:w="0" ns0:type="dxa"/>
              <ns0:start ns0:w="108" ns0:type="dxa"/>
              <ns0:bottom ns0:w="0" ns0:type="dxa"/>
              <ns0:end ns0:w="108" ns0:type="dxa"/>
            </ns0:tcMar>
            <ns0:vAlign ns0:val="center"/>
          </ns0:tcPr>
          <ns0:p>
            <ns0:pPr>
              <ns0:pStyle ns0:val="Normal"/>
              <ns0:keepNext ns0:val="false"/>
              <ns0:keepLines ns0:val="false"/>
              <ns0:widowControl ns0:val="false"/>
              <ns0:spacing ns0:lineRule="auto" ns0:line="240" ns0:before="0" ns0:after="0"/>
              <ns0:ind ns0:start="0" ns0:end="0" ns0:hanging="0"/>
              <ns0:jc ns0:val="start"/>
              <ns0:rPr/>
            </ns0:pPr>
            <ns0:r>
              <ns0:rPr>
                <ns0:rFonts ns0:eastAsia="Times New Roman" ns0:cs="Times New Roman"/>
                <ns0:b ns0:val="false"/>
                <ns0:color ns0:val="000000"/>
                <ns0:sz ns0:val="28"/>
              </ns0:rPr>
              <ns0:t>PoS</ns0:t>
            </ns0:r>
          </ns0:p>
        </ns0:tc>
        <ns0:tc>
          <ns0:tcPr>
            <ns0:tcW ns0:w="6805" ns0:type="dxa"/>
            <ns0:tcBorders>
              <ns0:top ns0:val="single" ns0:sz="4" ns0:space="0" ns0:color="777777"/>
              <ns0:start ns0:val="single" ns0:sz="4" ns0:space="0" ns0:color="777777"/>
              <ns0:bottom ns0:val="single" ns0:sz="4" ns0:space="0" ns0:color="777777"/>
              <ns0:end ns0:val="single" ns0:sz="4" ns0:space="0" ns0:color="777777"/>
            </ns0:tcBorders>
            <ns0:shd ns0:fill="FFFFFF"/>
            <ns0:tcMar>
              <ns0:top ns0:w="0" ns0:type="dxa"/>
              <ns0:start ns0:w="108" ns0:type="dxa"/>
              <ns0:bottom ns0:w="0" ns0:type="dxa"/>
              <ns0:end ns0:w="108" ns0:type="dxa"/>
            </ns0:tcMar>
            <ns0:vAlign ns0:val="center"/>
          </ns0:tcPr>
          <ns0:p>
            <ns0:pPr>
              <ns0:pStyle ns0:val="Normal"/>
              <ns0:keepNext ns0:val="false"/>
              <ns0:keepLines ns0:val="false"/>
              <ns0:widowControl ns0:val="false"/>
              <ns0:spacing ns0:lineRule="auto" ns0:line="240" ns0:before="0" ns0:after="0"/>
              <ns0:ind ns0:start="0" ns0:end="0" ns0:hanging="0"/>
              <ns0:jc ns0:val="start"/>
              <ns0:rPr/>
            </ns0:pPr>
            <ns0:r>
              <ns0:rPr>
                <ns0:rFonts ns0:eastAsia="Times New Roman" ns0:cs="Times New Roman"/>
                <ns0:b ns0:val="false"/>
                <ns0:color ns0:val="000000"/>
                <ns0:sz ns0:val="28"/>
              </ns0:rPr>
              <ns0:t>Proof of Stake</ns0:t>
            </ns0:r>
          </ns0:p>
        </ns0:tc>
      </ns0:tr>
      <ns0:tr>
        <ns0:trPr>
          <ns0:cantSplit ns0:val="true"/>
        </ns0:trPr>
        <ns0:tc>
          <ns0:tcPr>
            <ns0:tcW ns0:w="2548" ns0:type="dxa"/>
            <ns0:tcBorders>
              <ns0:top ns0:val="single" ns0:sz="4" ns0:space="0" ns0:color="777777"/>
              <ns0:start ns0:val="single" ns0:sz="4" ns0:space="0" ns0:color="777777"/>
              <ns0:bottom ns0:val="single" ns0:sz="4" ns0:space="0" ns0:color="777777"/>
              <ns0:end ns0:val="single" ns0:sz="4" ns0:space="0" ns0:color="777777"/>
            </ns0:tcBorders>
            <ns0:shd ns0:fill="FFFFFF"/>
            <ns0:tcMar>
              <ns0:top ns0:w="0" ns0:type="dxa"/>
              <ns0:start ns0:w="108" ns0:type="dxa"/>
              <ns0:bottom ns0:w="0" ns0:type="dxa"/>
              <ns0:end ns0:w="108" ns0:type="dxa"/>
            </ns0:tcMar>
            <ns0:vAlign ns0:val="center"/>
          </ns0:tcPr>
          <ns0:p>
            <ns0:pPr>
              <ns0:pStyle ns0:val="Normal"/>
              <ns0:keepNext ns0:val="false"/>
              <ns0:keepLines ns0:val="false"/>
              <ns0:widowControl ns0:val="false"/>
              <ns0:spacing ns0:lineRule="auto" ns0:line="240" ns0:before="0" ns0:after="0"/>
              <ns0:ind ns0:start="0" ns0:end="0" ns0:hanging="0"/>
              <ns0:jc ns0:val="start"/>
              <ns0:rPr/>
            </ns0:pPr>
            <ns0:r>
              <ns0:rPr>
                <ns0:rFonts ns0:eastAsia="Times New Roman" ns0:cs="Times New Roman"/>
                <ns0:b ns0:val="false"/>
                <ns0:color ns0:val="000000"/>
                <ns0:sz ns0:val="28"/>
              </ns0:rPr>
              <ns0:t>PoW</ns0:t>
            </ns0:r>
          </ns0:p>
        </ns0:tc>
        <ns0:tc>
          <ns0:tcPr>
            <ns0:tcW ns0:w="6805" ns0:type="dxa"/>
            <ns0:tcBorders>
              <ns0:top ns0:val="single" ns0:sz="4" ns0:space="0" ns0:color="777777"/>
              <ns0:start ns0:val="single" ns0:sz="4" ns0:space="0" ns0:color="777777"/>
              <ns0:bottom ns0:val="single" ns0:sz="4" ns0:space="0" ns0:color="777777"/>
              <ns0:end ns0:val="single" ns0:sz="4" ns0:space="0" ns0:color="777777"/>
            </ns0:tcBorders>
            <ns0:shd ns0:fill="FFFFFF"/>
            <ns0:tcMar>
              <ns0:top ns0:w="0" ns0:type="dxa"/>
              <ns0:start ns0:w="108" ns0:type="dxa"/>
              <ns0:bottom ns0:w="0" ns0:type="dxa"/>
              <ns0:end ns0:w="108" ns0:type="dxa"/>
            </ns0:tcMar>
            <ns0:vAlign ns0:val="center"/>
          </ns0:tcPr>
          <ns0:p>
            <ns0:pPr>
              <ns0:pStyle ns0:val="Normal"/>
              <ns0:keepNext ns0:val="false"/>
              <ns0:keepLines ns0:val="false"/>
              <ns0:widowControl ns0:val="false"/>
              <ns0:spacing ns0:lineRule="auto" ns0:line="240" ns0:before="0" ns0:after="0"/>
              <ns0:ind ns0:start="0" ns0:end="0" ns0:hanging="0"/>
              <ns0:jc ns0:val="start"/>
              <ns0:rPr/>
            </ns0:pPr>
            <ns0:r>
              <ns0:rPr>
                <ns0:rFonts ns0:eastAsia="Times New Roman" ns0:cs="Times New Roman"/>
                <ns0:b ns0:val="false"/>
                <ns0:color ns0:val="000000"/>
                <ns0:sz ns0:val="28"/>
              </ns0:rPr>
              <ns0:t>Proof of Work</ns0:t>
            </ns0:r>
          </ns0:p>
        </ns0:tc>
      </ns0:tr>
      <ns0:tr>
        <ns0:trPr>
          <ns0:cantSplit ns0:val="true"/>
        </ns0:trPr>
        <ns0:tc>
          <ns0:tcPr>
            <ns0:tcW ns0:w="2548" ns0:type="dxa"/>
            <ns0:tcBorders>
              <ns0:top ns0:val="single" ns0:sz="4" ns0:space="0" ns0:color="777777"/>
              <ns0:start ns0:val="single" ns0:sz="4" ns0:space="0" ns0:color="777777"/>
              <ns0:bottom ns0:val="single" ns0:sz="4" ns0:space="0" ns0:color="777777"/>
              <ns0:end ns0:val="single" ns0:sz="4" ns0:space="0" ns0:color="777777"/>
            </ns0:tcBorders>
            <ns0:shd ns0:fill="FFFFFF"/>
            <ns0:tcMar>
              <ns0:top ns0:w="0" ns0:type="dxa"/>
              <ns0:start ns0:w="108" ns0:type="dxa"/>
              <ns0:bottom ns0:w="0" ns0:type="dxa"/>
              <ns0:end ns0:w="108" ns0:type="dxa"/>
            </ns0:tcMar>
            <ns0:vAlign ns0:val="center"/>
          </ns0:tcPr>
          <ns0:p>
            <ns0:pPr>
              <ns0:pStyle ns0:val="Normal"/>
              <ns0:keepNext ns0:val="false"/>
              <ns0:keepLines ns0:val="false"/>
              <ns0:widowControl ns0:val="false"/>
              <ns0:spacing ns0:lineRule="auto" ns0:line="240" ns0:before="0" ns0:after="0"/>
              <ns0:ind ns0:start="0" ns0:end="0" ns0:hanging="0"/>
              <ns0:jc ns0:val="start"/>
              <ns0:rPr/>
            </ns0:pPr>
            <ns0:r>
              <ns0:rPr>
                <ns0:rFonts ns0:eastAsia="Times New Roman" ns0:cs="Times New Roman"/>
                <ns0:b ns0:val="false"/>
                <ns0:color ns0:val="000000"/>
                <ns0:sz ns0:val="28"/>
              </ns0:rPr>
              <ns0:t>RAM</ns0:t>
            </ns0:r>
          </ns0:p>
        </ns0:tc>
        <ns0:tc>
          <ns0:tcPr>
            <ns0:tcW ns0:w="6805" ns0:type="dxa"/>
            <ns0:tcBorders>
              <ns0:top ns0:val="single" ns0:sz="4" ns0:space="0" ns0:color="777777"/>
              <ns0:start ns0:val="single" ns0:sz="4" ns0:space="0" ns0:color="777777"/>
              <ns0:bottom ns0:val="single" ns0:sz="4" ns0:space="0" ns0:color="777777"/>
              <ns0:end ns0:val="single" ns0:sz="4" ns0:space="0" ns0:color="777777"/>
            </ns0:tcBorders>
            <ns0:shd ns0:fill="FFFFFF"/>
            <ns0:tcMar>
              <ns0:top ns0:w="0" ns0:type="dxa"/>
              <ns0:start ns0:w="108" ns0:type="dxa"/>
              <ns0:bottom ns0:w="0" ns0:type="dxa"/>
              <ns0:end ns0:w="108" ns0:type="dxa"/>
            </ns0:tcMar>
            <ns0:vAlign ns0:val="center"/>
          </ns0:tcPr>
          <ns0:p>
            <ns0:pPr>
              <ns0:pStyle ns0:val="Normal"/>
              <ns0:keepNext ns0:val="false"/>
              <ns0:keepLines ns0:val="false"/>
              <ns0:widowControl ns0:val="false"/>
              <ns0:spacing ns0:lineRule="auto" ns0:line="240" ns0:before="0" ns0:after="0"/>
              <ns0:ind ns0:start="0" ns0:end="0" ns0:hanging="0"/>
              <ns0:jc ns0:val="start"/>
              <ns0:rPr/>
            </ns0:pPr>
            <ns0:r>
              <ns0:rPr>
                <ns0:rFonts ns0:eastAsia="Times New Roman" ns0:cs="Times New Roman"/>
                <ns0:b ns0:val="false"/>
                <ns0:color ns0:val="000000"/>
                <ns0:sz ns0:val="28"/>
              </ns0:rPr>
              <ns0:t>Random Access Memory</ns0:t>
            </ns0:r>
          </ns0:p>
        </ns0:tc>
      </ns0:tr>
      <ns0:tr>
        <ns0:trPr>
          <ns0:cantSplit ns0:val="true"/>
        </ns0:trPr>
        <ns0:tc>
          <ns0:tcPr>
            <ns0:tcW ns0:w="2548" ns0:type="dxa"/>
            <ns0:tcBorders>
              <ns0:top ns0:val="single" ns0:sz="4" ns0:space="0" ns0:color="777777"/>
              <ns0:start ns0:val="single" ns0:sz="4" ns0:space="0" ns0:color="777777"/>
              <ns0:bottom ns0:val="single" ns0:sz="4" ns0:space="0" ns0:color="777777"/>
              <ns0:end ns0:val="single" ns0:sz="4" ns0:space="0" ns0:color="777777"/>
            </ns0:tcBorders>
            <ns0:shd ns0:fill="FFFFFF"/>
            <ns0:tcMar>
              <ns0:top ns0:w="0" ns0:type="dxa"/>
              <ns0:start ns0:w="108" ns0:type="dxa"/>
              <ns0:bottom ns0:w="0" ns0:type="dxa"/>
              <ns0:end ns0:w="108" ns0:type="dxa"/>
            </ns0:tcMar>
            <ns0:vAlign ns0:val="center"/>
          </ns0:tcPr>
          <ns0:p>
            <ns0:pPr>
              <ns0:pStyle ns0:val="Normal"/>
              <ns0:keepNext ns0:val="false"/>
              <ns0:keepLines ns0:val="false"/>
              <ns0:widowControl ns0:val="false"/>
              <ns0:spacing ns0:lineRule="auto" ns0:line="240" ns0:before="0" ns0:after="0"/>
              <ns0:ind ns0:start="0" ns0:end="0" ns0:hanging="0"/>
              <ns0:jc ns0:val="start"/>
              <ns0:rPr/>
            </ns0:pPr>
            <ns0:r>
              <ns0:rPr>
                <ns0:rFonts ns0:eastAsia="Times New Roman" ns0:cs="Times New Roman"/>
                <ns0:b ns0:val="false"/>
                <ns0:color ns0:val="000000"/>
                <ns0:sz ns0:val="28"/>
              </ns0:rPr>
              <ns0:t>RBAC</ns0:t>
            </ns0:r>
          </ns0:p>
        </ns0:tc>
        <ns0:tc>
          <ns0:tcPr>
            <ns0:tcW ns0:w="6805" ns0:type="dxa"/>
            <ns0:tcBorders>
              <ns0:top ns0:val="single" ns0:sz="4" ns0:space="0" ns0:color="777777"/>
              <ns0:start ns0:val="single" ns0:sz="4" ns0:space="0" ns0:color="777777"/>
              <ns0:bottom ns0:val="single" ns0:sz="4" ns0:space="0" ns0:color="777777"/>
              <ns0:end ns0:val="single" ns0:sz="4" ns0:space="0" ns0:color="777777"/>
            </ns0:tcBorders>
            <ns0:shd ns0:fill="FFFFFF"/>
            <ns0:tcMar>
              <ns0:top ns0:w="0" ns0:type="dxa"/>
              <ns0:start ns0:w="108" ns0:type="dxa"/>
              <ns0:bottom ns0:w="0" ns0:type="dxa"/>
              <ns0:end ns0:w="108" ns0:type="dxa"/>
            </ns0:tcMar>
            <ns0:vAlign ns0:val="center"/>
          </ns0:tcPr>
          <ns0:p>
            <ns0:pPr>
              <ns0:pStyle ns0:val="Normal"/>
              <ns0:keepNext ns0:val="false"/>
              <ns0:keepLines ns0:val="false"/>
              <ns0:widowControl ns0:val="false"/>
              <ns0:spacing ns0:lineRule="auto" ns0:line="240" ns0:before="0" ns0:after="0"/>
              <ns0:ind ns0:start="0" ns0:end="0" ns0:hanging="0"/>
              <ns0:jc ns0:val="start"/>
              <ns0:rPr/>
            </ns0:pPr>
            <ns0:r>
              <ns0:rPr>
                <ns0:rFonts ns0:eastAsia="Times New Roman" ns0:cs="Times New Roman"/>
                <ns0:b ns0:val="false"/>
                <ns0:color ns0:val="000000"/>
                <ns0:sz ns0:val="28"/>
              </ns0:rPr>
              <ns0:t>Role-Based Access Control</ns0:t>
            </ns0:r>
          </ns0:p>
        </ns0:tc>
      </ns0:tr>
      <ns0:tr>
        <ns0:trPr>
          <ns0:cantSplit ns0:val="true"/>
        </ns0:trPr>
        <ns0:tc>
          <ns0:tcPr>
            <ns0:tcW ns0:w="2548" ns0:type="dxa"/>
            <ns0:tcBorders>
              <ns0:top ns0:val="single" ns0:sz="4" ns0:space="0" ns0:color="777777"/>
              <ns0:start ns0:val="single" ns0:sz="4" ns0:space="0" ns0:color="777777"/>
              <ns0:bottom ns0:val="single" ns0:sz="4" ns0:space="0" ns0:color="777777"/>
              <ns0:end ns0:val="single" ns0:sz="4" ns0:space="0" ns0:color="777777"/>
            </ns0:tcBorders>
            <ns0:shd ns0:fill="FFFFFF"/>
            <ns0:tcMar>
              <ns0:top ns0:w="0" ns0:type="dxa"/>
              <ns0:start ns0:w="108" ns0:type="dxa"/>
              <ns0:bottom ns0:w="0" ns0:type="dxa"/>
              <ns0:end ns0:w="108" ns0:type="dxa"/>
            </ns0:tcMar>
            <ns0:vAlign ns0:val="center"/>
          </ns0:tcPr>
          <ns0:p>
            <ns0:pPr>
              <ns0:pStyle ns0:val="Normal"/>
              <ns0:keepNext ns0:val="false"/>
              <ns0:keepLines ns0:val="false"/>
              <ns0:widowControl ns0:val="false"/>
              <ns0:spacing ns0:lineRule="auto" ns0:line="240" ns0:before="0" ns0:after="0"/>
              <ns0:ind ns0:start="0" ns0:end="0" ns0:hanging="0"/>
              <ns0:jc ns0:val="start"/>
              <ns0:rPr/>
            </ns0:pPr>
            <ns0:r>
              <ns0:rPr>
                <ns0:rFonts ns0:eastAsia="Times New Roman" ns0:cs="Times New Roman"/>
                <ns0:b ns0:val="false"/>
                <ns0:color ns0:val="000000"/>
                <ns0:sz ns0:val="28"/>
              </ns0:rPr>
              <ns0:t>RPC</ns0:t>
            </ns0:r>
          </ns0:p>
        </ns0:tc>
        <ns0:tc>
          <ns0:tcPr>
            <ns0:tcW ns0:w="6805" ns0:type="dxa"/>
            <ns0:tcBorders>
              <ns0:top ns0:val="single" ns0:sz="4" ns0:space="0" ns0:color="777777"/>
              <ns0:start ns0:val="single" ns0:sz="4" ns0:space="0" ns0:color="777777"/>
              <ns0:bottom ns0:val="single" ns0:sz="4" ns0:space="0" ns0:color="777777"/>
              <ns0:end ns0:val="single" ns0:sz="4" ns0:space="0" ns0:color="777777"/>
            </ns0:tcBorders>
            <ns0:shd ns0:fill="FFFFFF"/>
            <ns0:tcMar>
              <ns0:top ns0:w="0" ns0:type="dxa"/>
              <ns0:start ns0:w="108" ns0:type="dxa"/>
              <ns0:bottom ns0:w="0" ns0:type="dxa"/>
              <ns0:end ns0:w="108" ns0:type="dxa"/>
            </ns0:tcMar>
            <ns0:vAlign ns0:val="center"/>
          </ns0:tcPr>
          <ns0:p>
            <ns0:pPr>
              <ns0:pStyle ns0:val="Normal"/>
              <ns0:keepNext ns0:val="false"/>
              <ns0:keepLines ns0:val="false"/>
              <ns0:widowControl ns0:val="false"/>
              <ns0:spacing ns0:lineRule="auto" ns0:line="240" ns0:before="0" ns0:after="0"/>
              <ns0:ind ns0:start="0" ns0:end="0" ns0:hanging="0"/>
              <ns0:jc ns0:val="start"/>
              <ns0:rPr/>
            </ns0:pPr>
            <ns0:r>
              <ns0:rPr>
                <ns0:rFonts ns0:eastAsia="Times New Roman" ns0:cs="Times New Roman"/>
                <ns0:b ns0:val="false"/>
                <ns0:color ns0:val="000000"/>
                <ns0:sz ns0:val="28"/>
              </ns0:rPr>
              <ns0:t>Remote Procedure Call</ns0:t>
            </ns0:r>
          </ns0:p>
        </ns0:tc>
      </ns0:tr>
      <ns0:tr>
        <ns0:trPr>
          <ns0:cantSplit ns0:val="true"/>
        </ns0:trPr>
        <ns0:tc>
          <ns0:tcPr>
            <ns0:tcW ns0:w="2548" ns0:type="dxa"/>
            <ns0:tcBorders>
              <ns0:top ns0:val="single" ns0:sz="4" ns0:space="0" ns0:color="777777"/>
              <ns0:start ns0:val="single" ns0:sz="4" ns0:space="0" ns0:color="777777"/>
              <ns0:bottom ns0:val="single" ns0:sz="4" ns0:space="0" ns0:color="777777"/>
              <ns0:end ns0:val="single" ns0:sz="4" ns0:space="0" ns0:color="777777"/>
            </ns0:tcBorders>
            <ns0:shd ns0:fill="FFFFFF"/>
            <ns0:tcMar>
              <ns0:top ns0:w="0" ns0:type="dxa"/>
              <ns0:start ns0:w="108" ns0:type="dxa"/>
              <ns0:bottom ns0:w="0" ns0:type="dxa"/>
              <ns0:end ns0:w="108" ns0:type="dxa"/>
            </ns0:tcMar>
            <ns0:vAlign ns0:val="center"/>
          </ns0:tcPr>
          <ns0:p>
            <ns0:pPr>
              <ns0:pStyle ns0:val="Normal"/>
              <ns0:keepNext ns0:val="false"/>
              <ns0:keepLines ns0:val="false"/>
              <ns0:widowControl ns0:val="false"/>
              <ns0:spacing ns0:lineRule="auto" ns0:line="240" ns0:before="0" ns0:after="0"/>
              <ns0:ind ns0:start="0" ns0:end="0" ns0:hanging="0"/>
              <ns0:jc ns0:val="start"/>
              <ns0:rPr/>
            </ns0:pPr>
            <ns0:r>
              <ns0:rPr>
                <ns0:rFonts ns0:eastAsia="Times New Roman" ns0:cs="Times New Roman"/>
                <ns0:b ns0:val="false"/>
                <ns0:color ns0:val="000000"/>
                <ns0:sz ns0:val="28"/>
              </ns0:rPr>
              <ns0:t>RSS</ns0:t>
            </ns0:r>
          </ns0:p>
        </ns0:tc>
        <ns0:tc>
          <ns0:tcPr>
            <ns0:tcW ns0:w="6805" ns0:type="dxa"/>
            <ns0:tcBorders>
              <ns0:top ns0:val="single" ns0:sz="4" ns0:space="0" ns0:color="777777"/>
              <ns0:start ns0:val="single" ns0:sz="4" ns0:space="0" ns0:color="777777"/>
              <ns0:bottom ns0:val="single" ns0:sz="4" ns0:space="0" ns0:color="777777"/>
              <ns0:end ns0:val="single" ns0:sz="4" ns0:space="0" ns0:color="777777"/>
            </ns0:tcBorders>
            <ns0:shd ns0:fill="FFFFFF"/>
            <ns0:tcMar>
              <ns0:top ns0:w="0" ns0:type="dxa"/>
              <ns0:start ns0:w="108" ns0:type="dxa"/>
              <ns0:bottom ns0:w="0" ns0:type="dxa"/>
              <ns0:end ns0:w="108" ns0:type="dxa"/>
            </ns0:tcMar>
            <ns0:vAlign ns0:val="center"/>
          </ns0:tcPr>
          <ns0:p>
            <ns0:pPr>
              <ns0:pStyle ns0:val="Normal"/>
              <ns0:keepNext ns0:val="false"/>
              <ns0:keepLines ns0:val="false"/>
              <ns0:widowControl ns0:val="false"/>
              <ns0:spacing ns0:lineRule="auto" ns0:line="240" ns0:before="0" ns0:after="0"/>
              <ns0:ind ns0:start="0" ns0:end="0" ns0:hanging="0"/>
              <ns0:jc ns0:val="start"/>
              <ns0:rPr/>
            </ns0:pPr>
            <ns0:r>
              <ns0:rPr>
                <ns0:rFonts ns0:eastAsia="Times New Roman" ns0:cs="Times New Roman"/>
                <ns0:b ns0:val="false"/>
                <ns0:color ns0:val="000000"/>
                <ns0:sz ns0:val="28"/>
              </ns0:rPr>
              <ns0:t>Resident Set Size</ns0:t>
            </ns0:r>
          </ns0:p>
        </ns0:tc>
      </ns0:tr>
      <ns0:tr>
        <ns0:trPr>
          <ns0:cantSplit ns0:val="true"/>
        </ns0:trPr>
        <ns0:tc>
          <ns0:tcPr>
            <ns0:tcW ns0:w="2548" ns0:type="dxa"/>
            <ns0:tcBorders>
              <ns0:top ns0:val="single" ns0:sz="4" ns0:space="0" ns0:color="777777"/>
              <ns0:start ns0:val="single" ns0:sz="4" ns0:space="0" ns0:color="777777"/>
              <ns0:bottom ns0:val="single" ns0:sz="4" ns0:space="0" ns0:color="777777"/>
              <ns0:end ns0:val="single" ns0:sz="4" ns0:space="0" ns0:color="777777"/>
            </ns0:tcBorders>
            <ns0:shd ns0:fill="FFFFFF"/>
            <ns0:tcMar>
              <ns0:top ns0:w="0" ns0:type="dxa"/>
              <ns0:start ns0:w="108" ns0:type="dxa"/>
              <ns0:bottom ns0:w="0" ns0:type="dxa"/>
              <ns0:end ns0:w="108" ns0:type="dxa"/>
            </ns0:tcMar>
            <ns0:vAlign ns0:val="center"/>
          </ns0:tcPr>
          <ns0:p>
            <ns0:pPr>
              <ns0:pStyle ns0:val="Normal"/>
              <ns0:keepNext ns0:val="false"/>
              <ns0:keepLines ns0:val="false"/>
              <ns0:widowControl ns0:val="false"/>
              <ns0:spacing ns0:lineRule="auto" ns0:line="240" ns0:before="0" ns0:after="0"/>
              <ns0:ind ns0:start="0" ns0:end="0" ns0:hanging="0"/>
              <ns0:jc ns0:val="start"/>
              <ns0:rPr/>
            </ns0:pPr>
            <ns0:r>
              <ns0:rPr>
                <ns0:rFonts ns0:eastAsia="Times New Roman" ns0:cs="Times New Roman"/>
                <ns0:b ns0:val="false"/>
                <ns0:color ns0:val="000000"/>
                <ns0:sz ns0:val="28"/>
              </ns0:rPr>
              <ns0:t>SHA</ns0:t>
            </ns0:r>
          </ns0:p>
        </ns0:tc>
        <ns0:tc>
          <ns0:tcPr>
            <ns0:tcW ns0:w="6805" ns0:type="dxa"/>
            <ns0:tcBorders>
              <ns0:top ns0:val="single" ns0:sz="4" ns0:space="0" ns0:color="777777"/>
              <ns0:start ns0:val="single" ns0:sz="4" ns0:space="0" ns0:color="777777"/>
              <ns0:bottom ns0:val="single" ns0:sz="4" ns0:space="0" ns0:color="777777"/>
              <ns0:end ns0:val="single" ns0:sz="4" ns0:space="0" ns0:color="777777"/>
            </ns0:tcBorders>
            <ns0:shd ns0:fill="FFFFFF"/>
            <ns0:tcMar>
              <ns0:top ns0:w="0" ns0:type="dxa"/>
              <ns0:start ns0:w="108" ns0:type="dxa"/>
              <ns0:bottom ns0:w="0" ns0:type="dxa"/>
              <ns0:end ns0:w="108" ns0:type="dxa"/>
            </ns0:tcMar>
            <ns0:vAlign ns0:val="center"/>
          </ns0:tcPr>
          <ns0:p>
            <ns0:pPr>
              <ns0:pStyle ns0:val="Normal"/>
              <ns0:keepNext ns0:val="false"/>
              <ns0:keepLines ns0:val="false"/>
              <ns0:widowControl ns0:val="false"/>
              <ns0:spacing ns0:lineRule="auto" ns0:line="240" ns0:before="0" ns0:after="0"/>
              <ns0:ind ns0:start="0" ns0:end="0" ns0:hanging="0"/>
              <ns0:jc ns0:val="start"/>
              <ns0:rPr/>
            </ns0:pPr>
            <ns0:r>
              <ns0:rPr>
                <ns0:rFonts ns0:eastAsia="Times New Roman" ns0:cs="Times New Roman"/>
                <ns0:b ns0:val="false"/>
                <ns0:color ns0:val="000000"/>
                <ns0:sz ns0:val="28"/>
              </ns0:rPr>
              <ns0:t>Secure Hash Algorithm</ns0:t>
            </ns0:r>
          </ns0:p>
        </ns0:tc>
      </ns0:tr>
      <ns0:tr>
        <ns0:trPr>
          <ns0:cantSplit ns0:val="true"/>
        </ns0:trPr>
        <ns0:tc>
          <ns0:tcPr>
            <ns0:tcW ns0:w="2548" ns0:type="dxa"/>
            <ns0:tcBorders>
              <ns0:top ns0:val="single" ns0:sz="4" ns0:space="0" ns0:color="777777"/>
              <ns0:start ns0:val="single" ns0:sz="4" ns0:space="0" ns0:color="777777"/>
              <ns0:bottom ns0:val="single" ns0:sz="4" ns0:space="0" ns0:color="777777"/>
              <ns0:end ns0:val="single" ns0:sz="4" ns0:space="0" ns0:color="777777"/>
            </ns0:tcBorders>
            <ns0:shd ns0:fill="FFFFFF"/>
            <ns0:tcMar>
              <ns0:top ns0:w="0" ns0:type="dxa"/>
              <ns0:start ns0:w="108" ns0:type="dxa"/>
              <ns0:bottom ns0:w="0" ns0:type="dxa"/>
              <ns0:end ns0:w="108" ns0:type="dxa"/>
            </ns0:tcMar>
            <ns0:vAlign ns0:val="center"/>
          </ns0:tcPr>
          <ns0:p>
            <ns0:pPr>
              <ns0:pStyle ns0:val="Normal"/>
              <ns0:keepNext ns0:val="false"/>
              <ns0:keepLines ns0:val="false"/>
              <ns0:widowControl ns0:val="false"/>
              <ns0:spacing ns0:lineRule="auto" ns0:line="240" ns0:before="0" ns0:after="0"/>
              <ns0:ind ns0:start="0" ns0:end="0" ns0:hanging="0"/>
              <ns0:jc ns0:val="start"/>
              <ns0:rPr/>
            </ns0:pPr>
            <ns0:r>
              <ns0:rPr>
                <ns0:rFonts ns0:eastAsia="Times New Roman" ns0:cs="Times New Roman"/>
                <ns0:b ns0:val="false"/>
                <ns0:color ns0:val="000000"/>
                <ns0:sz ns0:val="28"/>
              </ns0:rPr>
              <ns0:t>SSRF</ns0:t>
            </ns0:r>
          </ns0:p>
        </ns0:tc>
        <ns0:tc>
          <ns0:tcPr>
            <ns0:tcW ns0:w="6805" ns0:type="dxa"/>
            <ns0:tcBorders>
              <ns0:top ns0:val="single" ns0:sz="4" ns0:space="0" ns0:color="777777"/>
              <ns0:start ns0:val="single" ns0:sz="4" ns0:space="0" ns0:color="777777"/>
              <ns0:bottom ns0:val="single" ns0:sz="4" ns0:space="0" ns0:color="777777"/>
              <ns0:end ns0:val="single" ns0:sz="4" ns0:space="0" ns0:color="777777"/>
            </ns0:tcBorders>
            <ns0:shd ns0:fill="FFFFFF"/>
            <ns0:tcMar>
              <ns0:top ns0:w="0" ns0:type="dxa"/>
              <ns0:start ns0:w="108" ns0:type="dxa"/>
              <ns0:bottom ns0:w="0" ns0:type="dxa"/>
              <ns0:end ns0:w="108" ns0:type="dxa"/>
            </ns0:tcMar>
            <ns0:vAlign ns0:val="center"/>
          </ns0:tcPr>
          <ns0:p>
            <ns0:pPr>
              <ns0:pStyle ns0:val="Normal"/>
              <ns0:keepNext ns0:val="false"/>
              <ns0:keepLines ns0:val="false"/>
              <ns0:widowControl ns0:val="false"/>
              <ns0:spacing ns0:lineRule="auto" ns0:line="240" ns0:before="0" ns0:after="0"/>
              <ns0:ind ns0:start="0" ns0:end="0" ns0:hanging="0"/>
              <ns0:jc ns0:val="start"/>
              <ns0:rPr/>
            </ns0:pPr>
            <ns0:r>
              <ns0:rPr>
                <ns0:rFonts ns0:eastAsia="Times New Roman" ns0:cs="Times New Roman"/>
                <ns0:b ns0:val="false"/>
                <ns0:color ns0:val="000000"/>
                <ns0:sz ns0:val="28"/>
              </ns0:rPr>
              <ns0:t>Server-Side Request Forgery</ns0:t>
            </ns0:r>
          </ns0:p>
        </ns0:tc>
      </ns0:tr>
      <ns0:tr>
        <ns0:trPr>
          <ns0:cantSplit ns0:val="true"/>
        </ns0:trPr>
        <ns0:tc>
          <ns0:tcPr>
            <ns0:tcW ns0:w="2548" ns0:type="dxa"/>
            <ns0:tcBorders>
              <ns0:top ns0:val="single" ns0:sz="4" ns0:space="0" ns0:color="777777"/>
              <ns0:start ns0:val="single" ns0:sz="4" ns0:space="0" ns0:color="777777"/>
              <ns0:bottom ns0:val="single" ns0:sz="4" ns0:space="0" ns0:color="777777"/>
              <ns0:end ns0:val="single" ns0:sz="4" ns0:space="0" ns0:color="777777"/>
            </ns0:tcBorders>
            <ns0:shd ns0:fill="FFFFFF"/>
            <ns0:tcMar>
              <ns0:top ns0:w="0" ns0:type="dxa"/>
              <ns0:start ns0:w="108" ns0:type="dxa"/>
              <ns0:bottom ns0:w="0" ns0:type="dxa"/>
              <ns0:end ns0:w="108" ns0:type="dxa"/>
            </ns0:tcMar>
            <ns0:vAlign ns0:val="center"/>
          </ns0:tcPr>
          <ns0:p>
            <ns0:pPr>
              <ns0:pStyle ns0:val="Normal"/>
              <ns0:keepNext ns0:val="false"/>
              <ns0:keepLines ns0:val="false"/>
              <ns0:widowControl ns0:val="false"/>
              <ns0:spacing ns0:lineRule="auto" ns0:line="240" ns0:before="0" ns0:after="0"/>
              <ns0:ind ns0:start="0" ns0:end="0" ns0:hanging="0"/>
              <ns0:jc ns0:val="start"/>
              <ns0:rPr/>
            </ns0:pPr>
            <ns0:r>
              <ns0:rPr>
                <ns0:rFonts ns0:eastAsia="Times New Roman" ns0:cs="Times New Roman"/>
                <ns0:b ns0:val="false"/>
                <ns0:color ns0:val="000000"/>
                <ns0:sz ns0:val="28"/>
              </ns0:rPr>
              <ns0:t>TLS</ns0:t>
            </ns0:r>
          </ns0:p>
        </ns0:tc>
        <ns0:tc>
          <ns0:tcPr>
            <ns0:tcW ns0:w="6805" ns0:type="dxa"/>
            <ns0:tcBorders>
              <ns0:top ns0:val="single" ns0:sz="4" ns0:space="0" ns0:color="777777"/>
              <ns0:start ns0:val="single" ns0:sz="4" ns0:space="0" ns0:color="777777"/>
              <ns0:bottom ns0:val="single" ns0:sz="4" ns0:space="0" ns0:color="777777"/>
              <ns0:end ns0:val="single" ns0:sz="4" ns0:space="0" ns0:color="777777"/>
            </ns0:tcBorders>
            <ns0:shd ns0:fill="FFFFFF"/>
            <ns0:tcMar>
              <ns0:top ns0:w="0" ns0:type="dxa"/>
              <ns0:start ns0:w="108" ns0:type="dxa"/>
              <ns0:bottom ns0:w="0" ns0:type="dxa"/>
              <ns0:end ns0:w="108" ns0:type="dxa"/>
            </ns0:tcMar>
            <ns0:vAlign ns0:val="center"/>
          </ns0:tcPr>
          <ns0:p>
            <ns0:pPr>
              <ns0:pStyle ns0:val="Normal"/>
              <ns0:keepNext ns0:val="false"/>
              <ns0:keepLines ns0:val="false"/>
              <ns0:widowControl ns0:val="false"/>
              <ns0:spacing ns0:lineRule="auto" ns0:line="240" ns0:before="0" ns0:after="0"/>
              <ns0:ind ns0:start="0" ns0:end="0" ns0:hanging="0"/>
              <ns0:jc ns0:val="start"/>
              <ns0:rPr/>
            </ns0:pPr>
            <ns0:r>
              <ns0:rPr>
                <ns0:rFonts ns0:eastAsia="Times New Roman" ns0:cs="Times New Roman"/>
                <ns0:b ns0:val="false"/>
                <ns0:color ns0:val="000000"/>
                <ns0:sz ns0:val="28"/>
              </ns0:rPr>
              <ns0:t>Transport Layer Security</ns0:t>
            </ns0:r>
          </ns0:p>
        </ns0:tc>
      </ns0:tr>
      <ns0:tr>
        <ns0:trPr>
          <ns0:cantSplit ns0:val="true"/>
        </ns0:trPr>
        <ns0:tc>
          <ns0:tcPr>
            <ns0:tcW ns0:w="2548" ns0:type="dxa"/>
            <ns0:tcBorders>
              <ns0:top ns0:val="single" ns0:sz="4" ns0:space="0" ns0:color="777777"/>
              <ns0:start ns0:val="single" ns0:sz="4" ns0:space="0" ns0:color="777777"/>
              <ns0:bottom ns0:val="single" ns0:sz="4" ns0:space="0" ns0:color="777777"/>
              <ns0:end ns0:val="single" ns0:sz="4" ns0:space="0" ns0:color="777777"/>
            </ns0:tcBorders>
            <ns0:shd ns0:fill="FFFFFF"/>
            <ns0:tcMar>
              <ns0:top ns0:w="0" ns0:type="dxa"/>
              <ns0:start ns0:w="108" ns0:type="dxa"/>
              <ns0:bottom ns0:w="0" ns0:type="dxa"/>
              <ns0:end ns0:w="108" ns0:type="dxa"/>
            </ns0:tcMar>
            <ns0:vAlign ns0:val="center"/>
          </ns0:tcPr>
          <ns0:p>
            <ns0:pPr>
              <ns0:pStyle ns0:val="Normal"/>
              <ns0:keepNext ns0:val="false"/>
              <ns0:keepLines ns0:val="false"/>
              <ns0:widowControl ns0:val="false"/>
              <ns0:spacing ns0:lineRule="auto" ns0:line="240" ns0:before="0" ns0:after="0"/>
              <ns0:ind ns0:start="0" ns0:end="0" ns0:hanging="0"/>
              <ns0:jc ns0:val="start"/>
              <ns0:rPr/>
            </ns0:pPr>
            <ns0:r>
              <ns0:rPr>
                <ns0:rFonts ns0:eastAsia="Times New Roman" ns0:cs="Times New Roman"/>
                <ns0:b ns0:val="false"/>
                <ns0:color ns0:val="000000"/>
                <ns0:sz ns0:val="28"/>
              </ns0:rPr>
              <ns0:t>URI</ns0:t>
            </ns0:r>
          </ns0:p>
        </ns0:tc>
        <ns0:tc>
          <ns0:tcPr>
            <ns0:tcW ns0:w="6805" ns0:type="dxa"/>
            <ns0:tcBorders>
              <ns0:top ns0:val="single" ns0:sz="4" ns0:space="0" ns0:color="777777"/>
              <ns0:start ns0:val="single" ns0:sz="4" ns0:space="0" ns0:color="777777"/>
              <ns0:bottom ns0:val="single" ns0:sz="4" ns0:space="0" ns0:color="777777"/>
              <ns0:end ns0:val="single" ns0:sz="4" ns0:space="0" ns0:color="777777"/>
            </ns0:tcBorders>
            <ns0:shd ns0:fill="FFFFFF"/>
            <ns0:tcMar>
              <ns0:top ns0:w="0" ns0:type="dxa"/>
              <ns0:start ns0:w="108" ns0:type="dxa"/>
              <ns0:bottom ns0:w="0" ns0:type="dxa"/>
              <ns0:end ns0:w="108" ns0:type="dxa"/>
            </ns0:tcMar>
            <ns0:vAlign ns0:val="center"/>
          </ns0:tcPr>
          <ns0:p>
            <ns0:pPr>
              <ns0:pStyle ns0:val="Normal"/>
              <ns0:keepNext ns0:val="false"/>
              <ns0:keepLines ns0:val="false"/>
              <ns0:widowControl ns0:val="false"/>
              <ns0:spacing ns0:lineRule="auto" ns0:line="240" ns0:before="0" ns0:after="0"/>
              <ns0:ind ns0:start="0" ns0:end="0" ns0:hanging="0"/>
              <ns0:jc ns0:val="start"/>
              <ns0:rPr/>
            </ns0:pPr>
            <ns0:r>
              <ns0:rPr>
                <ns0:rFonts ns0:eastAsia="Times New Roman" ns0:cs="Times New Roman"/>
                <ns0:b ns0:val="false"/>
                <ns0:color ns0:val="000000"/>
                <ns0:sz ns0:val="28"/>
              </ns0:rPr>
              <ns0:t>Uniform Resource Identifier</ns0:t>
            </ns0:r>
          </ns0:p>
        </ns0:tc>
      </ns0:tr>
      <ns0:tr>
        <ns0:trPr>
          <ns0:cantSplit ns0:val="true"/>
        </ns0:trPr>
        <ns0:tc>
          <ns0:tcPr>
            <ns0:tcW ns0:w="2548" ns0:type="dxa"/>
            <ns0:tcBorders>
              <ns0:top ns0:val="single" ns0:sz="4" ns0:space="0" ns0:color="777777"/>
              <ns0:start ns0:val="single" ns0:sz="4" ns0:space="0" ns0:color="777777"/>
              <ns0:bottom ns0:val="single" ns0:sz="4" ns0:space="0" ns0:color="777777"/>
              <ns0:end ns0:val="single" ns0:sz="4" ns0:space="0" ns0:color="777777"/>
            </ns0:tcBorders>
            <ns0:shd ns0:fill="FFFFFF"/>
            <ns0:tcMar>
              <ns0:top ns0:w="0" ns0:type="dxa"/>
              <ns0:start ns0:w="108" ns0:type="dxa"/>
              <ns0:bottom ns0:w="0" ns0:type="dxa"/>
              <ns0:end ns0:w="108" ns0:type="dxa"/>
            </ns0:tcMar>
            <ns0:vAlign ns0:val="center"/>
          </ns0:tcPr>
          <ns0:p>
            <ns0:pPr>
              <ns0:pStyle ns0:val="Normal"/>
              <ns0:keepNext ns0:val="false"/>
              <ns0:keepLines ns0:val="false"/>
              <ns0:widowControl ns0:val="false"/>
              <ns0:spacing ns0:lineRule="auto" ns0:line="240" ns0:before="0" ns0:after="0"/>
              <ns0:ind ns0:start="0" ns0:end="0" ns0:hanging="0"/>
              <ns0:jc ns0:val="start"/>
              <ns0:rPr/>
            </ns0:pPr>
            <ns0:r>
              <ns0:rPr>
                <ns0:rFonts ns0:eastAsia="Times New Roman" ns0:cs="Times New Roman"/>
                <ns0:b ns0:val="false"/>
                <ns0:color ns0:val="000000"/>
                <ns0:sz ns0:val="28"/>
              </ns0:rPr>
              <ns0:t>URL</ns0:t>
            </ns0:r>
          </ns0:p>
        </ns0:tc>
        <ns0:tc>
          <ns0:tcPr>
            <ns0:tcW ns0:w="6805" ns0:type="dxa"/>
            <ns0:tcBorders>
              <ns0:top ns0:val="single" ns0:sz="4" ns0:space="0" ns0:color="777777"/>
              <ns0:start ns0:val="single" ns0:sz="4" ns0:space="0" ns0:color="777777"/>
              <ns0:bottom ns0:val="single" ns0:sz="4" ns0:space="0" ns0:color="777777"/>
              <ns0:end ns0:val="single" ns0:sz="4" ns0:space="0" ns0:color="777777"/>
            </ns0:tcBorders>
            <ns0:shd ns0:fill="FFFFFF"/>
            <ns0:tcMar>
              <ns0:top ns0:w="0" ns0:type="dxa"/>
              <ns0:start ns0:w="108" ns0:type="dxa"/>
              <ns0:bottom ns0:w="0" ns0:type="dxa"/>
              <ns0:end ns0:w="108" ns0:type="dxa"/>
            </ns0:tcMar>
            <ns0:vAlign ns0:val="center"/>
          </ns0:tcPr>
          <ns0:p>
            <ns0:pPr>
              <ns0:pStyle ns0:val="Normal"/>
              <ns0:keepNext ns0:val="false"/>
              <ns0:keepLines ns0:val="false"/>
              <ns0:widowControl ns0:val="false"/>
              <ns0:spacing ns0:lineRule="auto" ns0:line="240" ns0:before="0" ns0:after="0"/>
              <ns0:ind ns0:start="0" ns0:end="0" ns0:hanging="0"/>
              <ns0:jc ns0:val="start"/>
              <ns0:rPr/>
            </ns0:pPr>
            <ns0:r>
              <ns0:rPr>
                <ns0:rFonts ns0:eastAsia="Times New Roman" ns0:cs="Times New Roman"/>
                <ns0:b ns0:val="false"/>
                <ns0:color ns0:val="000000"/>
                <ns0:sz ns0:val="28"/>
              </ns0:rPr>
              <ns0:t>Uniform Resource Locator</ns0:t>
            </ns0:r>
          </ns0:p>
        </ns0:tc>
      </ns0:tr>
      <ns0:tr>
        <ns0:trPr>
          <ns0:cantSplit ns0:val="true"/>
        </ns0:trPr>
        <ns0:tc>
          <ns0:tcPr>
            <ns0:tcW ns0:w="2548" ns0:type="dxa"/>
            <ns0:tcBorders>
              <ns0:top ns0:val="single" ns0:sz="4" ns0:space="0" ns0:color="777777"/>
              <ns0:start ns0:val="single" ns0:sz="4" ns0:space="0" ns0:color="777777"/>
              <ns0:bottom ns0:val="single" ns0:sz="4" ns0:space="0" ns0:color="777777"/>
              <ns0:end ns0:val="single" ns0:sz="4" ns0:space="0" ns0:color="777777"/>
            </ns0:tcBorders>
            <ns0:shd ns0:fill="FFFFFF"/>
            <ns0:tcMar>
              <ns0:top ns0:w="0" ns0:type="dxa"/>
              <ns0:start ns0:w="108" ns0:type="dxa"/>
              <ns0:bottom ns0:w="0" ns0:type="dxa"/>
              <ns0:end ns0:w="108" ns0:type="dxa"/>
            </ns0:tcMar>
            <ns0:vAlign ns0:val="center"/>
          </ns0:tcPr>
          <ns0:p>
            <ns0:pPr>
              <ns0:pStyle ns0:val="Normal"/>
              <ns0:keepNext ns0:val="false"/>
              <ns0:keepLines ns0:val="false"/>
              <ns0:widowControl ns0:val="false"/>
              <ns0:spacing ns0:lineRule="auto" ns0:line="240" ns0:before="0" ns0:after="0"/>
              <ns0:ind ns0:start="0" ns0:end="0" ns0:hanging="0"/>
              <ns0:jc ns0:val="start"/>
              <ns0:rPr/>
            </ns0:pPr>
            <ns0:r>
              <ns0:rPr>
                <ns0:rFonts ns0:eastAsia="Times New Roman" ns0:cs="Times New Roman"/>
                <ns0:b ns0:val="false"/>
                <ns0:color ns0:val="000000"/>
                <ns0:sz ns0:val="28"/>
              </ns0:rPr>
              <ns0:t>UTXO</ns0:t>
            </ns0:r>
          </ns0:p>
        </ns0:tc>
        <ns0:tc>
          <ns0:tcPr>
            <ns0:tcW ns0:w="6805" ns0:type="dxa"/>
            <ns0:tcBorders>
              <ns0:top ns0:val="single" ns0:sz="4" ns0:space="0" ns0:color="777777"/>
              <ns0:start ns0:val="single" ns0:sz="4" ns0:space="0" ns0:color="777777"/>
              <ns0:bottom ns0:val="single" ns0:sz="4" ns0:space="0" ns0:color="777777"/>
              <ns0:end ns0:val="single" ns0:sz="4" ns0:space="0" ns0:color="777777"/>
            </ns0:tcBorders>
            <ns0:shd ns0:fill="FFFFFF"/>
            <ns0:tcMar>
              <ns0:top ns0:w="0" ns0:type="dxa"/>
              <ns0:start ns0:w="108" ns0:type="dxa"/>
              <ns0:bottom ns0:w="0" ns0:type="dxa"/>
              <ns0:end ns0:w="108" ns0:type="dxa"/>
            </ns0:tcMar>
            <ns0:vAlign ns0:val="center"/>
          </ns0:tcPr>
          <ns0:p>
            <ns0:pPr>
              <ns0:pStyle ns0:val="Normal"/>
              <ns0:keepNext ns0:val="false"/>
              <ns0:keepLines ns0:val="false"/>
              <ns0:widowControl ns0:val="false"/>
              <ns0:spacing ns0:lineRule="auto" ns0:line="240" ns0:before="0" ns0:after="0"/>
              <ns0:ind ns0:start="0" ns0:end="0" ns0:hanging="0"/>
              <ns0:jc ns0:val="start"/>
              <ns0:rPr/>
            </ns0:pPr>
            <ns0:r>
              <ns0:rPr>
                <ns0:rFonts ns0:eastAsia="Times New Roman" ns0:cs="Times New Roman"/>
                <ns0:b ns0:val="false"/>
                <ns0:color ns0:val="000000"/>
                <ns0:sz ns0:val="28"/>
              </ns0:rPr>
              <ns0:t>Unspent Transaction Output</ns0:t>
            </ns0:r>
          </ns0:p>
        </ns0:tc>
      </ns0:tr>
      <ns0:tr>
        <ns0:trPr>
          <ns0:cantSplit ns0:val="true"/>
        </ns0:trPr>
        <ns0:tc>
          <ns0:tcPr>
            <ns0:tcW ns0:w="2548" ns0:type="dxa"/>
            <ns0:tcBorders>
              <ns0:top ns0:val="single" ns0:sz="4" ns0:space="0" ns0:color="777777"/>
              <ns0:start ns0:val="single" ns0:sz="4" ns0:space="0" ns0:color="777777"/>
              <ns0:bottom ns0:val="single" ns0:sz="4" ns0:space="0" ns0:color="777777"/>
              <ns0:end ns0:val="single" ns0:sz="4" ns0:space="0" ns0:color="777777"/>
            </ns0:tcBorders>
            <ns0:shd ns0:fill="FFFFFF"/>
            <ns0:tcMar>
              <ns0:top ns0:w="0" ns0:type="dxa"/>
              <ns0:start ns0:w="108" ns0:type="dxa"/>
              <ns0:bottom ns0:w="0" ns0:type="dxa"/>
              <ns0:end ns0:w="108" ns0:type="dxa"/>
            </ns0:tcMar>
            <ns0:vAlign ns0:val="center"/>
          </ns0:tcPr>
          <ns0:p>
            <ns0:pPr>
              <ns0:pStyle ns0:val="Normal"/>
              <ns0:keepNext ns0:val="false"/>
              <ns0:keepLines ns0:val="false"/>
              <ns0:widowControl ns0:val="false"/>
              <ns0:spacing ns0:lineRule="auto" ns0:line="240" ns0:before="0" ns0:after="0"/>
              <ns0:ind ns0:start="0" ns0:end="0" ns0:hanging="0"/>
              <ns0:jc ns0:val="start"/>
              <ns0:rPr/>
            </ns0:pPr>
            <ns0:r>
              <ns0:rPr>
                <ns0:rFonts ns0:eastAsia="Times New Roman" ns0:cs="Times New Roman"/>
                <ns0:b ns0:val="false"/>
                <ns0:color ns0:val="000000"/>
                <ns0:sz ns0:val="28"/>
              </ns0:rPr>
              <ns0:t>UUID</ns0:t>
            </ns0:r>
          </ns0:p>
        </ns0:tc>
        <ns0:tc>
          <ns0:tcPr>
            <ns0:tcW ns0:w="6805" ns0:type="dxa"/>
            <ns0:tcBorders>
              <ns0:top ns0:val="single" ns0:sz="4" ns0:space="0" ns0:color="777777"/>
              <ns0:start ns0:val="single" ns0:sz="4" ns0:space="0" ns0:color="777777"/>
              <ns0:bottom ns0:val="single" ns0:sz="4" ns0:space="0" ns0:color="777777"/>
              <ns0:end ns0:val="single" ns0:sz="4" ns0:space="0" ns0:color="777777"/>
            </ns0:tcBorders>
            <ns0:shd ns0:fill="FFFFFF"/>
            <ns0:tcMar>
              <ns0:top ns0:w="0" ns0:type="dxa"/>
              <ns0:start ns0:w="108" ns0:type="dxa"/>
              <ns0:bottom ns0:w="0" ns0:type="dxa"/>
              <ns0:end ns0:w="108" ns0:type="dxa"/>
            </ns0:tcMar>
            <ns0:vAlign ns0:val="center"/>
          </ns0:tcPr>
          <ns0:p>
            <ns0:pPr>
              <ns0:pStyle ns0:val="Normal"/>
              <ns0:keepNext ns0:val="false"/>
              <ns0:keepLines ns0:val="false"/>
              <ns0:widowControl ns0:val="false"/>
              <ns0:spacing ns0:lineRule="auto" ns0:line="240" ns0:before="0" ns0:after="0"/>
              <ns0:ind ns0:start="0" ns0:end="0" ns0:hanging="0"/>
              <ns0:jc ns0:val="start"/>
              <ns0:rPr/>
            </ns0:pPr>
            <ns0:r>
              <ns0:rPr>
                <ns0:rFonts ns0:eastAsia="Times New Roman" ns0:cs="Times New Roman"/>
                <ns0:b ns0:val="false"/>
                <ns0:color ns0:val="000000"/>
                <ns0:sz ns0:val="28"/>
              </ns0:rPr>
              <ns0:t>Universally Unique Identifier</ns0:t>
            </ns0:r>
          </ns0:p>
        </ns0:tc>
      </ns0:tr>
      <ns0:tr>
        <ns0:trPr>
          <ns0:cantSplit ns0:val="true"/>
        </ns0:trPr>
        <ns0:tc>
          <ns0:tcPr>
            <ns0:tcW ns0:w="2548" ns0:type="dxa"/>
            <ns0:tcBorders>
              <ns0:top ns0:val="single" ns0:sz="4" ns0:space="0" ns0:color="777777"/>
              <ns0:start ns0:val="single" ns0:sz="4" ns0:space="0" ns0:color="777777"/>
              <ns0:bottom ns0:val="single" ns0:sz="4" ns0:space="0" ns0:color="777777"/>
              <ns0:end ns0:val="single" ns0:sz="4" ns0:space="0" ns0:color="777777"/>
            </ns0:tcBorders>
            <ns0:shd ns0:fill="FFFFFF"/>
            <ns0:tcMar>
              <ns0:top ns0:w="0" ns0:type="dxa"/>
              <ns0:start ns0:w="108" ns0:type="dxa"/>
              <ns0:bottom ns0:w="0" ns0:type="dxa"/>
              <ns0:end ns0:w="108" ns0:type="dxa"/>
            </ns0:tcMar>
            <ns0:vAlign ns0:val="center"/>
          </ns0:tcPr>
          <ns0:p>
            <ns0:pPr>
              <ns0:pStyle ns0:val="Normal"/>
              <ns0:keepNext ns0:val="false"/>
              <ns0:keepLines ns0:val="false"/>
              <ns0:widowControl ns0:val="false"/>
              <ns0:spacing ns0:lineRule="auto" ns0:line="240" ns0:before="0" ns0:after="0"/>
              <ns0:ind ns0:start="0" ns0:end="0" ns0:hanging="0"/>
              <ns0:jc ns0:val="start"/>
              <ns0:rPr/>
            </ns0:pPr>
            <ns0:r>
              <ns0:rPr>
                <ns0:rFonts ns0:eastAsia="Times New Roman" ns0:cs="Times New Roman"/>
                <ns0:b ns0:val="false"/>
                <ns0:color ns0:val="000000"/>
                <ns0:sz ns0:val="28"/>
              </ns0:rPr>
              <ns0:t>VBCC</ns0:t>
            </ns0:r>
          </ns0:p>
        </ns0:tc>
        <ns0:tc>
          <ns0:tcPr>
            <ns0:tcW ns0:w="6805" ns0:type="dxa"/>
            <ns0:tcBorders>
              <ns0:top ns0:val="single" ns0:sz="4" ns0:space="0" ns0:color="777777"/>
              <ns0:start ns0:val="single" ns0:sz="4" ns0:space="0" ns0:color="777777"/>
              <ns0:bottom ns0:val="single" ns0:sz="4" ns0:space="0" ns0:color="777777"/>
              <ns0:end ns0:val="single" ns0:sz="4" ns0:space="0" ns0:color="777777"/>
            </ns0:tcBorders>
            <ns0:shd ns0:fill="FFFFFF"/>
            <ns0:tcMar>
              <ns0:top ns0:w="0" ns0:type="dxa"/>
              <ns0:start ns0:w="108" ns0:type="dxa"/>
              <ns0:bottom ns0:w="0" ns0:type="dxa"/>
              <ns0:end ns0:w="108" ns0:type="dxa"/>
            </ns0:tcMar>
            <ns0:vAlign ns0:val="center"/>
          </ns0:tcPr>
          <ns0:p>
            <ns0:pPr>
              <ns0:pStyle ns0:val="Normal"/>
              <ns0:keepNext ns0:val="false"/>
              <ns0:keepLines ns0:val="false"/>
              <ns0:widowControl ns0:val="false"/>
              <ns0:spacing ns0:lineRule="auto" ns0:line="240" ns0:before="0" ns0:after="0"/>
              <ns0:ind ns0:start="0" ns0:end="0" ns0:hanging="0"/>
              <ns0:jc ns0:val="start"/>
              <ns0:rPr/>
            </ns0:pPr>
            <ns0:r>
              <ns0:rPr>
                <ns0:rFonts ns0:eastAsia="Times New Roman" ns0:cs="Times New Roman"/>
                <ns0:b ns0:val="false"/>
                <ns0:color ns0:val="000000"/>
                <ns0:sz ns0:val="28"/>
              </ns0:rPr>
              <ns0:t>Văn bằng, chứng chỉ</ns0:t>
            </ns0:r>
          </ns0:p>
        </ns0:tc>
      </ns0:tr>
      <ns0:tr>
        <ns0:trPr>
          <ns0:cantSplit ns0:val="true"/>
        </ns0:trPr>
        <ns0:tc>
          <ns0:tcPr>
            <ns0:tcW ns0:w="2548" ns0:type="dxa"/>
            <ns0:tcBorders>
              <ns0:top ns0:val="single" ns0:sz="4" ns0:space="0" ns0:color="777777"/>
              <ns0:start ns0:val="single" ns0:sz="4" ns0:space="0" ns0:color="777777"/>
              <ns0:bottom ns0:val="single" ns0:sz="4" ns0:space="0" ns0:color="777777"/>
              <ns0:end ns0:val="single" ns0:sz="4" ns0:space="0" ns0:color="777777"/>
            </ns0:tcBorders>
            <ns0:shd ns0:fill="FFFFFF"/>
            <ns0:tcMar>
              <ns0:top ns0:w="0" ns0:type="dxa"/>
              <ns0:start ns0:w="108" ns0:type="dxa"/>
              <ns0:bottom ns0:w="0" ns0:type="dxa"/>
              <ns0:end ns0:w="108" ns0:type="dxa"/>
            </ns0:tcMar>
            <ns0:vAlign ns0:val="center"/>
          </ns0:tcPr>
          <ns0:p>
            <ns0:pPr>
              <ns0:pStyle ns0:val="Normal"/>
              <ns0:keepNext ns0:val="false"/>
              <ns0:keepLines ns0:val="false"/>
              <ns0:widowControl ns0:val="false"/>
              <ns0:spacing ns0:lineRule="auto" ns0:line="240" ns0:before="0" ns0:after="0"/>
              <ns0:ind ns0:start="0" ns0:end="0" ns0:hanging="0"/>
              <ns0:jc ns0:val="start"/>
              <ns0:rPr/>
            </ns0:pPr>
            <ns0:r>
              <ns0:rPr>
                <ns0:rFonts ns0:eastAsia="Times New Roman" ns0:cs="Times New Roman"/>
                <ns0:b ns0:val="false"/>
                <ns0:color ns0:val="000000"/>
                <ns0:sz ns0:val="28"/>
              </ns0:rPr>
              <ns0:t>VC</ns0:t>
            </ns0:r>
          </ns0:p>
        </ns0:tc>
        <ns0:tc>
          <ns0:tcPr>
            <ns0:tcW ns0:w="6805" ns0:type="dxa"/>
            <ns0:tcBorders>
              <ns0:top ns0:val="single" ns0:sz="4" ns0:space="0" ns0:color="777777"/>
              <ns0:start ns0:val="single" ns0:sz="4" ns0:space="0" ns0:color="777777"/>
              <ns0:bottom ns0:val="single" ns0:sz="4" ns0:space="0" ns0:color="777777"/>
              <ns0:end ns0:val="single" ns0:sz="4" ns0:space="0" ns0:color="777777"/>
            </ns0:tcBorders>
            <ns0:shd ns0:fill="FFFFFF"/>
            <ns0:tcMar>
              <ns0:top ns0:w="0" ns0:type="dxa"/>
              <ns0:start ns0:w="108" ns0:type="dxa"/>
              <ns0:bottom ns0:w="0" ns0:type="dxa"/>
              <ns0:end ns0:w="108" ns0:type="dxa"/>
            </ns0:tcMar>
            <ns0:vAlign ns0:val="center"/>
          </ns0:tcPr>
          <ns0:p>
            <ns0:pPr>
              <ns0:pStyle ns0:val="Normal"/>
              <ns0:keepNext ns0:val="false"/>
              <ns0:keepLines ns0:val="false"/>
              <ns0:widowControl ns0:val="false"/>
              <ns0:spacing ns0:lineRule="auto" ns0:line="240" ns0:before="0" ns0:after="0"/>
              <ns0:ind ns0:start="0" ns0:end="0" ns0:hanging="0"/>
              <ns0:jc ns0:val="start"/>
              <ns0:rPr/>
            </ns0:pPr>
            <ns0:r>
              <ns0:rPr>
                <ns0:rFonts ns0:eastAsia="Times New Roman" ns0:cs="Times New Roman"/>
                <ns0:b ns0:val="false"/>
                <ns0:color ns0:val="000000"/>
                <ns0:sz ns0:val="28"/>
              </ns0:rPr>
              <ns0:t>Verifiable Credential</ns0:t>
            </ns0:r>
          </ns0:p>
        </ns0:tc>
      </ns0:tr>
      <ns0:tr>
        <ns0:trPr>
          <ns0:cantSplit ns0:val="true"/>
        </ns0:trPr>
        <ns0:tc>
          <ns0:tcPr>
            <ns0:tcW ns0:w="2548" ns0:type="dxa"/>
            <ns0:tcBorders>
              <ns0:top ns0:val="single" ns0:sz="4" ns0:space="0" ns0:color="777777"/>
              <ns0:start ns0:val="single" ns0:sz="4" ns0:space="0" ns0:color="777777"/>
              <ns0:bottom ns0:val="single" ns0:sz="4" ns0:space="0" ns0:color="777777"/>
              <ns0:end ns0:val="single" ns0:sz="4" ns0:space="0" ns0:color="777777"/>
            </ns0:tcBorders>
            <ns0:shd ns0:fill="FFFFFF"/>
            <ns0:tcMar>
              <ns0:top ns0:w="0" ns0:type="dxa"/>
              <ns0:start ns0:w="108" ns0:type="dxa"/>
              <ns0:bottom ns0:w="0" ns0:type="dxa"/>
              <ns0:end ns0:w="108" ns0:type="dxa"/>
            </ns0:tcMar>
            <ns0:vAlign ns0:val="center"/>
          </ns0:tcPr>
          <ns0:p>
            <ns0:pPr>
              <ns0:pStyle ns0:val="Normal"/>
              <ns0:keepNext ns0:val="false"/>
              <ns0:keepLines ns0:val="false"/>
              <ns0:widowControl ns0:val="false"/>
              <ns0:spacing ns0:lineRule="auto" ns0:line="240" ns0:before="0" ns0:after="0"/>
              <ns0:ind ns0:start="0" ns0:end="0" ns0:hanging="0"/>
              <ns0:jc ns0:val="start"/>
              <ns0:rPr/>
            </ns0:pPr>
            <ns0:r>
              <ns0:rPr>
                <ns0:rFonts ns0:eastAsia="Times New Roman" ns0:cs="Times New Roman"/>
                <ns0:b ns0:val="false"/>
                <ns0:color ns0:val="000000"/>
                <ns0:sz ns0:val="28"/>
              </ns0:rPr>
              <ns0:t>W3C</ns0:t>
            </ns0:r>
          </ns0:p>
        </ns0:tc>
        <ns0:tc>
          <ns0:tcPr>
            <ns0:tcW ns0:w="6805" ns0:type="dxa"/>
            <ns0:tcBorders>
              <ns0:top ns0:val="single" ns0:sz="4" ns0:space="0" ns0:color="777777"/>
              <ns0:start ns0:val="single" ns0:sz="4" ns0:space="0" ns0:color="777777"/>
              <ns0:bottom ns0:val="single" ns0:sz="4" ns0:space="0" ns0:color="777777"/>
              <ns0:end ns0:val="single" ns0:sz="4" ns0:space="0" ns0:color="777777"/>
            </ns0:tcBorders>
            <ns0:shd ns0:fill="FFFFFF"/>
            <ns0:tcMar>
              <ns0:top ns0:w="0" ns0:type="dxa"/>
              <ns0:start ns0:w="108" ns0:type="dxa"/>
              <ns0:bottom ns0:w="0" ns0:type="dxa"/>
              <ns0:end ns0:w="108" ns0:type="dxa"/>
            </ns0:tcMar>
            <ns0:vAlign ns0:val="center"/>
          </ns0:tcPr>
          <ns0:p>
            <ns0:pPr>
              <ns0:pStyle ns0:val="Normal"/>
              <ns0:keepNext ns0:val="false"/>
              <ns0:keepLines ns0:val="false"/>
              <ns0:widowControl ns0:val="false"/>
              <ns0:spacing ns0:lineRule="auto" ns0:line="240" ns0:before="0" ns0:after="0"/>
              <ns0:ind ns0:start="0" ns0:end="0" ns0:hanging="0"/>
              <ns0:jc ns0:val="start"/>
              <ns0:rPr/>
            </ns0:pPr>
            <ns0:r>
              <ns0:rPr>
                <ns0:rFonts ns0:eastAsia="Times New Roman" ns0:cs="Times New Roman"/>
                <ns0:b ns0:val="false"/>
                <ns0:color ns0:val="000000"/>
                <ns0:sz ns0:val="28"/>
              </ns0:rPr>
              <ns0:t>World Wide Web Consortium</ns0:t>
            </ns0:r>
          </ns0:p>
        </ns0:tc>
      </ns0:tr>
      <ns0:tr>
        <ns0:trPr>
          <ns0:cantSplit ns0:val="true"/>
        </ns0:trPr>
        <ns0:tc>
          <ns0:tcPr>
            <ns0:tcW ns0:w="2548" ns0:type="dxa"/>
            <ns0:tcBorders>
              <ns0:top ns0:val="single" ns0:sz="4" ns0:space="0" ns0:color="777777"/>
              <ns0:start ns0:val="single" ns0:sz="4" ns0:space="0" ns0:color="777777"/>
              <ns0:bottom ns0:val="single" ns0:sz="4" ns0:space="0" ns0:color="777777"/>
              <ns0:end ns0:val="single" ns0:sz="4" ns0:space="0" ns0:color="777777"/>
            </ns0:tcBorders>
            <ns0:shd ns0:fill="FFFFFF"/>
            <ns0:tcMar>
              <ns0:top ns0:w="0" ns0:type="dxa"/>
              <ns0:start ns0:w="108" ns0:type="dxa"/>
              <ns0:bottom ns0:w="0" ns0:type="dxa"/>
              <ns0:end ns0:w="108" ns0:type="dxa"/>
            </ns0:tcMar>
            <ns0:vAlign ns0:val="center"/>
          </ns0:tcPr>
          <ns0:p>
            <ns0:pPr>
              <ns0:pStyle ns0:val="Normal"/>
              <ns0:keepNext ns0:val="false"/>
              <ns0:keepLines ns0:val="false"/>
              <ns0:widowControl ns0:val="false"/>
              <ns0:spacing ns0:lineRule="auto" ns0:line="240" ns0:before="0" ns0:after="0"/>
              <ns0:ind ns0:start="0" ns0:end="0" ns0:hanging="0"/>
              <ns0:jc ns0:val="start"/>
              <ns0:rPr/>
            </ns0:pPr>
            <ns0:r>
              <ns0:rPr>
                <ns0:rFonts ns0:eastAsia="Times New Roman" ns0:cs="Times New Roman"/>
                <ns0:b ns0:val="false"/>
                <ns0:color ns0:val="000000"/>
                <ns0:sz ns0:val="28"/>
              </ns0:rPr>
              <ns0:t>WIF</ns0:t>
            </ns0:r>
          </ns0:p>
        </ns0:tc>
        <ns0:tc>
          <ns0:tcPr>
            <ns0:tcW ns0:w="6805" ns0:type="dxa"/>
            <ns0:tcBorders>
              <ns0:top ns0:val="single" ns0:sz="4" ns0:space="0" ns0:color="777777"/>
              <ns0:start ns0:val="single" ns0:sz="4" ns0:space="0" ns0:color="777777"/>
              <ns0:bottom ns0:val="single" ns0:sz="4" ns0:space="0" ns0:color="777777"/>
              <ns0:end ns0:val="single" ns0:sz="4" ns0:space="0" ns0:color="777777"/>
            </ns0:tcBorders>
            <ns0:shd ns0:fill="FFFFFF"/>
            <ns0:tcMar>
              <ns0:top ns0:w="0" ns0:type="dxa"/>
              <ns0:start ns0:w="108" ns0:type="dxa"/>
              <ns0:bottom ns0:w="0" ns0:type="dxa"/>
              <ns0:end ns0:w="108" ns0:type="dxa"/>
            </ns0:tcMar>
            <ns0:vAlign ns0:val="center"/>
          </ns0:tcPr>
          <ns0:p>
            <ns0:pPr>
              <ns0:pStyle ns0:val="Normal"/>
              <ns0:keepNext ns0:val="false"/>
              <ns0:keepLines ns0:val="false"/>
              <ns0:widowControl ns0:val="false"/>
              <ns0:spacing ns0:lineRule="auto" ns0:line="240" ns0:before="0" ns0:after="0"/>
              <ns0:ind ns0:start="0" ns0:end="0" ns0:hanging="0"/>
              <ns0:jc ns0:val="start"/>
              <ns0:rPr/>
            </ns0:pPr>
            <ns0:r>
              <ns0:rPr>
                <ns0:rFonts ns0:eastAsia="Times New Roman" ns0:cs="Times New Roman"/>
                <ns0:b ns0:val="false"/>
                <ns0:color ns0:val="000000"/>
                <ns0:sz ns0:val="28"/>
              </ns0:rPr>
              <ns0:t>Wallet Import Format</ns0:t>
            </ns0:r>
          </ns0:p>
        </ns0:tc>
      </ns0:tr>
    </ns0:tbl>
    <ns0:p>
      <ns0:pPr>
        <ns0:pStyle ns0:val="ReportIndexTitle"/>
        <ns0:keepNext ns0:val="true"/>
        <ns0:keepLines/>
        <ns0:rPr/>
      </ns0:pPr>
      <ns0:r>
        <ns0:rPr/>
        <ns0:t>DANH MỤC HÌNH VẼ</ns0:t>
      </ns0:r>
    </ns0:p>
    <ns0:sdt>
      <ns0:sdtPr>
        <ns0:docPartObj>
          <ns0:docPartGallery ns0:val="Table of Contents"/>
          <ns0:docPartUnique ns0:val="true"/>
        </ns0:docPartObj>
      </ns0:sdtPr>
      <ns0:sdtContent>
        <ns0:p>
          <ns0:pPr>
            <ns0:pStyle ns0:val="Contents1"/>
            <ns0:tabs>
              <ns0:tab ns0:val="clear" ns0:pos="9344"/>
              <ns0:tab ns0:val="right" ns0:pos="9355" ns0:leader="dot"/>
            </ns0:tabs>
            <ns0:rPr/>
          </ns0:pPr>
          <ns0:r>
            <ns0:fldChar ns0:fldCharType="begin"/>
          </ns0:r>
          <ns0:r>
            <ns0:rPr>
              <ns0:webHidden/>
              <ns0:rStyle ns0:val="IndexLink"/>
              <ns0:i ns0:val="false"/>
            </ns0:rPr>
            <ns0:instrText xml:space="preserve"> TOC \z \t "Report Figure,1" \h</ns0:instrText>
          </ns0:r>
          <ns0:r>
            <ns0:rPr>
              <ns0:webHidden/>
              <ns0:rStyle ns0:val="IndexLink"/>
              <ns0:i ns0:val="false"/>
            </ns0:rPr>
            <ns0:fldChar ns0:fldCharType="separate"/>
          </ns0:r>
          <ns0:hyperlink ns0:anchor="__RefHeading___Toc10244_3013018603">
            <ns0:r>
              <ns0:rPr>
                <ns0:webHidden/>
                <ns0:rStyle ns0:val="IndexLink"/>
                <ns0:i ns0:val="false"/>
              </ns0:rPr>
              <ns0:t>Hình 1.1. Cấu trúc khối và liên kết mật mã giữa các khối liên tiếp</ns0:t>
            </ns0:r>
            <ns0:r>
              <ns0:rPr>
                <ns0:rStyle ns0:val="IndexLink"/>
              </ns0:rPr>
              <ns0:tab/>
              <ns0:t>4</ns0:t>
            </ns0:r>
          </ns0:hyperlink>
        </ns0:p>
        <ns0:p>
          <ns0:pPr>
            <ns0:pStyle ns0:val="Contents1"/>
            <ns0:tabs>
              <ns0:tab ns0:val="clear" ns0:pos="9344"/>
              <ns0:tab ns0:val="right" ns0:pos="9355" ns0:leader="dot"/>
            </ns0:tabs>
            <ns0:rPr/>
          </ns0:pPr>
          <ns0:hyperlink ns0:anchor="__RefHeading___Toc10298_3013018603">
            <ns0:r>
              <ns0:rPr>
                <ns0:webHidden/>
                <ns0:rStyle ns0:val="IndexLink"/>
                <ns0:i ns0:val="false"/>
              </ns0:rPr>
              <ns0:t>Hình 1.2. Cây Merkle và đường dẫn kiểm chứng một giao dịch</ns0:t>
            </ns0:r>
            <ns0:r>
              <ns0:rPr>
                <ns0:rStyle ns0:val="IndexLink"/>
              </ns0:rPr>
              <ns0:tab/>
              <ns0:t>5</ns0:t>
            </ns0:r>
          </ns0:hyperlink>
        </ns0:p>
        <ns0:p>
          <ns0:pPr>
            <ns0:pStyle ns0:val="Contents1"/>
            <ns0:tabs>
              <ns0:tab ns0:val="clear" ns0:pos="9344"/>
              <ns0:tab ns0:val="right" ns0:pos="9355" ns0:leader="dot"/>
            </ns0:tabs>
            <ns0:rPr/>
          </ns0:pPr>
          <ns0:hyperlink ns0:anchor="__RefHeading___Toc10296_3013018603">
            <ns0:r>
              <ns0:rPr>
                <ns0:webHidden/>
                <ns0:rStyle ns0:val="IndexLink"/>
                <ns0:i ns0:val="false"/>
              </ns0:rPr>
              <ns0:t>Hình 1.3. Vòng đời giao dịch Blockchain ở mức khái quát</ns0:t>
            </ns0:r>
            <ns0:r>
              <ns0:rPr>
                <ns0:rStyle ns0:val="IndexLink"/>
              </ns0:rPr>
              <ns0:tab/>
              <ns0:t>7</ns0:t>
            </ns0:r>
          </ns0:hyperlink>
        </ns0:p>
        <ns0:p>
          <ns0:pPr>
            <ns0:pStyle ns0:val="Contents1"/>
            <ns0:tabs>
              <ns0:tab ns0:val="clear" ns0:pos="9344"/>
              <ns0:tab ns0:val="right" ns0:pos="9355" ns0:leader="dot"/>
            </ns0:tabs>
            <ns0:rPr/>
          </ns0:pPr>
          <ns0:hyperlink ns0:anchor="__RefHeading___Toc10294_3013018603">
            <ns0:r>
              <ns0:rPr>
                <ns0:webHidden/>
                <ns0:rStyle ns0:val="IndexLink"/>
                <ns0:i ns0:val="false"/>
              </ns0:rPr>
              <ns0:t>Hình 1.4. So sánh khái quát các nhóm cơ chế đồng thuận</ns0:t>
            </ns0:r>
            <ns0:r>
              <ns0:rPr>
                <ns0:rStyle ns0:val="IndexLink"/>
              </ns0:rPr>
              <ns0:tab/>
              <ns0:t>11</ns0:t>
            </ns0:r>
          </ns0:hyperlink>
        </ns0:p>
        <ns0:p>
          <ns0:pPr>
            <ns0:pStyle ns0:val="Contents1"/>
            <ns0:tabs>
              <ns0:tab ns0:val="clear" ns0:pos="9344"/>
              <ns0:tab ns0:val="right" ns0:pos="9355" ns0:leader="dot"/>
            </ns0:tabs>
            <ns0:rPr/>
          </ns0:pPr>
          <ns0:hyperlink ns0:anchor="__RefHeading___Toc10292_3013018603">
            <ns0:r>
              <ns0:rPr>
                <ns0:webHidden/>
                <ns0:rStyle ns0:val="IndexLink"/>
                <ns0:i ns0:val="false"/>
              </ns0:rPr>
              <ns0:t>Hình 1.5. Phân loại Blockchain theo phạm vi tham gia và quyền truy cập</ns0:t>
            </ns0:r>
            <ns0:r>
              <ns0:rPr>
                <ns0:rStyle ns0:val="IndexLink"/>
              </ns0:rPr>
              <ns0:tab/>
              <ns0:t>11</ns0:t>
            </ns0:r>
          </ns0:hyperlink>
        </ns0:p>
        <ns0:p>
          <ns0:pPr>
            <ns0:pStyle ns0:val="Contents1"/>
            <ns0:tabs>
              <ns0:tab ns0:val="clear" ns0:pos="9344"/>
              <ns0:tab ns0:val="right" ns0:pos="9355" ns0:leader="dot"/>
            </ns0:tabs>
            <ns0:rPr/>
          </ns0:pPr>
          <ns0:hyperlink ns0:anchor="__RefHeading___Toc10290_3013018603">
            <ns0:r>
              <ns0:rPr>
                <ns0:webHidden/>
                <ns0:rStyle ns0:val="IndexLink"/>
                <ns0:i ns0:val="false"/>
              </ns0:rPr>
              <ns0:t>Hình 1.6. Các lớp bảo vệ trong một hệ thống Blockchain</ns0:t>
            </ns0:r>
            <ns0:r>
              <ns0:rPr>
                <ns0:rStyle ns0:val="IndexLink"/>
              </ns0:rPr>
              <ns0:tab/>
              <ns0:t>13</ns0:t>
            </ns0:r>
          </ns0:hyperlink>
        </ns0:p>
        <ns0:p>
          <ns0:pPr>
            <ns0:pStyle ns0:val="Contents1"/>
            <ns0:tabs>
              <ns0:tab ns0:val="clear" ns0:pos="9344"/>
              <ns0:tab ns0:val="right" ns0:pos="9355" ns0:leader="dot"/>
            </ns0:tabs>
            <ns0:rPr/>
          </ns0:pPr>
          <ns0:hyperlink ns0:anchor="__RefHeading___Toc10288_3013018603">
            <ns0:r>
              <ns0:rPr>
                <ns0:webHidden/>
                <ns0:rStyle ns0:val="IndexLink"/>
                <ns0:i ns0:val="false"/>
              </ns0:rPr>
              <ns0:t>Hình 1.7. Mô hình khái niệm ứng dụng Blockchain trong quản lý văn bằng</ns0:t>
            </ns0:r>
            <ns0:r>
              <ns0:rPr>
                <ns0:rStyle ns0:val="IndexLink"/>
              </ns0:rPr>
              <ns0:tab/>
              <ns0:t>16</ns0:t>
            </ns0:r>
          </ns0:hyperlink>
        </ns0:p>
        <ns0:p>
          <ns0:pPr>
            <ns0:pStyle ns0:val="Contents1"/>
            <ns0:tabs>
              <ns0:tab ns0:val="clear" ns0:pos="9344"/>
              <ns0:tab ns0:val="right" ns0:pos="9355" ns0:leader="dot"/>
            </ns0:tabs>
            <ns0:rPr/>
          </ns0:pPr>
          <ns0:hyperlink ns0:anchor="__RefHeading___Toc10286_3013018603">
            <ns0:r>
              <ns0:rPr>
                <ns0:webHidden/>
                <ns0:rStyle ns0:val="IndexLink"/>
                <ns0:i ns0:val="false"/>
              </ns0:rPr>
              <ns0:t>Hình 2.1. Tác nhân và nhóm chức năng</ns0:t>
            </ns0:r>
            <ns0:r>
              <ns0:rPr>
                <ns0:rStyle ns0:val="IndexLink"/>
              </ns0:rPr>
              <ns0:tab/>
              <ns0:t>21</ns0:t>
            </ns0:r>
          </ns0:hyperlink>
        </ns0:p>
        <ns0:p>
          <ns0:pPr>
            <ns0:pStyle ns0:val="Contents1"/>
            <ns0:tabs>
              <ns0:tab ns0:val="clear" ns0:pos="9344"/>
              <ns0:tab ns0:val="right" ns0:pos="9355" ns0:leader="dot"/>
            </ns0:tabs>
            <ns0:rPr/>
          </ns0:pPr>
          <ns0:hyperlink ns0:anchor="__RefHeading___Toc10284_3013018603">
            <ns0:r>
              <ns0:rPr>
                <ns0:webHidden/>
                <ns0:rStyle ns0:val="IndexLink"/>
                <ns0:i ns0:val="false"/>
              </ns0:rPr>
              <ns0:t>Hình 2.2. Kiến trúc thành phần</ns0:t>
            </ns0:r>
            <ns0:r>
              <ns0:rPr>
                <ns0:rStyle ns0:val="IndexLink"/>
              </ns0:rPr>
              <ns0:tab/>
              <ns0:t>25</ns0:t>
            </ns0:r>
          </ns0:hyperlink>
        </ns0:p>
        <ns0:p>
          <ns0:pPr>
            <ns0:pStyle ns0:val="Contents1"/>
            <ns0:tabs>
              <ns0:tab ns0:val="clear" ns0:pos="9344"/>
              <ns0:tab ns0:val="right" ns0:pos="9355" ns0:leader="dot"/>
            </ns0:tabs>
            <ns0:rPr/>
          </ns0:pPr>
          <ns0:hyperlink ns0:anchor="__RefHeading___Toc10282_3013018603">
            <ns0:r>
              <ns0:rPr>
                <ns0:webHidden/>
                <ns0:rStyle ns0:val="IndexLink"/>
                <ns0:i ns0:val="false"/>
              </ns0:rPr>
              <ns0:t>Hình 2.3. Trình tự phát hành theo lô</ns0:t>
            </ns0:r>
            <ns0:r>
              <ns0:rPr>
                <ns0:rStyle ns0:val="IndexLink"/>
              </ns0:rPr>
              <ns0:tab/>
              <ns0:t>26</ns0:t>
            </ns0:r>
          </ns0:hyperlink>
        </ns0:p>
        <ns0:p>
          <ns0:pPr>
            <ns0:pStyle ns0:val="Contents1"/>
            <ns0:tabs>
              <ns0:tab ns0:val="clear" ns0:pos="9344"/>
              <ns0:tab ns0:val="right" ns0:pos="9355" ns0:leader="dot"/>
            </ns0:tabs>
            <ns0:rPr/>
          </ns0:pPr>
          <ns0:hyperlink ns0:anchor="__RefHeading___Toc10280_3013018603">
            <ns0:r>
              <ns0:rPr>
                <ns0:webHidden/>
                <ns0:rStyle ns0:val="IndexLink"/>
                <ns0:i ns0:val="false"/>
              </ns0:rPr>
              <ns0:t>Hình 2.4. Máy trạng thái yêu cầu phát hành</ns0:t>
            </ns0:r>
            <ns0:r>
              <ns0:rPr>
                <ns0:rStyle ns0:val="IndexLink"/>
              </ns0:rPr>
              <ns0:tab/>
              <ns0:t>27</ns0:t>
            </ns0:r>
          </ns0:hyperlink>
        </ns0:p>
        <ns0:p>
          <ns0:pPr>
            <ns0:pStyle ns0:val="Contents1"/>
            <ns0:tabs>
              <ns0:tab ns0:val="clear" ns0:pos="9344"/>
              <ns0:tab ns0:val="right" ns0:pos="9355" ns0:leader="dot"/>
            </ns0:tabs>
            <ns0:rPr/>
          </ns0:pPr>
          <ns0:hyperlink ns0:anchor="__RefHeading___Toc10278_3013018603">
            <ns0:r>
              <ns0:rPr>
                <ns0:webHidden/>
                <ns0:rStyle ns0:val="IndexLink"/>
                <ns0:i ns0:val="false"/>
              </ns0:rPr>
              <ns0:t>Hình 2.5. Trình tự xác minh công khai</ns0:t>
            </ns0:r>
            <ns0:r>
              <ns0:rPr>
                <ns0:rStyle ns0:val="IndexLink"/>
              </ns0:rPr>
              <ns0:tab/>
              <ns0:t>29</ns0:t>
            </ns0:r>
          </ns0:hyperlink>
        </ns0:p>
        <ns0:p>
          <ns0:pPr>
            <ns0:pStyle ns0:val="Contents1"/>
            <ns0:tabs>
              <ns0:tab ns0:val="clear" ns0:pos="9344"/>
              <ns0:tab ns0:val="right" ns0:pos="9355" ns0:leader="dot"/>
            </ns0:tabs>
            <ns0:rPr/>
          </ns0:pPr>
          <ns0:hyperlink ns0:anchor="__RefHeading___Toc10276_3013018603">
            <ns0:r>
              <ns0:rPr>
                <ns0:webHidden/>
                <ns0:rStyle ns0:val="IndexLink"/>
                <ns0:i ns0:val="false"/>
              </ns0:rPr>
              <ns0:t>Hình 2.6. Mô hình dữ liệu</ns0:t>
            </ns0:r>
            <ns0:r>
              <ns0:rPr>
                <ns0:rStyle ns0:val="IndexLink"/>
              </ns0:rPr>
              <ns0:tab/>
              <ns0:t>31</ns0:t>
            </ns0:r>
          </ns0:hyperlink>
        </ns0:p>
        <ns0:p>
          <ns0:pPr>
            <ns0:pStyle ns0:val="Contents1"/>
            <ns0:tabs>
              <ns0:tab ns0:val="clear" ns0:pos="9344"/>
              <ns0:tab ns0:val="right" ns0:pos="9355" ns0:leader="dot"/>
            </ns0:tabs>
            <ns0:rPr/>
          </ns0:pPr>
          <ns0:hyperlink ns0:anchor="__RefHeading___Toc10274_3013018603">
            <ns0:r>
              <ns0:rPr>
                <ns0:webHidden/>
                <ns0:rStyle ns0:val="IndexLink"/>
                <ns0:i ns0:val="false"/>
              </ns0:rPr>
              <ns0:t>Hình 3.1. Kiến trúc triển khai của hệ thống trong môi trường thực nghiệm</ns0:t>
            </ns0:r>
            <ns0:r>
              <ns0:rPr>
                <ns0:rStyle ns0:val="IndexLink"/>
              </ns0:rPr>
              <ns0:tab/>
              <ns0:t>39</ns0:t>
            </ns0:r>
          </ns0:hyperlink>
        </ns0:p>
        <ns0:p>
          <ns0:pPr>
            <ns0:pStyle ns0:val="Contents1"/>
            <ns0:tabs>
              <ns0:tab ns0:val="clear" ns0:pos="9344"/>
              <ns0:tab ns0:val="right" ns0:pos="9355" ns0:leader="dot"/>
            </ns0:tabs>
            <ns0:rPr/>
          </ns0:pPr>
          <ns0:hyperlink ns0:anchor="__RefHeading___Toc10272_3013018603">
            <ns0:r>
              <ns0:rPr>
                <ns0:webHidden/>
                <ns0:rStyle ns0:val="IndexLink"/>
                <ns0:i ns0:val="false"/>
              </ns0:rPr>
              <ns0:t>Hình 3.2. Chuỗi tái lập từ Ubuntu mới đến bộ bằng chứng thực nghiệm</ns0:t>
            </ns0:r>
            <ns0:r>
              <ns0:rPr>
                <ns0:rStyle ns0:val="IndexLink"/>
              </ns0:rPr>
              <ns0:tab/>
              <ns0:t>40</ns0:t>
            </ns0:r>
          </ns0:hyperlink>
        </ns0:p>
        <ns0:p>
          <ns0:pPr>
            <ns0:pStyle ns0:val="Contents1"/>
            <ns0:tabs>
              <ns0:tab ns0:val="clear" ns0:pos="9344"/>
              <ns0:tab ns0:val="right" ns0:pos="9355" ns0:leader="dot"/>
            </ns0:tabs>
            <ns0:rPr/>
          </ns0:pPr>
          <ns0:hyperlink ns0:anchor="__RefHeading___Toc10270_3013018603">
            <ns0:r>
              <ns0:rPr>
                <ns0:webHidden/>
                <ns0:rStyle ns0:val="IndexLink"/>
                <ns0:i ns0:val="false"/>
              </ns0:rPr>
              <ns0:t>Hình 3.3. Màn hình đăng nhập cổng quản trị</ns0:t>
            </ns0:r>
            <ns0:r>
              <ns0:rPr>
                <ns0:rStyle ns0:val="IndexLink"/>
              </ns0:rPr>
              <ns0:tab/>
              <ns0:t>54</ns0:t>
            </ns0:r>
          </ns0:hyperlink>
        </ns0:p>
        <ns0:p>
          <ns0:pPr>
            <ns0:pStyle ns0:val="Contents1"/>
            <ns0:tabs>
              <ns0:tab ns0:val="clear" ns0:pos="9344"/>
              <ns0:tab ns0:val="right" ns0:pos="9355" ns0:leader="dot"/>
            </ns0:tabs>
            <ns0:rPr/>
          </ns0:pPr>
          <ns0:hyperlink ns0:anchor="__RefHeading___Toc10268_3013018603">
            <ns0:r>
              <ns0:rPr>
                <ns0:webHidden/>
                <ns0:rStyle ns0:val="IndexLink"/>
                <ns0:i ns0:val="false"/>
              </ns0:rPr>
              <ns0:t>Hình 3.4. Maker đối chiếu hồ sơ Student và nhập dữ liệu văn bằng</ns0:t>
            </ns0:r>
            <ns0:r>
              <ns0:rPr>
                <ns0:rStyle ns0:val="IndexLink"/>
              </ns0:rPr>
              <ns0:tab/>
              <ns0:t>55</ns0:t>
            </ns0:r>
          </ns0:hyperlink>
        </ns0:p>
        <ns0:p>
          <ns0:pPr>
            <ns0:pStyle ns0:val="Contents1"/>
            <ns0:tabs>
              <ns0:tab ns0:val="clear" ns0:pos="9344"/>
              <ns0:tab ns0:val="right" ns0:pos="9355" ns0:leader="dot"/>
            </ns0:tabs>
            <ns0:rPr/>
          </ns0:pPr>
          <ns0:hyperlink ns0:anchor="__RefHeading___Toc10266_3013018603">
            <ns0:r>
              <ns0:rPr>
                <ns0:webHidden/>
                <ns0:rStyle ns0:val="IndexLink"/>
                <ns0:i ns0:val="false"/>
              </ns0:rPr>
              <ns0:t>Hình 3.5. Phiếu được tạo và chờ Checker phê duyệt</ns0:t>
            </ns0:r>
            <ns0:r>
              <ns0:rPr>
                <ns0:rStyle ns0:val="IndexLink"/>
              </ns0:rPr>
              <ns0:tab/>
              <ns0:t>55</ns0:t>
            </ns0:r>
          </ns0:hyperlink>
        </ns0:p>
        <ns0:p>
          <ns0:pPr>
            <ns0:pStyle ns0:val="Contents1"/>
            <ns0:tabs>
              <ns0:tab ns0:val="clear" ns0:pos="9344"/>
              <ns0:tab ns0:val="right" ns0:pos="9355" ns0:leader="dot"/>
            </ns0:tabs>
            <ns0:rPr/>
          </ns0:pPr>
          <ns0:hyperlink ns0:anchor="__RefHeading___Toc10264_3013018603">
            <ns0:r>
              <ns0:rPr>
                <ns0:webHidden/>
                <ns0:rStyle ns0:val="IndexLink"/>
                <ns0:i ns0:val="false"/>
              </ns0:rPr>
              <ns0:t>Hình 3.6. Checker kiểm tra phiếu đang chờ phê duyệt</ns0:t>
            </ns0:r>
            <ns0:r>
              <ns0:rPr>
                <ns0:rStyle ns0:val="IndexLink"/>
              </ns0:rPr>
              <ns0:tab/>
              <ns0:t>56</ns0:t>
            </ns0:r>
          </ns0:hyperlink>
        </ns0:p>
        <ns0:p>
          <ns0:pPr>
            <ns0:pStyle ns0:val="Contents1"/>
            <ns0:tabs>
              <ns0:tab ns0:val="clear" ns0:pos="9344"/>
              <ns0:tab ns0:val="right" ns0:pos="9355" ns0:leader="dot"/>
            </ns0:tabs>
            <ns0:rPr/>
          </ns0:pPr>
          <ns0:hyperlink ns0:anchor="__RefHeading___Toc10262_3013018603">
            <ns0:r>
              <ns0:rPr>
                <ns0:webHidden/>
                <ns0:rStyle ns0:val="IndexLink"/>
                <ns0:i ns0:val="false"/>
              </ns0:rPr>
              <ns0:t>Hình 3.7. Danh sách văn bằng sau khi Worker phát hành</ns0:t>
            </ns0:r>
            <ns0:r>
              <ns0:rPr>
                <ns0:rStyle ns0:val="IndexLink"/>
              </ns0:rPr>
              <ns0:tab/>
              <ns0:t>56</ns0:t>
            </ns0:r>
          </ns0:hyperlink>
        </ns0:p>
        <ns0:p>
          <ns0:pPr>
            <ns0:pStyle ns0:val="Contents1"/>
            <ns0:tabs>
              <ns0:tab ns0:val="clear" ns0:pos="9344"/>
              <ns0:tab ns0:val="right" ns0:pos="9355" ns0:leader="dot"/>
            </ns0:tabs>
            <ns0:rPr/>
          </ns0:pPr>
          <ns0:hyperlink ns0:anchor="__RefHeading___Toc10260_3013018603">
            <ns0:r>
              <ns0:rPr>
                <ns0:webHidden/>
                <ns0:rStyle ns0:val="IndexLink"/>
                <ns0:i ns0:val="false"/>
              </ns0:rPr>
              <ns0:t>Hình 3.8. Student xem và tải chứng thư thuộc đúng tài khoản</ns0:t>
            </ns0:r>
            <ns0:r>
              <ns0:rPr>
                <ns0:rStyle ns0:val="IndexLink"/>
              </ns0:rPr>
              <ns0:tab/>
              <ns0:t>57</ns0:t>
            </ns0:r>
          </ns0:hyperlink>
        </ns0:p>
        <ns0:p>
          <ns0:pPr>
            <ns0:pStyle ns0:val="Contents1"/>
            <ns0:tabs>
              <ns0:tab ns0:val="clear" ns0:pos="9344"/>
              <ns0:tab ns0:val="right" ns0:pos="9355" ns0:leader="dot"/>
            </ns0:tabs>
            <ns0:rPr/>
          </ns0:pPr>
          <ns0:hyperlink ns0:anchor="__RefHeading___Toc10258_3013018603">
            <ns0:r>
              <ns0:rPr>
                <ns0:webHidden/>
                <ns0:rStyle ns0:val="IndexLink"/>
                <ns0:i ns0:val="false"/>
              </ns0:rPr>
              <ns0:t>Hình 3.9. Cổng Verify xác nhận chứng thư hợp lệ</ns0:t>
            </ns0:r>
            <ns0:r>
              <ns0:rPr>
                <ns0:rStyle ns0:val="IndexLink"/>
              </ns0:rPr>
              <ns0:tab/>
              <ns0:t>58</ns0:t>
            </ns0:r>
          </ns0:hyperlink>
        </ns0:p>
        <ns0:p>
          <ns0:pPr>
            <ns0:pStyle ns0:val="Contents1"/>
            <ns0:tabs>
              <ns0:tab ns0:val="clear" ns0:pos="9344"/>
              <ns0:tab ns0:val="right" ns0:pos="9355" ns0:leader="dot"/>
            </ns0:tabs>
            <ns0:rPr/>
          </ns0:pPr>
          <ns0:hyperlink ns0:anchor="__RefHeading___Toc10256_3013018603">
            <ns0:r>
              <ns0:rPr>
                <ns0:webHidden/>
                <ns0:rStyle ns0:val="IndexLink"/>
                <ns0:i ns0:val="false"/>
              </ns0:rPr>
              <ns0:t>Hình 3.10. Verifier phát hiện chứng thư đã bị thay đổi</ns0:t>
            </ns0:r>
            <ns0:r>
              <ns0:rPr>
                <ns0:rStyle ns0:val="IndexLink"/>
              </ns0:rPr>
              <ns0:tab/>
              <ns0:t>58</ns0:t>
            </ns0:r>
          </ns0:hyperlink>
        </ns0:p>
        <ns0:p>
          <ns0:pPr>
            <ns0:pStyle ns0:val="Contents1"/>
            <ns0:tabs>
              <ns0:tab ns0:val="clear" ns0:pos="9344"/>
              <ns0:tab ns0:val="right" ns0:pos="9355" ns0:leader="dot"/>
            </ns0:tabs>
            <ns0:rPr/>
          </ns0:pPr>
          <ns0:hyperlink ns0:anchor="__RefHeading___Toc10254_3013018603">
            <ns0:r>
              <ns0:rPr>
                <ns0:webHidden/>
                <ns0:rStyle ns0:val="IndexLink"/>
                <ns0:i ns0:val="false"/>
              </ns0:rPr>
              <ns0:t>Hình 3.11. Checker thu hồi chứng thư và hệ thống cập nhật trạng thái</ns0:t>
            </ns0:r>
            <ns0:r>
              <ns0:rPr>
                <ns0:rStyle ns0:val="IndexLink"/>
              </ns0:rPr>
              <ns0:tab/>
              <ns0:t>59</ns0:t>
            </ns0:r>
          </ns0:hyperlink>
        </ns0:p>
        <ns0:p>
          <ns0:pPr>
            <ns0:pStyle ns0:val="Contents1"/>
            <ns0:tabs>
              <ns0:tab ns0:val="clear" ns0:pos="9344"/>
              <ns0:tab ns0:val="right" ns0:pos="9355" ns0:leader="dot"/>
            </ns0:tabs>
            <ns0:rPr/>
          </ns0:pPr>
          <ns0:hyperlink ns0:anchor="__RefHeading___Toc10252_3013018603">
            <ns0:r>
              <ns0:rPr>
                <ns0:webHidden/>
                <ns0:rStyle ns0:val="IndexLink"/>
                <ns0:i ns0:val="false"/>
              </ns0:rPr>
              <ns0:t>Hình 3.12. Cổng Verify trả trạng thái REVOKED cho chứng thư gốc</ns0:t>
            </ns0:r>
            <ns0:r>
              <ns0:rPr>
                <ns0:rStyle ns0:val="IndexLink"/>
              </ns0:rPr>
              <ns0:tab/>
              <ns0:t>60</ns0:t>
            </ns0:r>
          </ns0:hyperlink>
        </ns0:p>
        <ns0:p>
          <ns0:pPr>
            <ns0:pStyle ns0:val="Contents1"/>
            <ns0:tabs>
              <ns0:tab ns0:val="clear" ns0:pos="9344"/>
              <ns0:tab ns0:val="right" ns0:pos="9355" ns0:leader="dot"/>
            </ns0:tabs>
            <ns0:rPr/>
          </ns0:pPr>
          <ns0:hyperlink ns0:anchor="__RefHeading___Toc10250_3013018603">
            <ns0:r>
              <ns0:rPr>
                <ns0:webHidden/>
                <ns0:rStyle ns0:val="IndexLink"/>
                <ns0:i ns0:val="false"/>
              </ns0:rPr>
              <ns0:t>Hình 3.13. Thời gian phát hành trung bình theo kích thước lô</ns0:t>
            </ns0:r>
            <ns0:r>
              <ns0:rPr>
                <ns0:rStyle ns0:val="IndexLink"/>
              </ns0:rPr>
              <ns0:tab/>
              <ns0:t>65</ns0:t>
            </ns0:r>
          </ns0:hyperlink>
        </ns0:p>
        <ns0:p>
          <ns0:pPr>
            <ns0:pStyle ns0:val="Contents1"/>
            <ns0:tabs>
              <ns0:tab ns0:val="clear" ns0:pos="9344"/>
              <ns0:tab ns0:val="right" ns0:pos="9355" ns0:leader="dot"/>
            </ns0:tabs>
            <ns0:rPr/>
          </ns0:pPr>
          <ns0:hyperlink ns0:anchor="__RefHeading___Toc10248_3013018603">
            <ns0:r>
              <ns0:rPr>
                <ns0:webHidden/>
                <ns0:rStyle ns0:val="IndexLink"/>
                <ns0:i ns0:val="false"/>
              </ns0:rPr>
              <ns0:t>Hình 3.14. Thông lượng và thời gian trung bình trên mỗi chứng thư</ns0:t>
            </ns0:r>
            <ns0:r>
              <ns0:rPr>
                <ns0:rStyle ns0:val="IndexLink"/>
              </ns0:rPr>
              <ns0:tab/>
              <ns0:t>65</ns0:t>
            </ns0:r>
          </ns0:hyperlink>
        </ns0:p>
        <ns0:p>
          <ns0:pPr>
            <ns0:pStyle ns0:val="Contents1"/>
            <ns0:tabs>
              <ns0:tab ns0:val="clear" ns0:pos="9344"/>
              <ns0:tab ns0:val="right" ns0:pos="9355" ns0:leader="dot"/>
            </ns0:tabs>
            <ns0:rPr/>
          </ns0:pPr>
          <ns0:hyperlink ns0:anchor="__RefHeading___Toc10246_3013018603">
            <ns0:r>
              <ns0:rPr>
                <ns0:webHidden/>
                <ns0:rStyle ns0:val="IndexLink"/>
                <ns0:i ns0:val="false"/>
              </ns0:rPr>
              <ns0:t>Hình 3.15. Mức sử dụng tài nguyên theo kích thước lô</ns0:t>
            </ns0:r>
            <ns0:r>
              <ns0:rPr>
                <ns0:rStyle ns0:val="IndexLink"/>
              </ns0:rPr>
              <ns0:tab/>
              <ns0:t>66</ns0:t>
            </ns0:r>
          </ns0:hyperlink>
          <ns0:r>
            <ns0:rPr>
              <ns0:rStyle ns0:val="IndexLink"/>
            </ns0:rPr>
            <ns0:fldChar ns0:fldCharType="end"/>
          </ns0:r>
        </ns0:p>
      </ns0:sdtContent>
    </ns0:sdt>
    <ns0:p>
      <ns0:pPr>
        <ns0:pStyle ns0:val="ReportIndexTitle"/>
        <ns0:keepNext ns0:val="true"/>
        <ns0:keepLines/>
        <ns0:rPr/>
      </ns0:pPr>
      <ns0:r>
        <ns0:rPr/>
        <ns0:t>DANH MỤC BẢNG</ns0:t>
      </ns0:r>
    </ns0:p>
    <ns0:sdt>
      <ns0:sdtPr>
        <ns0:docPartObj>
          <ns0:docPartGallery ns0:val="Table of Contents"/>
          <ns0:docPartUnique ns0:val="true"/>
        </ns0:docPartObj>
      </ns0:sdtPr>
      <ns0:sdtContent>
        <ns0:p>
          <ns0:pPr>
            <ns0:pStyle ns0:val="Contents1"/>
            <ns0:tabs>
              <ns0:tab ns0:val="clear" ns0:pos="9344"/>
              <ns0:tab ns0:val="right" ns0:pos="9355" ns0:leader="dot"/>
            </ns0:tabs>
            <ns0:rPr/>
          </ns0:pPr>
          <ns0:r>
            <ns0:fldChar ns0:fldCharType="begin"/>
          </ns0:r>
          <ns0:r>
            <ns0:rPr>
              <ns0:webHidden/>
              <ns0:rStyle ns0:val="IndexLink"/>
              <ns0:i ns0:val="false"/>
            </ns0:rPr>
            <ns0:instrText xml:space="preserve"> TOC \z \t "Report Table,1" \h</ns0:instrText>
          </ns0:r>
          <ns0:r>
            <ns0:rPr>
              <ns0:webHidden/>
              <ns0:rStyle ns0:val="IndexLink"/>
              <ns0:i ns0:val="false"/>
            </ns0:rPr>
            <ns0:fldChar ns0:fldCharType="separate"/>
          </ns0:r>
          <ns0:hyperlink ns0:anchor="__RefHeading___Toc10300_3013018603">
            <ns0:r>
              <ns0:rPr>
                <ns0:webHidden/>
                <ns0:rStyle ns0:val="IndexLink"/>
                <ns0:i ns0:val="false"/>
              </ns0:rPr>
              <ns0:t>Bảng 1.1. So sánh khái quát các mô hình triển khai Blockchain</ns0:t>
            </ns0:r>
            <ns0:r>
              <ns0:rPr>
                <ns0:rStyle ns0:val="IndexLink"/>
              </ns0:rPr>
              <ns0:tab/>
              <ns0:t>12</ns0:t>
            </ns0:r>
          </ns0:hyperlink>
        </ns0:p>
        <ns0:p>
          <ns0:pPr>
            <ns0:pStyle ns0:val="Contents1"/>
            <ns0:tabs>
              <ns0:tab ns0:val="clear" ns0:pos="9344"/>
              <ns0:tab ns0:val="right" ns0:pos="9355" ns0:leader="dot"/>
            </ns0:tabs>
            <ns0:rPr/>
          </ns0:pPr>
          <ns0:hyperlink ns0:anchor="__RefHeading___Toc10352_3013018603">
            <ns0:r>
              <ns0:rPr>
                <ns0:webHidden/>
                <ns0:rStyle ns0:val="IndexLink"/>
              </ns0:rPr>
              <ns0:t>Bảng 1.2. Đối chiếu các phương án quản lý và kiểm chứng văn bằng</ns0:t>
              <ns0:tab/>
              <ns0:t>18</ns0:t>
            </ns0:r>
          </ns0:hyperlink>
        </ns0:p>
        <ns0:p>
          <ns0:pPr>
            <ns0:pStyle ns0:val="Contents1"/>
            <ns0:tabs>
              <ns0:tab ns0:val="clear" ns0:pos="9344"/>
              <ns0:tab ns0:val="right" ns0:pos="9355" ns0:leader="dot"/>
            </ns0:tabs>
            <ns0:rPr/>
          </ns0:pPr>
          <ns0:hyperlink ns0:anchor="__RefHeading___Toc10350_3013018603">
            <ns0:r>
              <ns0:rPr>
                <ns0:webHidden/>
                <ns0:rStyle ns0:val="IndexLink"/>
                <ns0:i ns0:val="false"/>
              </ns0:rPr>
              <ns0:t>Bảng 2.1. Danh sách yêu cầu chức năng</ns0:t>
            </ns0:r>
            <ns0:r>
              <ns0:rPr>
                <ns0:rStyle ns0:val="IndexLink"/>
              </ns0:rPr>
              <ns0:tab/>
              <ns0:t>21</ns0:t>
            </ns0:r>
          </ns0:hyperlink>
        </ns0:p>
        <ns0:p>
          <ns0:pPr>
            <ns0:pStyle ns0:val="Contents1"/>
            <ns0:tabs>
              <ns0:tab ns0:val="clear" ns0:pos="9344"/>
              <ns0:tab ns0:val="right" ns0:pos="9355" ns0:leader="dot"/>
            </ns0:tabs>
            <ns0:rPr/>
          </ns0:pPr>
          <ns0:hyperlink ns0:anchor="__RefHeading___Toc10348_3013018603">
            <ns0:r>
              <ns0:rPr>
                <ns0:webHidden/>
                <ns0:rStyle ns0:val="IndexLink"/>
                <ns0:i ns0:val="false"/>
              </ns0:rPr>
              <ns0:t>Bảng 2.2. Đe dọa và kiểm soát</ns0:t>
            </ns0:r>
            <ns0:r>
              <ns0:rPr>
                <ns0:rStyle ns0:val="IndexLink"/>
              </ns0:rPr>
              <ns0:tab/>
              <ns0:t>23</ns0:t>
            </ns0:r>
          </ns0:hyperlink>
        </ns0:p>
        <ns0:p>
          <ns0:pPr>
            <ns0:pStyle ns0:val="Contents1"/>
            <ns0:tabs>
              <ns0:tab ns0:val="clear" ns0:pos="9344"/>
              <ns0:tab ns0:val="right" ns0:pos="9355" ns0:leader="dot"/>
            </ns0:tabs>
            <ns0:rPr/>
          </ns0:pPr>
          <ns0:hyperlink ns0:anchor="__RefHeading___Toc10346_3013018603">
            <ns0:r>
              <ns0:rPr>
                <ns0:webHidden/>
                <ns0:rStyle ns0:val="IndexLink"/>
                <ns0:i ns0:val="false"/>
              </ns0:rPr>
              <ns0:t>Bảng 2.3. Ý nghĩa trạng thái</ns0:t>
            </ns0:r>
            <ns0:r>
              <ns0:rPr>
                <ns0:rStyle ns0:val="IndexLink"/>
              </ns0:rPr>
              <ns0:tab/>
              <ns0:t>27</ns0:t>
            </ns0:r>
          </ns0:hyperlink>
        </ns0:p>
        <ns0:p>
          <ns0:pPr>
            <ns0:pStyle ns0:val="Contents1"/>
            <ns0:tabs>
              <ns0:tab ns0:val="clear" ns0:pos="9344"/>
              <ns0:tab ns0:val="right" ns0:pos="9355" ns0:leader="dot"/>
            </ns0:tabs>
            <ns0:rPr/>
          </ns0:pPr>
          <ns0:hyperlink ns0:anchor="__RefHeading___Toc10344_3013018603">
            <ns0:r>
              <ns0:rPr>
                <ns0:webHidden/>
                <ns0:rStyle ns0:val="IndexLink"/>
                <ns0:i ns0:val="false"/>
              </ns0:rPr>
              <ns0:t>Bảng 2.4. Mô hình dữ liệu chính</ns0:t>
            </ns0:r>
            <ns0:r>
              <ns0:rPr>
                <ns0:rStyle ns0:val="IndexLink"/>
              </ns0:rPr>
              <ns0:tab/>
              <ns0:t>32</ns0:t>
            </ns0:r>
          </ns0:hyperlink>
        </ns0:p>
        <ns0:p>
          <ns0:pPr>
            <ns0:pStyle ns0:val="Contents1"/>
            <ns0:tabs>
              <ns0:tab ns0:val="clear" ns0:pos="9344"/>
              <ns0:tab ns0:val="right" ns0:pos="9355" ns0:leader="dot"/>
            </ns0:tabs>
            <ns0:rPr/>
          </ns0:pPr>
          <ns0:hyperlink ns0:anchor="__RefHeading___Toc10342_3013018603">
            <ns0:r>
              <ns0:rPr>
                <ns0:webHidden/>
                <ns0:rStyle ns0:val="IndexLink"/>
                <ns0:i ns0:val="false"/>
              </ns0:rPr>
              <ns0:t>Bảng 2.5. API chính và quyền</ns0:t>
            </ns0:r>
            <ns0:r>
              <ns0:rPr>
                <ns0:rStyle ns0:val="IndexLink"/>
              </ns0:rPr>
              <ns0:tab/>
              <ns0:t>33</ns0:t>
            </ns0:r>
          </ns0:hyperlink>
        </ns0:p>
        <ns0:p>
          <ns0:pPr>
            <ns0:pStyle ns0:val="Contents1"/>
            <ns0:tabs>
              <ns0:tab ns0:val="clear" ns0:pos="9344"/>
              <ns0:tab ns0:val="right" ns0:pos="9355" ns0:leader="dot"/>
            </ns0:tabs>
            <ns0:rPr/>
          </ns0:pPr>
          <ns0:hyperlink ns0:anchor="__RefHeading___Toc10340_3013018603">
            <ns0:r>
              <ns0:rPr>
                <ns0:webHidden/>
                <ns0:rStyle ns0:val="IndexLink"/>
                <ns0:i ns0:val="false"/>
              </ns0:rPr>
              <ns0:t>Bảng 2.6. Tiêu chí chấp nhận</ns0:t>
            </ns0:r>
            <ns0:r>
              <ns0:rPr>
                <ns0:rStyle ns0:val="IndexLink"/>
              </ns0:rPr>
              <ns0:tab/>
              <ns0:t>36</ns0:t>
            </ns0:r>
          </ns0:hyperlink>
        </ns0:p>
        <ns0:p>
          <ns0:pPr>
            <ns0:pStyle ns0:val="Contents1"/>
            <ns0:tabs>
              <ns0:tab ns0:val="clear" ns0:pos="9344"/>
              <ns0:tab ns0:val="right" ns0:pos="9355" ns0:leader="dot"/>
            </ns0:tabs>
            <ns0:rPr/>
          </ns0:pPr>
          <ns0:hyperlink ns0:anchor="__RefHeading___Toc10338_3013018603">
            <ns0:r>
              <ns0:rPr>
                <ns0:webHidden/>
                <ns0:rStyle ns0:val="IndexLink"/>
                <ns0:i ns0:val="false"/>
              </ns0:rPr>
              <ns0:t>Bảng 3.1. Thành phần phần mềm của lượt tái kiểm chứng</ns0:t>
            </ns0:r>
            <ns0:r>
              <ns0:rPr>
                <ns0:rStyle ns0:val="IndexLink"/>
              </ns0:rPr>
              <ns0:tab/>
              <ns0:t>38</ns0:t>
            </ns0:r>
          </ns0:hyperlink>
        </ns0:p>
        <ns0:p>
          <ns0:pPr>
            <ns0:pStyle ns0:val="Contents1"/>
            <ns0:tabs>
              <ns0:tab ns0:val="clear" ns0:pos="9344"/>
              <ns0:tab ns0:val="right" ns0:pos="9355" ns0:leader="dot"/>
            </ns0:tabs>
            <ns0:rPr/>
          </ns0:pPr>
          <ns0:hyperlink ns0:anchor="__RefHeading___Toc10336_3013018603">
            <ns0:r>
              <ns0:rPr>
                <ns0:webHidden/>
                <ns0:rStyle ns0:val="IndexLink"/>
                <ns0:i ns0:val="false"/>
              </ns0:rPr>
              <ns0:t>Bảng 3.2. Nhóm cấu hình runtime và nguyên tắc bảo vệ</ns0:t>
            </ns0:r>
            <ns0:r>
              <ns0:rPr>
                <ns0:rStyle ns0:val="IndexLink"/>
              </ns0:rPr>
              <ns0:tab/>
              <ns0:t>43</ns0:t>
            </ns0:r>
          </ns0:hyperlink>
        </ns0:p>
        <ns0:p>
          <ns0:pPr>
            <ns0:pStyle ns0:val="Contents1"/>
            <ns0:tabs>
              <ns0:tab ns0:val="clear" ns0:pos="9344"/>
              <ns0:tab ns0:val="right" ns0:pos="9355" ns0:leader="dot"/>
            </ns0:tabs>
            <ns0:rPr/>
          </ns0:pPr>
          <ns0:hyperlink ns0:anchor="__RefHeading___Toc10334_3013018603">
            <ns0:r>
              <ns0:rPr>
                <ns0:webHidden/>
                <ns0:rStyle ns0:val="IndexLink"/>
                <ns0:i ns0:val="false"/>
              </ns0:rPr>
              <ns0:t>Bảng 3.3. Điều kiện hoàn thành giai đoạn triển khai</ns0:t>
            </ns0:r>
            <ns0:r>
              <ns0:rPr>
                <ns0:rStyle ns0:val="IndexLink"/>
              </ns0:rPr>
              <ns0:tab/>
              <ns0:t>47</ns0:t>
            </ns0:r>
          </ns0:hyperlink>
        </ns0:p>
        <ns0:p>
          <ns0:pPr>
            <ns0:pStyle ns0:val="Contents1"/>
            <ns0:tabs>
              <ns0:tab ns0:val="clear" ns0:pos="9344"/>
              <ns0:tab ns0:val="right" ns0:pos="9355" ns0:leader="dot"/>
            </ns0:tabs>
            <ns0:rPr/>
          </ns0:pPr>
          <ns0:hyperlink ns0:anchor="__RefHeading___Toc10332_3013018603">
            <ns0:r>
              <ns0:rPr>
                <ns0:webHidden/>
                <ns0:rStyle ns0:val="IndexLink"/>
                <ns0:i ns0:val="false"/>
              </ns0:rPr>
              <ns0:t>Bảng 3.4. Các thực thể dữ liệu trực tiếp tham gia luồng phát hành</ns0:t>
            </ns0:r>
            <ns0:r>
              <ns0:rPr>
                <ns0:rStyle ns0:val="IndexLink"/>
              </ns0:rPr>
              <ns0:tab/>
              <ns0:t>50</ns0:t>
            </ns0:r>
          </ns0:hyperlink>
        </ns0:p>
        <ns0:p>
          <ns0:pPr>
            <ns0:pStyle ns0:val="Contents1"/>
            <ns0:tabs>
              <ns0:tab ns0:val="clear" ns0:pos="9344"/>
              <ns0:tab ns0:val="right" ns0:pos="9355" ns0:leader="dot"/>
            </ns0:tabs>
            <ns0:rPr/>
          </ns0:pPr>
          <ns0:hyperlink ns0:anchor="__RefHeading___Toc10330_3013018603">
            <ns0:r>
              <ns0:rPr>
                <ns0:webHidden/>
                <ns0:rStyle ns0:val="IndexLink"/>
                <ns0:i ns0:val="false"/>
              </ns0:rPr>
              <ns0:t>Bảng 3.5. Kiểm soát an toàn và bằng chứng kiểm thử</ns0:t>
            </ns0:r>
            <ns0:r>
              <ns0:rPr>
                <ns0:rStyle ns0:val="IndexLink"/>
              </ns0:rPr>
              <ns0:tab/>
              <ns0:t>60</ns0:t>
            </ns0:r>
          </ns0:hyperlink>
        </ns0:p>
        <ns0:p>
          <ns0:pPr>
            <ns0:pStyle ns0:val="Contents1"/>
            <ns0:tabs>
              <ns0:tab ns0:val="clear" ns0:pos="9344"/>
              <ns0:tab ns0:val="right" ns0:pos="9355" ns0:leader="dot"/>
            </ns0:tabs>
            <ns0:rPr/>
          </ns0:pPr>
          <ns0:hyperlink ns0:anchor="__RefHeading___Toc10328_3013018603">
            <ns0:r>
              <ns0:rPr>
                <ns0:webHidden/>
                <ns0:rStyle ns0:val="IndexLink"/>
                <ns0:i ns0:val="false"/>
              </ns0:rPr>
              <ns0:t>Bảng 3.6. Kết quả kiểm thử tự động và E2E</ns0:t>
            </ns0:r>
            <ns0:r>
              <ns0:rPr>
                <ns0:rStyle ns0:val="IndexLink"/>
              </ns0:rPr>
              <ns0:tab/>
              <ns0:t>61</ns0:t>
            </ns0:r>
          </ns0:hyperlink>
        </ns0:p>
        <ns0:p>
          <ns0:pPr>
            <ns0:pStyle ns0:val="Contents1"/>
            <ns0:tabs>
              <ns0:tab ns0:val="clear" ns0:pos="9344"/>
              <ns0:tab ns0:val="right" ns0:pos="9355" ns0:leader="dot"/>
            </ns0:tabs>
            <ns0:rPr/>
          </ns0:pPr>
          <ns0:hyperlink ns0:anchor="__RefHeading___Toc10326_3013018603">
            <ns0:r>
              <ns0:rPr>
                <ns0:webHidden/>
                <ns0:rStyle ns0:val="IndexLink"/>
                <ns0:i ns0:val="false"/>
              </ns0:rPr>
              <ns0:t>Bảng 3.7. Chỉ số kiểm soát cuối của bộ bằng chứng</ns0:t>
            </ns0:r>
            <ns0:r>
              <ns0:rPr>
                <ns0:rStyle ns0:val="IndexLink"/>
              </ns0:rPr>
              <ns0:tab/>
              <ns0:t>62</ns0:t>
            </ns0:r>
          </ns0:hyperlink>
        </ns0:p>
        <ns0:p>
          <ns0:pPr>
            <ns0:pStyle ns0:val="Contents1"/>
            <ns0:tabs>
              <ns0:tab ns0:val="clear" ns0:pos="9344"/>
              <ns0:tab ns0:val="right" ns0:pos="9355" ns0:leader="dot"/>
            </ns0:tabs>
            <ns0:rPr/>
          </ns0:pPr>
          <ns0:hyperlink ns0:anchor="__RefHeading___Toc10324_3013018603">
            <ns0:r>
              <ns0:rPr>
                <ns0:webHidden/>
                <ns0:rStyle ns0:val="IndexLink"/>
                <ns0:i ns0:val="false"/>
              </ns0:rPr>
              <ns0:t>Bảng 3.8. Kết quả Kịch bản 1</ns0:t>
            </ns0:r>
            <ns0:r>
              <ns0:rPr>
                <ns0:rStyle ns0:val="IndexLink"/>
              </ns0:rPr>
              <ns0:tab/>
              <ns0:t>63</ns0:t>
            </ns0:r>
          </ns0:hyperlink>
        </ns0:p>
        <ns0:p>
          <ns0:pPr>
            <ns0:pStyle ns0:val="Contents1"/>
            <ns0:tabs>
              <ns0:tab ns0:val="clear" ns0:pos="9344"/>
              <ns0:tab ns0:val="right" ns0:pos="9355" ns0:leader="dot"/>
            </ns0:tabs>
            <ns0:rPr/>
          </ns0:pPr>
          <ns0:hyperlink ns0:anchor="__RefHeading___Toc10322_3013018603">
            <ns0:r>
              <ns0:rPr>
                <ns0:webHidden/>
                <ns0:rStyle ns0:val="IndexLink"/>
                <ns0:i ns0:val="false"/>
              </ns0:rPr>
              <ns0:t>Bảng 3.9. Chín lần chạy hiệu năng tái kiểm chứng</ns0:t>
            </ns0:r>
            <ns0:r>
              <ns0:rPr>
                <ns0:rStyle ns0:val="IndexLink"/>
              </ns0:rPr>
              <ns0:tab/>
              <ns0:t>64</ns0:t>
            </ns0:r>
          </ns0:hyperlink>
        </ns0:p>
        <ns0:p>
          <ns0:pPr>
            <ns0:pStyle ns0:val="Contents1"/>
            <ns0:tabs>
              <ns0:tab ns0:val="clear" ns0:pos="9344"/>
              <ns0:tab ns0:val="right" ns0:pos="9355" ns0:leader="dot"/>
            </ns0:tabs>
            <ns0:rPr/>
          </ns0:pPr>
          <ns0:hyperlink ns0:anchor="__RefHeading___Toc10320_3013018603">
            <ns0:r>
              <ns0:rPr>
                <ns0:webHidden/>
                <ns0:rStyle ns0:val="IndexLink"/>
                <ns0:i ns0:val="false"/>
              </ns0:rPr>
              <ns0:t>Bảng 3.10. Tổng hợp theo kích thước lô</ns0:t>
            </ns0:r>
            <ns0:r>
              <ns0:rPr>
                <ns0:rStyle ns0:val="IndexLink"/>
              </ns0:rPr>
              <ns0:tab/>
              <ns0:t>64</ns0:t>
            </ns0:r>
          </ns0:hyperlink>
        </ns0:p>
        <ns0:p>
          <ns0:pPr>
            <ns0:pStyle ns0:val="Contents1"/>
            <ns0:tabs>
              <ns0:tab ns0:val="clear" ns0:pos="9344"/>
              <ns0:tab ns0:val="right" ns0:pos="9355" ns0:leader="dot"/>
            </ns0:tabs>
            <ns0:rPr/>
          </ns0:pPr>
          <ns0:hyperlink ns0:anchor="__RefHeading___Toc10318_3013018603">
            <ns0:r>
              <ns0:rPr>
                <ns0:webHidden/>
                <ns0:rStyle ns0:val="IndexLink"/>
                <ns0:i ns0:val="false"/>
              </ns0:rPr>
              <ns0:t>Bảng 3.11. Tài nguyên hệ thống theo kích thước lô</ns0:t>
            </ns0:r>
            <ns0:r>
              <ns0:rPr>
                <ns0:rStyle ns0:val="IndexLink"/>
              </ns0:rPr>
              <ns0:tab/>
              <ns0:t>65</ns0:t>
            </ns0:r>
          </ns0:hyperlink>
        </ns0:p>
        <ns0:p>
          <ns0:pPr>
            <ns0:pStyle ns0:val="Contents1"/>
            <ns0:tabs>
              <ns0:tab ns0:val="clear" ns0:pos="9344"/>
              <ns0:tab ns0:val="right" ns0:pos="9355" ns0:leader="dot"/>
            </ns0:tabs>
            <ns0:rPr/>
          </ns0:pPr>
          <ns0:hyperlink ns0:anchor="__RefHeading___Toc10316_3013018603">
            <ns0:r>
              <ns0:rPr>
                <ns0:webHidden/>
                <ns0:rStyle ns0:val="IndexLink"/>
                <ns0:i ns0:val="false"/>
              </ns0:rPr>
              <ns0:t>Bảng 3.12. Kết quả kiểm toán tệp kết quả</ns0:t>
            </ns0:r>
            <ns0:r>
              <ns0:rPr>
                <ns0:rStyle ns0:val="IndexLink"/>
              </ns0:rPr>
              <ns0:tab/>
              <ns0:t>66</ns0:t>
            </ns0:r>
          </ns0:hyperlink>
        </ns0:p>
        <ns0:p>
          <ns0:pPr>
            <ns0:pStyle ns0:val="Contents1"/>
            <ns0:tabs>
              <ns0:tab ns0:val="clear" ns0:pos="9344"/>
              <ns0:tab ns0:val="right" ns0:pos="9355" ns0:leader="dot"/>
            </ns0:tabs>
            <ns0:rPr/>
          </ns0:pPr>
          <ns0:hyperlink ns0:anchor="__RefHeading___Toc10314_3013018603">
            <ns0:r>
              <ns0:rPr>
                <ns0:webHidden/>
                <ns0:rStyle ns0:val="IndexLink"/>
                <ns0:i ns0:val="false"/>
              </ns0:rPr>
              <ns0:t>Bảng 3.13. Kết quả Kịch bản 3</ns0:t>
            </ns0:r>
            <ns0:r>
              <ns0:rPr>
                <ns0:rStyle ns0:val="IndexLink"/>
              </ns0:rPr>
              <ns0:tab/>
              <ns0:t>67</ns0:t>
            </ns0:r>
          </ns0:hyperlink>
        </ns0:p>
        <ns0:p>
          <ns0:pPr>
            <ns0:pStyle ns0:val="Contents1"/>
            <ns0:tabs>
              <ns0:tab ns0:val="clear" ns0:pos="9344"/>
              <ns0:tab ns0:val="right" ns0:pos="9355" ns0:leader="dot"/>
            </ns0:tabs>
            <ns0:rPr/>
          </ns0:pPr>
          <ns0:hyperlink ns0:anchor="__RefHeading___Toc10312_3013018603">
            <ns0:r>
              <ns0:rPr>
                <ns0:webHidden/>
                <ns0:rStyle ns0:val="IndexLink"/>
                <ns0:i ns0:val="false"/>
              </ns0:rPr>
              <ns0:t>Bảng 3.14. Một số kiểm tra E2E bổ sung của phiên bản hiện tại</ns0:t>
            </ns0:r>
            <ns0:r>
              <ns0:rPr>
                <ns0:rStyle ns0:val="IndexLink"/>
              </ns0:rPr>
              <ns0:tab/>
              <ns0:t>68</ns0:t>
            </ns0:r>
          </ns0:hyperlink>
        </ns0:p>
        <ns0:p>
          <ns0:pPr>
            <ns0:pStyle ns0:val="Contents1"/>
            <ns0:tabs>
              <ns0:tab ns0:val="clear" ns0:pos="9344"/>
              <ns0:tab ns0:val="right" ns0:pos="9355" ns0:leader="dot"/>
            </ns0:tabs>
            <ns0:rPr/>
          </ns0:pPr>
          <ns0:hyperlink ns0:anchor="__RefHeading___Toc10310_3013018603">
            <ns0:r>
              <ns0:rPr>
                <ns0:webHidden/>
                <ns0:rStyle ns0:val="IndexLink"/>
                <ns0:i ns0:val="false"/>
              </ns0:rPr>
              <ns0:t>Bảng 3.15. Đối chiếu yêu cầu chính và bằng chứng</ns0:t>
            </ns0:r>
            <ns0:r>
              <ns0:rPr>
                <ns0:rStyle ns0:val="IndexLink"/>
              </ns0:rPr>
              <ns0:tab/>
              <ns0:t>68</ns0:t>
            </ns0:r>
          </ns0:hyperlink>
        </ns0:p>
        <ns0:p>
          <ns0:pPr>
            <ns0:pStyle ns0:val="Contents1"/>
            <ns0:tabs>
              <ns0:tab ns0:val="clear" ns0:pos="9344"/>
              <ns0:tab ns0:val="right" ns0:pos="9355" ns0:leader="dot"/>
            </ns0:tabs>
            <ns0:rPr/>
          </ns0:pPr>
          <ns0:hyperlink ns0:anchor="__RefHeading___Toc10308_3013018603">
            <ns0:r>
              <ns0:rPr>
                <ns0:webHidden/>
                <ns0:rStyle ns0:val="IndexLink"/>
              </ns0:rPr>
              <ns0:t>Bảng PL1.1. API chính của nguyên mẫu</ns0:t>
              <ns0:tab/>
              <ns0:t>76</ns0:t>
            </ns0:r>
          </ns0:hyperlink>
        </ns0:p>
        <ns0:p>
          <ns0:pPr>
            <ns0:pStyle ns0:val="Contents1"/>
            <ns0:tabs>
              <ns0:tab ns0:val="clear" ns0:pos="9344"/>
              <ns0:tab ns0:val="right" ns0:pos="9355" ns0:leader="dot"/>
            </ns0:tabs>
            <ns0:rPr/>
          </ns0:pPr>
          <ns0:hyperlink ns0:anchor="__RefHeading___Toc10306_3013018603">
            <ns0:r>
              <ns0:rPr>
                <ns0:webHidden/>
                <ns0:rStyle ns0:val="IndexLink"/>
              </ns0:rPr>
              <ns0:t>Bảng PL2.1. Nhóm cấu hình và mức nhạy cảm</ns0:t>
              <ns0:tab/>
              <ns0:t>77</ns0:t>
            </ns0:r>
          </ns0:hyperlink>
        </ns0:p>
        <ns0:p>
          <ns0:pPr>
            <ns0:pStyle ns0:val="Contents1"/>
            <ns0:tabs>
              <ns0:tab ns0:val="clear" ns0:pos="9344"/>
              <ns0:tab ns0:val="right" ns0:pos="9355" ns0:leader="dot"/>
            </ns0:tabs>
            <ns0:rPr/>
          </ns0:pPr>
          <ns0:hyperlink ns0:anchor="__RefHeading___Toc10304_3013018603">
            <ns0:r>
              <ns0:rPr>
                <ns0:webHidden/>
                <ns0:rStyle ns0:val="IndexLink"/>
              </ns0:rPr>
              <ns0:t>Bảng PL4.1. Thành phần bộ bằng chứng và mục đích</ns0:t>
              <ns0:tab/>
              <ns0:t>80</ns0:t>
            </ns0:r>
          </ns0:hyperlink>
        </ns0:p>
        <ns0:p>
          <ns0:pPr>
            <ns0:pStyle ns0:val="Contents1"/>
            <ns0:tabs>
              <ns0:tab ns0:val="clear" ns0:pos="9344"/>
              <ns0:tab ns0:val="right" ns0:pos="9355" ns0:leader="dot"/>
            </ns0:tabs>
            <ns0:rPr/>
          </ns0:pPr>
          <ns0:hyperlink ns0:anchor="__RefHeading___Toc10302_3013018603">
            <ns0:r>
              <ns0:rPr>
                <ns0:webHidden/>
                <ns0:rStyle ns0:val="IndexLink"/>
              </ns0:rPr>
              <ns0:t>Bảng PL5.1. Ma trận truy vết yêu cầu và bằng chứng</ns0:t>
              <ns0:tab/>
              <ns0:t>81</ns0:t>
            </ns0:r>
          </ns0:hyperlink>
          <ns0:r>
            <ns0:rPr>
              <ns0:rStyle ns0:val="IndexLink"/>
            </ns0:rPr>
            <ns0:fldChar ns0:fldCharType="end"/>
          </ns0:r>
        </ns0:p>
      </ns0:sdtContent>
    </ns0:sdt>
    <ns0:p>
      <ns0:pPr>
        <ns0:pStyle ns0:val="ReportUnnumbered"/>
        <ns0:keepNext ns0:val="true"/>
        <ns0:keepLines ns0:val="false"/>
        <ns0:widowControl/>
        <ns0:spacing ns0:lineRule="auto" ns0:line="312" ns0:before="0" ns0:after="0"/>
        <ns0:ind ns0:start="0" ns0:end="0" ns0:hanging="0"/>
        <ns0:jc ns0:val="center"/>
        <ns0:rPr/>
      </ns0:pPr>
      <ns0:r>
        <ns0:br ns0:type="page"/>
      </ns0:r>
      <ns0:bookmarkStart ns0:id="0" ns0:name="__RefHeading___Toc10218_3013018603"/>
      <ns0:bookmarkStart ns0:id="1" ns0:name="report_target_3000"/>
      <ns0:bookmarkStart ns0:id="2" ns0:name="_Toc235085792"/>
      <ns0:bookmarkStart ns0:id="3" ns0:name="_Toc44360912"/>
      <ns0:bookmarkStart ns0:id="4" ns0:name="_Toc56862576"/>
      <ns0:bookmarkStart ns0:id="5" ns0:name="_Toc452402264"/>
      <ns0:bookmarkEnd ns0:id="0"/>
      <ns0:bookmarkEnd ns0:id="2"/>
      <ns0:bookmarkEnd ns0:id="3"/>
      <ns0:bookmarkEnd ns0:id="4"/>
      <ns0:bookmarkEnd ns0:id="5"/>
      <ns0:r>
        <ns0:rPr>
          <ns0:rFonts ns0:eastAsia="Times New Roman" ns0:cs="Times New Roman"/>
          <ns0:b/>
          <ns0:color ns0:val="000000"/>
          <ns0:sz ns0:val="28"/>
        </ns0:rPr>
        <ns0:t>LỜI CẢM ƠN</ns0:t>
      </ns0:r>
      <ns0:bookmarkEnd ns0:id="1"/>
    </ns0:p>
    <ns0:p>
      <ns0:pPr>
        <ns0:pStyle ns0:val="Normal"/>
        <ns0:keepNext ns0:val="false"/>
        <ns0:keepLines ns0:val="false"/>
        <ns0:widowControl/>
        <ns0:tabs>
          <ns0:tab ns0:val="clear" ns0:pos="706"/>
          <ns0:tab ns0:val="left" ns0:pos="1800" ns0:leader="none"/>
        </ns0:tabs>
        <ns0:spacing ns0:lineRule="auto" ns0:line="312" ns0:before="0" ns0:after="0"/>
        <ns0:ind ns0:start="0" ns0:end="0" ns0:firstLine="709"/>
        <ns0:jc ns0:val="both"/>
        <ns0:rPr>
          <ns0:lang ns0:eastAsia="en-AU"/>
        </ns0:rPr>
      </ns0:pPr>
      <ns0:r>
        <ns0:rPr>
          <ns0:rFonts ns0:eastAsia="Times New Roman" ns0:cs="Times New Roman"/>
          <ns0:color ns0:val="000000"/>
          <ns0:sz ns0:val="28"/>
        </ns0:rPr>
        <ns0:t>Trong quá trình thực hiện đồ án tốt nghiệp, em đã nhận được sự hướng dẫn tận tình của TS. Trần Trung – Giảng viên Khoa Công nghệ thông tin, Trường Đại học Điện lực. Em trân trọng cảm ơn ThS. Nguyễn Đức Ngân – Giảng viên Khoa An toàn thông tin, Học viện Kỹ thuật Mật mã – cùng Hệ Quản lý sinh viên đã hỗ trợ em trong quá trình học tập và hoàn thiện đồ án. Em cũng chân thành cảm ơn gia đình và bạn bè đã luôn động viên, tạo điều kiện để em hoàn thành công việc này.</ns0:t>
      </ns0:r>
    </ns0:p>
    <ns0:tbl>
      <ns0:tblPr>
        <ns0:tblW ns0:w="9354" ns0:type="dxa"/>
        <ns0:jc ns0:val="center"/>
        <ns0:tblInd ns0:w="0" ns0:type="dxa"/>
        <ns0:tblLayout ns0:type="fixed"/>
        <ns0:tblCellMar>
          <ns0:top ns0:w="75" ns0:type="dxa"/>
          <ns0:start ns0:w="85" ns0:type="dxa"/>
          <ns0:bottom ns0:w="75" ns0:type="dxa"/>
          <ns0:end ns0:w="85" ns0:type="dxa"/>
        </ns0:tblCellMar>
        <ns0:tblLook ns0:val="04a0" ns0:noHBand="0" ns0:noVBand="1" ns0:firstColumn="1" ns0:lastRow="0" ns0:lastColumn="0" ns0:firstRow="1"/>
      </ns0:tblPr>
      <ns0:tblGrid>
        <ns0:gridCol ns0:w="4677"/>
        <ns0:gridCol ns0:w="4676"/>
      </ns0:tblGrid>
      <ns0:tr>
        <ns0:trPr>
          <ns0:tblHeader ns0:val="true"/>
          <ns0:cantSplit ns0:val="true"/>
        </ns0:trPr>
        <ns0:tc>
          <ns0:tcPr>
            <ns0:tcW ns0:w="4677" ns0:type="dxa"/>
            <ns0:tcBorders/>
            <ns0:shd ns0:fill="FFFFFF"/>
            <ns0:vAlign ns0:val="center"/>
          </ns0:tcPr>
          <ns0:p>
            <ns0:pPr>
              <ns0:pStyle ns0:val="TableCenter"/>
              <ns0:keepNext ns0:val="false"/>
              <ns0:keepLines/>
              <ns0:widowControl ns0:val="false"/>
              <ns0:tabs>
                <ns0:tab ns0:val="clear" ns0:pos="706"/>
                <ns0:tab ns0:val="left" ns0:pos="1800" ns0:leader="none"/>
              </ns0:tabs>
              <ns0:spacing ns0:lineRule="auto" ns0:line="276" ns0:before="0" ns0:after="0"/>
              <ns0:ind ns0:start="0" ns0:end="0" ns0:hanging="0"/>
              <ns0:jc ns0:val="center"/>
              <ns0:rPr/>
            </ns0:pPr>
            <ns0:r>
              <ns0:rPr/>
            </ns0:r>
          </ns0:p>
        </ns0:tc>
        <ns0:tc>
          <ns0:tcPr>
            <ns0:tcW ns0:w="4676" ns0:type="dxa"/>
            <ns0:tcBorders/>
            <ns0:shd ns0:fill="FFFFFF"/>
            <ns0:vAlign ns0:val="center"/>
          </ns0:tcPr>
          <ns0:p>
            <ns0:pPr>
              <ns0:pStyle ns0:val="TableCenter"/>
              <ns0:keepNext ns0:val="false"/>
              <ns0:keepLines/>
              <ns0:widowControl ns0:val="false"/>
              <ns0:tabs>
                <ns0:tab ns0:val="clear" ns0:pos="706"/>
                <ns0:tab ns0:val="left" ns0:pos="1800" ns0:leader="none"/>
              </ns0:tabs>
              <ns0:spacing ns0:lineRule="auto" ns0:line="276" ns0:before="0" ns0:after="0"/>
              <ns0:ind ns0:start="0" ns0:end="0" ns0:hanging="0"/>
              <ns0:jc ns0:val="center"/>
              <ns0:rPr>
                <ns0:rStyle ns0:val="Strong"/>
              </ns0:rPr>
            </ns0:pPr>
            <ns0:r>
              <ns0:rPr>
                <ns0:rStyle ns0:val="Strong"/>
                <ns0:rFonts ns0:eastAsia="Times New Roman" ns0:cs="Times New Roman"/>
                <ns0:b/>
                <ns0:color ns0:val="000000"/>
                <ns0:sz ns0:val="28"/>
              </ns0:rPr>
              <ns0:t>SINH VIÊN THỰC HIỆN ĐỒ ÁN</ns0:t>
            </ns0:r>
          </ns0:p>
          <ns0:p>
            <ns0:pPr>
              <ns0:pStyle ns0:val="TableCenter"/>
              <ns0:keepNext ns0:val="false"/>
              <ns0:keepLines/>
              <ns0:widowControl ns0:val="false"/>
              <ns0:tabs>
                <ns0:tab ns0:val="clear" ns0:pos="706"/>
                <ns0:tab ns0:val="left" ns0:pos="1800" ns0:leader="none"/>
              </ns0:tabs>
              <ns0:spacing ns0:lineRule="auto" ns0:line="276" ns0:before="0" ns0:after="0"/>
              <ns0:ind ns0:start="0" ns0:end="0" ns0:hanging="0"/>
              <ns0:jc ns0:val="center"/>
              <ns0:rPr/>
            </ns0:pPr>
            <ns0:r>
              <ns0:rPr/>
            </ns0:r>
          </ns0:p>
          <ns0:p>
            <ns0:pPr>
              <ns0:pStyle ns0:val="TableCenter"/>
              <ns0:keepNext ns0:val="false"/>
              <ns0:keepLines/>
              <ns0:widowControl ns0:val="false"/>
              <ns0:tabs>
                <ns0:tab ns0:val="clear" ns0:pos="706"/>
                <ns0:tab ns0:val="left" ns0:pos="1800" ns0:leader="none"/>
              </ns0:tabs>
              <ns0:spacing ns0:lineRule="auto" ns0:line="276" ns0:before="0" ns0:after="0"/>
              <ns0:ind ns0:start="0" ns0:end="0" ns0:hanging="0"/>
              <ns0:jc ns0:val="center"/>
              <ns0:rPr/>
            </ns0:pPr>
            <ns0:r>
              <ns0:rPr/>
            </ns0:r>
          </ns0:p>
          <ns0:p>
            <ns0:pPr>
              <ns0:pStyle ns0:val="TableCenter"/>
              <ns0:keepNext ns0:val="false"/>
              <ns0:keepLines/>
              <ns0:widowControl ns0:val="false"/>
              <ns0:tabs>
                <ns0:tab ns0:val="clear" ns0:pos="706"/>
                <ns0:tab ns0:val="left" ns0:pos="1800" ns0:leader="none"/>
              </ns0:tabs>
              <ns0:spacing ns0:lineRule="auto" ns0:line="276" ns0:before="0" ns0:after="0"/>
              <ns0:ind ns0:start="0" ns0:end="0" ns0:hanging="0"/>
              <ns0:jc ns0:val="center"/>
              <ns0:rPr/>
            </ns0:pPr>
            <ns0:r>
              <ns0:rPr/>
            </ns0:r>
          </ns0:p>
          <ns0:p>
            <ns0:pPr>
              <ns0:pStyle ns0:val="TableCenter"/>
              <ns0:keepNext ns0:val="false"/>
              <ns0:keepLines/>
              <ns0:widowControl ns0:val="false"/>
              <ns0:tabs>
                <ns0:tab ns0:val="clear" ns0:pos="706"/>
                <ns0:tab ns0:val="left" ns0:pos="1800" ns0:leader="none"/>
              </ns0:tabs>
              <ns0:spacing ns0:lineRule="auto" ns0:line="276" ns0:before="0" ns0:after="0"/>
              <ns0:ind ns0:start="0" ns0:end="0" ns0:hanging="0"/>
              <ns0:jc ns0:val="center"/>
              <ns0:rPr>
                <ns0:lang ns0:val="vi-VN"/>
              </ns0:rPr>
            </ns0:pPr>
            <ns0:r>
              <ns0:rPr>
                <ns0:rFonts ns0:eastAsia="Times New Roman" ns0:cs="Times New Roman"/>
                <ns0:b/>
                <ns0:color ns0:val="000000"/>
                <ns0:sz ns0:val="28"/>
              </ns0:rPr>
              <ns0:t>Phạm</ns0:t>
            </ns0:r>
            <ns0:r>
              <ns0:rPr>
                <ns0:rFonts ns0:eastAsia="Times New Roman" ns0:cs="Times New Roman"/>
                <ns0:b/>
                <ns0:color ns0:val="000000"/>
                <ns0:sz ns0:val="28"/>
                <ns0:lang ns0:val="vi-VN"/>
              </ns0:rPr>
              <ns0:t xml:space="preserve"> Đức Khải</ns0:t>
            </ns0:r>
          </ns0:p>
        </ns0:tc>
      </ns0:tr>
    </ns0:tbl>
    <ns0:p>
      <ns0:pPr>
        <ns0:pStyle ns0:val="ReportUnnumbered"/>
        <ns0:keepNext ns0:val="true"/>
        <ns0:keepLines ns0:val="false"/>
        <ns0:widowControl/>
        <ns0:tabs>
          <ns0:tab ns0:val="clear" ns0:pos="706"/>
          <ns0:tab ns0:val="left" ns0:pos="1800" ns0:leader="none"/>
        </ns0:tabs>
        <ns0:spacing ns0:lineRule="auto" ns0:line="312" ns0:before="0" ns0:after="0"/>
        <ns0:ind ns0:start="0" ns0:end="0" ns0:hanging="0"/>
        <ns0:jc ns0:val="center"/>
        <ns0:rPr/>
      </ns0:pPr>
      <ns0:r>
        <ns0:br ns0:type="page"/>
      </ns0:r>
      <ns0:bookmarkStart ns0:id="6" ns0:name="__RefHeading___Toc10226_3013018603"/>
      <ns0:bookmarkStart ns0:id="7" ns0:name="report_target_3001"/>
      <ns0:bookmarkStart ns0:id="8" ns0:name="_Toc56862577"/>
      <ns0:bookmarkStart ns0:id="9" ns0:name="_Toc235085793"/>
      <ns0:bookmarkStart ns0:id="10" ns0:name="_Toc44360913"/>
      <ns0:bookmarkStart ns0:id="11" ns0:name="_Toc452402265"/>
      <ns0:bookmarkEnd ns0:id="6"/>
      <ns0:bookmarkEnd ns0:id="8"/>
      <ns0:bookmarkEnd ns0:id="9"/>
      <ns0:bookmarkEnd ns0:id="10"/>
      <ns0:bookmarkEnd ns0:id="11"/>
      <ns0:r>
        <ns0:rPr>
          <ns0:rFonts ns0:eastAsia="Times New Roman" ns0:cs="Times New Roman"/>
          <ns0:b/>
          <ns0:color ns0:val="000000"/>
          <ns0:sz ns0:val="28"/>
        </ns0:rPr>
        <ns0:t>LỜI NÓI ĐẦU</ns0:t>
      </ns0:r>
      <ns0:bookmarkEnd ns0:id="7"/>
    </ns0:p>
    <ns0:p>
      <ns0:pPr>
        <ns0:pStyle ns0:val="Normal"/>
        <ns0:keepNext ns0:val="false"/>
        <ns0:keepLines ns0:val="false"/>
        <ns0:widowControl/>
        <ns0:tabs>
          <ns0:tab ns0:val="clear" ns0:pos="706"/>
          <ns0:tab ns0:val="left" ns0:pos="1800" ns0:leader="none"/>
        </ns0:tabs>
        <ns0:spacing ns0:lineRule="auto" ns0:line="312" ns0:before="0" ns0:after="0"/>
        <ns0:ind ns0:start="0" ns0:end="0" ns0:firstLine="709"/>
        <ns0:jc ns0:val="both"/>
        <ns0:rPr/>
      </ns0:pPr>
      <ns0:r>
        <ns0:rPr>
          <ns0:rFonts ns0:eastAsia="Times New Roman" ns0:cs="Times New Roman"/>
          <ns0:color ns0:val="000000"/>
          <ns0:sz ns0:val="28"/>
        </ns0:rPr>
        <ns0:t>Chuyển đổi số trong giáo dục làm cho hồ sơ học tập, văn bằng và chứng chỉ ngày càng được tạo, trao đổi và xác minh trên môi trường mạng. Cơ sở dữ liệu tập trung vẫn là thành phần cần thiết để quản lý nghiệp vụ, nhưng việc xác minh bởi bên thứ ba thường phụ thuộc vào cổng tra cứu của đơn vị cấp hoặc quy trình đối soát thủ công. Khi dữ liệu bị sửa trái phép, bản sao bị làm giả hoặc dịch vụ tra cứu gián đoạn, việc đánh giá nguồn gốc và trạng thái hiệu lực của tài liệu trở nên khó khăn. Vì vậy, bài toán quản lý văn bằng không chỉ là số hóa tài liệu mà còn phải bảo đảm tính toàn vẹn, khả năng truy vết, phân tách thẩm quyền và cơ chế xác minh độc lập.</ns0:t>
      </ns0:r>
    </ns0:p>
    <ns0:p>
      <ns0:pPr>
        <ns0:pStyle ns0:val="Normal"/>
        <ns0:keepNext ns0:val="false"/>
        <ns0:keepLines ns0:val="false"/>
        <ns0:widowControl/>
        <ns0:tabs>
          <ns0:tab ns0:val="clear" ns0:pos="706"/>
          <ns0:tab ns0:val="left" ns0:pos="1800" ns0:leader="none"/>
        </ns0:tabs>
        <ns0:spacing ns0:lineRule="auto" ns0:line="312" ns0:before="0" ns0:after="0"/>
        <ns0:ind ns0:start="0" ns0:end="0" ns0:firstLine="709"/>
        <ns0:jc ns0:val="both"/>
        <ns0:rPr/>
      </ns0:pPr>
      <ns0:r>
        <ns0:rPr>
          <ns0:rFonts ns0:eastAsia="Times New Roman" ns0:cs="Times New Roman"/>
          <ns0:color ns0:val="000000"/>
          <ns0:sz ns0:val="28"/>
        </ns0:rPr>
        <ns0:t>Blockchain cung cấp một cơ chế ghi nhận bằng chứng khó sửa đổi hồi tố khi được kết hợp đúng với hàm băm, chữ ký số, cây Merkle và quy tắc đồng thuận [1], [2]. Trong hệ sinh thái Blockcerts, dữ liệu đầy đủ của chứng thư được giữ ngoài chuỗi, còn giá trị đại diện của một lô có thể được neo lên blockchain để hỗ trợ kiểm tra độc lập [11], [14]. Cách tiếp cận này không thay thế cơ sở dữ liệu nghiệp vụ và cũng không bảo đảm dữ liệu đầu vào là đúng; đơn vị phát hành vẫn chịu trách nhiệm về danh tính, quyền phê duyệt, quản lý khóa và quyết định thu hồi.</ns0:t>
      </ns0:r>
    </ns0:p>
    <ns0:p>
      <ns0:pPr>
        <ns0:pStyle ns0:val="Normal"/>
        <ns0:keepNext ns0:val="false"/>
        <ns0:keepLines ns0:val="false"/>
        <ns0:widowControl/>
        <ns0:tabs>
          <ns0:tab ns0:val="clear" ns0:pos="706"/>
          <ns0:tab ns0:val="left" ns0:pos="1800" ns0:leader="none"/>
        </ns0:tabs>
        <ns0:spacing ns0:lineRule="auto" ns0:line="312" ns0:before="0" ns0:after="0"/>
        <ns0:ind ns0:start="0" ns0:end="0" ns0:firstLine="709"/>
        <ns0:jc ns0:val="both"/>
        <ns0:rPr/>
      </ns0:pPr>
      <ns0:r>
        <ns0:rPr>
          <ns0:rFonts ns0:eastAsia="Times New Roman" ns0:cs="Times New Roman"/>
          <ns0:color ns0:val="000000"/>
          <ns0:sz ns0:val="28"/>
        </ns0:rPr>
        <ns0:t>Tại Việt Nam, Thông tư 10/2026/TT-BGDĐT đã bổ sung khuôn khổ đối với văn bằng, chứng chỉ số và hoạt động quản lý, khai thác, xác minh thông tin văn bằng, chứng chỉ [25]. Đồng thời, Luật Bảo vệ dữ liệu cá nhân số 91/2025/QH15 và Nghị định 356/2025/NĐ-CP đặt ra yêu cầu đối với việc xử lý dữ liệu cá nhân [26], [27]. Vì vậy, nguyên mẫu trong đồ án được định vị là một lớp kỹ thuật hỗ trợ phát hành và xác minh chứng thư Blockcerts, không tự tạo ra giá trị pháp lý cho văn bằng số. Dữ liệu cá nhân chi tiết được giữ ngoài blockchain; môi trường thực nghiệm sử dụng Bitcoin regtest để kiểm chứng logic mà không phát sinh giao dịch tài chính thật [18].</ns0:t>
      </ns0:r>
    </ns0:p>
    <ns0:p>
      <ns0:pPr>
        <ns0:sectPr>
          <ns0:headerReference ns0:type="default" ns5:id="rId6"/>
          <ns0:footerReference ns0:type="default" ns5:id="rId7"/>
          <ns0:type ns0:val="nextPage"/>
          <ns0:pgSz ns0:w="11906" ns0:h="16838"/>
          <ns0:pgMar ns0:left="1701" ns0:right="850" ns0:gutter="0" ns0:header="709" ns0:top="1134" ns0:footer="709" ns0:bottom="1134"/>
          <ns0:pgNumType ns0:start="1" ns0:fmt="lowerRoman"/>
          <ns0:formProt ns0:val="false"/>
          <ns0:textDirection ns0:val="lrTb"/>
          <ns0:docGrid ns0:type="default" ns0:linePitch="381" ns0:charSpace="0"/>
        </ns0:sectPr>
        <ns0:pStyle ns0:val="Normal"/>
        <ns0:keepNext ns0:val="false"/>
        <ns0:keepLines ns0:val="false"/>
        <ns0:widowControl/>
        <ns0:tabs>
          <ns0:tab ns0:val="clear" ns0:pos="706"/>
          <ns0:tab ns0:val="left" ns0:pos="1800" ns0:leader="none"/>
        </ns0:tabs>
        <ns0:spacing ns0:lineRule="auto" ns0:line="312" ns0:before="0" ns0:after="0"/>
        <ns0:ind ns0:start="0" ns0:end="0" ns0:firstLine="709"/>
        <ns0:jc ns0:val="both"/>
        <ns0:rPr/>
      </ns0:pPr>
      <ns0:r>
        <ns0:rPr>
          <ns0:rFonts ns0:eastAsia="Times New Roman" ns0:cs="Times New Roman"/>
          <ns0:color ns0:val="000000"/>
          <ns0:sz ns0:val="28"/>
        </ns0:rPr>
        <ns0:t>Từ bối cảnh trên, đồ án “Nghiên cứu phát triển hệ thống thông tin hỗ trợ quản lý văn bằng chứng chỉ dựa trên nền tảng Blockchain” đặt mục tiêu phân tích, thiết kế và xây dựng một nguyên mẫu có quy trình Maker–Checker, phân quyền theo vai trò và đối tượng, phát hành Blockcerts V3 theo lô, cổng Holder cho sinh viên, cổng Verify công khai, cơ chế thu hồi và nhật ký kiểm toán. Báo cáo gồm ba chương: Chương I trình bày cơ sở lý thuyết và bối cảnh áp dụng; Chương II phân tích, thiết kế hệ thống và các kiểm soát an toàn; Chương III tái lập hệ thống từ môi trường mới, trình bày luồng Web đầu cuối, kiểm thử chức năng, phục hồi, hiệu năng và bộ bằng chứng thực nghiệm.</ns0:t>
      </ns0:r>
      <ns0:r>
        <ns0:br ns0:type="page"/>
      </ns0:r>
    </ns0:p>
    <ns0:p>
      <ns0:pPr>
        <ns0:pStyle ns0:val="Heading1"/>
        <ns0:keepNext ns0:val="true"/>
        <ns0:keepLines/>
        <ns0:widowControl/>
        <ns0:numPr>
          <ns0:ilvl ns0:val="0"/>
          <ns0:numId ns0:val="0"/>
        </ns0:numPr>
        <ns0:spacing ns0:lineRule="auto" ns0:line="312" ns0:before="0" ns0:after="0"/>
        <ns0:ind ns0:start="0" ns0:end="0" ns0:hanging="0"/>
        <ns0:jc ns0:val="center"/>
        <ns0:rPr>
          <ns0:lang ns0:eastAsia="en-AU"/>
        </ns0:rPr>
      </ns0:pPr>
      <ns0:bookmarkStart ns0:id="12" ns0:name="__RefHeading___Toc9960_3013018603"/>
      <ns0:bookmarkStart ns0:id="13" ns0:name="report_target_3002"/>
      <ns0:bookmarkEnd ns0:id="12"/>
      <ns0:r>
        <ns0:rPr>
          <ns0:rFonts ns0:eastAsia="Times New Roman" ns0:cs="Times New Roman"/>
          <ns0:b/>
          <ns0:i ns0:val="false"/>
          <ns0:color ns0:val="000000"/>
          <ns0:sz ns0:val="28"/>
        </ns0:rPr>
        <ns0:t>CHƯƠNG I. CƠ SỞ LÝ THUYẾT VỀ CÔNG NGHỆ BLOCKCHAIN</ns0:t>
      </ns0:r>
      <ns0:bookmarkEnd ns0:id="13"/>
    </ns0:p>
    <ns0:p>
      <ns0:pPr>
        <ns0:pStyle ns0:val="Heading2"/>
        <ns0:keepNext ns0:val="true"/>
        <ns0:keepLines/>
        <ns0:pageBreakBefore ns0:val="false"/>
        <ns0:widowControl/>
        <ns0:numPr>
          <ns0:ilvl ns0:val="0"/>
          <ns0:numId ns0:val="0"/>
        </ns0:numPr>
        <ns0:spacing ns0:lineRule="auto" ns0:line="312" ns0:before="0" ns0:after="0"/>
        <ns0:ind ns0:start="0" ns0:end="0" ns0:hanging="0"/>
        <ns0:jc ns0:val="start"/>
        <ns0:rPr/>
      </ns0:pPr>
      <ns0:bookmarkStart ns0:id="14" ns0:name="__RefHeading___Toc9962_3013018603"/>
      <ns0:bookmarkStart ns0:id="15" ns0:name="report_target_3003"/>
      <ns0:bookmarkEnd ns0:id="14"/>
      <ns0:r>
        <ns0:rPr>
          <ns0:rFonts ns0:eastAsia="Times New Roman" ns0:cs="Times New Roman"/>
          <ns0:b/>
          <ns0:i ns0:val="false"/>
          <ns0:color ns0:val="000000"/>
          <ns0:sz ns0:val="28"/>
        </ns0:rPr>
        <ns0:t>1.1. Tổng quan về công nghệ Blockchain</ns0:t>
      </ns0:r>
      <ns0:bookmarkEnd ns0:id="15"/>
    </ns0:p>
    <ns0:p>
      <ns0:pPr>
        <ns0:pStyle ns0:val="Heading3"/>
        <ns0:keepNext ns0:val="true"/>
        <ns0:keepLines/>
        <ns0:pageBreakBefore ns0:val="false"/>
        <ns0:widowControl/>
        <ns0:numPr>
          <ns0:ilvl ns0:val="0"/>
          <ns0:numId ns0:val="0"/>
        </ns0:numPr>
        <ns0:spacing ns0:lineRule="auto" ns0:line="312" ns0:before="0" ns0:after="0"/>
        <ns0:ind ns0:start="0" ns0:end="0" ns0:hanging="0"/>
        <ns0:jc ns0:val="start"/>
        <ns0:rPr/>
      </ns0:pPr>
      <ns0:bookmarkStart ns0:id="16" ns0:name="__RefHeading___Toc9964_3013018603"/>
      <ns0:bookmarkStart ns0:id="17" ns0:name="report_target_3004"/>
      <ns0:bookmarkEnd ns0:id="16"/>
      <ns0:r>
        <ns0:rPr>
          <ns0:rFonts ns0:eastAsia="Times New Roman" ns0:cs="Times New Roman"/>
          <ns0:b/>
          <ns0:i/>
          <ns0:color ns0:val="000000"/>
          <ns0:sz ns0:val="28"/>
        </ns0:rPr>
        <ns0:t>1.1.1. Khái niệm và mục tiêu hình thành</ns0:t>
      </ns0:r>
      <ns0:bookmarkEnd ns0:id="17"/>
    </ns0:p>
    <ns0:p>
      <ns0:pPr>
        <ns0:pStyle ns0:val="Normal"/>
        <ns0:keepNext ns0:val="false"/>
        <ns0:keepLines ns0:val="false"/>
        <ns0:widowControl/>
        <ns0:spacing ns0:lineRule="auto" ns0:line="312" ns0:before="0" ns0:after="0"/>
        <ns0:ind ns0:start="0" ns0:end="0" ns0:firstLine="709"/>
        <ns0:jc ns0:val="both"/>
        <ns0:rPr/>
      </ns0:pPr>
      <ns0:r>
        <ns0:rPr>
          <ns0:rFonts ns0:eastAsia="Times New Roman" ns0:cs="Times New Roman"/>
          <ns0:color ns0:val="000000"/>
          <ns0:sz ns0:val="28"/>
        </ns0:rPr>
        <ns0:t>Công nghệ chuỗi khối (Blockchain) là một dạng kiến trúc sổ cái phân tán (Distributed Ledger Technology - DLT), trong đó dữ liệu giao dịch được đóng gói thành các khối (blocks), liên kết tuần tự theo thời gian bằng các hàm băm mật mã và được đồng bộ giữa các nút mạng thông qua giao thức đồng thuận [1], [2]. Thay vì phụ thuộc vào một máy chủ trung tâm, sổ cái Blockchain được sao chép và duy trì độc lập tại nhiều nút tham gia. Khi dữ liệu quá khứ bị thay đổi, các liên kết băm phía sau không còn khớp; sự sai lệch vì thế có thể được phát hiện khi kiểm tra lại lịch sử. Kết hợp với sao chép sổ cái và đồng thuận, cơ chế này làm cho việc sửa đổi hồi tố mà không để lại dấu vết trở nên khó khăn trong các giả định an toàn của hệ thống [1], [10].</ns0:t>
      </ns0:r>
    </ns0:p>
    <ns0:p>
      <ns0:pPr>
        <ns0:pStyle ns0:val="Normal"/>
        <ns0:keepNext ns0:val="false"/>
        <ns0:keepLines ns0:val="false"/>
        <ns0:widowControl/>
        <ns0:spacing ns0:lineRule="auto" ns0:line="312" ns0:before="0" ns0:after="0"/>
        <ns0:ind ns0:start="0" ns0:end="0" ns0:firstLine="709"/>
        <ns0:jc ns0:val="both"/>
        <ns0:rPr/>
      </ns0:pPr>
      <ns0:r>
        <ns0:rPr>
          <ns0:rFonts ns0:eastAsia="Times New Roman" ns0:cs="Times New Roman"/>
          <ns0:color ns0:val="000000"/>
          <ns0:sz ns0:val="28"/>
        </ns0:rPr>
        <ns0:t>Mục tiêu cốt lõi của Blockchain là giúp các thực thể thuộc nhiều miền quản trị thống nhất một lịch sử trạng thái dùng chung và giảm mức phụ thuộc vào một bên trung gian duy nhất [1]. Trong các quy trình nghiệp vụ truyền thống, việc đối soát liên tổ chức qua trung gian thường làm phát sinh chi phí, độ trễ và nguy cơ xuất hiện điểm lỗi đơn lẻ (Single Point of Failure). Blockchain giải quyết bài toán này nhờ kết hợp mật mã khóa công khai, cây Merkle, mạng ngang hàng và thuật toán đồng thuận để tạo ra nhật ký kiểm toán minh bạch, cho phép các bên tự kiểm chứng tính toàn vẹn dữ liệu [2], [10].</ns0:t>
      </ns0:r>
    </ns0:p>
    <ns0:p>
      <ns0:pPr>
        <ns0:pStyle ns0:val="Normal"/>
        <ns0:keepNext ns0:val="false"/>
        <ns0:keepLines ns0:val="false"/>
        <ns0:widowControl/>
        <ns0:spacing ns0:lineRule="auto" ns0:line="312" ns0:before="0" ns0:after="0"/>
        <ns0:ind ns0:start="0" ns0:end="0" ns0:firstLine="709"/>
        <ns0:jc ns0:val="both"/>
        <ns0:rPr/>
      </ns0:pPr>
      <ns0:r>
        <ns0:rPr>
          <ns0:rFonts ns0:eastAsia="Times New Roman" ns0:cs="Times New Roman"/>
          <ns0:color ns0:val="000000"/>
          <ns0:sz ns0:val="28"/>
        </ns0:rPr>
        <ns0:t>Tuy nhiên, Blockchain không nhằm thay thế các hệ thống lưu trữ dung lượng lớn hay cơ sở dữ liệu quan hệ truyền thống. Mọi hệ thống Blockchain trong thực tế đều đòi hỏi một khung quản trị xác định, bao gồm quy định về quyền truy cập, chính sách quản lý khóa mật mã, quy tắc phê duyệt giao dịch và cơ chế nâng cấp giao thức [1]. Công nghệ này phù hợp hơn với bài toán cộng tác đa bên, trong đó các thực thể cần chia sẻ trạng thái có thể kiểm chứng nhưng không muốn một bên duy nhất toàn quyền quyết định lịch sử dữ liệu [10].</ns0:t>
      </ns0:r>
    </ns0:p>
    <ns0:p>
      <ns0:pPr>
        <ns0:pStyle ns0:val="Heading3"/>
        <ns0:keepNext ns0:val="true"/>
        <ns0:keepLines/>
        <ns0:pageBreakBefore ns0:val="false"/>
        <ns0:widowControl/>
        <ns0:numPr>
          <ns0:ilvl ns0:val="0"/>
          <ns0:numId ns0:val="0"/>
        </ns0:numPr>
        <ns0:spacing ns0:lineRule="auto" ns0:line="312" ns0:before="0" ns0:after="0"/>
        <ns0:ind ns0:start="0" ns0:end="0" ns0:hanging="0"/>
        <ns0:jc ns0:val="start"/>
        <ns0:rPr/>
      </ns0:pPr>
      <ns0:bookmarkStart ns0:id="18" ns0:name="__RefHeading___Toc9966_3013018603"/>
      <ns0:bookmarkStart ns0:id="19" ns0:name="report_target_3005"/>
      <ns0:bookmarkEnd ns0:id="18"/>
      <ns0:r>
        <ns0:rPr>
          <ns0:rFonts ns0:eastAsia="Times New Roman" ns0:cs="Times New Roman"/>
          <ns0:b/>
          <ns0:i/>
          <ns0:color ns0:val="000000"/>
          <ns0:sz ns0:val="28"/>
        </ns0:rPr>
        <ns0:t>1.1.2. Quá trình phát triển</ns0:t>
      </ns0:r>
      <ns0:bookmarkEnd ns0:id="19"/>
    </ns0:p>
    <ns0:p>
      <ns0:pPr>
        <ns0:pStyle ns0:val="Normal"/>
        <ns0:keepNext ns0:val="false"/>
        <ns0:keepLines ns0:val="false"/>
        <ns0:widowControl/>
        <ns0:spacing ns0:lineRule="auto" ns0:line="312" ns0:before="0" ns0:after="0"/>
        <ns0:ind ns0:start="0" ns0:end="0" ns0:firstLine="709"/>
        <ns0:jc ns0:val="both"/>
        <ns0:rPr/>
      </ns0:pPr>
      <ns0:r>
        <ns0:rPr>
          <ns0:rFonts ns0:eastAsia="Times New Roman" ns0:cs="Times New Roman"/>
          <ns0:color ns0:val="000000"/>
          <ns0:sz ns0:val="28"/>
        </ns0:rPr>
        <ns0:t>Nền tảng lý thuyết của Blockchain là kết quả kế thừa từ nhiều thập kỷ nghiên cứu về mật mã học, cấu trúc dữ liệu và hệ thống phân tán. Từ cuối những năm 1970 và đầu thập niên 1980, các công trình về hệ mật mã khóa công khai, cấu trúc cây băm Merkle [3] và các giải pháp đóng dấu thời gian số (digital timestamping) đã đặt nền móng cho việc xác thực tính toàn vẹn dữ liệu. Song song với đó, lý thuyết hệ thống phân tán phát triển các mô hình đồng thuận chịu lỗi dừng (CFT) và chịu lỗi tùy ý Byzantine (BFT), cung cấp cơ sở toán học để duy trì tính nhất quán trạng thái giữa các nút độc lập khi xảy ra sự cố mạng hoặc có nút sai hỏng [6], [7].</ns0:t>
      </ns0:r>
    </ns0:p>
    <ns0:p>
      <ns0:pPr>
        <ns0:pStyle ns0:val="Normal"/>
        <ns0:keepNext ns0:val="false"/>
        <ns0:keepLines ns0:val="false"/>
        <ns0:widowControl/>
        <ns0:spacing ns0:lineRule="auto" ns0:line="312" ns0:before="0" ns0:after="0"/>
        <ns0:ind ns0:start="0" ns0:end="0" ns0:firstLine="709"/>
        <ns0:jc ns0:val="both"/>
        <ns0:rPr/>
      </ns0:pPr>
      <ns0:r>
        <ns0:rPr>
          <ns0:rFonts ns0:eastAsia="Times New Roman" ns0:cs="Times New Roman"/>
          <ns0:color ns0:val="000000"/>
          <ns0:sz ns0:val="28"/>
        </ns0:rPr>
        <ns0:t>Năm 2008, Satoshi Nakamoto kết hợp chuỗi liên kết băm, mạng ngang hàng và cơ chế Bằng chứng công việc (Proof of Work) để giới thiệu Bitcoin, qua đó đề xuất một cơ chế hạn chế chi tiêu kép mà không cần máy chủ thanh toán trung tâm [1], [2]. Các nền tảng về sau mở rộng khả năng lập trình trạng thái thông qua hợp đồng thông minh (smart contract), cho phép biểu diễn và tự động thực thi một số quy tắc nghiệp vụ [1], [10]. Đồng thời, các kiến trúc Blockchain cấp quyền (permissioned) ra đời, ứng dụng các thuật toán CFT và BFT để tối ưu hóa thông lượng và đáp ứng yêu cầu bảo mật, quyền riêng tư nghiêm ngặt trong môi trường liên tổ chức [1], [8].</ns0:t>
      </ns0:r>
    </ns0:p>
    <ns0:p>
      <ns0:pPr>
        <ns0:pStyle ns0:val="Heading3"/>
        <ns0:keepNext ns0:val="true"/>
        <ns0:keepLines/>
        <ns0:pageBreakBefore ns0:val="false"/>
        <ns0:widowControl/>
        <ns0:numPr>
          <ns0:ilvl ns0:val="0"/>
          <ns0:numId ns0:val="0"/>
        </ns0:numPr>
        <ns0:spacing ns0:lineRule="auto" ns0:line="312" ns0:before="0" ns0:after="0"/>
        <ns0:ind ns0:start="0" ns0:end="0" ns0:hanging="0"/>
        <ns0:jc ns0:val="start"/>
        <ns0:rPr/>
      </ns0:pPr>
      <ns0:bookmarkStart ns0:id="20" ns0:name="__RefHeading___Toc9968_3013018603"/>
      <ns0:bookmarkStart ns0:id="21" ns0:name="report_target_3006"/>
      <ns0:bookmarkEnd ns0:id="20"/>
      <ns0:r>
        <ns0:rPr>
          <ns0:rFonts ns0:eastAsia="Times New Roman" ns0:cs="Times New Roman"/>
          <ns0:b/>
          <ns0:i/>
          <ns0:color ns0:val="000000"/>
          <ns0:sz ns0:val="28"/>
        </ns0:rPr>
        <ns0:t>1.1.3. Đặc trưng, giới hạn và những cách hiểu cần tránh</ns0:t>
      </ns0:r>
      <ns0:bookmarkEnd ns0:id="21"/>
    </ns0:p>
    <ns0:p>
      <ns0:pPr>
        <ns0:pStyle ns0:val="Normal"/>
        <ns0:keepNext ns0:val="false"/>
        <ns0:keepLines ns0:val="false"/>
        <ns0:widowControl/>
        <ns0:spacing ns0:lineRule="auto" ns0:line="312" ns0:before="0" ns0:after="0"/>
        <ns0:ind ns0:start="0" ns0:end="0" ns0:firstLine="709"/>
        <ns0:jc ns0:val="both"/>
        <ns0:rPr/>
      </ns0:pPr>
      <ns0:r>
        <ns0:rPr>
          <ns0:rFonts ns0:eastAsia="Times New Roman" ns0:cs="Times New Roman"/>
          <ns0:color ns0:val="000000"/>
          <ns0:sz ns0:val="28"/>
        </ns0:rPr>
        <ns0:t>Hệ thống Blockchain sở hữu các đặc trưng kỹ thuật cốt lõi gồm phân tán dữ liệu, khả năng kiểm chứng độc lập, tính truy vết giao dịch và cơ chế chống can thiệp dữ liệu hồi tố [1]. Mọi giao dịch hợp lệ đều gắn liền với định danh mật mã của bên khởi tạo và được neo chặt vào cấu trúc chuỗi khối, giúp người tham gia đối soát lịch sử một cách minh bạch mà không phụ thuộc một chủ thể duy nhất [2], [10]. Mặc dù vậy, việc nghiên cứu và ứng dụng đòi hỏi phải nhận diện rõ các giới hạn kỹ thuật và tránh ba ngộ nhận phổ biến:</ns0:t>
      </ns0:r>
    </ns0:p>
    <ns0:p>
      <ns0:pPr>
        <ns0:pStyle ns0:val="Normal"/>
        <ns0:keepNext ns0:val="false"/>
        <ns0:keepLines ns0:val="false"/>
        <ns0:widowControl/>
        <ns0:spacing ns0:lineRule="auto" ns0:line="312" ns0:before="0" ns0:after="0"/>
        <ns0:ind ns0:start="0" ns0:end="0" ns0:firstLine="709"/>
        <ns0:jc ns0:val="both"/>
        <ns0:rPr/>
      </ns0:pPr>
      <ns0:r>
        <ns0:rPr>
          <ns0:rFonts ns0:eastAsia="Times New Roman" ns0:cs="Times New Roman"/>
          <ns0:color ns0:val="000000"/>
          <ns0:sz ns0:val="28"/>
        </ns0:rPr>
        <ns0:t>Thứ nhất, dữ liệu ghi trên chuỗi không đồng nghĩa với chân lý thực tế; hệ thống chỉ bảo đảm tính toàn vẹn của dữ liệu sau khi đã được chấp nhận vào sổ cái. Nếu dữ liệu đầu vào bị sai lệch hoặc cố tình gian lận từ khâu thu thập ngoại chuỗi (off-chain), hệ thống vẫn lưu trữ và bảo vệ dữ liệu sai đó một cách bền vững theo nguyên lý "rác vào, rác ra" (Garbage-In, Garbage-Out) [1]. Thứ hai, không nên tuyệt đối hóa tính chất dữ liệu thành "bất biến vĩnh cửu". Về bản chất, dữ liệu trên chuỗi chỉ mang tính kháng sửa đổi dựa trên các giả định an toàn mật mã và ngưỡng tài nguyên đồng thuận; nếu kẻ xấu kiểm soát vượt ngưỡng năng lực tính toán hoặc vượt số nút lỗi cho phép của thuật toán đồng thuận, lịch sử giao dịch vẫn có nguy cơ bị phân nhánh hoặc đảo ngược [1], [6].</ns0:t>
      </ns0:r>
    </ns0:p>
    <ns0:p>
      <ns0:pPr>
        <ns0:pStyle ns0:val="Normal"/>
        <ns0:keepNext ns0:val="false"/>
        <ns0:keepLines ns0:val="false"/>
        <ns0:widowControl/>
        <ns0:spacing ns0:lineRule="auto" ns0:line="312" ns0:before="0" ns0:after="0"/>
        <ns0:ind ns0:start="0" ns0:end="0" ns0:firstLine="709"/>
        <ns0:jc ns0:val="both"/>
        <ns0:rPr/>
      </ns0:pPr>
      <ns0:r>
        <ns0:rPr>
          <ns0:rFonts ns0:eastAsia="Times New Roman" ns0:cs="Times New Roman"/>
          <ns0:color ns0:val="000000"/>
          <ns0:sz ns0:val="28"/>
        </ns0:rPr>
        <ns0:t>Thứ ba, Blockchain không đồng nghĩa với tính ẩn danh hoàn toàn hay việc loại bỏ trách nhiệm pháp lý. Đa phần các mạng lưới chỉ cung cấp tính năng bí danh (pseudonymity) dựa trên địa chỉ khóa công khai; thông qua phân tích đồ thị luồng giao dịch và đối chiếu siêu dữ liệu ngoại vi, danh tính thực của thực thể vẫn có thể bị truy vết và định danh [1]. Ngoài ra, việc nhiều nút cùng kiểm tra và lưu bản sao thường làm tăng độ trễ, chi phí lưu trữ và chi phí phối hợp so với cơ sở dữ liệu tập trung được tối ưu cho cùng một bài toán [10].</ns0:t>
      </ns0:r>
    </ns0:p>
    <ns0:p>
      <ns0:pPr>
        <ns0:pStyle ns0:val="Heading3"/>
        <ns0:keepNext ns0:val="true"/>
        <ns0:keepLines/>
        <ns0:pageBreakBefore ns0:val="false"/>
        <ns0:widowControl/>
        <ns0:numPr>
          <ns0:ilvl ns0:val="0"/>
          <ns0:numId ns0:val="0"/>
        </ns0:numPr>
        <ns0:spacing ns0:lineRule="auto" ns0:line="312" ns0:before="0" ns0:after="0"/>
        <ns0:ind ns0:start="0" ns0:end="0" ns0:hanging="0"/>
        <ns0:jc ns0:val="start"/>
        <ns0:rPr/>
      </ns0:pPr>
      <ns0:bookmarkStart ns0:id="22" ns0:name="__RefHeading___Toc9970_3013018603"/>
      <ns0:bookmarkStart ns0:id="23" ns0:name="report_target_3007"/>
      <ns0:bookmarkEnd ns0:id="22"/>
      <ns0:r>
        <ns0:rPr>
          <ns0:rFonts ns0:eastAsia="Times New Roman" ns0:cs="Times New Roman"/>
          <ns0:b/>
          <ns0:i/>
          <ns0:color ns0:val="000000"/>
          <ns0:sz ns0:val="28"/>
        </ns0:rPr>
        <ns0:t>1.1.4. Phân biệt với DLT và cơ sở dữ liệu phân tán</ns0:t>
      </ns0:r>
      <ns0:bookmarkEnd ns0:id="23"/>
    </ns0:p>
    <ns0:p>
      <ns0:pPr>
        <ns0:pStyle ns0:val="Normal"/>
        <ns0:keepNext ns0:val="false"/>
        <ns0:keepLines ns0:val="false"/>
        <ns0:widowControl/>
        <ns0:spacing ns0:lineRule="auto" ns0:line="312" ns0:before="0" ns0:after="0"/>
        <ns0:ind ns0:start="0" ns0:end="0" ns0:firstLine="709"/>
        <ns0:jc ns0:val="both"/>
        <ns0:rPr/>
      </ns0:pPr>
      <ns0:r>
        <ns0:rPr>
          <ns0:rFonts ns0:eastAsia="Times New Roman" ns0:cs="Times New Roman"/>
          <ns0:color ns0:val="000000"/>
          <ns0:sz ns0:val="28"/>
        </ns0:rPr>
        <ns0:t>Công nghệ sổ cái phân tán (DLT) là khái niệm bao trùm, chỉ chung mọi kiến trúc hệ thống lưu trữ và đồng bộ hóa sổ cái ghi chép trạng thái trên nhiều thực thể mạng mà không phụ thuộc vào một máy chủ trung tâm [1]. DLT không bắt buộc dữ liệu phải tổ chức thành khối liên kết chuỗi tuyến tính, mà có thể sử dụng cấu trúc đồ thị có hướng không chu trình (DAG) hoặc các dạng cây phi tuyến khác. Do đó, Blockchain là một tập con đặc thù của DLT, nổi bật với cấu trúc phân khối tuần tự và các liên kết mật mã chặt chẽ giữa các khối [1], [10].</ns0:t>
      </ns0:r>
    </ns0:p>
    <ns0:p>
      <ns0:pPr>
        <ns0:pStyle ns0:val="Normal"/>
        <ns0:keepNext ns0:val="false"/>
        <ns0:keepLines ns0:val="false"/>
        <ns0:widowControl/>
        <ns0:spacing ns0:lineRule="auto" ns0:line="312" ns0:before="0" ns0:after="0"/>
        <ns0:ind ns0:start="0" ns0:end="0" ns0:firstLine="709"/>
        <ns0:jc ns0:val="both"/>
        <ns0:rPr/>
      </ns0:pPr>
      <ns0:r>
        <ns0:rPr>
          <ns0:rFonts ns0:eastAsia="Times New Roman" ns0:cs="Times New Roman"/>
          <ns0:color ns0:val="000000"/>
          <ns0:sz ns0:val="28"/>
        </ns0:rPr>
        <ns0:t>Cơ sở dữ liệu phân tán truyền thống (chẳng hạn các hệ quản trị RDBMS hoặc NoSQL phân tán) cũng thực hiện việc phân mảnh và nhân bản dữ liệu qua nhiều máy chủ nhằm tối ưu thông lượng, độ sẵn sàng (Availability) và tính chịu lỗi phần cứng (Fault Tolerance). Tuy nhiên, các hệ thống này vận hành trong cùng một miền quản trị tin cậy (Single Trust Domain) dưới sự kiểm soát của một tổ chức [10]. Quản trị viên hệ thống (DBA) có toàn quyền can thiệp, xóa bản ghi hoặc chỉnh sửa lược đồ dữ liệu trực tiếp mà không cần sự đồng thuận ngang hàng của các bên độc lập.</ns0:t>
      </ns0:r>
    </ns0:p>
    <ns0:p>
      <ns0:pPr>
        <ns0:pStyle ns0:val="Normal"/>
        <ns0:keepNext ns0:val="false"/>
        <ns0:keepLines ns0:val="false"/>
        <ns0:widowControl/>
        <ns0:spacing ns0:lineRule="auto" ns0:line="312" ns0:before="0" ns0:after="0"/>
        <ns0:ind ns0:start="0" ns0:end="0" ns0:firstLine="709"/>
        <ns0:jc ns0:val="both"/>
        <ns0:rPr/>
      </ns0:pPr>
      <ns0:r>
        <ns0:rPr>
          <ns0:rFonts ns0:eastAsia="Times New Roman" ns0:cs="Times New Roman"/>
          <ns0:color ns0:val="000000"/>
          <ns0:sz ns0:val="28"/>
        </ns0:rPr>
        <ns0:t>Blockchain hướng tới môi trường có nhiều chủ thể cùng duy trì lịch sử theo một bộ quy tắc đã thống nhất [1], [8]. Trong thiết kế liên tổ chức, quyền cập nhật và quản trị nên được phân bổ sao cho một tài khoản đơn lẻ không thể âm thầm sửa lịch sử đã xác nhận; tuy nhiên, mức phân quyền thực tế vẫn phụ thuộc số tổ chức vận hành, chính sách nâng cấp và khả năng thông đồng. Khác biệt cốt lõi so với cơ sở dữ liệu phân tán truyền thống vì thế nằm ở ranh giới tin cậy và quy trình chấp nhận thay đổi, không chỉ ở số lượng máy lưu bản sao [10].</ns0:t>
      </ns0:r>
    </ns0:p>
    <ns0:p>
      <ns0:pPr>
        <ns0:pStyle ns0:val="Heading2"/>
        <ns0:keepNext ns0:val="true"/>
        <ns0:keepLines/>
        <ns0:pageBreakBefore ns0:val="false"/>
        <ns0:widowControl/>
        <ns0:numPr>
          <ns0:ilvl ns0:val="0"/>
          <ns0:numId ns0:val="0"/>
        </ns0:numPr>
        <ns0:spacing ns0:lineRule="auto" ns0:line="312" ns0:before="0" ns0:after="0"/>
        <ns0:ind ns0:start="0" ns0:end="0" ns0:hanging="0"/>
        <ns0:jc ns0:val="start"/>
        <ns0:rPr/>
      </ns0:pPr>
      <ns0:bookmarkStart ns0:id="24" ns0:name="__RefHeading___Toc9972_3013018603"/>
      <ns0:bookmarkStart ns0:id="25" ns0:name="report_target_3008"/>
      <ns0:bookmarkEnd ns0:id="24"/>
      <ns0:r>
        <ns0:rPr>
          <ns0:rFonts ns0:eastAsia="Times New Roman" ns0:cs="Times New Roman"/>
          <ns0:b/>
          <ns0:i ns0:val="false"/>
          <ns0:color ns0:val="000000"/>
          <ns0:sz ns0:val="28"/>
        </ns0:rPr>
        <ns0:t>1.2. Cấu trúc dữ liệu và nền tảng mật mã</ns0:t>
      </ns0:r>
      <ns0:bookmarkEnd ns0:id="25"/>
    </ns0:p>
    <ns0:p>
      <ns0:pPr>
        <ns0:pStyle ns0:val="Heading3"/>
        <ns0:keepNext ns0:val="true"/>
        <ns0:keepLines/>
        <ns0:pageBreakBefore ns0:val="false"/>
        <ns0:widowControl/>
        <ns0:numPr>
          <ns0:ilvl ns0:val="0"/>
          <ns0:numId ns0:val="0"/>
        </ns0:numPr>
        <ns0:spacing ns0:lineRule="auto" ns0:line="312" ns0:before="0" ns0:after="0"/>
        <ns0:ind ns0:start="0" ns0:end="0" ns0:hanging="0"/>
        <ns0:jc ns0:val="start"/>
        <ns0:rPr/>
      </ns0:pPr>
      <ns0:bookmarkStart ns0:id="26" ns0:name="__RefHeading___Toc9974_3013018603"/>
      <ns0:bookmarkStart ns0:id="27" ns0:name="report_target_3009"/>
      <ns0:bookmarkEnd ns0:id="26"/>
      <ns0:r>
        <ns0:rPr>
          <ns0:rFonts ns0:eastAsia="Times New Roman" ns0:cs="Times New Roman"/>
          <ns0:b/>
          <ns0:i/>
          <ns0:color ns0:val="000000"/>
          <ns0:sz ns0:val="28"/>
        </ns0:rPr>
        <ns0:t>1.2.1. Giao dịch, khối và liên kết băm</ns0:t>
      </ns0:r>
      <ns0:bookmarkEnd ns0:id="27"/>
    </ns0:p>
    <ns0:p>
      <ns0:pPr>
        <ns0:pStyle ns0:val="Normal"/>
        <ns0:keepNext ns0:val="false"/>
        <ns0:keepLines ns0:val="false"/>
        <ns0:widowControl/>
        <ns0:spacing ns0:lineRule="auto" ns0:line="312" ns0:before="0" ns0:after="0"/>
        <ns0:ind ns0:start="0" ns0:end="0" ns0:firstLine="709"/>
        <ns0:jc ns0:val="both"/>
        <ns0:rPr/>
      </ns0:pPr>
      <ns0:r>
        <ns0:rPr>
          <ns0:rFonts ns0:eastAsia="Times New Roman" ns0:cs="Times New Roman"/>
          <ns0:color ns0:val="000000"/>
          <ns0:sz ns0:val="28"/>
        </ns0:rPr>
        <ns0:t>Giao dịch (Transaction) là đơn vị nguyên tử biểu diễn một yêu cầu thay đổi trạng thái trong hệ thống sổ cái phân tán [1], [10]. Tùy nền tảng, giao dịch có thể chứa định danh hoặc địa chỉ bên gửi, dữ liệu đầu vào, số thứ tự chống phát lại, tham số phí và chữ ký số. Khi được phát tán vào mạng lưới, các nút tiếp nhận tiến hành kiểm tra độc lập tính hợp lệ về mặt cú pháp, tính toàn vẹn chữ ký số và điều kiện logic trạng thái hiện hành trước khi chấp nhận đưa vào hàng đợi xử lý [1], [2].</ns0:t>
      </ns0:r>
    </ns0:p>
    <ns0:p>
      <ns0:pPr>
        <ns0:pStyle ns0:val="Normal"/>
        <ns0:keepNext ns0:val="false"/>
        <ns0:keepLines ns0:val="false"/>
        <ns0:widowControl/>
        <ns0:spacing ns0:lineRule="auto" ns0:line="312" ns0:before="0" ns0:after="0"/>
        <ns0:ind ns0:start="0" ns0:end="0" ns0:firstLine="709"/>
        <ns0:jc ns0:val="both"/>
        <ns0:rPr/>
      </ns0:pPr>
      <ns0:r>
        <ns0:rPr>
          <ns0:rFonts ns0:eastAsia="Times New Roman" ns0:cs="Times New Roman"/>
          <ns0:color ns0:val="000000"/>
          <ns0:sz ns0:val="28"/>
        </ns0:rPr>
        <ns0:t xml:space="preserve">Các giao dịch đã được sắp thứ tự có thể được đóng gói vào Khối (Block), gồm phần đầu chứa siêu dữ liệu giao thức và phần thân chứa giao dịch [1], [2]. Tùy thiết kế, phần đầu khối có thể bao gồm giá trị băm của khối trước </ns0:t>
      </ns0:r>
      <ns0:r>
        <ns0:rPr/>
      </ns0:r>
      <ns7:oMath>
        <ns7:d>
          <ns7:dPr>
            <ns7:begChr ns7:val="("/>
            <ns7:endChr ns7:val=")"/>
          </ns7:dPr>
          <ns7:e>
            <ns7:sSub>
              <ns7:e>
                <ns7:r>
                  <ns7:t xml:space="preserve">H</ns7:t>
                </ns7:r>
              </ns7:e>
              <ns7:sub>
                <ns7:r>
                  <ns7:t xml:space="preserve">i</ns7:t>
                </ns7:r>
              </ns7:sub>
            </ns7:sSub>
            <ns7:r>
              <ns7:t xml:space="preserve">−</ns7:t>
            </ns7:r>
            <ns7:r>
              <ns7:t xml:space="preserve">1</ns7:t>
            </ns7:r>
          </ns7:e>
        </ns7:d>
      </ns7:oMath>
      <ns0:r>
        <ns0:rPr>
          <ns0:rFonts ns0:eastAsia="Times New Roman" ns0:cs="Times New Roman"/>
          <ns0:color ns0:val="000000"/>
          <ns0:sz ns0:val="28"/>
        </ns0:rPr>
        <ns0:t>, gốc Merkle (</ns0:t>
      </ns0:r>
      <ns0:r>
        <ns0:rPr/>
      </ns0:r>
      <ns7:oMath>
        <ns7:r>
          <ns7:t xml:space="preserve">MerkleRoo</ns7:t>
        </ns7:r>
        <ns7:sSub>
          <ns7:e>
            <ns7:r>
              <ns7:t xml:space="preserve">t</ns7:t>
            </ns7:r>
          </ns7:e>
          <ns7:sub>
            <ns7:r>
              <ns7:t xml:space="preserve">i</ns7:t>
            </ns7:r>
          </ns7:sub>
        </ns7:sSub>
      </ns7:oMath>
      <ns0:r>
        <ns0:rPr>
          <ns0:rFonts ns0:eastAsia="Times New Roman" ns0:cs="Times New Roman"/>
          <ns0:color ns0:val="000000"/>
          <ns0:sz ns0:val="28"/>
        </ns0:rPr>
        <ns0:t xml:space="preserve">), dấu thời gian </ns0:t>
      </ns0:r>
      <ns0:r>
        <ns0:rPr/>
      </ns0:r>
      <ns7:oMath>
        <ns7:d>
          <ns7:dPr>
            <ns7:begChr ns7:val="("/>
            <ns7:endChr ns7:val=")"/>
          </ns7:dPr>
          <ns7:e>
            <ns7:r>
              <ns7:t xml:space="preserve">Timestam</ns7:t>
            </ns7:r>
            <ns7:sSub>
              <ns7:e>
                <ns7:r>
                  <ns7:t xml:space="preserve">p</ns7:t>
                </ns7:r>
              </ns7:e>
              <ns7:sub>
                <ns7:r>
                  <ns7:t xml:space="preserve">i</ns7:t>
                </ns7:r>
              </ns7:sub>
            </ns7:sSub>
          </ns7:e>
        </ns7:d>
      </ns7:oMath>
      <ns0:r>
        <ns0:rPr>
          <ns0:rFonts ns0:eastAsia="Times New Roman" ns0:cs="Times New Roman"/>
          <ns0:color ns0:val="000000"/>
          <ns0:sz ns0:val="28"/>
        </ns0:rPr>
        <ns0:t>và dữ liệu phục vụ đồng thuận (</ns0:t>
      </ns0:r>
      <ns0:r>
        <ns0:rPr/>
      </ns0:r>
      <ns7:oMath>
        <ns7:r>
          <ns7:t xml:space="preserve">Metadat</ns7:t>
        </ns7:r>
        <ns7:sSub>
          <ns7:e>
            <ns7:r>
              <ns7:t xml:space="preserve">a</ns7:t>
            </ns7:r>
          </ns7:e>
          <ns7:sub>
            <ns7:r>
              <ns7:t xml:space="preserve">i</ns7:t>
            </ns7:r>
          </ns7:sub>
        </ns7:sSub>
      </ns7:oMath>
      <ns0:r>
        <ns0:rPr>
          <ns0:rFonts ns0:eastAsia="Times New Roman" ns0:cs="Times New Roman"/>
          <ns0:color ns0:val="000000"/>
          <ns0:sz ns0:val="28"/>
        </ns0:rPr>
        <ns0:t xml:space="preserve">). Một biểu diễn khái quát của liên kết băm là: Mối liên kết mật mã giữa các khối liên tiếp được thiết lập bằng cách tính toán giá trị băm </ns0:t>
      </ns0:r>
      <ns0:r>
        <ns0:rPr/>
      </ns0:r>
      <ns7:oMath>
        <ns7:sSub>
          <ns7:e>
            <ns7:r>
              <ns7:t xml:space="preserve">H</ns7:t>
            </ns7:r>
          </ns7:e>
          <ns7:sub>
            <ns7:r>
              <ns7:t xml:space="preserve">i</ns7:t>
            </ns7:r>
          </ns7:sub>
        </ns7:sSub>
      </ns7:oMath>
      <ns0:r>
        <ns0:rPr>
          <ns0:rFonts ns0:eastAsia="Times New Roman" ns0:cs="Times New Roman"/>
          <ns0:color ns0:val="000000"/>
          <ns0:sz ns0:val="28"/>
          <ns0:lang ns0:val="vi-VN"/>
        </ns0:rPr>
        <ns0:t xml:space="preserve"> </ns0:t>
      </ns0:r>
      <ns0:r>
        <ns0:rPr>
          <ns0:rFonts ns0:eastAsia="Times New Roman" ns0:cs="Times New Roman"/>
          <ns0:color ns0:val="000000"/>
          <ns0:sz ns0:val="28"/>
        </ns0:rPr>
        <ns0:t xml:space="preserve">của toàn bộ phần đầu khối thông qua hàm băm mật mã </ns0:t>
      </ns0:r>
      <ns0:r>
        <ns0:rPr/>
      </ns0:r>
      <ns7:oMath>
        <ns7:r>
          <ns7:t xml:space="preserve">H</ns7:t>
        </ns7:r>
      </ns7:oMath>
      <ns0:r>
        <ns0:rPr>
          <ns0:rFonts ns0:eastAsia="Times New Roman" ns0:cs="Times New Roman"/>
          <ns0:color ns0:val="000000"/>
          <ns0:sz ns0:val="28"/>
        </ns0:rPr>
        <ns0:t>:</ns0:t>
      </ns0:r>
    </ns0:p>
    <ns0:p>
      <ns0:pPr>
        <ns0:pStyle ns0:val="Cngthc"/>
        <ns0:keepNext ns0:val="false"/>
        <ns0:keepLines/>
        <ns0:widowControl/>
        <ns0:spacing ns0:lineRule="auto" ns0:line="312" ns0:before="0" ns0:after="0"/>
        <ns0:ind ns0:start="0" ns0:end="0" ns0:hanging="0"/>
        <ns0:jc ns0:val="center"/>
        <ns0:rPr>
          <ns0:rFonts ns0:ascii="Times New Roman" ns0:hAnsi="Times New Roman" ns0:cs="Times New Roman"/>
          <ns0:i/>
          <ns0:i/>
          <ns0:sz ns0:val="28"/>
        </ns0:rPr>
      </ns0:pPr>
      <ns0:r>
        <ns0:rPr/>
      </ns0:r>
      <ns7:oMathPara>
        <ns7:oMathParaPr>
          <ns7:jc ns7:val="center"/>
        </ns7:oMathParaPr>
        <ns7:oMath>
          <ns7:r>
            <ns7:t xml:space="preserve">Hᵢ</ns7:t>
          </ns7:r>
          <ns7:r>
            <ns7:t xml:space="preserve">=</ns7:t>
          </ns7:r>
          <ns7:r>
            <ns7:t xml:space="preserve">H</ns7:t>
          </ns7:r>
          <ns7:d>
            <ns7:dPr>
              <ns7:begChr ns7:val="("/>
              <ns7:endChr ns7:val=")"/>
            </ns7:dPr>
            <ns7:e>
              <ns7:r>
                <ns7:t xml:space="preserve">Hᵢ</ns7:t>
              </ns7:r>
              <ns7:r>
                <ns7:t xml:space="preserve">₋</ns7:t>
              </ns7:r>
              <ns7:r>
                <ns7:t xml:space="preserve">₁</ns7:t>
              </ns7:r>
              <ns7:r>
                <ns7:t xml:space="preserve">∥</ns7:t>
              </ns7:r>
              <ns7:r>
                <ns7:t xml:space="preserve">MerkleRootᵢ</ns7:t>
              </ns7:r>
              <ns7:r>
                <ns7:t xml:space="preserve">∥</ns7:t>
              </ns7:r>
              <ns7:r>
                <ns7:t xml:space="preserve">Timestampᵢ</ns7:t>
              </ns7:r>
              <ns7:r>
                <ns7:t xml:space="preserve">∥</ns7:t>
              </ns7:r>
              <ns7:r>
                <ns7:t xml:space="preserve">Metadataᵢ</ns7:t>
              </ns7:r>
            </ns7:e>
          </ns7:d>
          <ns7:d>
            <ns7:dPr>
              <ns7:begChr ns7:val="("/>
              <ns7:endChr ns7:val=")"/>
            </ns7:dPr>
            <ns7:e>
              <ns7:r>
                <ns7:t xml:space="preserve">1.1</ns7:t>
              </ns7:r>
            </ns7:e>
          </ns7:d>
        </ns7:oMath>
      </ns7:oMathPara>
    </ns0:p>
    <ns0:p>
      <ns0:pPr>
        <ns0:pStyle ns0:val="Normal"/>
        <ns0:keepNext ns0:val="false"/>
        <ns0:keepLines ns0:val="false"/>
        <ns0:widowControl/>
        <ns0:spacing ns0:lineRule="auto" ns0:line="312" ns0:before="0" ns0:after="0"/>
        <ns0:ind ns0:start="0" ns0:end="0" ns0:firstLine="709"/>
        <ns0:jc ns0:val="both"/>
        <ns0:rPr/>
      </ns0:pPr>
      <ns0:r>
        <ns0:rPr>
          <ns0:rFonts ns0:eastAsia="Times New Roman" ns0:cs="Times New Roman"/>
          <ns0:color ns0:val="000000"/>
          <ns0:sz ns0:val="28"/>
        </ns0:rPr>
        <ns0:t xml:space="preserve">Trong biểu thức (1.1), toán tử </ns0:t>
      </ns0:r>
      <ns0:r>
        <ns0:rPr>
          <ns0:rFonts ns0:eastAsia="Times New Roman" ns0:cs="Times New Roman"/>
          <ns0:i/>
          <ns0:color ns0:val="000000"/>
          <ns0:sz ns0:val="28"/>
        </ns0:rPr>
        <ns0:t>∥</ns0:t>
      </ns0:r>
      <ns0:r>
        <ns0:rPr>
          <ns0:rFonts ns0:eastAsia="Times New Roman" ns0:cs="Times New Roman"/>
          <ns0:color ns0:val="000000"/>
          <ns0:sz ns0:val="28"/>
        </ns0:rPr>
        <ns0:t xml:space="preserve"> biểu thị phép nối chuỗi. Đây là mô hình minh họa; tập trường và quy tắc mã hóa byte cụ thể do từng giao thức quy định. Giá trị </ns0:t>
      </ns0:r>
      <ns0:r>
        <ns0:rPr/>
      </ns0:r>
      <ns7:oMath>
        <ns7:sSub>
          <ns7:e>
            <ns7:r>
              <ns7:t xml:space="preserve">H</ns7:t>
            </ns7:r>
          </ns7:e>
          <ns7:sub>
            <ns7:r>
              <ns7:t xml:space="preserve">i</ns7:t>
            </ns7:r>
          </ns7:sub>
        </ns7:sSub>
        <ns7:r>
          <ns7:t xml:space="preserve">−</ns7:t>
        </ns7:r>
        <ns7:r>
          <ns7:t xml:space="preserve">1</ns7:t>
        </ns7:r>
      </ns7:oMath>
      <ns0:r>
        <ns0:rPr>
          <ns0:rFonts ns0:eastAsia="Times New Roman" ns0:cs="Times New Roman"/>
          <ns0:color ns0:val="000000"/>
          <ns0:sz ns0:val="28"/>
        </ns0:rPr>
        <ns0:t xml:space="preserve"> tạo liên kết kiểm chứng giữa hai khối liên tiếp. Cấu trúc liên kết này được minh họa trên Hình 1.1.</ns0:t>
      </ns0:r>
    </ns0:p>
    <ns0:p>
      <ns0:pPr>
        <ns0:pStyle ns0:val="Normal"/>
        <ns0:keepNext ns0:val="true"/>
        <ns0:keepLines ns0:val="false"/>
        <ns0:widowControl/>
        <ns0:spacing ns0:lineRule="auto" ns0:line="240" ns0:before="0" ns0:after="0"/>
        <ns0:ind ns0:start="0" ns0:end="0" ns0:hanging="0"/>
        <ns0:jc ns0:val="center"/>
        <ns0:rPr/>
      </ns0:pPr>
      <ns0:r>
        <ns0:rPr/>
        <ns0:drawing>
          <ns2:inline distT="0" distB="0" distL="0" distR="0">
            <ns2:extent cx="5669280" cy="2314575"/>
            <ns2:effectExtent l="0" t="0" r="0" b="0"/>
            <ns2:docPr id="3" name="Picture 1991287271" descr="" title=""/>
            <ns2:cNvGraphicFramePr>
              <ns3:graphicFrameLocks noChangeAspect="1"/>
            </ns2:cNvGraphicFramePr>
            <ns3:graphic>
              <ns3:graphicData uri="http://schemas.openxmlformats.org/drawingml/2006/picture">
                <ns4:pic>
                  <ns4:nvPicPr>
                    <ns4:cNvPr id="3" name="Picture 1991287271" descr="" title=""/>
                    <ns4:cNvPicPr>
                      <ns3:picLocks noChangeAspect="1" noChangeArrowheads="1"/>
                    </ns4:cNvPicPr>
                  </ns4:nvPicPr>
                  <ns4:blipFill>
                    <ns3:blip ns5:embed="rId8"/>
                    <ns3:stretch>
                      <ns3:fillRect/>
                    </ns3:stretch>
                  </ns4:blipFill>
                  <ns4:spPr bwMode="auto">
                    <ns3:xfrm>
                      <ns3:off x="0" y="0"/>
                      <ns3:ext cx="5669280" cy="2314575"/>
                    </ns3:xfrm>
                    <ns3:prstGeom prst="rect">
                      <ns3:avLst/>
                    </ns3:prstGeom>
                  </ns4:spPr>
                </ns4:pic>
              </ns3:graphicData>
            </ns3:graphic>
          </ns2:inline>
        </ns0:drawing>
      </ns0:r>
    </ns0:p>
    <ns0:p>
      <ns0:pPr>
        <ns0:pStyle ns0:val="ReportFigure"/>
        <ns0:keepNext ns0:val="false"/>
        <ns0:keepLines ns0:val="false"/>
        <ns0:widowControl/>
        <ns0:spacing ns0:lineRule="auto" ns0:line="312" ns0:before="0" ns0:after="0"/>
        <ns0:ind ns0:start="0" ns0:end="0" ns0:hanging="0"/>
        <ns0:jc ns0:val="center"/>
        <ns0:rPr/>
      </ns0:pPr>
      <ns0:bookmarkStart ns0:id="28" ns0:name="__RefHeading___Toc10244_3013018603"/>
      <ns0:bookmarkStart ns0:id="29" ns0:name="report_target_3010"/>
      <ns0:bookmarkEnd ns0:id="28"/>
      <ns0:r>
        <ns0:rPr>
          <ns0:rFonts ns0:eastAsia="Times New Roman" ns0:cs="Times New Roman"/>
          <ns0:b/>
          <ns0:i ns0:val="false"/>
          <ns0:color ns0:val="000000"/>
          <ns0:sz ns0:val="28"/>
        </ns0:rPr>
        <ns0:t>Hình 1.1. Cấu trúc khối và liên kết mật mã giữa các khối liên tiếp</ns0:t>
      </ns0:r>
      <ns0:bookmarkEnd ns0:id="29"/>
    </ns0:p>
    <ns0:p>
      <ns0:pPr>
        <ns0:pStyle ns0:val="Normal"/>
        <ns0:keepNext ns0:val="false"/>
        <ns0:keepLines ns0:val="false"/>
        <ns0:widowControl/>
        <ns0:spacing ns0:lineRule="auto" ns0:line="312" ns0:before="0" ns0:after="0"/>
        <ns0:ind ns0:start="0" ns0:end="0" ns0:firstLine="709"/>
        <ns0:jc ns0:val="both"/>
        <ns0:rPr/>
      </ns0:pPr>
      <ns0:r>
        <ns0:rPr>
          <ns0:rFonts ns0:eastAsia="Times New Roman" ns0:cs="Times New Roman"/>
          <ns0:color ns0:val="000000"/>
          <ns0:sz ns0:val="28"/>
        </ns0:rPr>
        <ns0:t xml:space="preserve">Nếu dữ liệu trong khối quá khứ </ns0:t>
      </ns0:r>
      <ns0:r>
        <ns0:rPr>
          <ns0:rFonts ns0:eastAsia="Times New Roman" ns0:cs="Times New Roman"/>
          <ns0:i/>
          <ns0:color ns0:val="000000"/>
          <ns0:sz ns0:val="28"/>
        </ns0:rPr>
        <ns0:t>k</ns0:t>
      </ns0:r>
      <ns0:r>
        <ns0:rPr>
          <ns0:rFonts ns0:eastAsia="Times New Roman" ns0:cs="Times New Roman"/>
          <ns0:color ns0:val="000000"/>
          <ns0:sz ns0:val="28"/>
        </ns0:rPr>
        <ns0:t xml:space="preserve"> bị sửa, giá trị băm giao dịch, gốc Merkle và </ns0:t>
      </ns0:r>
      <ns0:r>
        <ns0:rPr/>
      </ns0:r>
      <ns7:oMath>
        <ns7:sSub>
          <ns7:e>
            <ns7:r>
              <ns7:t xml:space="preserve">H</ns7:t>
            </ns7:r>
          </ns7:e>
          <ns7:sub>
            <ns7:r>
              <ns7:t xml:space="preserve">k</ns7:t>
            </ns7:r>
          </ns7:sub>
        </ns7:sSub>
      </ns7:oMath>
      <ns0:r>
        <ns0:rPr>
          <ns0:rFonts ns0:eastAsia="Times New Roman" ns0:cs="Times New Roman"/>
          <ns0:color ns0:val="000000"/>
          <ns0:sz ns0:val="28"/>
          <ns0:lang ns0:val="vi-VN"/>
        </ns0:rPr>
        <ns0:t xml:space="preserve"> </ns0:t>
      </ns0:r>
      <ns0:r>
        <ns0:rPr>
          <ns0:rFonts ns0:eastAsia="Times New Roman" ns0:cs="Times New Roman"/>
          <ns0:color ns0:val="000000"/>
          <ns0:sz ns0:val="28"/>
        </ns0:rPr>
        <ns0:t>thay đổi do tính nhạy của hàm băm [4]. Tham chiếu tại khối kế tiếp vì thế không còn khớp và sự can thiệp có thể được phát hiện. Để lịch sử đã sửa được các nút chấp nhận, đối phương còn phải đáp ứng quy tắc đồng thuận và chính sách quản trị của mạng; điều kiện cụ thể phụ thuộc loại Blockchain và mô hình đe dọa, không chỉ phụ thuộc liên kết băm [1], [2].</ns0:t>
      </ns0:r>
    </ns0:p>
    <ns0:p>
      <ns0:pPr>
        <ns0:pStyle ns0:val="Heading3"/>
        <ns0:keepNext ns0:val="true"/>
        <ns0:keepLines/>
        <ns0:pageBreakBefore ns0:val="false"/>
        <ns0:widowControl/>
        <ns0:numPr>
          <ns0:ilvl ns0:val="0"/>
          <ns0:numId ns0:val="0"/>
        </ns0:numPr>
        <ns0:spacing ns0:lineRule="auto" ns0:line="312" ns0:before="0" ns0:after="0"/>
        <ns0:ind ns0:start="0" ns0:end="0" ns0:hanging="0"/>
        <ns0:jc ns0:val="start"/>
        <ns0:rPr/>
      </ns0:pPr>
      <ns0:bookmarkStart ns0:id="30" ns0:name="__RefHeading___Toc9976_3013018603"/>
      <ns0:bookmarkStart ns0:id="31" ns0:name="report_target_3011"/>
      <ns0:bookmarkEnd ns0:id="30"/>
      <ns0:r>
        <ns0:rPr>
          <ns0:rFonts ns0:eastAsia="Times New Roman" ns0:cs="Times New Roman"/>
          <ns0:b/>
          <ns0:i/>
          <ns0:color ns0:val="000000"/>
          <ns0:sz ns0:val="28"/>
        </ns0:rPr>
        <ns0:t>1.2.2. Hàm băm mật mã và cây Merkle</ns0:t>
      </ns0:r>
      <ns0:bookmarkEnd ns0:id="31"/>
    </ns0:p>
    <ns0:p>
      <ns0:pPr>
        <ns0:pStyle ns0:val="Normal"/>
        <ns0:keepNext ns0:val="false"/>
        <ns0:keepLines ns0:val="false"/>
        <ns0:widowControl/>
        <ns0:spacing ns0:lineRule="auto" ns0:line="312" ns0:before="0" ns0:after="0"/>
        <ns0:ind ns0:start="0" ns0:end="0" ns0:firstLine="709"/>
        <ns0:jc ns0:val="both"/>
        <ns0:rPr/>
      </ns0:pPr>
      <ns0:r>
        <ns0:rPr>
          <ns0:rFonts ns0:eastAsia="Times New Roman" ns0:cs="Times New Roman"/>
          <ns0:color ns0:val="000000"/>
          <ns0:sz ns0:val="28"/>
        </ns0:rPr>
        <ns0:t xml:space="preserve">Hàm băm mật mã là công cụ toán học nền tảng đảm bảo tính toàn vẹn dữ liệu trong kiến trúc chuỗi khối [1], [4]. Một hàm băm mật mã </ns0:t>
      </ns0:r>
      <ns0:r>
        <ns0:rPr/>
      </ns0:r>
      <ns7:oMath>
        <ns7:r>
          <ns7:t xml:space="preserve">H</ns7:t>
        </ns7:r>
      </ns7:oMath>
      <ns0:r>
        <ns0:rPr>
          <ns0:rFonts ns0:eastAsia="Times New Roman" ns0:cs="Times New Roman"/>
          <ns0:color ns0:val="000000"/>
          <ns0:sz ns0:val="28"/>
          <ns0:lang ns0:val="vi-VN"/>
        </ns0:rPr>
        <ns0:t xml:space="preserve"> </ns0:t>
      </ns0:r>
      <ns0:r>
        <ns0:rPr>
          <ns0:rFonts ns0:eastAsia="Times New Roman" ns0:cs="Times New Roman"/>
          <ns0:color ns0:val="000000"/>
          <ns0:sz ns0:val="28"/>
        </ns0:rPr>
        <ns0:t xml:space="preserve">ánh xạ một thông điệp đầu vào </ns0:t>
      </ns0:r>
      <ns0:r>
        <ns0:rPr>
          <ns0:rFonts ns0:eastAsia="Times New Roman" ns0:cs="Times New Roman"/>
          <ns0:i/>
          <ns0:color ns0:val="000000"/>
          <ns0:sz ns0:val="28"/>
        </ns0:rPr>
        <ns0:t>M</ns0:t>
      </ns0:r>
      <ns0:r>
        <ns0:rPr>
          <ns0:rFonts ns0:eastAsia="Times New Roman" ns0:cs="Times New Roman"/>
          <ns0:color ns0:val="000000"/>
          <ns0:sz ns0:val="28"/>
        </ns0:rPr>
        <ns0:t xml:space="preserve"> có độ dài tùy ý thành một chuỗi nhị phân cố định </ns0:t>
      </ns0:r>
      <ns0:r>
        <ns0:rPr/>
      </ns0:r>
      <ns7:oMath>
        <ns7:r>
          <ns7:t xml:space="preserve">h</ns7:t>
        </ns7:r>
        <ns7:r>
          <ns7:t xml:space="preserve">=</ns7:t>
        </ns7:r>
        <ns7:r>
          <ns7:t xml:space="preserve">H</ns7:t>
        </ns7:r>
        <ns7:d>
          <ns7:dPr>
            <ns7:begChr ns7:val="("/>
            <ns7:endChr ns7:val=")"/>
          </ns7:dPr>
          <ns7:e>
            <ns7:r>
              <ns7:t xml:space="preserve">M</ns7:t>
            </ns7:r>
          </ns7:e>
        </ns7:d>
      </ns7:oMath>
      <ns0:r>
        <ns0:rPr>
          <ns0:rFonts ns0:eastAsia="Times New Roman" ns0:cs="Times New Roman"/>
          <ns0:color ns0:val="000000"/>
          <ns0:sz ns0:val="28"/>
        </ns0:rPr>
        <ns0:t xml:space="preserve">, điển hình là 256-bit đối với chuẩn SHA-256 (FIPS 180-4) [4]. Về mặt an toàn thông tin, hàm băm mật mã phải thỏa mãn ba thuộc tính cốt lõi: tính kháng tiền ảnh (Pre-image Resistance: cho trước </ns0:t>
      </ns0:r>
      <ns0:r>
        <ns0:rPr/>
      </ns0:r>
      <ns7:oMath>
        <ns7:r>
          <ns7:t xml:space="preserve">y</ns7:t>
        </ns7:r>
      </ns7:oMath>
      <ns0:r>
        <ns0:rPr>
          <ns0:rFonts ns0:eastAsia="Times New Roman" ns0:cs="Times New Roman"/>
          <ns0:color ns0:val="000000"/>
          <ns0:sz ns0:val="28"/>
        </ns0:rPr>
        <ns0:t xml:space="preserve">, khó về mặt tính toán để tìm </ns0:t>
      </ns0:r>
      <ns0:r>
        <ns0:rPr/>
      </ns0:r>
      <ns7:oMath>
        <ns7:r>
          <ns7:t xml:space="preserve">x</ns7:t>
        </ns7:r>
      </ns7:oMath>
      <ns0:r>
        <ns0:rPr>
          <ns0:rFonts ns0:eastAsia="Times New Roman" ns0:cs="Times New Roman"/>
          <ns0:color ns0:val="000000"/>
          <ns0:sz ns0:val="28"/>
          <ns0:lang ns0:val="vi-VN"/>
        </ns0:rPr>
        <ns0:t xml:space="preserve"> </ns0:t>
      </ns0:r>
      <ns0:r>
        <ns0:rPr>
          <ns0:rFonts ns0:eastAsia="Times New Roman" ns0:cs="Times New Roman"/>
          <ns0:color ns0:val="000000"/>
          <ns0:sz ns0:val="28"/>
        </ns0:rPr>
        <ns0:t xml:space="preserve">sao cho </ns0:t>
      </ns0:r>
      <ns0:r>
        <ns0:rPr/>
      </ns0:r>
      <ns7:oMath>
        <ns7:r>
          <ns7:t xml:space="preserve">H</ns7:t>
        </ns7:r>
        <ns7:d>
          <ns7:dPr>
            <ns7:begChr ns7:val="("/>
            <ns7:endChr ns7:val=")"/>
          </ns7:dPr>
          <ns7:e>
            <ns7:r>
              <ns7:t xml:space="preserve">x</ns7:t>
            </ns7:r>
          </ns7:e>
        </ns7:d>
        <ns7:r>
          <ns7:t xml:space="preserve">=</ns7:t>
        </ns7:r>
        <ns7:r>
          <ns7:t xml:space="preserve">y</ns7:t>
        </ns7:r>
      </ns7:oMath>
      <ns0:r>
        <ns0:rPr>
          <ns0:rFonts ns0:eastAsia="Times New Roman" ns0:cs="Times New Roman"/>
          <ns0:color ns0:val="000000"/>
          <ns0:sz ns0:val="28"/>
        </ns0:rPr>
        <ns0:t xml:space="preserve">), tính kháng tiền ảnh thứ hai (Second Pre-image Resistance: cho trước </ns0:t>
      </ns0:r>
      <ns0:r>
        <ns0:rPr/>
      </ns0:r>
      <ns7:oMath>
        <ns7:sSub>
          <ns7:e>
            <ns7:r>
              <ns7:t xml:space="preserve">x</ns7:t>
            </ns7:r>
          </ns7:e>
          <ns7:sub>
            <ns7:r>
              <ns7:t xml:space="preserve">1</ns7:t>
            </ns7:r>
          </ns7:sub>
        </ns7:sSub>
      </ns7:oMath>
      <ns0:r>
        <ns0:rPr>
          <ns0:rFonts ns0:eastAsia="Times New Roman" ns0:cs="Times New Roman"/>
          <ns0:color ns0:val="000000"/>
          <ns0:sz ns0:val="28"/>
        </ns0:rPr>
        <ns0:t xml:space="preserve">, khó tìm </ns0:t>
      </ns0:r>
      <ns0:r>
        <ns0:rPr/>
      </ns0:r>
      <ns7:oMath>
        <ns7:sSub>
          <ns7:e>
            <ns7:r>
              <ns7:t xml:space="preserve">x</ns7:t>
            </ns7:r>
          </ns7:e>
          <ns7:sub>
            <ns7:r>
              <ns7:t xml:space="preserve">2</ns7:t>
            </ns7:r>
          </ns7:sub>
        </ns7:sSub>
        <ns7:r>
          <ns7:t xml:space="preserve">≠</ns7:t>
        </ns7:r>
        <ns7:sSub>
          <ns7:e>
            <ns7:r>
              <ns7:t xml:space="preserve">x</ns7:t>
            </ns7:r>
          </ns7:e>
          <ns7:sub>
            <ns7:r>
              <ns7:t xml:space="preserve">1</ns7:t>
            </ns7:r>
          </ns7:sub>
        </ns7:sSub>
      </ns7:oMath>
      <ns0:r>
        <ns0:rPr>
          <ns0:rFonts ns0:eastAsia="Times New Roman" ns0:cs="Times New Roman"/>
          <ns0:color ns0:val="000000"/>
          <ns0:sz ns0:val="28"/>
        </ns0:rPr>
        <ns0:t xml:space="preserve"> sao cho </ns0:t>
      </ns0:r>
      <ns0:r>
        <ns0:rPr/>
      </ns0:r>
      <ns7:oMath>
        <ns7:r>
          <ns7:t xml:space="preserve">H</ns7:t>
        </ns7:r>
        <ns7:d>
          <ns7:dPr>
            <ns7:begChr ns7:val="("/>
            <ns7:endChr ns7:val=")"/>
          </ns7:dPr>
          <ns7:e>
            <ns7:sSub>
              <ns7:e>
                <ns7:r>
                  <ns7:t xml:space="preserve">x</ns7:t>
                </ns7:r>
              </ns7:e>
              <ns7:sub>
                <ns7:r>
                  <ns7:t xml:space="preserve">2</ns7:t>
                </ns7:r>
              </ns7:sub>
            </ns7:sSub>
          </ns7:e>
        </ns7:d>
        <ns7:r>
          <ns7:t xml:space="preserve">=</ns7:t>
        </ns7:r>
        <ns7:r>
          <ns7:t xml:space="preserve">H</ns7:t>
        </ns7:r>
        <ns7:d>
          <ns7:dPr>
            <ns7:begChr ns7:val="("/>
            <ns7:endChr ns7:val=")"/>
          </ns7:dPr>
          <ns7:e>
            <ns7:sSub>
              <ns7:e>
                <ns7:r>
                  <ns7:t xml:space="preserve">x</ns7:t>
                </ns7:r>
              </ns7:e>
              <ns7:sub>
                <ns7:r>
                  <ns7:t xml:space="preserve">1</ns7:t>
                </ns7:r>
              </ns7:sub>
            </ns7:sSub>
          </ns7:e>
        </ns7:d>
      </ns7:oMath>
      <ns0:r>
        <ns0:rPr>
          <ns0:rFonts ns0:eastAsia="Times New Roman" ns0:cs="Times New Roman"/>
          <ns0:color ns0:val="000000"/>
          <ns0:sz ns0:val="28"/>
        </ns0:rPr>
        <ns0:t xml:space="preserve">), và tính kháng va chạm mạnh (Collision Resistance: khó tìm bất kỳ cặp </ns0:t>
      </ns0:r>
      <ns0:r>
        <ns0:rPr/>
      </ns0:r>
      <ns7:oMath>
        <ns7:d>
          <ns7:dPr>
            <ns7:begChr ns7:val="("/>
            <ns7:endChr ns7:val=")"/>
          </ns7:dPr>
          <ns7:e>
            <ns7:sSub>
              <ns7:e>
                <ns7:r>
                  <ns7:t xml:space="preserve">x</ns7:t>
                </ns7:r>
              </ns7:e>
              <ns7:sub>
                <ns7:r>
                  <ns7:t xml:space="preserve">1</ns7:t>
                </ns7:r>
              </ns7:sub>
            </ns7:sSub>
            <ns7:r>
              <ns7:t xml:space="preserve">,</ns7:t>
            </ns7:r>
            <ns7:sSub>
              <ns7:e>
                <ns7:r>
                  <ns7:t xml:space="preserve">x</ns7:t>
                </ns7:r>
              </ns7:e>
              <ns7:sub>
                <ns7:r>
                  <ns7:t xml:space="preserve">2</ns7:t>
                </ns7:r>
              </ns7:sub>
            </ns7:sSub>
          </ns7:e>
        </ns7:d>
      </ns7:oMath>
      <ns0:r>
        <ns0:rPr>
          <ns0:rFonts ns0:eastAsia="Times New Roman" ns0:cs="Times New Roman"/>
          <ns0:color ns0:val="000000"/>
          <ns0:sz ns0:val="28"/>
          <ns0:lang ns0:val="vi-VN"/>
        </ns0:rPr>
        <ns0:t xml:space="preserve"> </ns0:t>
      </ns0:r>
      <ns0:r>
        <ns0:rPr>
          <ns0:rFonts ns0:eastAsia="Times New Roman" ns0:cs="Times New Roman"/>
          <ns0:color ns0:val="000000"/>
          <ns0:sz ns0:val="28"/>
        </ns0:rPr>
        <ns0:t xml:space="preserve">phân biệt nào sao cho </ns0:t>
      </ns0:r>
      <ns0:r>
        <ns0:rPr/>
      </ns0:r>
      <ns7:oMath>
        <ns7:r>
          <ns7:t xml:space="preserve">H</ns7:t>
        </ns7:r>
        <ns7:d>
          <ns7:dPr>
            <ns7:begChr ns7:val="("/>
            <ns7:endChr ns7:val=")"/>
          </ns7:dPr>
          <ns7:e>
            <ns7:sSub>
              <ns7:e>
                <ns7:r>
                  <ns7:t xml:space="preserve">x</ns7:t>
                </ns7:r>
              </ns7:e>
              <ns7:sub>
                <ns7:r>
                  <ns7:t xml:space="preserve">1</ns7:t>
                </ns7:r>
              </ns7:sub>
            </ns7:sSub>
          </ns7:e>
        </ns7:d>
        <ns7:r>
          <ns7:t xml:space="preserve">=</ns7:t>
        </ns7:r>
        <ns7:r>
          <ns7:t xml:space="preserve">H</ns7:t>
        </ns7:r>
        <ns7:d>
          <ns7:dPr>
            <ns7:begChr ns7:val="("/>
            <ns7:endChr ns7:val=")"/>
          </ns7:dPr>
          <ns7:e>
            <ns7:sSub>
              <ns7:e>
                <ns7:r>
                  <ns7:t xml:space="preserve">x</ns7:t>
                </ns7:r>
              </ns7:e>
              <ns7:sub>
                <ns7:r>
                  <ns7:t xml:space="preserve">2</ns7:t>
                </ns7:r>
              </ns7:sub>
            </ns7:sSub>
          </ns7:e>
        </ns7:d>
      </ns7:oMath>
      <ns0:r>
        <ns0:rPr>
          <ns0:rFonts ns0:eastAsia="Times New Roman" ns0:cs="Times New Roman"/>
          <ns0:color ns0:val="000000"/>
          <ns0:sz ns0:val="28"/>
        </ns0:rPr>
        <ns0:t>). Đồng thời, hiệu ứng tuyết lở (avalanche effect) đảm bảo mọi biến đổi dù nhỏ nhất ở đầu vào cũng làm thay đổi ngẫu nhiên và toàn diện giá trị băm đầu ra [4].</ns0:t>
      </ns0:r>
    </ns0:p>
    <ns0:p>
      <ns0:pPr>
        <ns0:pStyle ns0:val="Normal"/>
        <ns0:keepNext ns0:val="false"/>
        <ns0:keepLines ns0:val="false"/>
        <ns0:widowControl/>
        <ns0:spacing ns0:lineRule="auto" ns0:line="312" ns0:before="0" ns0:after="0"/>
        <ns0:ind ns0:start="0" ns0:end="0" ns0:firstLine="709"/>
        <ns0:jc ns0:val="both"/>
        <ns0:rPr/>
      </ns0:pPr>
      <ns0:r>
        <ns0:rPr>
          <ns0:rFonts ns0:eastAsia="Times New Roman" ns0:cs="Times New Roman"/>
          <ns0:color ns0:val="000000"/>
          <ns0:sz ns0:val="28"/>
        </ns0:rPr>
        <ns0:t xml:space="preserve">Để quản lý và xác thực danh sách giao dịch trong khối với chi phí tối ưu, giao thức sử dụng cấu trúc Cây Merkle (Merkle Tree) [3]. Cây Merkle thường được biểu diễn dưới dạng cây băm nhị phân, trong đó mỗi nút lá lưu giá trị băm của một giao dịch </ns0:t>
      </ns0:r>
      <ns0:r>
        <ns0:rPr/>
      </ns0:r>
      <ns7:oMath>
        <ns7:d>
          <ns7:dPr>
            <ns7:begChr ns7:val="("/>
            <ns7:endChr ns7:val=")"/>
          </ns7:dPr>
          <ns7:e>
            <ns7:sSub>
              <ns7:e>
                <ns7:r>
                  <ns7:t xml:space="preserve">H</ns7:t>
                </ns7:r>
              </ns7:e>
              <ns7:sub>
                <ns7:r>
                  <ns7:t xml:space="preserve">j</ns7:t>
                </ns7:r>
              </ns7:sub>
            </ns7:sSub>
            <ns7:r>
              <ns7:t xml:space="preserve">=</ns7:t>
            </ns7:r>
            <ns7:r>
              <ns7:t xml:space="preserve">H</ns7:t>
            </ns7:r>
            <ns7:d>
              <ns7:dPr>
                <ns7:begChr ns7:val="("/>
                <ns7:endChr ns7:val=")"/>
              </ns7:dPr>
              <ns7:e>
                <ns7:r>
                  <ns7:t xml:space="preserve">T</ns7:t>
                </ns7:r>
                <ns7:sSub>
                  <ns7:e>
                    <ns7:r>
                      <ns7:t xml:space="preserve">x</ns7:t>
                    </ns7:r>
                  </ns7:e>
                  <ns7:sub>
                    <ns7:r>
                      <ns7:t xml:space="preserve">j</ns7:t>
                    </ns7:r>
                  </ns7:sub>
                </ns7:sSub>
              </ns7:e>
            </ns7:d>
          </ns7:e>
        </ns7:d>
      </ns7:oMath>
      <ns0:r>
        <ns0:rPr>
          <ns0:rFonts ns0:eastAsia="Times New Roman" ns0:cs="Times New Roman"/>
          <ns0:color ns0:val="000000"/>
          <ns0:sz ns0:val="28"/>
        </ns0:rPr>
        <ns0:t xml:space="preserve">, còn mỗi nút trung gian lưu giá trị băm của phép nối hai nút con trực tiếp </ns0:t>
      </ns0:r>
      <ns0:r>
        <ns0:rPr/>
      </ns0:r>
      <ns7:oMath/>
      <ns0:r>
        <ns0:rPr>
          <ns0:rFonts ns0:eastAsia="Times New Roman" ns0:cs="Times New Roman"/>
          <ns0:color ns0:val="000000"/>
          <ns0:sz ns0:val="28"/>
        </ns0:rPr>
        <ns0:t>. Tiến trình băm cặp này thực hiện đệ quy từ các nút lá lên đỉnh để tạo ra một giá trị đại diện duy nhất là Gốc Merkle (</ns0:t>
      </ns0:r>
      <ns0:r>
        <ns0:rPr>
          <ns0:rFonts ns0:eastAsia="Times New Roman" ns0:cs="Times New Roman"/>
          <ns0:i/>
          <ns0:color ns0:val="000000"/>
          <ns0:sz ns0:val="28"/>
        </ns0:rPr>
        <ns0:t>Merkle Root</ns0:t>
      </ns0:r>
      <ns0:r>
        <ns0:rPr>
          <ns0:rFonts ns0:eastAsia="Times New Roman" ns0:cs="Times New Roman"/>
          <ns0:color ns0:val="000000"/>
          <ns0:sz ns0:val="28"/>
        </ns0:rPr>
        <ns0:t>) được ghi vào phần đầu khối [3]. Cây nhị phân là mô hình minh họa phổ biến; cấu trúc và cách xử lý số nút lẻ có thể khác giữa các nền tảng. Cấu trúc cây và đường dẫn kiểm chứng được minh họa trên Hình 1.2.</ns0:t>
      </ns0:r>
    </ns0:p>
    <ns0:p>
      <ns0:pPr>
        <ns0:pStyle ns0:val="Normal"/>
        <ns0:keepNext ns0:val="true"/>
        <ns0:keepLines ns0:val="false"/>
        <ns0:widowControl/>
        <ns0:spacing ns0:lineRule="auto" ns0:line="240" ns0:before="0" ns0:after="0"/>
        <ns0:ind ns0:start="0" ns0:end="0" ns0:hanging="0"/>
        <ns0:jc ns0:val="center"/>
        <ns0:rPr/>
      </ns0:pPr>
      <ns0:r>
        <ns0:rPr/>
        <ns0:drawing>
          <ns2:inline distT="0" distB="0" distL="0" distR="0">
            <ns2:extent cx="5760085" cy="1856740"/>
            <ns2:effectExtent l="0" t="0" r="0" b="0"/>
            <ns2:docPr id="4" name="Picture 1" descr="" title=""/>
            <ns2:cNvGraphicFramePr>
              <ns3:graphicFrameLocks noChangeAspect="1"/>
            </ns2:cNvGraphicFramePr>
            <ns3:graphic>
              <ns3:graphicData uri="http://schemas.openxmlformats.org/drawingml/2006/picture">
                <ns4:pic>
                  <ns4:nvPicPr>
                    <ns4:cNvPr id="4" name="Picture 1" descr="" title=""/>
                    <ns4:cNvPicPr>
                      <ns3:picLocks noChangeAspect="1" noChangeArrowheads="1"/>
                    </ns4:cNvPicPr>
                  </ns4:nvPicPr>
                  <ns4:blipFill>
                    <ns3:blip ns5:embed="rId9"/>
                    <ns3:stretch>
                      <ns3:fillRect/>
                    </ns3:stretch>
                  </ns4:blipFill>
                  <ns4:spPr bwMode="auto">
                    <ns3:xfrm>
                      <ns3:off x="0" y="0"/>
                      <ns3:ext cx="5760085" cy="1856740"/>
                    </ns3:xfrm>
                    <ns3:prstGeom prst="rect">
                      <ns3:avLst/>
                    </ns3:prstGeom>
                  </ns4:spPr>
                </ns4:pic>
              </ns3:graphicData>
            </ns3:graphic>
          </ns2:inline>
        </ns0:drawing>
      </ns0:r>
    </ns0:p>
    <ns0:p>
      <ns0:pPr>
        <ns0:pStyle ns0:val="ReportFigure"/>
        <ns0:keepNext ns0:val="false"/>
        <ns0:keepLines ns0:val="false"/>
        <ns0:widowControl/>
        <ns0:spacing ns0:lineRule="auto" ns0:line="312" ns0:before="0" ns0:after="0"/>
        <ns0:ind ns0:start="0" ns0:end="0" ns0:hanging="0"/>
        <ns0:jc ns0:val="center"/>
        <ns0:rPr/>
      </ns0:pPr>
      <ns0:bookmarkStart ns0:id="32" ns0:name="__RefHeading___Toc10298_3013018603"/>
      <ns0:bookmarkStart ns0:id="33" ns0:name="report_target_3012"/>
      <ns0:bookmarkEnd ns0:id="32"/>
      <ns0:r>
        <ns0:rPr>
          <ns0:rFonts ns0:eastAsia="Times New Roman" ns0:cs="Times New Roman"/>
          <ns0:b/>
          <ns0:i ns0:val="false"/>
          <ns0:color ns0:val="000000"/>
          <ns0:sz ns0:val="28"/>
        </ns0:rPr>
        <ns0:t>Hình 1.2. Cây Merkle và đường dẫn kiểm chứng một giao dịch</ns0:t>
      </ns0:r>
      <ns0:bookmarkEnd ns0:id="33"/>
    </ns0:p>
    <ns0:p>
      <ns0:pPr>
        <ns0:pStyle ns0:val="Normal"/>
        <ns0:keepNext ns0:val="false"/>
        <ns0:keepLines ns0:val="false"/>
        <ns0:widowControl/>
        <ns0:spacing ns0:lineRule="auto" ns0:line="312" ns0:before="0" ns0:after="0"/>
        <ns0:ind ns0:start="0" ns0:end="0" ns0:firstLine="709"/>
        <ns0:jc ns0:val="both"/>
        <ns0:rPr/>
      </ns0:pPr>
      <ns0:r>
        <ns0:rPr>
          <ns0:rFonts ns0:eastAsia="Times New Roman" ns0:cs="Times New Roman"/>
          <ns0:color ns0:val="000000"/>
          <ns0:sz ns0:val="28"/>
        </ns0:rPr>
        <ns0:t>Cấu trúc cây Merkle cho phép kiểm tra một giao dịch thuộc tập giao dịch đã được cam kết thông qua bằng chứng Merkle. Với cây cân bằng, kích thước bằng chứng và số phép băm khi xác minh tăng theo logarit của số phần tử [3], [10]. Nút kiểm tra kết hợp giá trị băm của giao dịch với các giá trị trên đường dẫn để tính lại Merkle root và so sánh với root đã cam kết. Kết quả này chứng minh tính thuộc tập và tính toàn vẹn đối với cam kết, không tự chứng minh chữ ký, điều kiện chi tiêu hoặc mọi quy tắc hợp lệ của giao dịch; các điều kiện đó cần được kiểm tra riêng theo giao thức [2].</ns0:t>
      </ns0:r>
    </ns0:p>
    <ns0:p>
      <ns0:pPr>
        <ns0:pStyle ns0:val="Heading3"/>
        <ns0:keepNext ns0:val="true"/>
        <ns0:keepLines/>
        <ns0:pageBreakBefore ns0:val="false"/>
        <ns0:widowControl/>
        <ns0:numPr>
          <ns0:ilvl ns0:val="0"/>
          <ns0:numId ns0:val="0"/>
        </ns0:numPr>
        <ns0:spacing ns0:lineRule="auto" ns0:line="312" ns0:before="0" ns0:after="0"/>
        <ns0:ind ns0:start="0" ns0:end="0" ns0:hanging="0"/>
        <ns0:jc ns0:val="start"/>
        <ns0:rPr/>
      </ns0:pPr>
      <ns0:bookmarkStart ns0:id="34" ns0:name="__RefHeading___Toc9978_3013018603"/>
      <ns0:bookmarkStart ns0:id="35" ns0:name="report_target_3013"/>
      <ns0:bookmarkEnd ns0:id="34"/>
      <ns0:r>
        <ns0:rPr>
          <ns0:rFonts ns0:eastAsia="Times New Roman" ns0:cs="Times New Roman"/>
          <ns0:b/>
          <ns0:i/>
          <ns0:color ns0:val="000000"/>
          <ns0:sz ns0:val="28"/>
        </ns0:rPr>
        <ns0:t>1.2.3. Mật mã khóa công khai và chữ ký số</ns0:t>
      </ns0:r>
      <ns0:bookmarkEnd ns0:id="35"/>
    </ns0:p>
    <ns0:p>
      <ns0:pPr>
        <ns0:pStyle ns0:val="Normal"/>
        <ns0:keepNext ns0:val="false"/>
        <ns0:keepLines ns0:val="false"/>
        <ns0:widowControl/>
        <ns0:spacing ns0:lineRule="auto" ns0:line="312" ns0:before="0" ns0:after="0"/>
        <ns0:ind ns0:start="0" ns0:end="0" ns0:firstLine="709"/>
        <ns0:jc ns0:val="both"/>
        <ns0:rPr/>
      </ns0:pPr>
      <ns0:r>
        <ns0:rPr>
          <ns0:rFonts ns0:eastAsia="Times New Roman" ns0:cs="Times New Roman"/>
          <ns0:color ns0:val="000000"/>
          <ns0:sz ns0:val="28"/>
        </ns0:rPr>
        <ns0:t xml:space="preserve">Mật mã khóa công khai và chữ ký số thiết lập cơ chế xác thực nguồn gốc và kiểm soát ủy quyền đối với các giao dịch thay đổi trạng thái sổ cái [1], [5]. Theo chuẩn NIST FIPS 186-5 [5], một lược đồ chữ ký số an toàn được định nghĩa hình thức qua bộ ba thuật toán </ns0:t>
      </ns0:r>
      <ns0:r>
        <ns0:rPr>
          <ns0:rFonts ns0:eastAsia="Times New Roman" ns0:cs="Times New Roman"/>
          <ns0:i/>
          <ns0:color ns0:val="000000"/>
          <ns0:sz ns0:val="28"/>
        </ns0:rPr>
        <ns0:t>(KeyGen, Sign, Verify)</ns0:t>
      </ns0:r>
      <ns0:r>
        <ns0:rPr>
          <ns0:rFonts ns0:eastAsia="Times New Roman" ns0:cs="Times New Roman"/>
          <ns0:color ns0:val="000000"/>
          <ns0:sz ns0:val="28"/>
        </ns0:rPr>
        <ns0:t xml:space="preserve">: thuật toán sinh khóa </ns0:t>
      </ns0:r>
      <ns0:r>
        <ns0:rPr/>
      </ns0:r>
      <ns7:oMath>
        <ns7:r>
          <ns7:t xml:space="preserve">KeyGen</ns7:t>
        </ns7:r>
        <ns7:d>
          <ns7:dPr>
            <ns7:begChr ns7:val="("/>
            <ns7:endChr ns7:val=")"/>
          </ns7:dPr>
          <ns7:e>
            <ns7:sSup>
              <ns7:e>
                <ns7:r>
                  <ns7:t xml:space="preserve">1</ns7:t>
                </ns7:r>
              </ns7:e>
              <ns7:sup>
                <ns7:r>
                  <ns7:t xml:space="preserve">λ</ns7:t>
                </ns7:r>
              </ns7:sup>
            </ns7:sSup>
          </ns7:e>
        </ns7:d>
        <ns7:r>
          <ns7:t xml:space="preserve">→</ns7:t>
        </ns7:r>
        <ns7:d>
          <ns7:dPr>
            <ns7:begChr ns7:val="("/>
            <ns7:endChr ns7:val=")"/>
          </ns7:dPr>
          <ns7:e>
            <ns7:r>
              <ns7:t xml:space="preserve">sk</ns7:t>
            </ns7:r>
            <ns7:r>
              <ns7:t xml:space="preserve">,</ns7:t>
            </ns7:r>
            <ns7:r>
              <ns7:t xml:space="preserve">pk</ns7:t>
            </ns7:r>
          </ns7:e>
        </ns7:d>
      </ns7:oMath>
      <ns0:r>
        <ns0:rPr>
          <ns0:rFonts ns0:eastAsia="Times New Roman" ns0:cs="Times New Roman"/>
          <ns0:color ns0:val="000000"/>
          <ns0:sz ns0:val="28"/>
        </ns0:rPr>
        <ns0:t xml:space="preserve"> nhận tham số an ninh </ns0:t>
      </ns0:r>
      <ns0:r>
        <ns0:rPr/>
      </ns0:r>
      <ns7:oMath>
        <ns7:r>
          <ns7:t xml:space="preserve">λ</ns7:t>
        </ns7:r>
      </ns7:oMath>
      <ns0:r>
        <ns0:rPr>
          <ns0:rFonts ns0:eastAsia="Times New Roman" ns0:cs="Times New Roman"/>
          <ns0:color ns0:val="000000"/>
          <ns0:sz ns0:val="28"/>
          <ns0:lang ns0:val="vi-VN"/>
        </ns0:rPr>
        <ns0:t xml:space="preserve"> </ns0:t>
      </ns0:r>
      <ns0:r>
        <ns0:rPr>
          <ns0:rFonts ns0:eastAsia="Times New Roman" ns0:cs="Times New Roman"/>
          <ns0:color ns0:val="000000"/>
          <ns0:sz ns0:val="28"/>
        </ns0:rPr>
        <ns0:t xml:space="preserve">để tạo cặp khóa bất đối xứng gồm khóa bí mật </ns0:t>
      </ns0:r>
      <ns0:r>
        <ns0:rPr>
          <ns0:rFonts ns0:eastAsia="Times New Roman" ns0:cs="Times New Roman"/>
          <ns0:i/>
          <ns0:color ns0:val="000000"/>
          <ns0:sz ns0:val="28"/>
        </ns0:rPr>
        <ns0:t>sk</ns0:t>
      </ns0:r>
      <ns0:r>
        <ns0:rPr>
          <ns0:rFonts ns0:eastAsia="Times New Roman" ns0:cs="Times New Roman"/>
          <ns0:color ns0:val="000000"/>
          <ns0:sz ns0:val="28"/>
        </ns0:rPr>
        <ns0:t xml:space="preserve"> (dùng để ký) và khóa công khai </ns0:t>
      </ns0:r>
      <ns0:r>
        <ns0:rPr>
          <ns0:rFonts ns0:eastAsia="Times New Roman" ns0:cs="Times New Roman"/>
          <ns0:i/>
          <ns0:color ns0:val="000000"/>
          <ns0:sz ns0:val="28"/>
        </ns0:rPr>
        <ns0:t>pk</ns0:t>
      </ns0:r>
      <ns0:r>
        <ns0:rPr>
          <ns0:rFonts ns0:eastAsia="Times New Roman" ns0:cs="Times New Roman"/>
          <ns0:color ns0:val="000000"/>
          <ns0:sz ns0:val="28"/>
        </ns0:rPr>
        <ns0:t xml:space="preserve"> (dùng để xác minh); thuật toán ký </ns0:t>
      </ns0:r>
      <ns0:r>
        <ns0:rPr/>
      </ns0:r>
      <ns7:oMath>
        <ns7:r>
          <ns7:t xml:space="preserve">Sign</ns7:t>
        </ns7:r>
        <ns7:d>
          <ns7:dPr>
            <ns7:begChr ns7:val="("/>
            <ns7:endChr ns7:val=")"/>
          </ns7:dPr>
          <ns7:e>
            <ns7:r>
              <ns7:t xml:space="preserve">sk</ns7:t>
            </ns7:r>
            <ns7:r>
              <ns7:t xml:space="preserve">,</ns7:t>
            </ns7:r>
            <ns7:r>
              <ns7:t xml:space="preserve">m</ns7:t>
            </ns7:r>
          </ns7:e>
        </ns7:d>
        <ns7:r>
          <ns7:t xml:space="preserve">→</ns7:t>
        </ns7:r>
        <ns7:r>
          <ns7:t xml:space="preserve">σ</ns7:t>
        </ns7:r>
      </ns7:oMath>
      <ns0:r>
        <ns0:rPr>
          <ns0:rFonts ns0:eastAsia="Times New Roman" ns0:cs="Times New Roman"/>
          <ns0:color ns0:val="000000"/>
          <ns0:sz ns0:val="28"/>
        </ns0:rPr>
        <ns0:t xml:space="preserve"> tạo chữ ký số </ns0:t>
      </ns0:r>
      <ns0:r>
        <ns0:rPr>
          <ns0:rFonts ns0:eastAsia="Times New Roman" ns0:cs="Times New Roman"/>
          <ns0:i/>
          <ns0:color ns0:val="000000"/>
          <ns0:sz ns0:val="28"/>
        </ns0:rPr>
        <ns0:t>σ</ns0:t>
      </ns0:r>
      <ns0:r>
        <ns0:rPr>
          <ns0:rFonts ns0:eastAsia="Times New Roman" ns0:cs="Times New Roman"/>
          <ns0:color ns0:val="000000"/>
          <ns0:sz ns0:val="28"/>
        </ns0:rPr>
        <ns0:t xml:space="preserve"> từ thông điệp </ns0:t>
      </ns0:r>
      <ns0:r>
        <ns0:rPr>
          <ns0:rFonts ns0:eastAsia="Times New Roman" ns0:cs="Times New Roman"/>
          <ns0:i/>
          <ns0:color ns0:val="000000"/>
          <ns0:sz ns0:val="28"/>
        </ns0:rPr>
        <ns0:t>m</ns0:t>
      </ns0:r>
      <ns0:r>
        <ns0:rPr>
          <ns0:rFonts ns0:eastAsia="Times New Roman" ns0:cs="Times New Roman"/>
          <ns0:color ns0:val="000000"/>
          <ns0:sz ns0:val="28"/>
        </ns0:rPr>
        <ns0:t xml:space="preserve"> và khóa </ns0:t>
      </ns0:r>
      <ns0:r>
        <ns0:rPr>
          <ns0:rFonts ns0:eastAsia="Times New Roman" ns0:cs="Times New Roman"/>
          <ns0:i/>
          <ns0:color ns0:val="000000"/>
          <ns0:sz ns0:val="28"/>
        </ns0:rPr>
        <ns0:t>sk</ns0:t>
      </ns0:r>
      <ns0:r>
        <ns0:rPr>
          <ns0:rFonts ns0:eastAsia="Times New Roman" ns0:cs="Times New Roman"/>
          <ns0:color ns0:val="000000"/>
          <ns0:sz ns0:val="28"/>
        </ns0:rPr>
        <ns0:t xml:space="preserve">; thuật toán xác minh </ns0:t>
      </ns0:r>
      <ns0:r>
        <ns0:rPr/>
      </ns0:r>
      <ns7:oMath>
        <ns7:r>
          <ns7:t xml:space="preserve">Verify</ns7:t>
        </ns7:r>
        <ns7:d>
          <ns7:dPr>
            <ns7:begChr ns7:val="("/>
            <ns7:endChr ns7:val=")"/>
          </ns7:dPr>
          <ns7:e>
            <ns7:r>
              <ns7:t xml:space="preserve">pk</ns7:t>
            </ns7:r>
            <ns7:r>
              <ns7:t xml:space="preserve">,</ns7:t>
            </ns7:r>
            <ns7:r>
              <ns7:t xml:space="preserve">m</ns7:t>
            </ns7:r>
            <ns7:r>
              <ns7:t xml:space="preserve">,</ns7:t>
            </ns7:r>
            <ns7:r>
              <ns7:t xml:space="preserve">σ</ns7:t>
            </ns7:r>
          </ns7:e>
        </ns7:d>
        <ns7:r>
          <ns7:t xml:space="preserve">→</ns7:t>
        </ns7:r>
        <ns7:r>
          <ns7:t xml:space="preserve">Valid</ns7:t>
        </ns7:r>
        <ns7:r>
          <ns7:t xml:space="preserve">,</ns7:t>
        </ns7:r>
        <ns7:r>
          <ns7:t xml:space="preserve">Invalid</ns7:t>
        </ns7:r>
      </ns7:oMath>
      <ns0:r>
        <ns0:rPr>
          <ns0:rFonts ns0:eastAsia="Times New Roman" ns0:cs="Times New Roman"/>
          <ns0:color ns0:val="000000"/>
          <ns0:sz ns0:val="28"/>
          <ns0:lang ns0:val="vi-VN"/>
        </ns0:rPr>
        <ns0:t xml:space="preserve"> </ns0:t>
      </ns0:r>
      <ns0:r>
        <ns0:rPr>
          <ns0:rFonts ns0:eastAsia="Times New Roman" ns0:cs="Times New Roman"/>
          <ns0:color ns0:val="000000"/>
          <ns0:sz ns0:val="28"/>
        </ns0:rPr>
        <ns0:t xml:space="preserve">kiểm tra tính hợp lệ của </ns0:t>
      </ns0:r>
      <ns0:r>
        <ns0:rPr>
          <ns0:rFonts ns0:eastAsia="Times New Roman" ns0:cs="Times New Roman"/>
          <ns0:i/>
          <ns0:color ns0:val="000000"/>
          <ns0:sz ns0:val="28"/>
        </ns0:rPr>
        <ns0:t>σ</ns0:t>
      </ns0:r>
      <ns0:r>
        <ns0:rPr>
          <ns0:rFonts ns0:eastAsia="Times New Roman" ns0:cs="Times New Roman"/>
          <ns0:color ns0:val="000000"/>
          <ns0:sz ns0:val="28"/>
        </ns0:rPr>
        <ns0:t xml:space="preserve"> dựa trên </ns0:t>
      </ns0:r>
      <ns0:r>
        <ns0:rPr>
          <ns0:rFonts ns0:eastAsia="Times New Roman" ns0:cs="Times New Roman"/>
          <ns0:i/>
          <ns0:color ns0:val="000000"/>
          <ns0:sz ns0:val="28"/>
        </ns0:rPr>
        <ns0:t>pk</ns0:t>
      </ns0:r>
      <ns0:r>
        <ns0:rPr>
          <ns0:rFonts ns0:eastAsia="Times New Roman" ns0:cs="Times New Roman"/>
          <ns0:color ns0:val="000000"/>
          <ns0:sz ns0:val="28"/>
        </ns0:rPr>
        <ns0:t xml:space="preserve"> và </ns0:t>
      </ns0:r>
      <ns0:r>
        <ns0:rPr>
          <ns0:rFonts ns0:eastAsia="Times New Roman" ns0:cs="Times New Roman"/>
          <ns0:i/>
          <ns0:color ns0:val="000000"/>
          <ns0:sz ns0:val="28"/>
        </ns0:rPr>
        <ns0:t>m</ns0:t>
      </ns0:r>
      <ns0:r>
        <ns0:rPr>
          <ns0:rFonts ns0:eastAsia="Times New Roman" ns0:cs="Times New Roman"/>
          <ns0:color ns0:val="000000"/>
          <ns0:sz ns0:val="28"/>
        </ns0:rPr>
        <ns0:t>. Mô hình tổng quát được biểu diễn theo công thức (1.2):</ns0:t>
      </ns0:r>
    </ns0:p>
    <ns0:p>
      <ns0:pPr>
        <ns0:pStyle ns0:val="Cngthc"/>
        <ns0:keepNext ns0:val="false"/>
        <ns0:keepLines/>
        <ns0:widowControl/>
        <ns0:spacing ns0:lineRule="auto" ns0:line="312" ns0:before="0" ns0:after="0"/>
        <ns0:ind ns0:start="0" ns0:end="0" ns0:hanging="0"/>
        <ns0:jc ns0:val="center"/>
        <ns0:rPr/>
      </ns0:pPr>
      <ns0:r>
        <ns0:rPr/>
      </ns0:r>
      <ns7:oMathPara>
        <ns7:oMathParaPr>
          <ns7:jc ns7:val="center"/>
        </ns7:oMathParaPr>
        <ns7:oMath>
          <ns7:r>
            <ns7:t xml:space="preserve">σ</ns7:t>
          </ns7:r>
          <ns7:r>
            <ns7:t xml:space="preserve">←</ns7:t>
          </ns7:r>
          <ns7:r>
            <ns7:t xml:space="preserve">Sign</ns7:t>
          </ns7:r>
          <ns7:d>
            <ns7:dPr>
              <ns7:begChr ns7:val="("/>
              <ns7:endChr ns7:val=")"/>
            </ns7:dPr>
            <ns7:e>
              <ns7:r>
                <ns7:t xml:space="preserve">sk</ns7:t>
              </ns7:r>
              <ns7:r>
                <ns7:t xml:space="preserve">,</ns7:t>
              </ns7:r>
              <ns7:r>
                <ns7:t xml:space="preserve">m</ns7:t>
              </ns7:r>
            </ns7:e>
          </ns7:d>
          <ns7:r>
            <ns7:t xml:space="preserve">;</ns7:t>
          </ns7:r>
          <ns7:r>
            <ns7:t xml:space="preserve">Verify</ns7:t>
          </ns7:r>
          <ns7:d>
            <ns7:dPr>
              <ns7:begChr ns7:val="("/>
              <ns7:endChr ns7:val=")"/>
            </ns7:dPr>
            <ns7:e>
              <ns7:r>
                <ns7:t xml:space="preserve">pk</ns7:t>
              </ns7:r>
              <ns7:r>
                <ns7:t xml:space="preserve">,</ns7:t>
              </ns7:r>
              <ns7:r>
                <ns7:t xml:space="preserve">m</ns7:t>
              </ns7:r>
              <ns7:r>
                <ns7:t xml:space="preserve">,</ns7:t>
              </ns7:r>
              <ns7:r>
                <ns7:t xml:space="preserve">σ</ns7:t>
              </ns7:r>
            </ns7:e>
          </ns7:d>
          <ns7:r>
            <ns7:t xml:space="preserve">∈</ns7:t>
          </ns7:r>
          <ns7:r>
            <ns7:t xml:space="preserve">Hợp</ns7:t>
          </ns7:r>
          <ns7:r>
            <ns7:t xml:space="preserve">lệ</ns7:t>
          </ns7:r>
          <ns7:r>
            <ns7:t xml:space="preserve">,</ns7:t>
          </ns7:r>
          <ns7:r>
            <ns7:t xml:space="preserve">Không</ns7:t>
          </ns7:r>
          <ns7:r>
            <ns7:t xml:space="preserve">hợp</ns7:t>
          </ns7:r>
          <ns7:r>
            <ns7:t xml:space="preserve">lệ</ns7:t>
          </ns7:r>
          <ns7:d>
            <ns7:dPr>
              <ns7:begChr ns7:val="("/>
              <ns7:endChr ns7:val=")"/>
            </ns7:dPr>
            <ns7:e>
              <ns7:r>
                <ns7:t xml:space="preserve">1.2</ns7:t>
              </ns7:r>
            </ns7:e>
          </ns7:d>
        </ns7:oMath>
      </ns7:oMathPara>
    </ns0:p>
    <ns0:p>
      <ns0:pPr>
        <ns0:pStyle ns0:val="Normal"/>
        <ns0:keepNext ns0:val="false"/>
        <ns0:keepLines ns0:val="false"/>
        <ns0:widowControl/>
        <ns0:spacing ns0:lineRule="auto" ns0:line="312" ns0:before="0" ns0:after="0"/>
        <ns0:ind ns0:start="0" ns0:end="0" ns0:firstLine="709"/>
        <ns0:jc ns0:val="both"/>
        <ns0:rPr/>
      </ns0:pPr>
      <ns0:r>
        <ns0:rPr>
          <ns0:rFonts ns0:eastAsia="Times New Roman" ns0:cs="Times New Roman"/>
          <ns0:color ns0:val="000000"/>
          <ns0:sz ns0:val="28"/>
        </ns0:rPr>
        <ns0:t xml:space="preserve">Không nên diễn giải chữ ký số nói chung như việc "mã hóa giá trị băm bằng khóa bí mật rồi giải mã bằng khóa công khai". Cách mô tả này không phản ánh mô hình của nhiều lược đồ hiện đại. Ở mức tổng quát, thuật toán </ns0:t>
      </ns0:r>
      <ns0:r>
        <ns0:rPr>
          <ns0:rFonts ns0:eastAsia="Times New Roman" ns0:cs="Times New Roman"/>
          <ns0:i/>
          <ns0:color ns0:val="000000"/>
          <ns0:sz ns0:val="28"/>
        </ns0:rPr>
        <ns0:t>Verify</ns0:t>
      </ns0:r>
      <ns0:r>
        <ns0:rPr>
          <ns0:rFonts ns0:eastAsia="Times New Roman" ns0:cs="Times New Roman"/>
          <ns0:color ns0:val="000000"/>
          <ns0:sz ns0:val="28"/>
        </ns0:rPr>
        <ns0:t xml:space="preserve"> chỉ trả về kết quả hợp lệ hoặc không hợp lệ dựa trên khóa công khai, thông điệp và chữ ký; nó không khôi phục thông điệp bằng một phép giải mã [5].</ns0:t>
      </ns0:r>
    </ns0:p>
    <ns0:p>
      <ns0:pPr>
        <ns0:pStyle ns0:val="Normal"/>
        <ns0:keepNext ns0:val="false"/>
        <ns0:keepLines ns0:val="false"/>
        <ns0:widowControl/>
        <ns0:spacing ns0:lineRule="auto" ns0:line="312" ns0:before="0" ns0:after="0"/>
        <ns0:ind ns0:start="0" ns0:end="0" ns0:firstLine="709"/>
        <ns0:jc ns0:val="both"/>
        <ns0:rPr/>
      </ns0:pPr>
      <ns0:r>
        <ns0:rPr>
          <ns0:rFonts ns0:eastAsia="Times New Roman" ns0:cs="Times New Roman"/>
          <ns0:color ns0:val="000000"/>
          <ns0:sz ns0:val="28"/>
        </ns0:rPr>
        <ns0:t xml:space="preserve">Về phương diện an toàn thông tin, chữ ký số cung cấp ba thuộc tính cơ bản: xác thực nguồn gốc (Authentication), bảo toàn tính toàn vẹn (Integrity) và chống chối bỏ kỹ thuật (Non-repudiation) [1], [5]. Tuy nhiên, cần nhận thức rõ giới hạn biên của công nghệ: chữ ký số chỉ chứng minh tính hợp lệ về mặt toán học giữa bộ dữ liệu </ns0:t>
      </ns0:r>
      <ns0:r>
        <ns0:rPr>
          <ns0:rFonts ns0:eastAsia="Times New Roman" ns0:cs="Times New Roman"/>
          <ns0:i/>
          <ns0:color ns0:val="000000"/>
          <ns0:sz ns0:val="28"/>
        </ns0:rPr>
        <ns0:t>(m, σ, pk)</ns0:t>
      </ns0:r>
      <ns0:r>
        <ns0:rPr>
          <ns0:rFonts ns0:eastAsia="Times New Roman" ns0:cs="Times New Roman"/>
          <ns0:color ns0:val="000000"/>
          <ns0:sz ns0:val="28"/>
        </ns0:rPr>
        <ns0:t xml:space="preserve">, chứ không thể chứng minh thực thể hợp pháp thực sự trực tiếp ký nếu khóa bí mật </ns0:t>
      </ns0:r>
      <ns0:r>
        <ns0:rPr>
          <ns0:rFonts ns0:eastAsia="Times New Roman" ns0:cs="Times New Roman"/>
          <ns0:i/>
          <ns0:color ns0:val="000000"/>
          <ns0:sz ns0:val="28"/>
        </ns0:rPr>
        <ns0:t>sk</ns0:t>
      </ns0:r>
      <ns0:r>
        <ns0:rPr>
          <ns0:rFonts ns0:eastAsia="Times New Roman" ns0:cs="Times New Roman"/>
          <ns0:color ns0:val="000000"/>
          <ns0:sz ns0:val="28"/>
        </ns0:rPr>
        <ns0:t xml:space="preserve"> đã bị lộ lọt, bị mã độc đánh cắp hoặc trích xuất trái phép từ thiết bị lưu trữ [1], [5]. Do đó, giá trị chứng minh của chữ ký trong thực tế phụ thuộc vào quản lý vòng đời khóa, bảo vệ thiết bị ký, gắn khóa với đúng danh tính, ghi nhật ký sử dụng và thu hồi kịp thời khi có sự cố [1], [5].</ns0:t>
      </ns0:r>
    </ns0:p>
    <ns0:p>
      <ns0:pPr>
        <ns0:pStyle ns0:val="Heading3"/>
        <ns0:keepNext ns0:val="true"/>
        <ns0:keepLines/>
        <ns0:pageBreakBefore ns0:val="false"/>
        <ns0:widowControl/>
        <ns0:numPr>
          <ns0:ilvl ns0:val="0"/>
          <ns0:numId ns0:val="0"/>
        </ns0:numPr>
        <ns0:spacing ns0:lineRule="auto" ns0:line="312" ns0:before="0" ns0:after="0"/>
        <ns0:ind ns0:start="0" ns0:end="0" ns0:hanging="0"/>
        <ns0:jc ns0:val="start"/>
        <ns0:rPr/>
      </ns0:pPr>
      <ns0:bookmarkStart ns0:id="36" ns0:name="__RefHeading___Toc9980_3013018603"/>
      <ns0:bookmarkStart ns0:id="37" ns0:name="report_target_3014"/>
      <ns0:bookmarkEnd ns0:id="36"/>
      <ns0:r>
        <ns0:rPr>
          <ns0:rFonts ns0:eastAsia="Times New Roman" ns0:cs="Times New Roman"/>
          <ns0:b/>
          <ns0:i/>
          <ns0:color ns0:val="000000"/>
          <ns0:sz ns0:val="28"/>
        </ns0:rPr>
        <ns0:t>1.2.4. Định danh, dấu thời gian và nonce</ns0:t>
      </ns0:r>
      <ns0:bookmarkEnd ns0:id="37"/>
    </ns0:p>
    <ns0:p>
      <ns0:pPr>
        <ns0:pStyle ns0:val="Normal"/>
        <ns0:keepNext ns0:val="false"/>
        <ns0:keepLines ns0:val="false"/>
        <ns0:widowControl/>
        <ns0:spacing ns0:lineRule="auto" ns0:line="312" ns0:before="0" ns0:after="0"/>
        <ns0:ind ns0:start="0" ns0:end="0" ns0:firstLine="709"/>
        <ns0:jc ns0:val="both"/>
        <ns0:rPr/>
      </ns0:pPr>
      <ns0:r>
        <ns0:rPr>
          <ns0:rFonts ns0:eastAsia="Times New Roman" ns0:cs="Times New Roman"/>
          <ns0:color ns0:val="000000"/>
          <ns0:sz ns0:val="28"/>
        </ns0:rPr>
        <ns0:t>Định danh trong Blockchain cho phép gắn giao dịch với một khóa hoặc tư cách thành viên có quyền [1]. Ở mạng không cấp quyền, địa chỉ thường được tạo từ khóa công khai hoặc dữ liệu dẫn xuất và chủ yếu mang tính bí danh. Ở mạng cấp quyền, khóa công khai có thể được gắn với danh tính tổ chức thông qua chứng thư số và hạ tầng khóa công khai [8]. Trong cả hai trường hợp, chữ ký hợp lệ chỉ chứng minh việc sử dụng khóa tương ứng; mối liên hệ giữa khóa và cá nhân hoặc tổ chức ngoài đời vẫn phụ thuộc quy trình đăng ký, cấp phát và quản trị danh tính.</ns0:t>
      </ns0:r>
    </ns0:p>
    <ns0:p>
      <ns0:pPr>
        <ns0:pStyle ns0:val="Normal"/>
        <ns0:keepNext ns0:val="false"/>
        <ns0:keepLines ns0:val="false"/>
        <ns0:widowControl/>
        <ns0:spacing ns0:lineRule="auto" ns0:line="312" ns0:before="0" ns0:after="0"/>
        <ns0:ind ns0:start="0" ns0:end="0" ns0:firstLine="709"/>
        <ns0:jc ns0:val="both"/>
        <ns0:rPr/>
      </ns0:pPr>
      <ns0:r>
        <ns0:rPr>
          <ns0:rFonts ns0:eastAsia="Times New Roman" ns0:cs="Times New Roman"/>
          <ns0:color ns0:val="000000"/>
          <ns0:sz ns0:val="28"/>
        </ns0:rPr>
        <ns0:t>Dấu thời gian hỗ trợ sắp xếp sự kiện và áp dụng các quy tắc có yếu tố thời hạn, nhưng không nên mặc nhiên coi thời gian do một nút cung cấp là bằng chứng thời gian pháp lý. Mạng phân tán không có đồng hồ vật lý chung tuyệt đối; từng giao thức phải quy định nguồn thời gian, khoảng sai lệch chấp nhận và cách xử lý nút có đồng hồ sai [1], [2]. Khi nghiệp vụ cần bằng chứng thời gian có thẩm quyền, hệ thống phải kết hợp cơ chế xác nhận phù hợp ngoài Blockchain.</ns0:t>
      </ns0:r>
    </ns0:p>
    <ns0:p>
      <ns0:pPr>
        <ns0:pStyle ns0:val="Normal"/>
        <ns0:keepNext ns0:val="false"/>
        <ns0:keepLines ns0:val="false"/>
        <ns0:widowControl/>
        <ns0:spacing ns0:lineRule="auto" ns0:line="312" ns0:before="0" ns0:after="0"/>
        <ns0:ind ns0:start="0" ns0:end="0" ns0:firstLine="709"/>
        <ns0:jc ns0:val="both"/>
        <ns0:rPr/>
      </ns0:pPr>
      <ns0:r>
        <ns0:rPr>
          <ns0:rFonts ns0:eastAsia="Times New Roman" ns0:cs="Times New Roman"/>
          <ns0:color ns0:val="000000"/>
          <ns0:sz ns0:val="28"/>
        </ns0:rPr>
        <ns0:t>Nonce là giá trị được giao thức sử dụng để tạo tính duy nhất hoặc thứ tự. Trong PoW, nút khai thác thay đổi nonce để tìm giá trị băm thỏa điều kiện độ khó [2]. Trong mô hình tài khoản, nonce thường là bộ đếm tăng dần để các nút phát hiện giao dịch cũ hoặc sai thứ tự. Cơ chế này hỗ trợ chống phát lại khi được kiểm tra cùng chữ ký và ngữ cảnh giao dịch; nó không thay thế toàn bộ biện pháp bảo vệ phiên và giao thức [1], [10].</ns0:t>
      </ns0:r>
    </ns0:p>
    <ns0:p>
      <ns0:pPr>
        <ns0:pStyle ns0:val="Heading2"/>
        <ns0:keepNext ns0:val="true"/>
        <ns0:keepLines/>
        <ns0:pageBreakBefore ns0:val="false"/>
        <ns0:widowControl/>
        <ns0:numPr>
          <ns0:ilvl ns0:val="0"/>
          <ns0:numId ns0:val="0"/>
        </ns0:numPr>
        <ns0:spacing ns0:lineRule="auto" ns0:line="312" ns0:before="0" ns0:after="0"/>
        <ns0:ind ns0:start="0" ns0:end="0" ns0:hanging="0"/>
        <ns0:jc ns0:val="start"/>
        <ns0:rPr/>
      </ns0:pPr>
      <ns0:bookmarkStart ns0:id="38" ns0:name="__RefHeading___Toc9982_3013018603"/>
      <ns0:bookmarkStart ns0:id="39" ns0:name="report_target_3015"/>
      <ns0:bookmarkEnd ns0:id="38"/>
      <ns0:r>
        <ns0:rPr>
          <ns0:rFonts ns0:eastAsia="Times New Roman" ns0:cs="Times New Roman"/>
          <ns0:b/>
          <ns0:i ns0:val="false"/>
          <ns0:color ns0:val="000000"/>
          <ns0:sz ns0:val="28"/>
        </ns0:rPr>
        <ns0:t>1.3. Kiến trúc và nguyên lý hoạt động</ns0:t>
      </ns0:r>
      <ns0:bookmarkEnd ns0:id="39"/>
    </ns0:p>
    <ns0:p>
      <ns0:pPr>
        <ns0:pStyle ns0:val="Heading3"/>
        <ns0:keepNext ns0:val="true"/>
        <ns0:keepLines/>
        <ns0:pageBreakBefore ns0:val="false"/>
        <ns0:widowControl/>
        <ns0:numPr>
          <ns0:ilvl ns0:val="0"/>
          <ns0:numId ns0:val="0"/>
        </ns0:numPr>
        <ns0:spacing ns0:lineRule="auto" ns0:line="312" ns0:before="0" ns0:after="0"/>
        <ns0:ind ns0:start="0" ns0:end="0" ns0:hanging="0"/>
        <ns0:jc ns0:val="start"/>
        <ns0:rPr/>
      </ns0:pPr>
      <ns0:bookmarkStart ns0:id="40" ns0:name="__RefHeading___Toc9984_3013018603"/>
      <ns0:bookmarkStart ns0:id="41" ns0:name="report_target_3016"/>
      <ns0:bookmarkEnd ns0:id="40"/>
      <ns0:r>
        <ns0:rPr>
          <ns0:rFonts ns0:eastAsia="Times New Roman" ns0:cs="Times New Roman"/>
          <ns0:b/>
          <ns0:i/>
          <ns0:color ns0:val="000000"/>
          <ns0:sz ns0:val="28"/>
        </ns0:rPr>
        <ns0:t>1.3.1. Mạng ngang hàng và vai trò của nút</ns0:t>
      </ns0:r>
      <ns0:bookmarkEnd ns0:id="41"/>
    </ns0:p>
    <ns0:p>
      <ns0:pPr>
        <ns0:pStyle ns0:val="Normal"/>
        <ns0:keepNext ns0:val="false"/>
        <ns0:keepLines ns0:val="false"/>
        <ns0:widowControl/>
        <ns0:spacing ns0:lineRule="auto" ns0:line="312" ns0:before="0" ns0:after="0"/>
        <ns0:ind ns0:start="0" ns0:end="0" ns0:firstLine="709"/>
        <ns0:jc ns0:val="both"/>
        <ns0:rPr/>
      </ns0:pPr>
      <ns0:r>
        <ns0:rPr>
          <ns0:rFonts ns0:eastAsia="Times New Roman" ns0:cs="Times New Roman"/>
          <ns0:color ns0:val="000000"/>
          <ns0:sz ns0:val="28"/>
        </ns0:rPr>
        <ns0:t>Mạng ngang hàng (Peer-to-Peer - P2P) cho phép các nút trao đổi trực tiếp giao dịch, khối và thông tin trạng thái mà không bắt buộc mọi thông điệp phải đi qua một máy chủ trung tâm [1], [2]. Mỗi nút kiểm tra dữ liệu nhận được theo quy tắc giao thức trước khi chuyển tiếp cho các nút lân cận. Cách tổ chức này hỗ trợ nhân bản dữ liệu, tăng khả năng tiếp tục hoạt động khi một số kết nối gặp sự cố và làm giảm phụ thuộc vào một điểm truyền tin duy nhất. Tuy nhiên, P2P không đồng nghĩa với phân quyền tuyệt đối: các nút vẫn có thể tập trung tại cùng nhà cung cấp hạ tầng, cùng miền quản trị hoặc chịu ảnh hưởng của một nhóm vận hành nhỏ [1], [10].</ns0:t>
      </ns0:r>
    </ns0:p>
    <ns0:p>
      <ns0:pPr>
        <ns0:pStyle ns0:val="Normal"/>
        <ns0:keepNext ns0:val="false"/>
        <ns0:keepLines ns0:val="false"/>
        <ns0:widowControl/>
        <ns0:spacing ns0:lineRule="auto" ns0:line="312" ns0:before="0" ns0:after="0"/>
        <ns0:ind ns0:start="0" ns0:end="0" ns0:firstLine="709"/>
        <ns0:jc ns0:val="both"/>
        <ns0:rPr/>
      </ns0:pPr>
      <ns0:r>
        <ns0:rPr>
          <ns0:rFonts ns0:eastAsia="Times New Roman" ns0:cs="Times New Roman"/>
          <ns0:color ns0:val="000000"/>
          <ns0:sz ns0:val="28"/>
        </ns0:rPr>
        <ns0:t>Vai trò của nút phụ thuộc nền tảng. Nút đầy đủ thường lưu đủ dữ liệu cần thiết để tự kiểm tra lịch sử; nút nhẹ chỉ giữ một phần thông tin và dựa vào bằng chứng mật mã; nút đề xuất hoặc xác thực tham gia đồng thuận; một số nền tảng còn tách riêng nhiệm vụ sắp thứ tự, thực thi và lưu trữ [1], [8]. Vì vậy, các tên gọi như nút khai thác, nút xác thực hay nút lưu trữ không phải bộ phân loại áp dụng cho mọi Blockchain. Khi đánh giá kiến trúc, cần xác định rõ mỗi nút lưu gì, kiểm tra gì, thuộc tổ chức nào và có quyền tác động đến trạng thái ra sao.</ns0:t>
      </ns0:r>
    </ns0:p>
    <ns0:p>
      <ns0:pPr>
        <ns0:pStyle ns0:val="Heading3"/>
        <ns0:keepNext ns0:val="true"/>
        <ns0:keepLines/>
        <ns0:pageBreakBefore ns0:val="false"/>
        <ns0:widowControl/>
        <ns0:numPr>
          <ns0:ilvl ns0:val="0"/>
          <ns0:numId ns0:val="0"/>
        </ns0:numPr>
        <ns0:spacing ns0:lineRule="auto" ns0:line="312" ns0:before="0" ns0:after="0"/>
        <ns0:ind ns0:start="0" ns0:end="0" ns0:hanging="0"/>
        <ns0:jc ns0:val="start"/>
        <ns0:rPr/>
      </ns0:pPr>
      <ns0:bookmarkStart ns0:id="42" ns0:name="__RefHeading___Toc9986_3013018603"/>
      <ns0:bookmarkStart ns0:id="43" ns0:name="report_target_3017"/>
      <ns0:bookmarkEnd ns0:id="42"/>
      <ns0:r>
        <ns0:rPr>
          <ns0:rFonts ns0:eastAsia="Times New Roman" ns0:cs="Times New Roman"/>
          <ns0:b/>
          <ns0:i/>
          <ns0:color ns0:val="000000"/>
          <ns0:sz ns0:val="28"/>
        </ns0:rPr>
        <ns0:t>1.3.2. Vòng đời giao dịch</ns0:t>
      </ns0:r>
      <ns0:bookmarkEnd ns0:id="43"/>
    </ns0:p>
    <ns0:p>
      <ns0:pPr>
        <ns0:pStyle ns0:val="Normal"/>
        <ns0:keepNext ns0:val="true"/>
        <ns0:keepLines ns0:val="false"/>
        <ns0:widowControl/>
        <ns0:spacing ns0:lineRule="auto" ns0:line="240" ns0:before="0" ns0:after="0"/>
        <ns0:ind ns0:start="0" ns0:end="0" ns0:hanging="0"/>
        <ns0:jc ns0:val="center"/>
        <ns0:rPr/>
      </ns0:pPr>
      <ns0:r>
        <ns0:rPr/>
        <ns0:drawing>
          <ns2:inline distT="0" distB="0" distL="0" distR="0">
            <ns2:extent cx="5669280" cy="2362200"/>
            <ns2:effectExtent l="0" t="0" r="0" b="0"/>
            <ns2:docPr id="5" name="Picture 1991287272" descr="" title=""/>
            <ns2:cNvGraphicFramePr>
              <ns3:graphicFrameLocks noChangeAspect="1"/>
            </ns2:cNvGraphicFramePr>
            <ns3:graphic>
              <ns3:graphicData uri="http://schemas.openxmlformats.org/drawingml/2006/picture">
                <ns4:pic>
                  <ns4:nvPicPr>
                    <ns4:cNvPr id="5" name="Picture 1991287272" descr="" title=""/>
                    <ns4:cNvPicPr>
                      <ns3:picLocks noChangeAspect="1" noChangeArrowheads="1"/>
                    </ns4:cNvPicPr>
                  </ns4:nvPicPr>
                  <ns4:blipFill>
                    <ns3:blip ns5:embed="rId10"/>
                    <ns3:stretch>
                      <ns3:fillRect/>
                    </ns3:stretch>
                  </ns4:blipFill>
                  <ns4:spPr bwMode="auto">
                    <ns3:xfrm>
                      <ns3:off x="0" y="0"/>
                      <ns3:ext cx="5669280" cy="2362200"/>
                    </ns3:xfrm>
                    <ns3:prstGeom prst="rect">
                      <ns3:avLst/>
                    </ns3:prstGeom>
                  </ns4:spPr>
                </ns4:pic>
              </ns3:graphicData>
            </ns3:graphic>
          </ns2:inline>
        </ns0:drawing>
      </ns0:r>
    </ns0:p>
    <ns0:p>
      <ns0:pPr>
        <ns0:pStyle ns0:val="ReportFigure"/>
        <ns0:keepNext ns0:val="false"/>
        <ns0:keepLines ns0:val="false"/>
        <ns0:widowControl/>
        <ns0:spacing ns0:lineRule="auto" ns0:line="312" ns0:before="0" ns0:after="0"/>
        <ns0:ind ns0:start="0" ns0:end="0" ns0:hanging="0"/>
        <ns0:jc ns0:val="center"/>
        <ns0:rPr/>
      </ns0:pPr>
      <ns0:bookmarkStart ns0:id="44" ns0:name="__RefHeading___Toc10296_3013018603"/>
      <ns0:bookmarkStart ns0:id="45" ns0:name="report_target_3018"/>
      <ns0:bookmarkEnd ns0:id="44"/>
      <ns0:r>
        <ns0:rPr>
          <ns0:rFonts ns0:eastAsia="Times New Roman" ns0:cs="Times New Roman"/>
          <ns0:b/>
          <ns0:i ns0:val="false"/>
          <ns0:color ns0:val="000000"/>
          <ns0:sz ns0:val="28"/>
        </ns0:rPr>
        <ns0:t>Hình 1.3. Vòng đời giao dịch Blockchain ở mức khái quát</ns0:t>
      </ns0:r>
      <ns0:bookmarkEnd ns0:id="45"/>
    </ns0:p>
    <ns0:p>
      <ns0:pPr>
        <ns0:pStyle ns0:val="Normal"/>
        <ns0:keepNext ns0:val="false"/>
        <ns0:keepLines ns0:val="false"/>
        <ns0:widowControl/>
        <ns0:spacing ns0:lineRule="auto" ns0:line="312" ns0:before="0" ns0:after="0"/>
        <ns0:ind ns0:start="0" ns0:end="0" ns0:firstLine="709"/>
        <ns0:jc ns0:val="both"/>
        <ns0:rPr/>
      </ns0:pPr>
      <ns0:r>
        <ns0:rPr>
          <ns0:rFonts ns0:eastAsia="Times New Roman" ns0:cs="Times New Roman"/>
          <ns0:color ns0:val="000000"/>
          <ns0:sz ns0:val="28"/>
        </ns0:rPr>
        <ns0:t>Hình 1.3 khái quát vòng đời giao dịch từ khởi tạo, kiểm tra, sắp thứ tự đến khi trạng thái được cập nhật. Vòng đời giao dịch bắt đầu khi chủ thể tạo yêu cầu thay đổi trạng thái và ký bằng khóa bí mật tương ứng. Nút tiếp nhận kiểm tra cấu trúc, chữ ký, số thứ tự chống phát lại, quyền thao tác và điều kiện trạng thái hiện tại [1]. Giao dịch hợp lệ được truyền tới các thành phần tham gia sắp thứ tự hoặc đồng thuận. Trong mạng công khai, giao dịch có thể được giữ trong vùng chờ trước khi nút đề xuất lựa chọn; mạng cấp quyền có thể sử dụng quy trình đề xuất, chứng thực và sắp thứ tự khác mà không có hoạt động khai thác [2], [8].</ns0:t>
      </ns0:r>
    </ns0:p>
    <ns0:p>
      <ns0:pPr>
        <ns0:pStyle ns0:val="Normal"/>
        <ns0:keepNext ns0:val="false"/>
        <ns0:keepLines ns0:val="false"/>
        <ns0:widowControl/>
        <ns0:spacing ns0:lineRule="auto" ns0:line="312" ns0:before="0" ns0:after="0"/>
        <ns0:ind ns0:start="0" ns0:end="0" ns0:firstLine="709"/>
        <ns0:jc ns0:val="both"/>
        <ns0:rPr/>
      </ns0:pPr>
      <ns0:r>
        <ns0:rPr>
          <ns0:rFonts ns0:eastAsia="Times New Roman" ns0:cs="Times New Roman"/>
          <ns0:color ns0:val="000000"/>
          <ns0:sz ns0:val="28"/>
        </ns0:rPr>
        <ns0:t>Sau khi đạt điều kiện chấp nhận của giao thức, giao dịch được đưa vào khối hoặc lô dữ liệu, truyền tới các nút và kiểm tra lần cuối trước khi cập nhật trạng thái. Ứng dụng chỉ nên thông báo thành công khi đã nhận bằng chứng giao dịch được cam kết hợp lệ, thay vì coi việc tạo mã giao dịch hay phát tán yêu cầu là hoàn tất. Mức độ chắc chắn của kết quả phụ thuộc cơ chế đồng thuận: một số mạng cần nhiều khối xác nhận, trong khi mạng dựa trên túc số có thể đạt hoàn tất xác định dưới các giả định vận hành đã nêu [1], [6].</ns0:t>
      </ns0:r>
    </ns0:p>
    <ns0:p>
      <ns0:pPr>
        <ns0:pStyle ns0:val="Heading3"/>
        <ns0:keepNext ns0:val="true"/>
        <ns0:keepLines/>
        <ns0:pageBreakBefore ns0:val="false"/>
        <ns0:widowControl/>
        <ns0:numPr>
          <ns0:ilvl ns0:val="0"/>
          <ns0:numId ns0:val="0"/>
        </ns0:numPr>
        <ns0:spacing ns0:lineRule="auto" ns0:line="312" ns0:before="0" ns0:after="0"/>
        <ns0:ind ns0:start="0" ns0:end="0" ns0:hanging="0"/>
        <ns0:jc ns0:val="start"/>
        <ns0:rPr/>
      </ns0:pPr>
      <ns0:bookmarkStart ns0:id="46" ns0:name="__RefHeading___Toc9988_3013018603"/>
      <ns0:bookmarkStart ns0:id="47" ns0:name="report_target_3019"/>
      <ns0:bookmarkEnd ns0:id="46"/>
      <ns0:r>
        <ns0:rPr>
          <ns0:rFonts ns0:eastAsia="Times New Roman" ns0:cs="Times New Roman"/>
          <ns0:b/>
          <ns0:i/>
          <ns0:color ns0:val="000000"/>
          <ns0:sz ns0:val="28"/>
        </ns0:rPr>
        <ns0:t>1.3.3. Sao chép trạng thái và thực thi xác định</ns0:t>
      </ns0:r>
      <ns0:bookmarkEnd ns0:id="47"/>
    </ns0:p>
    <ns0:p>
      <ns0:pPr>
        <ns0:pStyle ns0:val="Normal"/>
        <ns0:keepNext ns0:val="false"/>
        <ns0:keepLines ns0:val="false"/>
        <ns0:widowControl/>
        <ns0:spacing ns0:lineRule="auto" ns0:line="312" ns0:before="0" ns0:after="0"/>
        <ns0:ind ns0:start="0" ns0:end="0" ns0:firstLine="709"/>
        <ns0:jc ns0:val="both"/>
        <ns0:rPr/>
      </ns0:pPr>
      <ns0:r>
        <ns0:rPr>
          <ns0:rFonts ns0:eastAsia="Times New Roman" ns0:cs="Times New Roman"/>
          <ns0:color ns0:val="000000"/>
          <ns0:sz ns0:val="28"/>
        </ns0:rPr>
        <ns0:t xml:space="preserve">Blockchain có thể được phân tích như một dạng sao chép máy trạng thái. Gọi </ns0:t>
      </ns0:r>
      <ns0:r>
        <ns0:rPr>
          <ns0:rFonts ns0:eastAsia="Times New Roman" ns0:cs="Times New Roman"/>
          <ns0:i/>
          <ns0:color ns0:val="000000"/>
          <ns0:sz ns0:val="28"/>
        </ns0:rPr>
        <ns0:t>S</ns0:t>
      </ns0:r>
      <ns0:r>
        <ns0:rPr>
          <ns0:rFonts ns0:eastAsia="Times New Roman" ns0:cs="Times New Roman"/>
          <ns0:color ns0:val="000000"/>
          <ns0:sz ns0:val="28"/>
        </ns0:rPr>
        <ns0:t xml:space="preserve"> là trạng thái, </ns0:t>
      </ns0:r>
      <ns0:r>
        <ns0:rPr>
          <ns0:rFonts ns0:eastAsia="Times New Roman" ns0:cs="Times New Roman"/>
          <ns0:i/>
          <ns0:color ns0:val="000000"/>
          <ns0:sz ns0:val="28"/>
        </ns0:rPr>
        <ns0:t>T</ns0:t>
      </ns0:r>
      <ns0:r>
        <ns0:rPr>
          <ns0:rFonts ns0:eastAsia="Times New Roman" ns0:cs="Times New Roman"/>
          <ns0:color ns0:val="000000"/>
          <ns0:sz ns0:val="28"/>
        </ns0:rPr>
        <ns0:t xml:space="preserve"> là giao dịch và </ns0:t>
      </ns0:r>
      <ns0:r>
        <ns0:rPr>
          <ns0:rFonts ns0:eastAsia="Times New Roman" ns0:cs="Times New Roman"/>
          <ns0:i/>
          <ns0:color ns0:val="000000"/>
          <ns0:sz ns0:val="28"/>
        </ns0:rPr>
        <ns0:t>δ</ns0:t>
      </ns0:r>
      <ns0:r>
        <ns0:rPr>
          <ns0:rFonts ns0:eastAsia="Times New Roman" ns0:cs="Times New Roman"/>
          <ns0:color ns0:val="000000"/>
          <ns0:sz ns0:val="28"/>
        </ns0:rPr>
        <ns0:t xml:space="preserve"> là hàm chuyển trạng thái; cùng trạng thái đầu vào và cùng thứ tự giao dịch phải tạo cùng kết quả </ns0:t>
      </ns0:r>
      <ns0:r>
        <ns0:rPr/>
      </ns0:r>
      <ns7:oMath>
        <ns7:r>
          <ns7:t xml:space="preserve">S</ns7:t>
        </ns7:r>
        <ns7:r>
          <ns7:t xml:space="preserve">'</ns7:t>
        </ns7:r>
        <ns7:r>
          <ns7:t xml:space="preserve">=</ns7:t>
        </ns7:r>
        <ns7:r>
          <ns7:t xml:space="preserve">δ</ns7:t>
        </ns7:r>
        <ns7:d>
          <ns7:dPr>
            <ns7:begChr ns7:val="("/>
            <ns7:endChr ns7:val=")"/>
          </ns7:dPr>
          <ns7:e>
            <ns7:r>
              <ns7:t xml:space="preserve">S</ns7:t>
            </ns7:r>
            <ns7:r>
              <ns7:t xml:space="preserve">,</ns7:t>
            </ns7:r>
            <ns7:r>
              <ns7:t xml:space="preserve">T</ns7:t>
            </ns7:r>
          </ns7:e>
        </ns7:d>
      </ns7:oMath>
      <ns0:r>
        <ns0:rPr>
          <ns0:rFonts ns0:eastAsia="Times New Roman" ns0:cs="Times New Roman"/>
          <ns0:color ns0:val="000000"/>
          <ns0:sz ns0:val="28"/>
          <ns0:lang ns0:val="vi-VN"/>
        </ns0:rPr>
        <ns0:t xml:space="preserve"> </ns0:t>
      </ns0:r>
      <ns0:r>
        <ns0:rPr>
          <ns0:rFonts ns0:eastAsia="Times New Roman" ns0:cs="Times New Roman"/>
          <ns0:color ns0:val="000000"/>
          <ns0:sz ns0:val="28"/>
        </ns0:rPr>
        <ns0:t>tại các nút trung thực [10]. Điều kiện xác định này đòi hỏi chương trình tránh phụ thuộc trực tiếp vào đồng hồ cục bộ, số ngẫu nhiên không được thống nhất, phản hồi mạng bên ngoài hoặc cách làm tròn khác nhau giữa các máy.</ns0:t>
      </ns0:r>
    </ns0:p>
    <ns0:p>
      <ns0:pPr>
        <ns0:pStyle ns0:val="Normal"/>
        <ns0:keepNext ns0:val="false"/>
        <ns0:keepLines ns0:val="false"/>
        <ns0:widowControl/>
        <ns0:spacing ns0:lineRule="auto" ns0:line="312" ns0:before="0" ns0:after="0"/>
        <ns0:ind ns0:start="0" ns0:end="0" ns0:firstLine="709"/>
        <ns0:jc ns0:val="both"/>
        <ns0:rPr/>
      </ns0:pPr>
      <ns0:r>
        <ns0:rPr>
          <ns0:rFonts ns0:eastAsia="Times New Roman" ns0:cs="Times New Roman"/>
          <ns0:color ns0:val="000000"/>
          <ns0:sz ns0:val="28"/>
        </ns0:rPr>
        <ns0:t>Nhiều nền tảng tách nhật ký giao dịch nối tiếp khỏi phần biểu diễn trạng thái mới nhất để vừa bảo toàn lịch sử vừa truy vấn hiệu quả. Nhật ký cho phép kiểm toán và tái dựng; trạng thái hiện thời phục vụ nghiệp vụ đọc thường xuyên. Đây là mô hình kiến trúc phổ biến nhưng cách tổ chức dữ liệu, xử lý giao dịch không hợp lệ và phục hồi trạng thái thay đổi theo từng nền tảng [8], [10].</ns0:t>
      </ns0:r>
    </ns0:p>
    <ns0:p>
      <ns0:pPr>
        <ns0:pStyle ns0:val="Heading3"/>
        <ns0:keepNext ns0:val="true"/>
        <ns0:keepLines/>
        <ns0:pageBreakBefore ns0:val="false"/>
        <ns0:widowControl/>
        <ns0:numPr>
          <ns0:ilvl ns0:val="0"/>
          <ns0:numId ns0:val="0"/>
        </ns0:numPr>
        <ns0:spacing ns0:lineRule="auto" ns0:line="312" ns0:before="0" ns0:after="0"/>
        <ns0:ind ns0:start="0" ns0:end="0" ns0:hanging="0"/>
        <ns0:jc ns0:val="start"/>
        <ns0:rPr/>
      </ns0:pPr>
      <ns0:bookmarkStart ns0:id="48" ns0:name="__RefHeading___Toc9990_3013018603"/>
      <ns0:bookmarkStart ns0:id="49" ns0:name="report_target_3020"/>
      <ns0:bookmarkEnd ns0:id="48"/>
      <ns0:r>
        <ns0:rPr>
          <ns0:rFonts ns0:eastAsia="Times New Roman" ns0:cs="Times New Roman"/>
          <ns0:b/>
          <ns0:i/>
          <ns0:color ns0:val="000000"/>
          <ns0:sz ns0:val="28"/>
        </ns0:rPr>
        <ns0:t>1.3.4. Hợp đồng thông minh và dữ liệu ngoài hệ thống</ns0:t>
      </ns0:r>
      <ns0:bookmarkEnd ns0:id="49"/>
    </ns0:p>
    <ns0:p>
      <ns0:pPr>
        <ns0:pStyle ns0:val="Normal"/>
        <ns0:keepNext ns0:val="false"/>
        <ns0:keepLines ns0:val="false"/>
        <ns0:widowControl/>
        <ns0:spacing ns0:lineRule="auto" ns0:line="312" ns0:before="0" ns0:after="0"/>
        <ns0:ind ns0:start="0" ns0:end="0" ns0:firstLine="709"/>
        <ns0:jc ns0:val="both"/>
        <ns0:rPr/>
      </ns0:pPr>
      <ns0:r>
        <ns0:rPr>
          <ns0:rFonts ns0:eastAsia="Times New Roman" ns0:cs="Times New Roman"/>
          <ns0:color ns0:val="000000"/>
          <ns0:sz ns0:val="28"/>
        </ns0:rPr>
        <ns0:t>Hợp đồng thông minh là chương trình biểu diễn quy tắc chuyển trạng thái và được các nút thực thi theo cơ chế của nền tảng [1], [10]. Nó có thể chuẩn hóa điều kiện nghiệp vụ và tạo dấu vết nhất quán, nhưng không tự bảo đảm logic được viết đúng. Lỗi phân quyền, kiểm tra đầu vào, xử lý trạng thái hoặc cơ chế nâng cấp có thể gây hậu quả trên toàn mạng. Vì vậy, mã cần được kiểm thử, rà soát an toàn, quản lý phiên bản và triển khai theo quy trình phê duyệt phù hợp.</ns0:t>
      </ns0:r>
    </ns0:p>
    <ns0:p>
      <ns0:pPr>
        <ns0:pStyle ns0:val="Normal"/>
        <ns0:keepNext ns0:val="false"/>
        <ns0:keepLines ns0:val="false"/>
        <ns0:widowControl/>
        <ns0:spacing ns0:lineRule="auto" ns0:line="312" ns0:before="0" ns0:after="0"/>
        <ns0:ind ns0:start="0" ns0:end="0" ns0:firstLine="709"/>
        <ns0:jc ns0:val="both"/>
        <ns0:rPr/>
      </ns0:pPr>
      <ns0:r>
        <ns0:rPr>
          <ns0:rFonts ns0:eastAsia="Times New Roman" ns0:cs="Times New Roman"/>
          <ns0:color ns0:val="000000"/>
          <ns0:sz ns0:val="28"/>
        </ns0:rPr>
        <ns0:t>Môi trường thực thi xác định không thể tùy ý lấy dữ liệu từ Internet vì các nút có thể nhận kết quả khác nhau. Dữ liệu ngoài hệ thống thường được đưa vào qua nguồn cung cấp có thẩm quyền hoặc cơ chế oracle. Chữ ký của nguồn chỉ chứng minh dữ liệu đến từ khóa tương ứng và không bị sửa sau khi ký; nó không chứng minh nội dung phản ánh đúng sự thật ngoài đời. Thiết kế an toàn cần quy định nguồn tin cậy, thời hạn hiệu lực, cách xử lý sai lệch và cơ chế dừng an toàn khi dữ liệu ngoài không đáng tin [1].</ns0:t>
      </ns0:r>
    </ns0:p>
    <ns0:p>
      <ns0:pPr>
        <ns0:pStyle ns0:val="Heading2"/>
        <ns0:keepNext ns0:val="true"/>
        <ns0:keepLines/>
        <ns0:pageBreakBefore ns0:val="false"/>
        <ns0:widowControl/>
        <ns0:numPr>
          <ns0:ilvl ns0:val="0"/>
          <ns0:numId ns0:val="0"/>
        </ns0:numPr>
        <ns0:spacing ns0:lineRule="auto" ns0:line="312" ns0:before="0" ns0:after="0"/>
        <ns0:ind ns0:start="0" ns0:end="0" ns0:hanging="0"/>
        <ns0:jc ns0:val="start"/>
        <ns0:rPr/>
      </ns0:pPr>
      <ns0:bookmarkStart ns0:id="50" ns0:name="__RefHeading___Toc9992_3013018603"/>
      <ns0:bookmarkStart ns0:id="51" ns0:name="report_target_3021"/>
      <ns0:bookmarkEnd ns0:id="50"/>
      <ns0:r>
        <ns0:rPr>
          <ns0:rFonts ns0:eastAsia="Times New Roman" ns0:cs="Times New Roman"/>
          <ns0:b/>
          <ns0:i ns0:val="false"/>
          <ns0:color ns0:val="000000"/>
          <ns0:sz ns0:val="28"/>
        </ns0:rPr>
        <ns0:t>1.4. Cơ chế đồng thuận</ns0:t>
      </ns0:r>
      <ns0:bookmarkEnd ns0:id="51"/>
    </ns0:p>
    <ns0:p>
      <ns0:pPr>
        <ns0:pStyle ns0:val="Heading3"/>
        <ns0:keepNext ns0:val="true"/>
        <ns0:keepLines/>
        <ns0:pageBreakBefore ns0:val="false"/>
        <ns0:widowControl/>
        <ns0:numPr>
          <ns0:ilvl ns0:val="0"/>
          <ns0:numId ns0:val="0"/>
        </ns0:numPr>
        <ns0:spacing ns0:lineRule="auto" ns0:line="312" ns0:before="0" ns0:after="0"/>
        <ns0:ind ns0:start="0" ns0:end="0" ns0:hanging="0"/>
        <ns0:jc ns0:val="start"/>
        <ns0:rPr/>
      </ns0:pPr>
      <ns0:bookmarkStart ns0:id="52" ns0:name="__RefHeading___Toc9994_3013018603"/>
      <ns0:bookmarkStart ns0:id="53" ns0:name="report_target_3022"/>
      <ns0:bookmarkEnd ns0:id="52"/>
      <ns0:r>
        <ns0:rPr>
          <ns0:rFonts ns0:eastAsia="Times New Roman" ns0:cs="Times New Roman"/>
          <ns0:b/>
          <ns0:i/>
          <ns0:color ns0:val="000000"/>
          <ns0:sz ns0:val="28"/>
        </ns0:rPr>
        <ns0:t>1.4.1. Bài toán đồng thuận và mô hình lỗi</ns0:t>
      </ns0:r>
      <ns0:bookmarkEnd ns0:id="53"/>
    </ns0:p>
    <ns0:p>
      <ns0:pPr>
        <ns0:pStyle ns0:val="Normal"/>
        <ns0:keepNext ns0:val="false"/>
        <ns0:keepLines ns0:val="false"/>
        <ns0:widowControl/>
        <ns0:spacing ns0:lineRule="auto" ns0:line="312" ns0:before="0" ns0:after="0"/>
        <ns0:ind ns0:start="0" ns0:end="0" ns0:firstLine="709"/>
        <ns0:jc ns0:val="both"/>
        <ns0:rPr/>
      </ns0:pPr>
      <ns0:r>
        <ns0:rPr>
          <ns0:rFonts ns0:eastAsia="Times New Roman" ns0:cs="Times New Roman"/>
          <ns0:color ns0:val="000000"/>
          <ns0:sz ns0:val="28"/>
        </ns0:rPr>
        <ns0:t>Đồng thuận giúp các nút thống nhất thứ tự giao dịch và trạng thái được chấp nhận trong điều kiện thông điệp có thể đến không đồng thời hoặc một số nút gặp sự cố [1]. Hai thuộc tính thường được xem xét là tính an toàn, nghĩa là các nút trung thực không chấp nhận hai quyết định mâu thuẫn trong cùng ngữ cảnh, và tính sống, nghĩa là hệ thống có thể tiếp tục đưa ra quyết định khi các giả định về mạng và số nút lỗi còn được thỏa mãn [6], [7]. Không giao thức nào bảo đảm mọi thuộc tính trong mọi điều kiện; mỗi thiết kế phải nêu mô hình mạng, loại lỗi và ngưỡng đối phương mà nó chịu được.</ns0:t>
      </ns0:r>
    </ns0:p>
    <ns0:p>
      <ns0:pPr>
        <ns0:pStyle ns0:val="Normal"/>
        <ns0:keepNext ns0:val="false"/>
        <ns0:keepLines ns0:val="false"/>
        <ns0:widowControl/>
        <ns0:spacing ns0:lineRule="auto" ns0:line="312" ns0:before="0" ns0:after="0"/>
        <ns0:ind ns0:start="0" ns0:end="0" ns0:firstLine="709"/>
        <ns0:jc ns0:val="both"/>
        <ns0:rPr/>
      </ns0:pPr>
      <ns0:r>
        <ns0:rPr>
          <ns0:rFonts ns0:eastAsia="Times New Roman" ns0:cs="Times New Roman"/>
          <ns0:color ns0:val="000000"/>
          <ns0:sz ns0:val="28"/>
        </ns0:rPr>
        <ns0:t>Mô hình chịu lỗi dừng (Crash Fault Tolerance - CFT) giả định nút lỗi chỉ dừng hoặc mất kết nối, không chủ động tạo thông điệp sai. Mô hình chịu lỗi Byzantine (Byzantine Fault Tolerance - BFT) mạnh hơn vì cho phép nút bị chiếm quyền gửi thông điệp khác nhau tới các bên, thông đồng hoặc cố ý vi phạm giao thức [6], [7]. Việc lựa chọn CFT hay BFT phải dựa trên ranh giới tin cậy: nút trong cùng miền quản trị và được bảo vệ tốt có thể chấp nhận giả định lỗi dừng, còn mạng liên tổ chức có nguy cơ hành vi tùy ý cần đánh giá BFT hoặc biện pháp kiểm soát bổ sung.</ns0:t>
      </ns0:r>
    </ns0:p>
    <ns0:p>
      <ns0:pPr>
        <ns0:pStyle ns0:val="Heading3"/>
        <ns0:keepNext ns0:val="true"/>
        <ns0:keepLines/>
        <ns0:pageBreakBefore ns0:val="false"/>
        <ns0:widowControl/>
        <ns0:numPr>
          <ns0:ilvl ns0:val="0"/>
          <ns0:numId ns0:val="0"/>
        </ns0:numPr>
        <ns0:spacing ns0:lineRule="auto" ns0:line="312" ns0:before="0" ns0:after="0"/>
        <ns0:ind ns0:start="0" ns0:end="0" ns0:hanging="0"/>
        <ns0:jc ns0:val="start"/>
        <ns0:rPr/>
      </ns0:pPr>
      <ns0:bookmarkStart ns0:id="54" ns0:name="__RefHeading___Toc9996_3013018603"/>
      <ns0:bookmarkStart ns0:id="55" ns0:name="report_target_3023"/>
      <ns0:bookmarkEnd ns0:id="54"/>
      <ns0:r>
        <ns0:rPr>
          <ns0:rFonts ns0:eastAsia="Times New Roman" ns0:cs="Times New Roman"/>
          <ns0:b/>
          <ns0:i/>
          <ns0:color ns0:val="000000"/>
          <ns0:sz ns0:val="28"/>
        </ns0:rPr>
        <ns0:t>1.4.2. Proof of Work và Proof of Stake</ns0:t>
      </ns0:r>
      <ns0:bookmarkEnd ns0:id="55"/>
    </ns0:p>
    <ns0:p>
      <ns0:pPr>
        <ns0:pStyle ns0:val="Normal"/>
        <ns0:keepNext ns0:val="false"/>
        <ns0:keepLines ns0:val="false"/>
        <ns0:widowControl/>
        <ns0:spacing ns0:lineRule="auto" ns0:line="312" ns0:before="0" ns0:after="0"/>
        <ns0:ind ns0:start="0" ns0:end="0" ns0:firstLine="709"/>
        <ns0:jc ns0:val="both"/>
        <ns0:rPr/>
      </ns0:pPr>
      <ns0:r>
        <ns0:rPr>
          <ns0:rFonts ns0:eastAsia="Times New Roman" ns0:cs="Times New Roman"/>
          <ns0:color ns0:val="000000"/>
          <ns0:sz ns0:val="28"/>
        </ns0:rPr>
        <ns0:t>Trong mạng không cấp quyền, một thực thể có thể tạo nhiều định danh với chi phí thấp để thao túng biểu quyết. Proof of Work (PoW) gắn quyền đề xuất khối với công việc tính toán, còn Proof of Stake (PoS) gắn quyền tham gia với lượng tài sản cam kết và các quy tắc khuyến khích hoặc xử phạt [1], [2]. Hai nhóm cơ chế này tạo chi phí cho tấn công Sybil mà không cần danh sách thành viên cố định.</ns0:t>
      </ns0:r>
    </ns0:p>
    <ns0:p>
      <ns0:pPr>
        <ns0:pStyle ns0:val="Normal"/>
        <ns0:keepNext ns0:val="false"/>
        <ns0:keepLines ns0:val="false"/>
        <ns0:widowControl/>
        <ns0:spacing ns0:lineRule="auto" ns0:line="312" ns0:before="0" ns0:after="0"/>
        <ns0:ind ns0:start="0" ns0:end="0" ns0:firstLine="709"/>
        <ns0:jc ns0:val="both"/>
        <ns0:rPr/>
      </ns0:pPr>
      <ns0:r>
        <ns0:rPr>
          <ns0:rFonts ns0:eastAsia="Times New Roman" ns0:cs="Times New Roman"/>
          <ns0:color ns0:val="000000"/>
          <ns0:sz ns0:val="28"/>
        </ns0:rPr>
        <ns0:t>PoW có lịch sử vận hành rõ trong Bitcoin nhưng tiêu thụ nhiều năng lượng và thường đạt hoàn tất theo xác suất [2]. PoS giảm nhu cầu tính toán lặp lại, song độ an toàn phụ thuộc cách chọn người đề xuất, cơ chế xử lý nhánh cạnh tranh, phân phối cổ phần và quản trị giao thức. Không phải mọi PoS đều có cùng mô hình hoàn tất hoặc hiệu năng. Đối với mạng gồm các tổ chức đã định danh, PoW và PoS thường không phải lựa chọn đầu tiên vì quyền tham gia có thể được kiểm soát trực tiếp bằng danh tính và chính sách [1], [8].</ns0:t>
      </ns0:r>
    </ns0:p>
    <ns0:p>
      <ns0:pPr>
        <ns0:pStyle ns0:val="Heading3"/>
        <ns0:keepNext ns0:val="true"/>
        <ns0:keepLines/>
        <ns0:pageBreakBefore ns0:val="false"/>
        <ns0:widowControl/>
        <ns0:numPr>
          <ns0:ilvl ns0:val="0"/>
          <ns0:numId ns0:val="0"/>
        </ns0:numPr>
        <ns0:spacing ns0:lineRule="auto" ns0:line="312" ns0:before="0" ns0:after="0"/>
        <ns0:ind ns0:start="0" ns0:end="0" ns0:hanging="0"/>
        <ns0:jc ns0:val="start"/>
        <ns0:rPr/>
      </ns0:pPr>
      <ns0:bookmarkStart ns0:id="56" ns0:name="__RefHeading___Toc9998_3013018603"/>
      <ns0:bookmarkStart ns0:id="57" ns0:name="report_target_3024"/>
      <ns0:bookmarkEnd ns0:id="56"/>
      <ns0:r>
        <ns0:rPr>
          <ns0:rFonts ns0:eastAsia="Times New Roman" ns0:cs="Times New Roman"/>
          <ns0:b/>
          <ns0:i/>
          <ns0:color ns0:val="000000"/>
          <ns0:sz ns0:val="28"/>
        </ns0:rPr>
        <ns0:t>1.4.3. Đồng thuận CFT và BFT trong mạng định danh</ns0:t>
      </ns0:r>
      <ns0:bookmarkEnd ns0:id="57"/>
    </ns0:p>
    <ns0:p>
      <ns0:pPr>
        <ns0:pStyle ns0:val="Normal"/>
        <ns0:keepNext ns0:val="false"/>
        <ns0:keepLines ns0:val="false"/>
        <ns0:widowControl/>
        <ns0:spacing ns0:lineRule="auto" ns0:line="312" ns0:before="0" ns0:after="0"/>
        <ns0:ind ns0:start="0" ns0:end="0" ns0:firstLine="709"/>
        <ns0:jc ns0:val="both"/>
        <ns0:rPr/>
      </ns0:pPr>
      <ns0:r>
        <ns0:rPr>
          <ns0:rFonts ns0:eastAsia="Times New Roman" ns0:cs="Times New Roman"/>
          <ns0:color ns0:val="000000"/>
          <ns0:sz ns0:val="28"/>
        </ns0:rPr>
        <ns0:t>Raft là thuật toán CFT sử dụng nút dẫn dắt để sắp thứ tự và sao chép nhật ký; một mục được cam kết khi đạt đa số theo quy tắc của giao thức [7]. PBFT cổ điển hướng tới mô hình Byzantine và sử dụng các pha trao đổi thông điệp để các bản sao thống nhất thứ tự yêu cầu ngay cả khi có một số nút hành xử tùy ý [6]. So với PoW hoặc PoS, các giao thức này dựa trên tập thành viên đã biết và cơ chế túc số, nên phù hợp hơn với nhiều mạng cấp quyền.</ns0:t>
      </ns0:r>
    </ns0:p>
    <ns0:p>
      <ns0:pPr>
        <ns0:pStyle ns0:val="Normal"/>
        <ns0:keepNext ns0:val="false"/>
        <ns0:keepLines ns0:val="false"/>
        <ns0:widowControl/>
        <ns0:spacing ns0:lineRule="auto" ns0:line="312" ns0:before="0" ns0:after="0"/>
        <ns0:ind ns0:start="0" ns0:end="0" ns0:firstLine="709"/>
        <ns0:jc ns0:val="both"/>
        <ns0:rPr/>
      </ns0:pPr>
      <ns0:r>
        <ns0:rPr>
          <ns0:rFonts ns0:eastAsia="Times New Roman" ns0:cs="Times New Roman"/>
          <ns0:color ns0:val="000000"/>
          <ns0:sz ns0:val="28"/>
        </ns0:rPr>
        <ns0:t>Các ngưỡng chịu lỗi phụ thuộc giả định và giao thức, không phải công thức phổ quát cho mọi thuật toán CFT/BFT. Với cấu hình đa số CFT và mô hình PBFT cổ điển, quan hệ số nút thường được viết:</ns0:t>
      </ns0:r>
    </ns0:p>
    <ns0:p>
      <ns0:pPr>
        <ns0:pStyle ns0:val="Cngthc"/>
        <ns0:keepNext ns0:val="false"/>
        <ns0:keepLines/>
        <ns0:widowControl/>
        <ns0:spacing ns0:lineRule="auto" ns0:line="312" ns0:before="0" ns0:after="0"/>
        <ns0:ind ns0:start="0" ns0:end="0" ns0:hanging="0"/>
        <ns0:jc ns0:val="center"/>
        <ns0:rPr/>
      </ns0:pPr>
      <ns0:r>
        <ns0:rPr/>
      </ns0:r>
      <ns7:oMath>
        <ns7:r>
          <ns7:t xml:space="preserve">n</ns7:t>
        </ns7:r>
        <ns7:r>
          <ns7:t xml:space="preserve">≥</ns7:t>
        </ns7:r>
        <ns7:r>
          <ns7:t xml:space="preserve">2</ns7:t>
        </ns7:r>
        <ns7:r>
          <ns7:t xml:space="preserve">f</ns7:t>
        </ns7:r>
        <ns7:r>
          <ns7:t xml:space="preserve">+</ns7:t>
        </ns7:r>
        <ns7:r>
          <ns7:t xml:space="preserve">1</ns7:t>
        </ns7:r>
        <ns7:d>
          <ns7:dPr>
            <ns7:begChr ns7:val="("/>
            <ns7:endChr ns7:val=")"/>
          </ns7:dPr>
          <ns7:e>
            <ns7:r>
              <ns7:t xml:space="preserve">CFT</ns7:t>
            </ns7:r>
          </ns7:e>
        </ns7:d>
        <ns7:r>
          <ns7:t xml:space="preserve">;</ns7:t>
        </ns7:r>
        <ns7:r>
          <ns7:t xml:space="preserve">n</ns7:t>
        </ns7:r>
        <ns7:r>
          <ns7:t xml:space="preserve">≥</ns7:t>
        </ns7:r>
        <ns7:r>
          <ns7:t xml:space="preserve">3</ns7:t>
        </ns7:r>
        <ns7:r>
          <ns7:t xml:space="preserve">f</ns7:t>
        </ns7:r>
        <ns7:r>
          <ns7:t xml:space="preserve">+</ns7:t>
        </ns7:r>
        <ns7:r>
          <ns7:t xml:space="preserve">1</ns7:t>
        </ns7:r>
        <ns7:d>
          <ns7:dPr>
            <ns7:begChr ns7:val="("/>
            <ns7:endChr ns7:val=")"/>
          </ns7:dPr>
          <ns7:e>
            <ns7:r>
              <ns7:t xml:space="preserve">BFT</ns7:t>
            </ns7:r>
          </ns7:e>
        </ns7:d>
      </ns7:oMath>
      <ns0:r>
        <ns0:rPr/>
        <ns0:t xml:space="preserve">    </ns0:t>
      </ns0:r>
      <ns0:r>
        <ns0:rPr/>
        <ns0:t>(1.3)</ns0:t>
      </ns0:r>
    </ns0:p>
    <ns0:p>
      <ns0:pPr>
        <ns0:pStyle ns0:val="Normal"/>
        <ns0:keepNext ns0:val="false"/>
        <ns0:keepLines ns0:val="false"/>
        <ns0:widowControl/>
        <ns0:spacing ns0:lineRule="auto" ns0:line="312" ns0:before="0" ns0:after="0"/>
        <ns0:ind ns0:start="0" ns0:end="0" ns0:firstLine="709"/>
        <ns0:jc ns0:val="both"/>
        <ns0:rPr/>
      </ns0:pPr>
      <ns0:r>
        <ns0:rPr>
          <ns0:rFonts ns0:eastAsia="Times New Roman" ns0:cs="Times New Roman"/>
          <ns0:color ns0:val="000000"/>
          <ns0:sz ns0:val="28"/>
        </ns0:rPr>
        <ns0:t xml:space="preserve">Trong đó </ns0:t>
      </ns0:r>
      <ns0:r>
        <ns0:rPr>
          <ns0:rFonts ns0:eastAsia="Times New Roman" ns0:cs="Times New Roman"/>
          <ns0:i/>
          <ns0:color ns0:val="000000"/>
          <ns0:sz ns0:val="28"/>
        </ns0:rPr>
        <ns0:t>n</ns0:t>
      </ns0:r>
      <ns0:r>
        <ns0:rPr>
          <ns0:rFonts ns0:eastAsia="Times New Roman" ns0:cs="Times New Roman"/>
          <ns0:color ns0:val="000000"/>
          <ns0:sz ns0:val="28"/>
        </ns0:rPr>
        <ns0:t xml:space="preserve"> là tổng số nút và </ns0:t>
      </ns0:r>
      <ns0:r>
        <ns0:rPr>
          <ns0:rFonts ns0:eastAsia="Times New Roman" ns0:cs="Times New Roman"/>
          <ns0:i/>
          <ns0:color ns0:val="000000"/>
          <ns0:sz ns0:val="28"/>
        </ns0:rPr>
        <ns0:t>f</ns0:t>
      </ns0:r>
      <ns0:r>
        <ns0:rPr>
          <ns0:rFonts ns0:eastAsia="Times New Roman" ns0:cs="Times New Roman"/>
          <ns0:color ns0:val="000000"/>
          <ns0:sz ns0:val="28"/>
        </ns0:rPr>
        <ns0:t xml:space="preserve"> là số nút lỗi tối đa. Với </ns0:t>
      </ns0:r>
      <ns0:r>
        <ns0:rPr>
          <ns0:rFonts ns0:eastAsia="Times New Roman" ns0:cs="Times New Roman"/>
          <ns0:i/>
          <ns0:color ns0:val="000000"/>
          <ns0:sz ns0:val="28"/>
        </ns0:rPr>
        <ns0:t>n=3f+1</ns0:t>
      </ns0:r>
      <ns0:r>
        <ns0:rPr>
          <ns0:rFonts ns0:eastAsia="Times New Roman" ns0:cs="Times New Roman"/>
          <ns0:color ns0:val="000000"/>
          <ns0:sz ns0:val="28"/>
        </ns0:rPr>
        <ns0:t xml:space="preserve">, một túc số BFT thường có </ns0:t>
      </ns0:r>
      <ns0:r>
        <ns0:rPr>
          <ns0:rFonts ns0:eastAsia="Times New Roman" ns0:cs="Times New Roman"/>
          <ns0:i/>
          <ns0:color ns0:val="000000"/>
          <ns0:sz ns0:val="28"/>
        </ns0:rPr>
        <ns0:t>2f+1</ns0:t>
      </ns0:r>
      <ns0:r>
        <ns0:rPr>
          <ns0:rFonts ns0:eastAsia="Times New Roman" ns0:cs="Times New Roman"/>
          <ns0:color ns0:val="000000"/>
          <ns0:sz ns0:val="28"/>
        </ns0:rPr>
        <ns0:t xml:space="preserve"> phiếu; hai túc số như vậy giao nhau ít nhất </ns0:t>
      </ns0:r>
      <ns0:r>
        <ns0:rPr>
          <ns0:rFonts ns0:eastAsia="Times New Roman" ns0:cs="Times New Roman"/>
          <ns0:i/>
          <ns0:color ns0:val="000000"/>
          <ns0:sz ns0:val="28"/>
        </ns0:rPr>
        <ns0:t>f+1</ns0:t>
      </ns0:r>
      <ns0:r>
        <ns0:rPr>
          <ns0:rFonts ns0:eastAsia="Times New Roman" ns0:cs="Times New Roman"/>
          <ns0:color ns0:val="000000"/>
          <ns0:sz ns0:val="28"/>
        </ns0:rPr>
        <ns0:t xml:space="preserve"> nút, nên phần giao chứa ít nhất một nút trung thực khi có tối đa </ns0:t>
      </ns0:r>
      <ns0:r>
        <ns0:rPr>
          <ns0:rFonts ns0:eastAsia="Times New Roman" ns0:cs="Times New Roman"/>
          <ns0:i/>
          <ns0:color ns0:val="000000"/>
          <ns0:sz ns0:val="28"/>
        </ns0:rPr>
        <ns0:t>f</ns0:t>
      </ns0:r>
      <ns0:r>
        <ns0:rPr>
          <ns0:rFonts ns0:eastAsia="Times New Roman" ns0:cs="Times New Roman"/>
          <ns0:color ns0:val="000000"/>
          <ns0:sz ns0:val="28"/>
        </ns0:rPr>
        <ns0:t xml:space="preserve"> nút Byzantine [6]. PBFT cổ điển còn có chi phí truyền thông bậc hai </ns0:t>
      </ns0:r>
      <ns0:r>
        <ns0:rPr>
          <ns0:rFonts ns0:eastAsia="Times New Roman" ns0:cs="Times New Roman"/>
          <ns0:i/>
          <ns0:color ns0:val="000000"/>
          <ns0:sz ns0:val="28"/>
        </ns0:rPr>
        <ns0:t>O(n^2)</ns0:t>
      </ns0:r>
      <ns0:r>
        <ns0:rPr>
          <ns0:rFonts ns0:eastAsia="Times New Roman" ns0:cs="Times New Roman"/>
          <ns0:color ns0:val="000000"/>
          <ns0:sz ns0:val="28"/>
        </ns0:rPr>
        <ns0:t xml:space="preserve"> ở các pha nhiều nút trao đổi chéo, do đó chi phí tăng nhanh theo quy mô mạng [6].</ns0:t>
      </ns0:r>
    </ns0:p>
    <ns0:p>
      <ns0:pPr>
        <ns0:pStyle ns0:val="Heading3"/>
        <ns0:keepNext ns0:val="true"/>
        <ns0:keepLines/>
        <ns0:pageBreakBefore ns0:val="false"/>
        <ns0:widowControl/>
        <ns0:numPr>
          <ns0:ilvl ns0:val="0"/>
          <ns0:numId ns0:val="0"/>
        </ns0:numPr>
        <ns0:spacing ns0:lineRule="auto" ns0:line="312" ns0:before="0" ns0:after="0"/>
        <ns0:ind ns0:start="0" ns0:end="0" ns0:hanging="0"/>
        <ns0:jc ns0:val="start"/>
        <ns0:rPr/>
      </ns0:pPr>
      <ns0:bookmarkStart ns0:id="58" ns0:name="__RefHeading___Toc10000_3013018603"/>
      <ns0:bookmarkStart ns0:id="59" ns0:name="report_target_3025"/>
      <ns0:bookmarkEnd ns0:id="58"/>
      <ns0:r>
        <ns0:rPr>
          <ns0:rFonts ns0:eastAsia="Times New Roman" ns0:cs="Times New Roman"/>
          <ns0:b/>
          <ns0:i/>
          <ns0:color ns0:val="000000"/>
          <ns0:sz ns0:val="28"/>
        </ns0:rPr>
        <ns0:t>1.4.4. Tính hoàn tất và đánh đổi thiết kế</ns0:t>
      </ns0:r>
      <ns0:bookmarkEnd ns0:id="59"/>
    </ns0:p>
    <ns0:p>
      <ns0:pPr>
        <ns0:pStyle ns0:val="Normal"/>
        <ns0:keepNext ns0:val="false"/>
        <ns0:keepLines ns0:val="false"/>
        <ns0:widowControl/>
        <ns0:spacing ns0:lineRule="auto" ns0:line="312" ns0:before="0" ns0:after="0"/>
        <ns0:ind ns0:start="0" ns0:end="0" ns0:firstLine="709"/>
        <ns0:jc ns0:val="both"/>
        <ns0:rPr/>
      </ns0:pPr>
      <ns0:r>
        <ns0:rPr>
          <ns0:rFonts ns0:eastAsia="Times New Roman" ns0:cs="Times New Roman"/>
          <ns0:color ns0:val="000000"/>
          <ns0:sz ns0:val="28"/>
        </ns0:rPr>
        <ns0:t>Tính hoàn tất (finality) biểu thị mức độ chắc chắn rằng một giao dịch đã được chấp nhận sẽ không bị đảo ngược trong điều kiện an toàn giả định. Trong cơ chế hoàn tất theo xác suất, khả năng tổ chức lại lịch sử giảm dần khi có thêm khối xác nhận nhưng không bằng không về mặt tuyệt đối [2]. Trong cơ chế hoàn tất xác định dựa trên túc số, giao dịch được coi là hoàn tất sau khi đạt đủ phiếu theo giao thức; kết luận này vẫn phụ thuộc vào giả định số nút lỗi, an toàn khóa và quy tắc quản trị [6], [7]. Sự khác biệt khái quát giữa các nhóm cơ chế đồng thuận được trình bày trên Hình 1.4.</ns0:t>
      </ns0:r>
    </ns0:p>
    <ns0:p>
      <ns0:pPr>
        <ns0:pStyle ns0:val="Normal"/>
        <ns0:keepNext ns0:val="true"/>
        <ns0:keepLines ns0:val="false"/>
        <ns0:widowControl/>
        <ns0:spacing ns0:lineRule="auto" ns0:line="240" ns0:before="0" ns0:after="0"/>
        <ns0:ind ns0:start="0" ns0:end="0" ns0:hanging="0"/>
        <ns0:jc ns0:val="center"/>
        <ns0:rPr/>
      </ns0:pPr>
      <ns0:r>
        <ns0:rPr/>
        <ns0:drawing>
          <ns2:inline distT="0" distB="0" distL="0" distR="0">
            <ns2:extent cx="5471795" cy="2736215"/>
            <ns2:effectExtent l="0" t="0" r="0" b="0"/>
            <ns2:docPr id="6" name="Picture 1991287244" descr="" title=""/>
            <ns2:cNvGraphicFramePr>
              <ns3:graphicFrameLocks noChangeAspect="1"/>
            </ns2:cNvGraphicFramePr>
            <ns3:graphic>
              <ns3:graphicData uri="http://schemas.openxmlformats.org/drawingml/2006/picture">
                <ns4:pic>
                  <ns4:nvPicPr>
                    <ns4:cNvPr id="6" name="Picture 1991287244" descr="" title=""/>
                    <ns4:cNvPicPr>
                      <ns3:picLocks noChangeAspect="1" noChangeArrowheads="1"/>
                    </ns4:cNvPicPr>
                  </ns4:nvPicPr>
                  <ns4:blipFill>
                    <ns3:blip ns5:embed="rId11"/>
                    <ns3:stretch>
                      <ns3:fillRect/>
                    </ns3:stretch>
                  </ns4:blipFill>
                  <ns4:spPr bwMode="auto">
                    <ns3:xfrm>
                      <ns3:off x="0" y="0"/>
                      <ns3:ext cx="5471795" cy="2736215"/>
                    </ns3:xfrm>
                    <ns3:prstGeom prst="rect">
                      <ns3:avLst/>
                    </ns3:prstGeom>
                  </ns4:spPr>
                </ns4:pic>
              </ns3:graphicData>
            </ns3:graphic>
          </ns2:inline>
        </ns0:drawing>
      </ns0:r>
    </ns0:p>
    <ns0:p>
      <ns0:pPr>
        <ns0:pStyle ns0:val="ReportFigure"/>
        <ns0:keepNext ns0:val="false"/>
        <ns0:keepLines ns0:val="false"/>
        <ns0:widowControl/>
        <ns0:spacing ns0:lineRule="auto" ns0:line="312" ns0:before="0" ns0:after="0"/>
        <ns0:ind ns0:start="0" ns0:end="0" ns0:hanging="0"/>
        <ns0:jc ns0:val="center"/>
        <ns0:rPr/>
      </ns0:pPr>
      <ns0:bookmarkStart ns0:id="60" ns0:name="__RefHeading___Toc10294_3013018603"/>
      <ns0:bookmarkStart ns0:id="61" ns0:name="report_target_3026"/>
      <ns0:bookmarkEnd ns0:id="60"/>
      <ns0:r>
        <ns0:rPr>
          <ns0:rFonts ns0:eastAsia="Times New Roman" ns0:cs="Times New Roman"/>
          <ns0:b/>
          <ns0:i ns0:val="false"/>
          <ns0:color ns0:val="000000"/>
          <ns0:sz ns0:val="28"/>
        </ns0:rPr>
        <ns0:t>Hình 1.4. So sánh khái quát các nhóm cơ chế đồng thuận</ns0:t>
      </ns0:r>
      <ns0:bookmarkEnd ns0:id="61"/>
    </ns0:p>
    <ns0:p>
      <ns0:pPr>
        <ns0:pStyle ns0:val="Normal"/>
        <ns0:keepNext ns0:val="false"/>
        <ns0:keepLines ns0:val="false"/>
        <ns0:widowControl/>
        <ns0:spacing ns0:lineRule="auto" ns0:line="312" ns0:before="0" ns0:after="0"/>
        <ns0:ind ns0:start="0" ns0:end="0" ns0:firstLine="709"/>
        <ns0:jc ns0:val="both"/>
        <ns0:rPr/>
      </ns0:pPr>
      <ns0:r>
        <ns0:rPr>
          <ns0:rFonts ns0:eastAsia="Times New Roman" ns0:cs="Times New Roman"/>
          <ns0:color ns0:val="000000"/>
          <ns0:sz ns0:val="28"/>
        </ns0:rPr>
        <ns0:t>Lựa chọn đồng thuận là bài toán đánh đổi giữa mức phân tán quyền quyết định, khả năng chịu lỗi, độ trễ, thông lượng và chi phí vận hành [10]. “Bộ ba phân quyền – an toàn – khả năng mở rộng” có thể dùng như một khung trực giác, không phải định luật buộc mọi hệ thống chỉ được chọn hai thuộc tính. Cơ chế phù hợp phải được đánh giá trên tải thực tế, số tổ chức vận hành, loại hành vi đối phương và yêu cầu phục hồi, thay vì dựa trên tên gọi hoặc tuyên bố hiệu năng của nền tảng.</ns0:t>
      </ns0:r>
    </ns0:p>
    <ns0:p>
      <ns0:pPr>
        <ns0:pStyle ns0:val="Heading2"/>
        <ns0:keepNext ns0:val="true"/>
        <ns0:keepLines/>
        <ns0:pageBreakBefore ns0:val="false"/>
        <ns0:widowControl/>
        <ns0:numPr>
          <ns0:ilvl ns0:val="0"/>
          <ns0:numId ns0:val="0"/>
        </ns0:numPr>
        <ns0:spacing ns0:lineRule="auto" ns0:line="312" ns0:before="0" ns0:after="0"/>
        <ns0:ind ns0:start="0" ns0:end="0" ns0:hanging="0"/>
        <ns0:jc ns0:val="start"/>
        <ns0:rPr/>
      </ns0:pPr>
      <ns0:bookmarkStart ns0:id="62" ns0:name="__RefHeading___Toc10002_3013018603"/>
      <ns0:bookmarkStart ns0:id="63" ns0:name="report_target_3027"/>
      <ns0:bookmarkEnd ns0:id="62"/>
      <ns0:r>
        <ns0:rPr>
          <ns0:rFonts ns0:eastAsia="Times New Roman" ns0:cs="Times New Roman"/>
          <ns0:b/>
          <ns0:i ns0:val="false"/>
          <ns0:color ns0:val="000000"/>
          <ns0:sz ns0:val="28"/>
        </ns0:rPr>
        <ns0:t>1.5. Phân loại Blockchain và điều kiện lựa chọn</ns0:t>
      </ns0:r>
      <ns0:bookmarkEnd ns0:id="63"/>
    </ns0:p>
    <ns0:p>
      <ns0:pPr>
        <ns0:pStyle ns0:val="Heading3"/>
        <ns0:keepNext ns0:val="true"/>
        <ns0:keepLines/>
        <ns0:pageBreakBefore ns0:val="false"/>
        <ns0:widowControl/>
        <ns0:numPr>
          <ns0:ilvl ns0:val="0"/>
          <ns0:numId ns0:val="0"/>
        </ns0:numPr>
        <ns0:spacing ns0:lineRule="auto" ns0:line="312" ns0:before="0" ns0:after="0"/>
        <ns0:ind ns0:start="0" ns0:end="0" ns0:hanging="0"/>
        <ns0:jc ns0:val="start"/>
        <ns0:rPr/>
      </ns0:pPr>
      <ns0:bookmarkStart ns0:id="64" ns0:name="__RefHeading___Toc10004_3013018603"/>
      <ns0:bookmarkStart ns0:id="65" ns0:name="report_target_3028"/>
      <ns0:bookmarkEnd ns0:id="64"/>
      <ns0:r>
        <ns0:rPr>
          <ns0:rFonts ns0:eastAsia="Times New Roman" ns0:cs="Times New Roman"/>
          <ns0:b/>
          <ns0:i/>
          <ns0:color ns0:val="000000"/>
          <ns0:sz ns0:val="28"/>
        </ns0:rPr>
        <ns0:t>1.5.1. Các trục phân loại</ns0:t>
      </ns0:r>
      <ns0:bookmarkEnd ns0:id="65"/>
    </ns0:p>
    <ns0:p>
      <ns0:pPr>
        <ns0:pStyle ns0:val="Normal"/>
        <ns0:keepNext ns0:val="true"/>
        <ns0:keepLines ns0:val="false"/>
        <ns0:widowControl/>
        <ns0:spacing ns0:lineRule="auto" ns0:line="240" ns0:before="0" ns0:after="0"/>
        <ns0:ind ns0:start="0" ns0:end="0" ns0:hanging="0"/>
        <ns0:jc ns0:val="center"/>
        <ns0:rPr/>
      </ns0:pPr>
      <ns0:r>
        <ns0:rPr/>
        <ns0:drawing>
          <ns2:inline distT="0" distB="0" distL="0" distR="0">
            <ns2:extent cx="5579745" cy="2355850"/>
            <ns2:effectExtent l="0" t="0" r="0" b="0"/>
            <ns2:docPr id="7" name="Picture 1991287245" descr="" title=""/>
            <ns2:cNvGraphicFramePr>
              <ns3:graphicFrameLocks noChangeAspect="1"/>
            </ns2:cNvGraphicFramePr>
            <ns3:graphic>
              <ns3:graphicData uri="http://schemas.openxmlformats.org/drawingml/2006/picture">
                <ns4:pic>
                  <ns4:nvPicPr>
                    <ns4:cNvPr id="7" name="Picture 1991287245" descr="" title=""/>
                    <ns4:cNvPicPr>
                      <ns3:picLocks noChangeAspect="1" noChangeArrowheads="1"/>
                    </ns4:cNvPicPr>
                  </ns4:nvPicPr>
                  <ns4:blipFill>
                    <ns3:blip ns5:embed="rId12"/>
                    <ns3:stretch>
                      <ns3:fillRect/>
                    </ns3:stretch>
                  </ns4:blipFill>
                  <ns4:spPr bwMode="auto">
                    <ns3:xfrm>
                      <ns3:off x="0" y="0"/>
                      <ns3:ext cx="5579745" cy="2355850"/>
                    </ns3:xfrm>
                    <ns3:prstGeom prst="rect">
                      <ns3:avLst/>
                    </ns3:prstGeom>
                  </ns4:spPr>
                </ns4:pic>
              </ns3:graphicData>
            </ns3:graphic>
          </ns2:inline>
        </ns0:drawing>
      </ns0:r>
    </ns0:p>
    <ns0:p>
      <ns0:pPr>
        <ns0:pStyle ns0:val="ReportFigure"/>
        <ns0:keepNext ns0:val="false"/>
        <ns0:keepLines ns0:val="false"/>
        <ns0:widowControl/>
        <ns0:spacing ns0:lineRule="auto" ns0:line="312" ns0:before="0" ns0:after="0"/>
        <ns0:ind ns0:start="0" ns0:end="0" ns0:hanging="0"/>
        <ns0:jc ns0:val="center"/>
        <ns0:rPr/>
      </ns0:pPr>
      <ns0:bookmarkStart ns0:id="66" ns0:name="__RefHeading___Toc10292_3013018603"/>
      <ns0:bookmarkStart ns0:id="67" ns0:name="report_target_3029"/>
      <ns0:bookmarkEnd ns0:id="66"/>
      <ns0:r>
        <ns0:rPr>
          <ns0:rFonts ns0:eastAsia="Times New Roman" ns0:cs="Times New Roman"/>
          <ns0:b/>
          <ns0:i ns0:val="false"/>
          <ns0:color ns0:val="000000"/>
          <ns0:sz ns0:val="28"/>
        </ns0:rPr>
        <ns0:t>Hình 1.5. Phân loại Blockchain theo phạm vi tham gia và quyền truy cập</ns0:t>
      </ns0:r>
      <ns0:bookmarkEnd ns0:id="67"/>
    </ns0:p>
    <ns0:p>
      <ns0:pPr>
        <ns0:pStyle ns0:val="Normal"/>
        <ns0:keepNext ns0:val="false"/>
        <ns0:keepLines ns0:val="false"/>
        <ns0:widowControl/>
        <ns0:spacing ns0:lineRule="auto" ns0:line="312" ns0:before="0" ns0:after="0"/>
        <ns0:ind ns0:start="0" ns0:end="0" ns0:firstLine="709"/>
        <ns0:jc ns0:val="both"/>
        <ns0:rPr/>
      </ns0:pPr>
      <ns0:r>
        <ns0:rPr>
          <ns0:rFonts ns0:eastAsia="Times New Roman" ns0:cs="Times New Roman"/>
          <ns0:color ns0:val="000000"/>
          <ns0:sz ns0:val="28"/>
        </ns0:rPr>
        <ns0:t>Hình 1.5 khái quát các trục phân loại theo quyền tham gia và phạm vi quản trị. Blockchain có thể được phân loại theo nhiều trục độc lập. Trục quyền tham gia phân biệt mạng không cấp quyền, nơi chủ thể có thể tham gia theo quy tắc mở, với mạng cấp quyền, nơi danh tính và vai trò được phê duyệt trước [1]. Trục phạm vi quản trị phân biệt mạng công khai, mạng riêng do một miền quản trị chi phối và mạng liên minh do nhiều tổ chức cùng quản trị. Quyền đọc dữ liệu lại là một quyết định khác: một mạng cấp quyền có thể cho công chúng đọc bằng chứng tối thiểu, trong khi một mạng công khai vẫn có thể sử dụng cơ chế bảo vệ nội dung riêng tư. Vì vậy, không nên đồng nhất “công khai” với “không cấp quyền”, hoặc “riêng tư” với “cấp quyền” [1], [8].</ns0:t>
      </ns0:r>
    </ns0:p>
    <ns0:p>
      <ns0:pPr>
        <ns0:pStyle ns0:val="Heading3"/>
        <ns0:keepNext ns0:val="true"/>
        <ns0:keepLines/>
        <ns0:pageBreakBefore ns0:val="false"/>
        <ns0:widowControl/>
        <ns0:numPr>
          <ns0:ilvl ns0:val="0"/>
          <ns0:numId ns0:val="0"/>
        </ns0:numPr>
        <ns0:spacing ns0:lineRule="auto" ns0:line="312" ns0:before="0" ns0:after="0"/>
        <ns0:ind ns0:start="0" ns0:end="0" ns0:hanging="0"/>
        <ns0:jc ns0:val="start"/>
        <ns0:rPr/>
      </ns0:pPr>
      <ns0:bookmarkStart ns0:id="68" ns0:name="__RefHeading___Toc10006_3013018603"/>
      <ns0:bookmarkStart ns0:id="69" ns0:name="report_target_3030"/>
      <ns0:bookmarkEnd ns0:id="68"/>
      <ns0:r>
        <ns0:rPr>
          <ns0:rFonts ns0:eastAsia="Times New Roman" ns0:cs="Times New Roman"/>
          <ns0:b/>
          <ns0:i/>
          <ns0:color ns0:val="000000"/>
          <ns0:sz ns0:val="28"/>
        </ns0:rPr>
        <ns0:t>1.5.2. So sánh các mô hình triển khai</ns0:t>
      </ns0:r>
      <ns0:bookmarkEnd ns0:id="69"/>
    </ns0:p>
    <ns0:p>
      <ns0:pPr>
        <ns0:pStyle ns0:val="ReportTable"/>
        <ns0:keepNext ns0:val="true"/>
        <ns0:keepLines ns0:val="false"/>
        <ns0:widowControl/>
        <ns0:spacing ns0:lineRule="auto" ns0:line="312" ns0:before="0" ns0:after="0"/>
        <ns0:ind ns0:start="0" ns0:end="0" ns0:hanging="0"/>
        <ns0:jc ns0:val="center"/>
        <ns0:rPr/>
      </ns0:pPr>
      <ns0:bookmarkStart ns0:id="70" ns0:name="__RefHeading___Toc10300_3013018603"/>
      <ns0:bookmarkStart ns0:id="71" ns0:name="report_target_3031"/>
      <ns0:bookmarkEnd ns0:id="70"/>
      <ns0:r>
        <ns0:rPr>
          <ns0:rFonts ns0:eastAsia="Times New Roman" ns0:cs="Times New Roman"/>
          <ns0:b/>
          <ns0:i ns0:val="false"/>
          <ns0:color ns0:val="000000"/>
          <ns0:sz ns0:val="28"/>
        </ns0:rPr>
        <ns0:t>Bảng 1.1. So sánh khái quát các mô hình triển khai Blockchain</ns0:t>
      </ns0:r>
      <ns0:bookmarkEnd ns0:id="71"/>
    </ns0:p>
    <ns0:tbl>
      <ns0:tblPr>
        <ns0:tblStyle ns0:val="TableGrid"/>
        <ns0:tblW ns0:w="9354" ns0:type="dxa"/>
        <ns0:jc ns0:val="center"/>
        <ns0:tblInd ns0:w="0" ns0:type="dxa"/>
        <ns0:tblLayout ns0:type="fixed"/>
        <ns0:tblCellMar>
          <ns0:top ns0:w="75" ns0:type="dxa"/>
          <ns0:start ns0:w="85" ns0:type="dxa"/>
          <ns0:bottom ns0:w="75" ns0:type="dxa"/>
          <ns0:end ns0:w="85" ns0:type="dxa"/>
        </ns0:tblCellMar>
        <ns0:tblLook ns0:val="04a0" ns0:noHBand="0" ns0:noVBand="1" ns0:firstColumn="1" ns0:lastRow="0" ns0:lastColumn="0" ns0:firstRow="1"/>
      </ns0:tblPr>
      <ns0:tblGrid>
        <ns0:gridCol ns0:w="2056"/>
        <ns0:gridCol ns0:w="2433"/>
        <ns0:gridCol ns0:w="2432"/>
        <ns0:gridCol ns0:w="2432"/>
      </ns0:tblGrid>
      <ns0:tr>
        <ns0:trPr>
          <ns0:tblHeader ns0:val="true"/>
          <ns0:cantSplit ns0:val="true"/>
        </ns0:trPr>
        <ns0:tc>
          <ns0:tcPr>
            <ns0:tcW ns0:w="2056" ns0:type="dxa"/>
            <ns0:tcBorders>
              <ns0:top ns0:val="single" ns0:sz="4" ns0:space="0" ns0:color="777777"/>
              <ns0:start ns0:val="single" ns0:sz="4" ns0:space="0" ns0:color="777777"/>
              <ns0:bottom ns0:val="single" ns0:sz="4" ns0:space="0" ns0:color="777777"/>
              <ns0:end ns0:val="single" ns0:sz="4" ns0:space="0" ns0:color="777777"/>
            </ns0:tcBorders>
            <ns0:shd ns0:fill="EFEFEF"/>
            <ns0:vAlign ns0:val="center"/>
          </ns0:tcPr>
          <ns0:p>
            <ns0:pPr>
              <ns0:pStyle ns0:val="Normal"/>
              <ns0:keepNext ns0:val="false"/>
              <ns0:keepLines/>
              <ns0:widowControl ns0:val="false"/>
              <ns0:suppressAutoHyphens ns0:val="true"/>
              <ns0:spacing ns0:lineRule="auto" ns0:line="276" ns0:before="0" ns0:after="0"/>
              <ns0:ind ns0:start="0" ns0:end="0" ns0:hanging="0"/>
              <ns0:jc ns0:val="center"/>
              <ns0:rPr>
                <ns0:kern ns0:val="0"/>
                <ns0:lang ns0:eastAsia="en-US"/>
              </ns0:rPr>
            </ns0:pPr>
            <ns0:r>
              <ns0:rPr>
                <ns0:rFonts ns0:eastAsia="Times New Roman" ns0:cs="Times New Roman"/>
                <ns0:b/>
                <ns0:color ns0:val="000000"/>
                <ns0:kern ns0:val="0"/>
                <ns0:sz ns0:val="28"/>
                <ns0:lang ns0:eastAsia="en-US"/>
              </ns0:rPr>
              <ns0:t>Tiêu chí</ns0:t>
            </ns0:r>
          </ns0:p>
        </ns0:tc>
        <ns0:tc>
          <ns0:tcPr>
            <ns0:tcW ns0:w="2433" ns0:type="dxa"/>
            <ns0:tcBorders>
              <ns0:top ns0:val="single" ns0:sz="4" ns0:space="0" ns0:color="777777"/>
              <ns0:start ns0:val="single" ns0:sz="4" ns0:space="0" ns0:color="777777"/>
              <ns0:bottom ns0:val="single" ns0:sz="4" ns0:space="0" ns0:color="777777"/>
              <ns0:end ns0:val="single" ns0:sz="4" ns0:space="0" ns0:color="777777"/>
            </ns0:tcBorders>
            <ns0:shd ns0:fill="EFEFEF"/>
            <ns0:vAlign ns0:val="center"/>
          </ns0:tcPr>
          <ns0:p>
            <ns0:pPr>
              <ns0:pStyle ns0:val="Normal"/>
              <ns0:keepNext ns0:val="false"/>
              <ns0:keepLines/>
              <ns0:widowControl ns0:val="false"/>
              <ns0:suppressAutoHyphens ns0:val="true"/>
              <ns0:spacing ns0:lineRule="auto" ns0:line="276" ns0:before="0" ns0:after="0"/>
              <ns0:ind ns0:start="0" ns0:end="0" ns0:hanging="0"/>
              <ns0:jc ns0:val="center"/>
              <ns0:rPr>
                <ns0:kern ns0:val="0"/>
                <ns0:lang ns0:eastAsia="en-US"/>
              </ns0:rPr>
            </ns0:pPr>
            <ns0:r>
              <ns0:rPr>
                <ns0:rFonts ns0:eastAsia="Times New Roman" ns0:cs="Times New Roman"/>
                <ns0:b/>
                <ns0:color ns0:val="000000"/>
                <ns0:kern ns0:val="0"/>
                <ns0:sz ns0:val="28"/>
                <ns0:lang ns0:eastAsia="en-US"/>
              </ns0:rPr>
              <ns0:t>Công khai, không cấp quyền</ns0:t>
            </ns0:r>
          </ns0:p>
        </ns0:tc>
        <ns0:tc>
          <ns0:tcPr>
            <ns0:tcW ns0:w="2432" ns0:type="dxa"/>
            <ns0:tcBorders>
              <ns0:top ns0:val="single" ns0:sz="4" ns0:space="0" ns0:color="777777"/>
              <ns0:start ns0:val="single" ns0:sz="4" ns0:space="0" ns0:color="777777"/>
              <ns0:bottom ns0:val="single" ns0:sz="4" ns0:space="0" ns0:color="777777"/>
              <ns0:end ns0:val="single" ns0:sz="4" ns0:space="0" ns0:color="777777"/>
            </ns0:tcBorders>
            <ns0:shd ns0:fill="EFEFEF"/>
            <ns0:vAlign ns0:val="center"/>
          </ns0:tcPr>
          <ns0:p>
            <ns0:pPr>
              <ns0:pStyle ns0:val="Normal"/>
              <ns0:keepNext ns0:val="false"/>
              <ns0:keepLines/>
              <ns0:widowControl ns0:val="false"/>
              <ns0:suppressAutoHyphens ns0:val="true"/>
              <ns0:spacing ns0:lineRule="auto" ns0:line="276" ns0:before="0" ns0:after="0"/>
              <ns0:ind ns0:start="0" ns0:end="0" ns0:hanging="0"/>
              <ns0:jc ns0:val="center"/>
              <ns0:rPr>
                <ns0:kern ns0:val="0"/>
                <ns0:lang ns0:eastAsia="en-US"/>
              </ns0:rPr>
            </ns0:pPr>
            <ns0:r>
              <ns0:rPr>
                <ns0:rFonts ns0:eastAsia="Times New Roman" ns0:cs="Times New Roman"/>
                <ns0:b/>
                <ns0:color ns0:val="000000"/>
                <ns0:kern ns0:val="0"/>
                <ns0:sz ns0:val="28"/>
                <ns0:lang ns0:eastAsia="en-US"/>
              </ns0:rPr>
              <ns0:t>Riêng, cấp quyền</ns0:t>
            </ns0:r>
          </ns0:p>
        </ns0:tc>
        <ns0:tc>
          <ns0:tcPr>
            <ns0:tcW ns0:w="2432" ns0:type="dxa"/>
            <ns0:tcBorders>
              <ns0:top ns0:val="single" ns0:sz="4" ns0:space="0" ns0:color="777777"/>
              <ns0:start ns0:val="single" ns0:sz="4" ns0:space="0" ns0:color="777777"/>
              <ns0:bottom ns0:val="single" ns0:sz="4" ns0:space="0" ns0:color="777777"/>
              <ns0:end ns0:val="single" ns0:sz="4" ns0:space="0" ns0:color="777777"/>
            </ns0:tcBorders>
            <ns0:shd ns0:fill="EFEFEF"/>
            <ns0:vAlign ns0:val="center"/>
          </ns0:tcPr>
          <ns0:p>
            <ns0:pPr>
              <ns0:pStyle ns0:val="Normal"/>
              <ns0:keepNext ns0:val="false"/>
              <ns0:keepLines/>
              <ns0:widowControl ns0:val="false"/>
              <ns0:suppressAutoHyphens ns0:val="true"/>
              <ns0:spacing ns0:lineRule="auto" ns0:line="276" ns0:before="0" ns0:after="0"/>
              <ns0:ind ns0:start="0" ns0:end="0" ns0:hanging="0"/>
              <ns0:jc ns0:val="center"/>
              <ns0:rPr>
                <ns0:kern ns0:val="0"/>
                <ns0:lang ns0:eastAsia="en-US"/>
              </ns0:rPr>
            </ns0:pPr>
            <ns0:r>
              <ns0:rPr>
                <ns0:rFonts ns0:eastAsia="Times New Roman" ns0:cs="Times New Roman"/>
                <ns0:b/>
                <ns0:color ns0:val="000000"/>
                <ns0:kern ns0:val="0"/>
                <ns0:sz ns0:val="28"/>
                <ns0:lang ns0:eastAsia="en-US"/>
              </ns0:rPr>
              <ns0:t>Liên minh, cấp quyền</ns0:t>
            </ns0:r>
          </ns0:p>
        </ns0:tc>
      </ns0:tr>
      <ns0:tr>
        <ns0:trPr>
          <ns0:cantSplit ns0:val="true"/>
        </ns0:trPr>
        <ns0:tc>
          <ns0:tcPr>
            <ns0:tcW ns0:w="2056"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Quản trị</ns0:t>
            </ns0:r>
          </ns0:p>
        </ns0:tc>
        <ns0:tc>
          <ns0:tcPr>
            <ns0:tcW ns0:w="2433"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Cộng đồng và quy tắc giao thức</ns0:t>
            </ns0:r>
          </ns0:p>
        </ns0:tc>
        <ns0:tc>
          <ns0:tcPr>
            <ns0:tcW ns0:w="2432"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Một tổ chức hoặc một miền quản trị</ns0:t>
            </ns0:r>
          </ns0:p>
        </ns0:tc>
        <ns0:tc>
          <ns0:tcPr>
            <ns0:tcW ns0:w="2432"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Nhiều tổ chức theo chính sách chung</ns0:t>
            </ns0:r>
          </ns0:p>
        </ns0:tc>
      </ns0:tr>
      <ns0:tr>
        <ns0:trPr>
          <ns0:cantSplit ns0:val="true"/>
        </ns0:trPr>
        <ns0:tc>
          <ns0:tcPr>
            <ns0:tcW ns0:w="2056"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Thành viên xác thực</ns0:t>
            </ns0:r>
          </ns0:p>
        </ns0:tc>
        <ns0:tc>
          <ns0:tcPr>
            <ns0:tcW ns0:w="2433"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Mở theo điều kiện chống Sybil</ns0:t>
            </ns0:r>
          </ns0:p>
        </ns0:tc>
        <ns0:tc>
          <ns0:tcPr>
            <ns0:tcW ns0:w="2432"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Danh tính được phê duyệt nội bộ</ns0:t>
            </ns0:r>
          </ns0:p>
        </ns0:tc>
        <ns0:tc>
          <ns0:tcPr>
            <ns0:tcW ns0:w="2432"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Danh tính thuộc các tổ chức thành viên</ns0:t>
            </ns0:r>
          </ns0:p>
        </ns0:tc>
      </ns0:tr>
      <ns0:tr>
        <ns0:trPr>
          <ns0:cantSplit ns0:val="true"/>
        </ns0:trPr>
        <ns0:tc>
          <ns0:tcPr>
            <ns0:tcW ns0:w="2056"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Khả năng kiểm chứng</ns0:t>
            </ns0:r>
          </ns0:p>
        </ns0:tc>
        <ns0:tc>
          <ns0:tcPr>
            <ns0:tcW ns0:w="2433"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Rộng, thường công khai</ns0:t>
            </ns0:r>
          </ns0:p>
        </ns0:tc>
        <ns0:tc>
          <ns0:tcPr>
            <ns0:tcW ns0:w="2432"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Chủ yếu trong nội bộ</ns0:t>
            </ns0:r>
          </ns0:p>
        </ns0:tc>
        <ns0:tc>
          <ns0:tcPr>
            <ns0:tcW ns0:w="2432"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Giữa các thành viên và bên được cấp quyền</ns0:t>
            </ns0:r>
          </ns0:p>
        </ns0:tc>
      </ns0:tr>
      <ns0:tr>
        <ns0:trPr>
          <ns0:cantSplit ns0:val="true"/>
        </ns0:trPr>
        <ns0:tc>
          <ns0:tcPr>
            <ns0:tcW ns0:w="2056"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Quyền riêng tư</ns0:t>
            </ns0:r>
          </ns0:p>
        </ns0:tc>
        <ns0:tc>
          <ns0:tcPr>
            <ns0:tcW ns0:w="2433"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Khó kiểm soát phạm vi phổ biến dữ liệu</ns0:t>
            </ns0:r>
          </ns0:p>
        </ns0:tc>
        <ns0:tc>
          <ns0:tcPr>
            <ns0:tcW ns0:w="2432"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Dễ giới hạn hơn theo chính sách nội bộ</ns0:t>
            </ns0:r>
          </ns0:p>
        </ns0:tc>
        <ns0:tc>
          <ns0:tcPr>
            <ns0:tcW ns0:w="2432"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Có thể phân vùng theo tổ chức và nghiệp vụ</ns0:t>
            </ns0:r>
          </ns0:p>
        </ns0:tc>
      </ns0:tr>
      <ns0:tr>
        <ns0:trPr>
          <ns0:cantSplit ns0:val="true"/>
        </ns0:trPr>
        <ns0:tc>
          <ns0:tcPr>
            <ns0:tcW ns0:w="2056"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Hiệu năng</ns0:t>
            </ns0:r>
          </ns0:p>
        </ns0:tc>
        <ns0:tc>
          <ns0:tcPr>
            <ns0:tcW ns0:w="2433"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Phụ thuộc mạng mở và cơ chế kinh tế</ns0:t>
            </ns0:r>
          </ns0:p>
        </ns0:tc>
        <ns0:tc>
          <ns0:tcPr>
            <ns0:tcW ns0:w="2432"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Có thể tối ưu trong phạm vi nhỏ</ns0:t>
            </ns0:r>
          </ns0:p>
        </ns0:tc>
        <ns0:tc>
          <ns0:tcPr>
            <ns0:tcW ns0:w="2432"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Phụ thuộc số tổ chức, túc số và hạ tầng</ns0:t>
            </ns0:r>
          </ns0:p>
        </ns0:tc>
      </ns0:tr>
      <ns0:tr>
        <ns0:trPr>
          <ns0:cantSplit ns0:val="true"/>
        </ns0:trPr>
        <ns0:tc>
          <ns0:tcPr>
            <ns0:tcW ns0:w="2056"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Bài toán phù hợp</ns0:t>
            </ns0:r>
          </ns0:p>
        </ns0:tc>
        <ns0:tc>
          <ns0:tcPr>
            <ns0:tcW ns0:w="2433"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Hệ sinh thái mở cần kiểm chứng rộng</ns0:t>
            </ns0:r>
          </ns0:p>
        </ns0:tc>
        <ns0:tc>
          <ns0:tcPr>
            <ns0:tcW ns0:w="2432"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Nhật ký và quy trình nội bộ</ns0:t>
            </ns0:r>
          </ns0:p>
        </ns0:tc>
        <ns0:tc>
          <ns0:tcPr>
            <ns0:tcW ns0:w="2432"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Phối hợp và kiểm toán liên tổ chức</ns0:t>
            </ns0:r>
          </ns0:p>
        </ns0:tc>
      </ns0:tr>
    </ns0:tbl>
    <ns0:p>
      <ns0:pPr>
        <ns0:pStyle ns0:val="Normal"/>
        <ns0:keepNext ns0:val="false"/>
        <ns0:keepLines ns0:val="false"/>
        <ns0:widowControl/>
        <ns0:spacing ns0:lineRule="auto" ns0:line="312" ns0:before="0" ns0:after="0"/>
        <ns0:ind ns0:start="0" ns0:end="0" ns0:firstLine="709"/>
        <ns0:jc ns0:val="both"/>
        <ns0:rPr/>
      </ns0:pPr>
      <ns0:r>
        <ns0:rPr>
          <ns0:rFonts ns0:eastAsia="Times New Roman" ns0:cs="Times New Roman"/>
          <ns0:color ns0:val="000000"/>
          <ns0:sz ns0:val="28"/>
        </ns0:rPr>
        <ns0:t>Bảng 1.1 cho thấy không có mô hình triển khai nào mặc nhiên tốt hơn; lựa chọn phụ thuộc ranh giới tin cậy, yêu cầu kiểm chứng, riêng tư và vận hành. Mạng mở tạo khả năng kiểm chứng rộng và chống Sybil bằng nguồn lực kinh tế, nhưng thường phát sinh phí, độ trễ và khó kiểm soát phạm vi phổ biến dữ liệu. Mạng riêng dễ quản trị và tối ưu hiệu năng, song giá trị phân tán niềm tin bị hạn chế nếu một tổ chức vẫn quyết định toàn bộ lịch sử. Mạng liên minh phân bổ quyền giữa nhiều tổ chức đã định danh, thuận lợi cho kiểm toán liên tổ chức và chính sách dữ liệu có kiểm soát, nhưng đòi hỏi thỏa thuận quản trị, vận hành nút và xử lý tranh chấp [1], [8], [10].</ns0:t>
      </ns0:r>
    </ns0:p>
    <ns0:p>
      <ns0:pPr>
        <ns0:pStyle ns0:val="Normal"/>
        <ns0:keepNext ns0:val="false"/>
        <ns0:keepLines ns0:val="false"/>
        <ns0:widowControl/>
        <ns0:spacing ns0:lineRule="auto" ns0:line="312" ns0:before="0" ns0:after="0"/>
        <ns0:ind ns0:start="0" ns0:end="0" ns0:firstLine="709"/>
        <ns0:jc ns0:val="both"/>
        <ns0:rPr/>
      </ns0:pPr>
      <ns0:r>
        <ns0:rPr>
          <ns0:rFonts ns0:eastAsia="Times New Roman" ns0:cs="Times New Roman"/>
          <ns0:color ns0:val="000000"/>
          <ns0:sz ns0:val="28"/>
        </ns0:rPr>
        <ns0:t>Không mô hình nào mặc nhiên tốt hơn. Hiệu năng thực tế phụ thuộc thuật toán đồng thuận, số nút, chính sách xác nhận, hạ tầng mạng, kích thước giao dịch và cách tổ chức dữ liệu. Vì vậy, các con số thông lượng hoặc độ trễ chỉ có ý nghĩa khi được đo trên cấu hình và tải xác định [10].</ns0:t>
      </ns0:r>
    </ns0:p>
    <ns0:p>
      <ns0:pPr>
        <ns0:pStyle ns0:val="Heading3"/>
        <ns0:keepNext ns0:val="true"/>
        <ns0:keepLines/>
        <ns0:pageBreakBefore ns0:val="false"/>
        <ns0:widowControl/>
        <ns0:numPr>
          <ns0:ilvl ns0:val="0"/>
          <ns0:numId ns0:val="0"/>
        </ns0:numPr>
        <ns0:spacing ns0:lineRule="auto" ns0:line="312" ns0:before="0" ns0:after="0"/>
        <ns0:ind ns0:start="0" ns0:end="0" ns0:hanging="0"/>
        <ns0:jc ns0:val="start"/>
        <ns0:rPr/>
      </ns0:pPr>
      <ns0:bookmarkStart ns0:id="72" ns0:name="__RefHeading___Toc10008_3013018603"/>
      <ns0:bookmarkStart ns0:id="73" ns0:name="report_target_3032"/>
      <ns0:bookmarkEnd ns0:id="72"/>
      <ns0:r>
        <ns0:rPr>
          <ns0:rFonts ns0:eastAsia="Times New Roman" ns0:cs="Times New Roman"/>
          <ns0:b/>
          <ns0:i/>
          <ns0:color ns0:val="000000"/>
          <ns0:sz ns0:val="28"/>
        </ns0:rPr>
        <ns0:t>1.5.3. Khi nên và không nên sử dụng Blockchain</ns0:t>
      </ns0:r>
      <ns0:bookmarkEnd ns0:id="73"/>
    </ns0:p>
    <ns0:p>
      <ns0:pPr>
        <ns0:pStyle ns0:val="Normal"/>
        <ns0:keepNext ns0:val="false"/>
        <ns0:keepLines ns0:val="false"/>
        <ns0:widowControl/>
        <ns0:spacing ns0:lineRule="auto" ns0:line="312" ns0:before="0" ns0:after="0"/>
        <ns0:ind ns0:start="0" ns0:end="0" ns0:firstLine="709"/>
        <ns0:jc ns0:val="both"/>
        <ns0:rPr/>
      </ns0:pPr>
      <ns0:r>
        <ns0:rPr>
          <ns0:rFonts ns0:eastAsia="Times New Roman" ns0:cs="Times New Roman"/>
          <ns0:color ns0:val="000000"/>
          <ns0:sz ns0:val="28"/>
        </ns0:rPr>
        <ns0:t>Nên xem xét Blockchain khi nhiều tổ chức cần cùng cập nhật trạng thái, lịch sử phải được kiểm chứng độc lập và không bên nào được chấp nhận làm chủ thể duy nhất có quyền sửa dữ liệu. Quy trình cũng phải đủ rõ để biểu diễn thành giao dịch, các bên có động lực vận hành chung và dữ liệu có thể được tối thiểu hóa phù hợp với yêu cầu riêng tư [1], [10].</ns0:t>
      </ns0:r>
    </ns0:p>
    <ns0:p>
      <ns0:pPr>
        <ns0:pStyle ns0:val="Normal"/>
        <ns0:keepNext ns0:val="false"/>
        <ns0:keepLines ns0:val="false"/>
        <ns0:widowControl/>
        <ns0:spacing ns0:lineRule="auto" ns0:line="312" ns0:before="0" ns0:after="0"/>
        <ns0:ind ns0:start="0" ns0:end="0" ns0:firstLine="709"/>
        <ns0:jc ns0:val="both"/>
        <ns0:rPr/>
      </ns0:pPr>
      <ns0:r>
        <ns0:rPr>
          <ns0:rFonts ns0:eastAsia="Times New Roman" ns0:cs="Times New Roman"/>
          <ns0:color ns0:val="000000"/>
          <ns0:sz ns0:val="28"/>
        </ns0:rPr>
        <ns0:t>Không nên sử dụng Blockchain nếu chỉ một tổ chức chịu trách nhiệm và được các bên tin cậy, nếu dữ liệu phải sửa hoặc xóa thường xuyên, hoặc nếu tải và độ trễ vượt khả năng của cơ chế đồng thuận. Một cơ sở dữ liệu truyền thống có nhật ký kiểm toán và chữ ký số có thể đơn giản, rẻ và dễ quản trị hơn trong các trường hợp đó. Blockchain cũng không sửa được một quy trình nghiệp vụ mơ hồ, dữ liệu đầu vào kém chất lượng hay tranh chấp trách nhiệm giữa các tổ chức.</ns0:t>
      </ns0:r>
    </ns0:p>
    <ns0:p>
      <ns0:pPr>
        <ns0:pStyle ns0:val="Heading2"/>
        <ns0:keepNext ns0:val="true"/>
        <ns0:keepLines/>
        <ns0:pageBreakBefore ns0:val="false"/>
        <ns0:widowControl/>
        <ns0:numPr>
          <ns0:ilvl ns0:val="0"/>
          <ns0:numId ns0:val="0"/>
        </ns0:numPr>
        <ns0:spacing ns0:lineRule="auto" ns0:line="312" ns0:before="0" ns0:after="0"/>
        <ns0:ind ns0:start="0" ns0:end="0" ns0:hanging="0"/>
        <ns0:jc ns0:val="start"/>
        <ns0:rPr/>
      </ns0:pPr>
      <ns0:bookmarkStart ns0:id="74" ns0:name="__RefHeading___Toc10010_3013018603"/>
      <ns0:bookmarkStart ns0:id="75" ns0:name="report_target_3033"/>
      <ns0:bookmarkEnd ns0:id="74"/>
      <ns0:r>
        <ns0:rPr>
          <ns0:rFonts ns0:eastAsia="Times New Roman" ns0:cs="Times New Roman"/>
          <ns0:b/>
          <ns0:i ns0:val="false"/>
          <ns0:color ns0:val="000000"/>
          <ns0:sz ns0:val="28"/>
        </ns0:rPr>
        <ns0:t>1.6. An toàn, quyền riêng tư và khả năng mở rộng</ns0:t>
      </ns0:r>
      <ns0:bookmarkEnd ns0:id="75"/>
    </ns0:p>
    <ns0:p>
      <ns0:pPr>
        <ns0:pStyle ns0:val="Heading3"/>
        <ns0:keepNext ns0:val="true"/>
        <ns0:keepLines/>
        <ns0:pageBreakBefore ns0:val="false"/>
        <ns0:widowControl/>
        <ns0:numPr>
          <ns0:ilvl ns0:val="0"/>
          <ns0:numId ns0:val="0"/>
        </ns0:numPr>
        <ns0:spacing ns0:lineRule="auto" ns0:line="312" ns0:before="0" ns0:after="0"/>
        <ns0:ind ns0:start="0" ns0:end="0" ns0:hanging="0"/>
        <ns0:jc ns0:val="start"/>
        <ns0:rPr/>
      </ns0:pPr>
      <ns0:bookmarkStart ns0:id="76" ns0:name="__RefHeading___Toc10012_3013018603"/>
      <ns0:bookmarkStart ns0:id="77" ns0:name="report_target_3034"/>
      <ns0:bookmarkEnd ns0:id="76"/>
      <ns0:r>
        <ns0:rPr>
          <ns0:rFonts ns0:eastAsia="Times New Roman" ns0:cs="Times New Roman"/>
          <ns0:b/>
          <ns0:i/>
          <ns0:color ns0:val="000000"/>
          <ns0:sz ns0:val="28"/>
        </ns0:rPr>
        <ns0:t>1.6.1. Mô hình đe dọa và bảo vệ nhiều lớp</ns0:t>
      </ns0:r>
      <ns0:bookmarkEnd ns0:id="77"/>
    </ns0:p>
    <ns0:p>
      <ns0:pPr>
        <ns0:pStyle ns0:val="Normal"/>
        <ns0:keepNext ns0:val="true"/>
        <ns0:keepLines ns0:val="false"/>
        <ns0:widowControl/>
        <ns0:spacing ns0:lineRule="auto" ns0:line="240" ns0:before="0" ns0:after="0"/>
        <ns0:ind ns0:start="0" ns0:end="0" ns0:hanging="0"/>
        <ns0:jc ns0:val="center"/>
        <ns0:rPr/>
      </ns0:pPr>
      <ns0:r>
        <ns0:rPr/>
        <ns0:drawing>
          <ns2:inline distT="0" distB="0" distL="0" distR="0">
            <ns2:extent cx="5471795" cy="2887980"/>
            <ns2:effectExtent l="0" t="0" r="0" b="0"/>
            <ns2:docPr id="8" name="Picture 1991287246" descr="" title=""/>
            <ns2:cNvGraphicFramePr>
              <ns3:graphicFrameLocks noChangeAspect="1"/>
            </ns2:cNvGraphicFramePr>
            <ns3:graphic>
              <ns3:graphicData uri="http://schemas.openxmlformats.org/drawingml/2006/picture">
                <ns4:pic>
                  <ns4:nvPicPr>
                    <ns4:cNvPr id="8" name="Picture 1991287246" descr="" title=""/>
                    <ns4:cNvPicPr>
                      <ns3:picLocks noChangeAspect="1" noChangeArrowheads="1"/>
                    </ns4:cNvPicPr>
                  </ns4:nvPicPr>
                  <ns4:blipFill>
                    <ns3:blip ns5:embed="rId13"/>
                    <ns3:stretch>
                      <ns3:fillRect/>
                    </ns3:stretch>
                  </ns4:blipFill>
                  <ns4:spPr bwMode="auto">
                    <ns3:xfrm>
                      <ns3:off x="0" y="0"/>
                      <ns3:ext cx="5471795" cy="2887980"/>
                    </ns3:xfrm>
                    <ns3:prstGeom prst="rect">
                      <ns3:avLst/>
                    </ns3:prstGeom>
                  </ns4:spPr>
                </ns4:pic>
              </ns3:graphicData>
            </ns3:graphic>
          </ns2:inline>
        </ns0:drawing>
      </ns0:r>
    </ns0:p>
    <ns0:p>
      <ns0:pPr>
        <ns0:pStyle ns0:val="ReportFigure"/>
        <ns0:keepNext ns0:val="false"/>
        <ns0:keepLines ns0:val="false"/>
        <ns0:widowControl/>
        <ns0:spacing ns0:lineRule="auto" ns0:line="312" ns0:before="0" ns0:after="0"/>
        <ns0:ind ns0:start="0" ns0:end="0" ns0:hanging="0"/>
        <ns0:jc ns0:val="center"/>
        <ns0:rPr/>
      </ns0:pPr>
      <ns0:bookmarkStart ns0:id="78" ns0:name="__RefHeading___Toc10290_3013018603"/>
      <ns0:bookmarkStart ns0:id="79" ns0:name="report_target_3035"/>
      <ns0:bookmarkEnd ns0:id="78"/>
      <ns0:r>
        <ns0:rPr>
          <ns0:rFonts ns0:eastAsia="Times New Roman" ns0:cs="Times New Roman"/>
          <ns0:b/>
          <ns0:i ns0:val="false"/>
          <ns0:color ns0:val="000000"/>
          <ns0:sz ns0:val="28"/>
        </ns0:rPr>
        <ns0:t>Hình 1.6. Các lớp bảo vệ trong một hệ thống Blockchain</ns0:t>
      </ns0:r>
      <ns0:bookmarkEnd ns0:id="79"/>
    </ns0:p>
    <ns0:p>
      <ns0:pPr>
        <ns0:pStyle ns0:val="Normal"/>
        <ns0:keepNext ns0:val="false"/>
        <ns0:keepLines ns0:val="false"/>
        <ns0:widowControl/>
        <ns0:spacing ns0:lineRule="auto" ns0:line="312" ns0:before="0" ns0:after="0"/>
        <ns0:ind ns0:start="0" ns0:end="0" ns0:firstLine="709"/>
        <ns0:jc ns0:val="both"/>
        <ns0:rPr/>
      </ns0:pPr>
      <ns0:r>
        <ns0:rPr>
          <ns0:rFonts ns0:eastAsia="Times New Roman" ns0:cs="Times New Roman"/>
          <ns0:color ns0:val="000000"/>
          <ns0:sz ns0:val="28"/>
        </ns0:rPr>
        <ns0:t>Hình 1.6 khái quát các lớp bảo vệ cần xem xét trong một hệ thống Blockchain. An toàn Blockchain không chỉ phụ thuộc hàm băm hoặc đồng thuận mà phải được xem xét theo nhiều lớp: mật mã, mạng, đồng thuận, hợp đồng thông minh, ứng dụng, lưu trữ ngoài chuỗi và quản trị vận hành [1], [10]. Tài sản cần bảo vệ gồm khóa bí mật, danh tính thành viên, trạng thái sổ cái, dữ liệu nghiệp vụ, cấu hình nút và nhật ký. Đối phương có thể là người ngoài tấn công hạ tầng, người dùng bị chiếm tài khoản, quản trị viên lạm quyền hoặc một nhóm nút thông đồng.</ns0:t>
      </ns0:r>
    </ns0:p>
    <ns0:p>
      <ns0:pPr>
        <ns0:pStyle ns0:val="Normal"/>
        <ns0:keepNext ns0:val="false"/>
        <ns0:keepLines ns0:val="false"/>
        <ns0:widowControl/>
        <ns0:spacing ns0:lineRule="auto" ns0:line="312" ns0:before="0" ns0:after="0"/>
        <ns0:ind ns0:start="0" ns0:end="0" ns0:firstLine="709"/>
        <ns0:jc ns0:val="both"/>
        <ns0:rPr/>
      </ns0:pPr>
      <ns0:r>
        <ns0:rPr>
          <ns0:rFonts ns0:eastAsia="Times New Roman" ns0:cs="Times New Roman"/>
          <ns0:color ns0:val="000000"/>
          <ns0:sz ns0:val="28"/>
        </ns0:rPr>
        <ns0:t>Biện pháp bảo vệ phải bám vào mô hình đe dọa. Kênh truyền cần được mã hóa và xác thực; nút cần vá lỗi, phân đoạn mạng, giám sát và sao lưu; chính sách đồng thuận phải giới hạn quyền của một tổ chức; ứng dụng phải kiểm soát đầu vào, phiên đăng nhập và phân quyền. Việc nhiều nút lưu sổ cái không thay thế kế hoạch ứng phó sự cố: nếu các nút cùng phụ thuộc một hạ tầng, cùng dùng cấu hình sai hoặc cùng bị lộ khóa, lỗi có thể lan rộng trên toàn hệ thống.</ns0:t>
      </ns0:r>
    </ns0:p>
    <ns0:p>
      <ns0:pPr>
        <ns0:pStyle ns0:val="Heading3"/>
        <ns0:keepNext ns0:val="true"/>
        <ns0:keepLines/>
        <ns0:pageBreakBefore ns0:val="false"/>
        <ns0:widowControl/>
        <ns0:numPr>
          <ns0:ilvl ns0:val="0"/>
          <ns0:numId ns0:val="0"/>
        </ns0:numPr>
        <ns0:spacing ns0:lineRule="auto" ns0:line="312" ns0:before="0" ns0:after="0"/>
        <ns0:ind ns0:start="0" ns0:end="0" ns0:hanging="0"/>
        <ns0:jc ns0:val="start"/>
        <ns0:rPr/>
      </ns0:pPr>
      <ns0:bookmarkStart ns0:id="80" ns0:name="__RefHeading___Toc10014_3013018603"/>
      <ns0:bookmarkStart ns0:id="81" ns0:name="report_target_3036"/>
      <ns0:bookmarkEnd ns0:id="80"/>
      <ns0:r>
        <ns0:rPr>
          <ns0:rFonts ns0:eastAsia="Times New Roman" ns0:cs="Times New Roman"/>
          <ns0:b/>
          <ns0:i/>
          <ns0:color ns0:val="000000"/>
          <ns0:sz ns0:val="28"/>
        </ns0:rPr>
        <ns0:t>1.6.2. Quản lý khóa, hợp đồng thông minh và nguồn dữ liệu ngoài</ns0:t>
      </ns0:r>
      <ns0:bookmarkEnd ns0:id="81"/>
    </ns0:p>
    <ns0:p>
      <ns0:pPr>
        <ns0:pStyle ns0:val="Normal"/>
        <ns0:keepNext ns0:val="false"/>
        <ns0:keepLines ns0:val="false"/>
        <ns0:widowControl/>
        <ns0:spacing ns0:lineRule="auto" ns0:line="312" ns0:before="0" ns0:after="0"/>
        <ns0:ind ns0:start="0" ns0:end="0" ns0:firstLine="709"/>
        <ns0:jc ns0:val="both"/>
        <ns0:rPr/>
      </ns0:pPr>
      <ns0:r>
        <ns0:rPr>
          <ns0:rFonts ns0:eastAsia="Times New Roman" ns0:cs="Times New Roman"/>
          <ns0:color ns0:val="000000"/>
          <ns0:sz ns0:val="28"/>
        </ns0:rPr>
        <ns0:t>Khóa bí mật đại diện cho quyền ký giao dịch nên cần được quản lý suốt vòng đời: sinh bằng nguồn ngẫu nhiên an toàn, lưu trong kho được bảo vệ, giới hạn mục đích sử dụng, luân chuyển, sao lưu có kiểm soát và thu hồi khi nghi ngờ lộ [5]. Mô-đun bảo mật phần cứng, chữ ký nhiều bên hoặc mật mã ngưỡng có thể giảm rủi ro một khóa hay một cá nhân trở thành điểm lỗi đơn, nhưng không loại bỏ nhu cầu quản trị và phục hồi.</ns0:t>
      </ns0:r>
    </ns0:p>
    <ns0:p>
      <ns0:pPr>
        <ns0:pStyle ns0:val="Normal"/>
        <ns0:keepNext ns0:val="false"/>
        <ns0:keepLines ns0:val="false"/>
        <ns0:widowControl/>
        <ns0:spacing ns0:lineRule="auto" ns0:line="312" ns0:before="0" ns0:after="0"/>
        <ns0:ind ns0:start="0" ns0:end="0" ns0:firstLine="709"/>
        <ns0:jc ns0:val="both"/>
        <ns0:rPr/>
      </ns0:pPr>
      <ns0:r>
        <ns0:rPr>
          <ns0:rFonts ns0:eastAsia="Times New Roman" ns0:cs="Times New Roman"/>
          <ns0:color ns0:val="000000"/>
          <ns0:sz ns0:val="28"/>
        </ns0:rPr>
        <ns0:t>Hợp đồng thông minh cần kiểm tra quyền, dữ liệu đầu vào, chuyển trạng thái và các trường hợp đồng thời; phiên bản mới phải có quy trình rà soát, kiểm thử và phê duyệt [10]. Nguồn dữ liệu ngoài phải được xác định thẩm quyền, ký số khi phù hợp và có thời hạn hiệu lực. Dùng nhiều nguồn chỉ hữu ích khi các nguồn đủ độc lập; nếu tất cả cùng lấy dữ liệu từ một hệ thống gốc, biểu quyết không làm dữ liệu đáng tin hơn.</ns0:t>
      </ns0:r>
    </ns0:p>
    <ns0:p>
      <ns0:pPr>
        <ns0:pStyle ns0:val="Heading3"/>
        <ns0:keepNext ns0:val="true"/>
        <ns0:keepLines/>
        <ns0:pageBreakBefore ns0:val="false"/>
        <ns0:widowControl/>
        <ns0:numPr>
          <ns0:ilvl ns0:val="0"/>
          <ns0:numId ns0:val="0"/>
        </ns0:numPr>
        <ns0:spacing ns0:lineRule="auto" ns0:line="312" ns0:before="0" ns0:after="0"/>
        <ns0:ind ns0:start="0" ns0:end="0" ns0:hanging="0"/>
        <ns0:jc ns0:val="start"/>
        <ns0:rPr/>
      </ns0:pPr>
      <ns0:bookmarkStart ns0:id="82" ns0:name="__RefHeading___Toc10016_3013018603"/>
      <ns0:bookmarkStart ns0:id="83" ns0:name="report_target_3037"/>
      <ns0:bookmarkEnd ns0:id="82"/>
      <ns0:r>
        <ns0:rPr>
          <ns0:rFonts ns0:eastAsia="Times New Roman" ns0:cs="Times New Roman"/>
          <ns0:b/>
          <ns0:i/>
          <ns0:color ns0:val="000000"/>
          <ns0:sz ns0:val="28"/>
        </ns0:rPr>
        <ns0:t>1.6.3. Quyền riêng tư và dữ liệu cá nhân</ns0:t>
      </ns0:r>
      <ns0:bookmarkEnd ns0:id="83"/>
    </ns0:p>
    <ns0:p>
      <ns0:pPr>
        <ns0:pStyle ns0:val="Normal"/>
        <ns0:keepNext ns0:val="false"/>
        <ns0:keepLines ns0:val="false"/>
        <ns0:widowControl/>
        <ns0:spacing ns0:lineRule="auto" ns0:line="312" ns0:before="0" ns0:after="0"/>
        <ns0:ind ns0:start="0" ns0:end="0" ns0:firstLine="709"/>
        <ns0:jc ns0:val="both"/>
        <ns0:rPr/>
      </ns0:pPr>
      <ns0:r>
        <ns0:rPr>
          <ns0:rFonts ns0:eastAsia="Times New Roman" ns0:cs="Times New Roman"/>
          <ns0:color ns0:val="000000"/>
          <ns0:sz ns0:val="28"/>
        </ns0:rPr>
        <ns0:t>Sổ cái được nhân bản và khó sửa đặt ra xung đột với các nguyên tắc bảo vệ dữ liệu cá nhân như giới hạn mục đích, tối thiểu hóa dữ liệu và quản lý thời hạn lưu giữ. Đưa trực tiếp họ tên, ngày sinh, email, mã sinh viên, điểm số hoặc toàn bộ tệp văn bằng lên blockchain làm tăng phạm vi sao chép và khiến việc chỉnh sửa, hạn chế xử lý hoặc xóa dữ liệu trở nên khó thực hiện. Mã hóa cũng không loại bỏ hoàn toàn rủi ro vì bản mã vẫn tồn tại lâu dài và khóa giải mã có thể bị lộ trong tương lai [1], [9].</ns0:t>
      </ns0:r>
    </ns0:p>
    <ns0:p>
      <ns0:pPr>
        <ns0:pStyle ns0:val="Normal"/>
        <ns0:keepNext ns0:val="false"/>
        <ns0:keepLines ns0:val="false"/>
        <ns0:widowControl/>
        <ns0:spacing ns0:lineRule="auto" ns0:line="312" ns0:before="0" ns0:after="0"/>
        <ns0:ind ns0:start="0" ns0:end="0" ns0:firstLine="709"/>
        <ns0:jc ns0:val="both"/>
        <ns0:rPr/>
      </ns0:pPr>
      <ns0:r>
        <ns0:rPr>
          <ns0:rFonts ns0:eastAsia="Times New Roman" ns0:cs="Times New Roman"/>
          <ns0:color ns0:val="000000"/>
          <ns0:sz ns0:val="28"/>
        </ns0:rPr>
        <ns0:t>Đối với bối cảnh Việt Nam, Luật Bảo vệ dữ liệu cá nhân số 91/2025/QH15 có hiệu lực từ ngày 01/01/2026 và Nghị định 356/2025/NĐ-CP quy định chi tiết một số nội dung thi hành [26], [27]. Vì vậy, thiết kế của đồ án áp dụng nguyên tắc tối thiểu hóa dữ liệu trên chuỗi: hồ sơ người học, thông tin tài khoản và dữ liệu nghiệp vụ được giữ ngoài chuỗi trong PostgreSQL; Bitcoin chỉ nhận cam kết mật mã tối thiểu phục vụ kiểm chứng. Giá trị băm không mặc nhiên là dữ liệu ẩn danh tuyệt đối, do đó việc công bố tệp kết quả, verification log, audit log và dữ liệu thử nghiệm vẫn phải được rà soát nguy cơ liên kết hoặc suy đoán ngược.</ns0:t>
      </ns0:r>
    </ns0:p>
    <ns0:p>
      <ns0:pPr>
        <ns0:pStyle ns0:val="Heading3"/>
        <ns0:keepNext ns0:val="true"/>
        <ns0:keepLines/>
        <ns0:pageBreakBefore ns0:val="false"/>
        <ns0:widowControl/>
        <ns0:numPr>
          <ns0:ilvl ns0:val="0"/>
          <ns0:numId ns0:val="0"/>
        </ns0:numPr>
        <ns0:spacing ns0:lineRule="auto" ns0:line="312" ns0:before="0" ns0:after="0"/>
        <ns0:ind ns0:start="0" ns0:end="0" ns0:hanging="0"/>
        <ns0:jc ns0:val="start"/>
        <ns0:rPr/>
      </ns0:pPr>
      <ns0:bookmarkStart ns0:id="84" ns0:name="__RefHeading___Toc10018_3013018603"/>
      <ns0:bookmarkStart ns0:id="85" ns0:name="report_target_3038"/>
      <ns0:bookmarkEnd ns0:id="84"/>
      <ns0:r>
        <ns0:rPr>
          <ns0:rFonts ns0:eastAsia="Times New Roman" ns0:cs="Times New Roman"/>
          <ns0:b/>
          <ns0:i/>
          <ns0:color ns0:val="000000"/>
          <ns0:sz ns0:val="28"/>
        </ns0:rPr>
        <ns0:t>1.6.4. Khả năng mở rộng và khả năng tương tác</ns0:t>
      </ns0:r>
      <ns0:bookmarkEnd ns0:id="85"/>
    </ns0:p>
    <ns0:p>
      <ns0:pPr>
        <ns0:pStyle ns0:val="Normal"/>
        <ns0:keepNext ns0:val="false"/>
        <ns0:keepLines ns0:val="false"/>
        <ns0:widowControl/>
        <ns0:spacing ns0:lineRule="auto" ns0:line="312" ns0:before="0" ns0:after="0"/>
        <ns0:ind ns0:start="0" ns0:end="0" ns0:firstLine="709"/>
        <ns0:jc ns0:val="both"/>
        <ns0:rPr/>
      </ns0:pPr>
      <ns0:r>
        <ns0:rPr>
          <ns0:rFonts ns0:eastAsia="Times New Roman" ns0:cs="Times New Roman"/>
          <ns0:color ns0:val="000000"/>
          <ns0:sz ns0:val="28"/>
        </ns0:rPr>
        <ns0:t>Khi nhiều nút cùng lưu và kiểm tra giao dịch, thông lượng, độ trễ, băng thông và dung lượng trở thành các giới hạn cần đo [10]. Có thể cải thiện bằng cách xử lý theo lô, tối ưu chính sách xác nhận, phân vùng dữ liệu hoặc đưa một phần xử lý ra ngoài chuỗi; mỗi cách tạo thêm giả định tin cậy và độ phức tạp. Các giải pháp lớp 2 chỉ nên được xem xét khi thật sự kế thừa an toàn từ chuỗi cơ sở, không nên đồng nhất mọi sidechain hoặc cầu nối với lớp 2.</ns0:t>
      </ns0:r>
    </ns0:p>
    <ns0:p>
      <ns0:pPr>
        <ns0:pStyle ns0:val="Normal"/>
        <ns0:keepNext ns0:val="false"/>
        <ns0:keepLines ns0:val="false"/>
        <ns0:widowControl/>
        <ns0:spacing ns0:lineRule="auto" ns0:line="312" ns0:before="0" ns0:after="0"/>
        <ns0:ind ns0:start="0" ns0:end="0" ns0:firstLine="709"/>
        <ns0:jc ns0:val="both"/>
        <ns0:rPr/>
      </ns0:pPr>
      <ns0:r>
        <ns0:rPr>
          <ns0:rFonts ns0:eastAsia="Times New Roman" ns0:cs="Times New Roman"/>
          <ns0:color ns0:val="000000"/>
          <ns0:sz ns0:val="28"/>
        </ns0:rPr>
        <ns0:t>Khả năng tương tác không chỉ là truyền thông điệp giữa hai mạng mà còn là thống nhất ý nghĩa dữ liệu, định danh tổ chức, phiên bản lược đồ và trạng thái nghiệp vụ. Cầu nối hoặc dịch vụ chuyển tiếp bổ sung điểm tin cậy mới và từng là mục tiêu của nhiều sự cố. Các chuẩn dữ liệu chứng thực như W3C Verifiable Credentials giúp thống nhất cách biểu diễn vai trò phát hành, chủ thể và bên xác minh, nhưng không tự giải quyết quản trị khóa, quyền truy cập hay tranh chấp pháp lý [9].</ns0:t>
      </ns0:r>
    </ns0:p>
    <ns0:p>
      <ns0:pPr>
        <ns0:pStyle ns0:val="Heading2"/>
        <ns0:keepNext ns0:val="true"/>
        <ns0:keepLines/>
        <ns0:pageBreakBefore ns0:val="false"/>
        <ns0:widowControl/>
        <ns0:numPr>
          <ns0:ilvl ns0:val="0"/>
          <ns0:numId ns0:val="0"/>
        </ns0:numPr>
        <ns0:spacing ns0:lineRule="auto" ns0:line="312" ns0:before="0" ns0:after="0"/>
        <ns0:ind ns0:start="0" ns0:end="0" ns0:hanging="0"/>
        <ns0:jc ns0:val="start"/>
        <ns0:rPr/>
      </ns0:pPr>
      <ns0:bookmarkStart ns0:id="86" ns0:name="__RefHeading___Toc10020_3013018603"/>
      <ns0:bookmarkStart ns0:id="87" ns0:name="report_target_3039"/>
      <ns0:bookmarkEnd ns0:id="86"/>
      <ns0:r>
        <ns0:rPr>
          <ns0:rFonts ns0:eastAsia="Times New Roman" ns0:cs="Times New Roman"/>
          <ns0:b/>
          <ns0:i ns0:val="false"/>
          <ns0:color ns0:val="000000"/>
          <ns0:sz ns0:val="28"/>
        </ns0:rPr>
        <ns0:t>1.7. Định hướng ứng dụng trong quản lý văn bằng, chứng chỉ</ns0:t>
      </ns0:r>
      <ns0:bookmarkEnd ns0:id="87"/>
    </ns0:p>
    <ns0:p>
      <ns0:pPr>
        <ns0:pStyle ns0:val="Heading3"/>
        <ns0:keepNext ns0:val="true"/>
        <ns0:keepLines/>
        <ns0:pageBreakBefore ns0:val="false"/>
        <ns0:widowControl/>
        <ns0:numPr>
          <ns0:ilvl ns0:val="0"/>
          <ns0:numId ns0:val="0"/>
        </ns0:numPr>
        <ns0:spacing ns0:lineRule="auto" ns0:line="312" ns0:before="0" ns0:after="0"/>
        <ns0:ind ns0:start="0" ns0:end="0" ns0:hanging="0"/>
        <ns0:jc ns0:val="start"/>
        <ns0:rPr/>
      </ns0:pPr>
      <ns0:bookmarkStart ns0:id="88" ns0:name="__RefHeading___Toc10022_3013018603"/>
      <ns0:bookmarkStart ns0:id="89" ns0:name="report_target_3040"/>
      <ns0:bookmarkEnd ns0:id="88"/>
      <ns0:r>
        <ns0:rPr>
          <ns0:rFonts ns0:eastAsia="Times New Roman" ns0:cs="Times New Roman"/>
          <ns0:b/>
          <ns0:i/>
          <ns0:color ns0:val="000000"/>
          <ns0:sz ns0:val="28"/>
        </ns0:rPr>
        <ns0:t>1.7.1. Bài toán, tác nhân và yêu cầu kiểm chứng</ns0:t>
      </ns0:r>
      <ns0:bookmarkEnd ns0:id="89"/>
    </ns0:p>
    <ns0:p>
      <ns0:pPr>
        <ns0:pStyle ns0:val="Normal"/>
        <ns0:keepNext ns0:val="false"/>
        <ns0:keepLines ns0:val="false"/>
        <ns0:widowControl/>
        <ns0:spacing ns0:lineRule="auto" ns0:line="312" ns0:before="0" ns0:after="0"/>
        <ns0:ind ns0:start="0" ns0:end="0" ns0:firstLine="709"/>
        <ns0:jc ns0:val="both"/>
        <ns0:rPr/>
      </ns0:pPr>
      <ns0:r>
        <ns0:rPr>
          <ns0:rFonts ns0:eastAsia="Times New Roman" ns0:cs="Times New Roman"/>
          <ns0:color ns0:val="000000"/>
          <ns0:sz ns0:val="28"/>
        </ns0:rPr>
        <ns0:t>Quản lý văn bằng, chứng chỉ liên quan ba vai trò chính: cơ sở đào tạo phát hành, người học nắm giữ hoặc chia sẻ và tổ chức bên ngoài xác minh [9]. Quy trình truyền thống thường dựa vào bản giấy, bản sao chứng thực hoặc yêu cầu xác nhận thủ công; khi dữ liệu nằm ở nhiều hệ thống, việc đối soát có thể chậm và khó phát hiện tài liệu đã bị chỉnh sửa. Một sổ bằng chứng dùng chung có thể hỗ trợ bên xác minh kiểm tra nguồn phát hành, tính toàn vẹn và trạng thái hiện thời mà giảm số bước liên hệ thủ công. Mô hình khái niệm của bài toán được trình bày trên Hình 1.7.</ns0:t>
      </ns0:r>
    </ns0:p>
    <ns0:p>
      <ns0:pPr>
        <ns0:pStyle ns0:val="Normal"/>
        <ns0:keepNext ns0:val="true"/>
        <ns0:keepLines ns0:val="false"/>
        <ns0:widowControl/>
        <ns0:spacing ns0:lineRule="auto" ns0:line="240" ns0:before="0" ns0:after="0"/>
        <ns0:ind ns0:start="0" ns0:end="0" ns0:hanging="0"/>
        <ns0:jc ns0:val="center"/>
        <ns0:rPr/>
      </ns0:pPr>
      <ns0:r>
        <ns0:rPr/>
        <ns0:drawing>
          <ns2:inline distT="0" distB="0" distL="0" distR="0">
            <ns2:extent cx="5579745" cy="2355850"/>
            <ns2:effectExtent l="0" t="0" r="0" b="0"/>
            <ns2:docPr id="9" name="Picture 1991287247" descr="" title=""/>
            <ns2:cNvGraphicFramePr>
              <ns3:graphicFrameLocks noChangeAspect="1"/>
            </ns2:cNvGraphicFramePr>
            <ns3:graphic>
              <ns3:graphicData uri="http://schemas.openxmlformats.org/drawingml/2006/picture">
                <ns4:pic>
                  <ns4:nvPicPr>
                    <ns4:cNvPr id="9" name="Picture 1991287247" descr="" title=""/>
                    <ns4:cNvPicPr>
                      <ns3:picLocks noChangeAspect="1" noChangeArrowheads="1"/>
                    </ns4:cNvPicPr>
                  </ns4:nvPicPr>
                  <ns4:blipFill>
                    <ns3:blip ns5:embed="rId14"/>
                    <ns3:stretch>
                      <ns3:fillRect/>
                    </ns3:stretch>
                  </ns4:blipFill>
                  <ns4:spPr bwMode="auto">
                    <ns3:xfrm>
                      <ns3:off x="0" y="0"/>
                      <ns3:ext cx="5579745" cy="2355850"/>
                    </ns3:xfrm>
                    <ns3:prstGeom prst="rect">
                      <ns3:avLst/>
                    </ns3:prstGeom>
                  </ns4:spPr>
                </ns4:pic>
              </ns3:graphicData>
            </ns3:graphic>
          </ns2:inline>
        </ns0:drawing>
      </ns0:r>
    </ns0:p>
    <ns0:p>
      <ns0:pPr>
        <ns0:pStyle ns0:val="ReportFigure"/>
        <ns0:keepNext ns0:val="false"/>
        <ns0:keepLines ns0:val="false"/>
        <ns0:widowControl/>
        <ns0:spacing ns0:lineRule="auto" ns0:line="312" ns0:before="0" ns0:after="0"/>
        <ns0:ind ns0:start="0" ns0:end="0" ns0:hanging="0"/>
        <ns0:jc ns0:val="center"/>
        <ns0:rPr/>
      </ns0:pPr>
      <ns0:bookmarkStart ns0:id="90" ns0:name="__RefHeading___Toc10288_3013018603"/>
      <ns0:bookmarkStart ns0:id="91" ns0:name="report_target_3041"/>
      <ns0:bookmarkEnd ns0:id="90"/>
      <ns0:r>
        <ns0:rPr>
          <ns0:rFonts ns0:eastAsia="Times New Roman" ns0:cs="Times New Roman"/>
          <ns0:b/>
          <ns0:i ns0:val="false"/>
          <ns0:color ns0:val="000000"/>
          <ns0:sz ns0:val="28"/>
        </ns0:rPr>
        <ns0:t>Hình 1.7. Mô hình khái niệm ứng dụng Blockchain trong quản lý văn bằng</ns0:t>
      </ns0:r>
      <ns0:bookmarkEnd ns0:id="91"/>
    </ns0:p>
    <ns0:p>
      <ns0:pPr>
        <ns0:pStyle ns0:val="Normal"/>
        <ns0:keepNext ns0:val="false"/>
        <ns0:keepLines ns0:val="false"/>
        <ns0:widowControl/>
        <ns0:spacing ns0:lineRule="auto" ns0:line="312" ns0:before="0" ns0:after="0"/>
        <ns0:ind ns0:start="0" ns0:end="0" ns0:firstLine="709"/>
        <ns0:jc ns0:val="both"/>
        <ns0:rPr/>
      </ns0:pPr>
      <ns0:r>
        <ns0:rPr>
          <ns0:rFonts ns0:eastAsia="Times New Roman" ns0:cs="Times New Roman"/>
          <ns0:color ns0:val="000000"/>
          <ns0:sz ns0:val="28"/>
        </ns0:rPr>
        <ns0:t>Yêu cầu kiểm chứng không chỉ là so sánh mã băm. Hệ thống phải xác định đơn vị nào có thẩm quyền phát hành, khóa nào hợp lệ tại thời điểm ký, dữ liệu nào tạo thành nội dung văn bằng và trạng thái nào cho phép sử dụng. Kết quả không tìm thấy bằng chứng cũng không đủ để kết luận văn bằng giả, bởi hồ sơ cũ có thể chưa được số hóa hoặc nằm ngoài phạm vi hệ thống.</ns0:t>
      </ns0:r>
    </ns0:p>
    <ns0:p>
      <ns0:pPr>
        <ns0:pStyle ns0:val="Heading3"/>
        <ns0:keepNext ns0:val="true"/>
        <ns0:keepLines/>
        <ns0:pageBreakBefore ns0:val="false"/>
        <ns0:widowControl/>
        <ns0:numPr>
          <ns0:ilvl ns0:val="0"/>
          <ns0:numId ns0:val="0"/>
        </ns0:numPr>
        <ns0:spacing ns0:lineRule="auto" ns0:line="312" ns0:before="0" ns0:after="0"/>
        <ns0:ind ns0:start="0" ns0:end="0" ns0:hanging="0"/>
        <ns0:jc ns0:val="start"/>
        <ns0:rPr/>
      </ns0:pPr>
      <ns0:bookmarkStart ns0:id="92" ns0:name="__RefHeading___Toc10024_3013018603"/>
      <ns0:bookmarkStart ns0:id="93" ns0:name="report_target_3042"/>
      <ns0:bookmarkEnd ns0:id="92"/>
      <ns0:r>
        <ns0:rPr>
          <ns0:rFonts ns0:eastAsia="Times New Roman" ns0:cs="Times New Roman"/>
          <ns0:b/>
          <ns0:i/>
          <ns0:color ns0:val="000000"/>
          <ns0:sz ns0:val="28"/>
        </ns0:rPr>
        <ns0:t>1.7.2. Mô hình dữ liệu khái niệm trên chuỗi và ngoài chuỗi</ns0:t>
      </ns0:r>
      <ns0:bookmarkEnd ns0:id="93"/>
    </ns0:p>
    <ns0:p>
      <ns0:pPr>
        <ns0:pStyle ns0:val="Normal"/>
        <ns0:keepNext ns0:val="false"/>
        <ns0:keepLines ns0:val="false"/>
        <ns0:widowControl/>
        <ns0:spacing ns0:lineRule="auto" ns0:line="312" ns0:before="0" ns0:after="0"/>
        <ns0:ind ns0:start="0" ns0:end="0" ns0:firstLine="709"/>
        <ns0:jc ns0:val="both"/>
        <ns0:rPr/>
      </ns0:pPr>
      <ns0:r>
        <ns0:rPr>
          <ns0:rFonts ns0:eastAsia="Times New Roman" ns0:cs="Times New Roman"/>
          <ns0:color ns0:val="000000"/>
          <ns0:sz ns0:val="28"/>
        </ns0:rPr>
        <ns0:t>Ở mức khái niệm, sổ cái chỉ nên giữ lượng dữ liệu tối thiểu phục vụ kiểm chứng, chẳng hạn cam kết mật mã, tham chiếu đơn vị phát hành và trạng thái hiệu lực. Hồ sơ đầy đủ cùng dữ liệu cá nhân được quản lý ngoài chuỗi trong hệ thống có thẩm quyền, với mã hóa, phân quyền, nhật ký truy cập và sao lưu. Hai miền được liên kết bằng quy tắc tạo bằng chứng xác định để tài liệu bị thay đổi tạo kết quả kiểm tra khác [1], [9].</ns0:t>
      </ns0:r>
    </ns0:p>
    <ns0:p>
      <ns0:pPr>
        <ns0:pStyle ns0:val="Normal"/>
        <ns0:keepNext ns0:val="false"/>
        <ns0:keepLines ns0:val="false"/>
        <ns0:widowControl/>
        <ns0:spacing ns0:lineRule="auto" ns0:line="312" ns0:before="0" ns0:after="0"/>
        <ns0:ind ns0:start="0" ns0:end="0" ns0:firstLine="709"/>
        <ns0:jc ns0:val="both"/>
        <ns0:rPr/>
      </ns0:pPr>
      <ns0:r>
        <ns0:rPr>
          <ns0:rFonts ns0:eastAsia="Times New Roman" ns0:cs="Times New Roman"/>
          <ns0:color ns0:val="000000"/>
          <ns0:sz ns0:val="28"/>
        </ns0:rPr>
        <ns0:t>Cách phân tách này giảm việc sao chép dữ liệu nhạy cảm nhưng không làm rủi ro riêng tư biến mất. Bằng chứng trên chuỗi vẫn có thể bị liên kết hoặc dò đoán; kho ngoài chuỗi vẫn có thể bị mất, sửa hoặc ngừng phục vụ. Vì vậy, Chương II cần xác định mô hình dữ liệu, quy tắc chuẩn hóa, quyền truy cập và cơ chế xử lý khi dữ liệu nguồn sai mà không giả định Blockchain tự giải quyết các vấn đề đó.</ns0:t>
      </ns0:r>
    </ns0:p>
    <ns0:p>
      <ns0:pPr>
        <ns0:pStyle ns0:val="Heading3"/>
        <ns0:keepNext ns0:val="true"/>
        <ns0:keepLines/>
        <ns0:pageBreakBefore ns0:val="false"/>
        <ns0:widowControl/>
        <ns0:numPr>
          <ns0:ilvl ns0:val="0"/>
          <ns0:numId ns0:val="0"/>
        </ns0:numPr>
        <ns0:spacing ns0:lineRule="auto" ns0:line="312" ns0:before="0" ns0:after="0"/>
        <ns0:ind ns0:start="0" ns0:end="0" ns0:hanging="0"/>
        <ns0:jc ns0:val="start"/>
        <ns0:rPr/>
      </ns0:pPr>
      <ns0:bookmarkStart ns0:id="94" ns0:name="__RefHeading___Toc10026_3013018603"/>
      <ns0:bookmarkStart ns0:id="95" ns0:name="report_target_3043"/>
      <ns0:bookmarkEnd ns0:id="94"/>
      <ns0:r>
        <ns0:rPr>
          <ns0:rFonts ns0:eastAsia="Times New Roman" ns0:cs="Times New Roman"/>
          <ns0:b/>
          <ns0:i/>
          <ns0:color ns0:val="000000"/>
          <ns0:sz ns0:val="28"/>
        </ns0:rPr>
        <ns0:t>1.7.3. Giá trị kỳ vọng, giới hạn và ranh giới trách nhiệm</ns0:t>
      </ns0:r>
      <ns0:bookmarkEnd ns0:id="95"/>
    </ns0:p>
    <ns0:p>
      <ns0:pPr>
        <ns0:pStyle ns0:val="Normal"/>
        <ns0:keepNext ns0:val="false"/>
        <ns0:keepLines ns0:val="false"/>
        <ns0:widowControl/>
        <ns0:spacing ns0:lineRule="auto" ns0:line="312" ns0:before="0" ns0:after="0"/>
        <ns0:ind ns0:start="0" ns0:end="0" ns0:firstLine="709"/>
        <ns0:jc ns0:val="both"/>
        <ns0:rPr/>
      </ns0:pPr>
      <ns0:r>
        <ns0:rPr>
          <ns0:rFonts ns0:eastAsia="Times New Roman" ns0:cs="Times New Roman"/>
          <ns0:color ns0:val="000000"/>
          <ns0:sz ns0:val="28"/>
        </ns0:rPr>
        <ns0:t>Giá trị kỳ vọng của hướng tiếp cận là rút ngắn thời gian xác minh, tăng khả năng phát hiện tài liệu bị sửa và tạo dấu vết trạng thái có thể kiểm chứng. Công nghệ có thể hỗ trợ ghi nhận phát hành hoặc thay đổi hiệu lực, nhưng không tự quyết định người học đủ điều kiện tốt nghiệp, không chứng minh người xuất trình là chủ văn bằng và không thay thế thẩm quyền cấp văn bằng của cơ sở giáo dục.</ns0:t>
      </ns0:r>
    </ns0:p>
    <ns0:p>
      <ns0:pPr>
        <ns0:pStyle ns0:val="Normal"/>
        <ns0:keepNext ns0:val="false"/>
        <ns0:keepLines ns0:val="false"/>
        <ns0:widowControl/>
        <ns0:spacing ns0:lineRule="auto" ns0:line="312" ns0:before="0" ns0:after="0"/>
        <ns0:ind ns0:start="0" ns0:end="0" ns0:firstLine="709"/>
        <ns0:jc ns0:val="both"/>
        <ns0:rPr/>
      </ns0:pPr>
      <ns0:r>
        <ns0:rPr>
          <ns0:rFonts ns0:eastAsia="Times New Roman" ns0:cs="Times New Roman"/>
          <ns0:color ns0:val="000000"/>
          <ns0:sz ns0:val="28"/>
        </ns0:rPr>
        <ns0:t>Cơ sở đào tạo vẫn chịu trách nhiệm về dữ liệu đầu vào, quyết định công nhận tốt nghiệp và thẩm quyền phát hành; người vận hành chịu trách nhiệm bảo vệ khóa và hạ tầng; bên xác minh phải diễn giải kết quả đúng phạm vi. Thông tư 10/2026/TT-BGDĐT đã bổ sung khái niệm và cơ chế quản lý văn bằng, chứng chỉ số, đồng thời xác định vai trò của cơ sở dữ liệu văn bằng, chứng chỉ trong hoạt động cấp và xác minh [25]. Vì vậy, chứng thư Blockcerts trong đồ án được định vị là tệp kết quả kỹ thuật của nguyên mẫu hỗ trợ phát hành và kiểm chứng, không mặc nhiên thay thế văn bằng, chứng chỉ số có giá trị pháp lý theo quy định hiện hành.</ns0:t>
      </ns0:r>
    </ns0:p>
    <ns0:p>
      <ns0:pPr>
        <ns0:pStyle ns0:val="Heading3"/>
        <ns0:keepNext ns0:val="true"/>
        <ns0:keepLines/>
        <ns0:pageBreakBefore ns0:val="false"/>
        <ns0:widowControl/>
        <ns0:numPr>
          <ns0:ilvl ns0:val="0"/>
          <ns0:numId ns0:val="0"/>
        </ns0:numPr>
        <ns0:spacing ns0:lineRule="auto" ns0:line="312" ns0:before="0" ns0:after="0"/>
        <ns0:ind ns0:start="0" ns0:end="0" ns0:hanging="0"/>
        <ns0:jc ns0:val="start"/>
        <ns0:rPr/>
      </ns0:pPr>
      <ns0:bookmarkStart ns0:id="96" ns0:name="__RefHeading___Toc10028_3013018603"/>
      <ns0:bookmarkStart ns0:id="97" ns0:name="report_target_3044"/>
      <ns0:bookmarkEnd ns0:id="96"/>
      <ns0:r>
        <ns0:rPr>
          <ns0:rFonts ns0:eastAsia="Times New Roman" ns0:cs="Times New Roman"/>
          <ns0:b/>
          <ns0:i/>
          <ns0:color ns0:val="000000"/>
          <ns0:sz ns0:val="28"/>
        </ns0:rPr>
        <ns0:t>1.7.4. Mô hình Blockcerts V3 và quan hệ với Verifiable Credentials</ns0:t>
      </ns0:r>
      <ns0:bookmarkEnd ns0:id="97"/>
    </ns0:p>
    <ns0:p>
      <ns0:pPr>
        <ns0:pStyle ns0:val="Normal"/>
        <ns0:keepNext ns0:val="false"/>
        <ns0:keepLines ns0:val="false"/>
        <ns0:widowControl/>
        <ns0:spacing ns0:lineRule="auto" ns0:line="312" ns0:before="0" ns0:after="0"/>
        <ns0:ind ns0:start="0" ns0:end="0" ns0:firstLine="709"/>
        <ns0:jc ns0:val="both"/>
        <ns0:rPr/>
      </ns0:pPr>
      <ns0:r>
        <ns0:rPr>
          <ns0:rFonts ns0:eastAsia="Times New Roman" ns0:cs="Times New Roman"/>
          <ns0:color ns0:val="000000"/>
          <ns0:sz ns0:val="28"/>
        </ns0:rPr>
        <ns0:t>Blockcerts V3 tổ chức chứng thư dưới dạng JSON-LD, gồm định danh chứng thư, thông tin chủ thể, issuer và bằng chứng mật mã; cú pháp JSON-LD được quy định trong [12], còn cấu trúc Blockcerts được đối chiếu với schema/context của dự án [11]. Báo cáo dùng W3C Verifiable Credentials Data Model v2.0 để mô tả ba vai trò issuer–holder–verifier [9]. Tuy nhiên, toolchain thực nghiệm phát hành credential với context https://www.w3.org/2018/credentials/v1; do đó tệp kết quả được đối chiếu thêm với VC Data Model v1.1 [24]. Phân biệt này tránh diễn giải rằng nguyên mẫu đã chuyển hoàn toàn sang context VC v2.</ns0:t>
      </ns0:r>
    </ns0:p>
    <ns0:p>
      <ns0:pPr>
        <ns0:pStyle ns0:val="Normal"/>
        <ns0:keepNext ns0:val="false"/>
        <ns0:keepLines ns0:val="false"/>
        <ns0:widowControl/>
        <ns0:spacing ns0:lineRule="auto" ns0:line="312" ns0:before="0" ns0:after="0"/>
        <ns0:ind ns0:start="0" ns0:end="0" ns0:firstLine="709"/>
        <ns0:jc ns0:val="both"/>
        <ns0:rPr/>
      </ns0:pPr>
      <ns0:r>
        <ns0:rPr>
          <ns0:rFonts ns0:eastAsia="Times New Roman" ns0:cs="Times New Roman"/>
          <ns0:color ns0:val="000000"/>
          <ns0:sz ns0:val="28"/>
        </ns0:rPr>
        <ns0:t>Trong quá trình phát hành, nội dung cần bảo vệ được chuẩn hóa theo quy tắc của suite, tính target hash và đưa vào cây Merkle. Merkle root đại diện cho toàn bộ lô; mỗi chứng thư có một đường dẫn riêng cùng thông tin anchor. Nhiều chứng thư vì thế có thể dùng chung một transaction nhưng vẫn có bằng chứng để phát hiện thay đổi nội dung [11], [14]. Chữ ký giao dịch Bitcoin chứng minh quyền sử dụng khóa phát hành, còn việc gắn khóa đó với cơ sở đào tạo có thẩm quyền phụ thuộc Issuer Profile và quy trình quản trị danh tính.</ns0:t>
      </ns0:r>
    </ns0:p>
    <ns0:p>
      <ns0:pPr>
        <ns0:pStyle ns0:val="Heading3"/>
        <ns0:keepNext ns0:val="true"/>
        <ns0:keepLines/>
        <ns0:pageBreakBefore ns0:val="false"/>
        <ns0:widowControl/>
        <ns0:numPr>
          <ns0:ilvl ns0:val="0"/>
          <ns0:numId ns0:val="0"/>
        </ns0:numPr>
        <ns0:spacing ns0:lineRule="auto" ns0:line="312" ns0:before="0" ns0:after="0"/>
        <ns0:ind ns0:start="0" ns0:end="0" ns0:hanging="0"/>
        <ns0:jc ns0:val="start"/>
        <ns0:rPr/>
      </ns0:pPr>
      <ns0:bookmarkStart ns0:id="98" ns0:name="__RefHeading___Toc10030_3013018603"/>
      <ns0:bookmarkStart ns0:id="99" ns0:name="report_target_3045"/>
      <ns0:bookmarkEnd ns0:id="98"/>
      <ns0:r>
        <ns0:rPr>
          <ns0:rFonts ns0:eastAsia="Times New Roman" ns0:cs="Times New Roman"/>
          <ns0:b/>
          <ns0:i/>
          <ns0:color ns0:val="000000"/>
          <ns0:sz ns0:val="28"/>
        </ns0:rPr>
        <ns0:t>1.7.5. Bitcoin OP_RETURN và môi trường regtest</ns0:t>
      </ns0:r>
      <ns0:bookmarkEnd ns0:id="99"/>
    </ns0:p>
    <ns0:p>
      <ns0:pPr>
        <ns0:pStyle ns0:val="Normal"/>
        <ns0:keepNext ns0:val="false"/>
        <ns0:keepLines ns0:val="false"/>
        <ns0:widowControl/>
        <ns0:spacing ns0:lineRule="auto" ns0:line="312" ns0:before="0" ns0:after="0"/>
        <ns0:ind ns0:start="0" ns0:end="0" ns0:firstLine="709"/>
        <ns0:jc ns0:val="both"/>
        <ns0:rPr/>
      </ns0:pPr>
      <ns0:r>
        <ns0:rPr>
          <ns0:rFonts ns0:eastAsia="Times New Roman" ns0:cs="Times New Roman"/>
          <ns0:color ns0:val="000000"/>
          <ns0:sz ns0:val="28"/>
        </ns0:rPr>
        <ns0:t>Bitcoin cho phép ghi một lượng dữ liệu nhỏ vào output OP_RETURN không thể chi tiêu. Nguyên mẫu chỉ neo Merkle root hoặc dấu vết thu hồi tối thiểu, không ghi toàn bộ hồ sơ người học lên blockchain. Cách tiếp cận này giảm dữ liệu công khai và phù hợp với nguyên tắc tối thiểu hóa dữ liệu; hồ sơ đầy đủ vẫn phải được bảo vệ, sao lưu và quản lý ngoài chuỗi.</ns0:t>
      </ns0:r>
    </ns0:p>
    <ns0:p>
      <ns0:pPr>
        <ns0:pStyle ns0:val="Normal"/>
        <ns0:keepNext ns0:val="false"/>
        <ns0:keepLines ns0:val="false"/>
        <ns0:widowControl/>
        <ns0:spacing ns0:lineRule="auto" ns0:line="312" ns0:before="0" ns0:after="0"/>
        <ns0:ind ns0:start="0" ns0:end="0" ns0:firstLine="709"/>
        <ns0:jc ns0:val="both"/>
        <ns0:rPr/>
      </ns0:pPr>
      <ns0:r>
        <ns0:rPr>
          <ns0:rFonts ns0:eastAsia="Times New Roman" ns0:cs="Times New Roman"/>
          <ns0:color ns0:val="000000"/>
          <ns0:sz ns0:val="28"/>
        </ns0:rPr>
        <ns0:t>Môi trường regtest được lựa chọn để chủ động tạo block, không dùng tiền thật và tái lập thí nghiệm ổn định [18]. Regtest chỉ phù hợp để chứng minh logic phát hành, xác minh, confirmation và recovery trong môi trường kiểm soát; nó không phản ánh phí, độ trễ mempool, mức phân tán nút hay rủi ro tổ chức lại chuỗi của Bitcoin mainnet.</ns0:t>
      </ns0:r>
    </ns0:p>
    <ns0:p>
      <ns0:pPr>
        <ns0:pStyle ns0:val="Heading3"/>
        <ns0:keepNext ns0:val="true"/>
        <ns0:keepLines/>
        <ns0:pageBreakBefore ns0:val="false"/>
        <ns0:widowControl/>
        <ns0:numPr>
          <ns0:ilvl ns0:val="0"/>
          <ns0:numId ns0:val="0"/>
        </ns0:numPr>
        <ns0:spacing ns0:lineRule="auto" ns0:line="312" ns0:before="0" ns0:after="0"/>
        <ns0:ind ns0:start="0" ns0:end="0" ns0:hanging="0"/>
        <ns0:jc ns0:val="start"/>
        <ns0:rPr/>
      </ns0:pPr>
      <ns0:bookmarkStart ns0:id="100" ns0:name="__RefHeading___Toc10032_3013018603"/>
      <ns0:bookmarkStart ns0:id="101" ns0:name="report_target_3046"/>
      <ns0:bookmarkEnd ns0:id="100"/>
      <ns0:r>
        <ns0:rPr>
          <ns0:rFonts ns0:eastAsia="Times New Roman" ns0:cs="Times New Roman"/>
          <ns0:b/>
          <ns0:i/>
          <ns0:color ns0:val="000000"/>
          <ns0:sz ns0:val="28"/>
        </ns0:rPr>
        <ns0:t>1.7.6. Bối cảnh pháp lý và ranh giới áp dụng tại Việt Nam</ns0:t>
      </ns0:r>
      <ns0:bookmarkEnd ns0:id="101"/>
    </ns0:p>
    <ns0:p>
      <ns0:pPr>
        <ns0:pStyle ns0:val="Normal"/>
        <ns0:keepNext ns0:val="false"/>
        <ns0:keepLines ns0:val="false"/>
        <ns0:widowControl/>
        <ns0:spacing ns0:lineRule="auto" ns0:line="312" ns0:before="0" ns0:after="0"/>
        <ns0:ind ns0:start="0" ns0:end="0" ns0:firstLine="709"/>
        <ns0:jc ns0:val="both"/>
        <ns0:rPr/>
      </ns0:pPr>
      <ns0:r>
        <ns0:rPr>
          <ns0:rFonts ns0:eastAsia="Times New Roman" ns0:cs="Times New Roman"/>
          <ns0:color ns0:val="000000"/>
          <ns0:sz ns0:val="28"/>
        </ns0:rPr>
        <ns0:t>Thông tư 10/2026/TT-BGDĐT có hiệu lực từ ngày 15/04/2026, bổ sung quy định về văn bằng, chứng chỉ số, cơ sở dữ liệu văn bằng, chứng chỉ và hoạt động cập nhật, khai thác, xác minh thông tin [25]. Quy định này cho thấy bài toán văn bằng số hiện đã có khuôn khổ pháp lý cụ thể hơn so với giai đoạn trước. Tuy nhiên, một chứng thư kỹ thuật do nguyên mẫu tự phát hành không tự động trở thành văn bằng số hợp pháp; giá trị pháp lý còn phụ thuộc chủ thể có thẩm quyền, quy trình nghiệp vụ, dữ liệu được cập nhật vào hệ thống/cơ sở dữ liệu theo quy định và các điều kiện pháp lý liên quan.</ns0:t>
      </ns0:r>
    </ns0:p>
    <ns0:p>
      <ns0:pPr>
        <ns0:pStyle ns0:val="Normal"/>
        <ns0:keepNext ns0:val="false"/>
        <ns0:keepLines ns0:val="false"/>
        <ns0:widowControl/>
        <ns0:spacing ns0:lineRule="auto" ns0:line="312" ns0:before="0" ns0:after="0"/>
        <ns0:ind ns0:start="0" ns0:end="0" ns0:firstLine="709"/>
        <ns0:jc ns0:val="both"/>
        <ns0:rPr/>
      </ns0:pPr>
      <ns0:r>
        <ns0:rPr>
          <ns0:rFonts ns0:eastAsia="Times New Roman" ns0:cs="Times New Roman"/>
          <ns0:color ns0:val="000000"/>
          <ns0:sz ns0:val="28"/>
        </ns0:rPr>
        <ns0:t>Do hệ thống xử lý họ tên, ngày sinh, email, mã sinh viên và thông tin văn bằng, việc triển khai thực tế còn phải tuân thủ Luật Bảo vệ dữ liệu cá nhân số 91/2025/QH15 và các quy định hướng dẫn thi hành [26], [27]. Trong phạm vi đồ án, dữ liệu benchmark là dữ liệu giả lập; bí mật, credential runtime và dữ liệu cá nhân không cần thiết không được công bố trong repository hoặc bộ bằng chứng.</ns0:t>
      </ns0:r>
    </ns0:p>
    <ns0:p>
      <ns0:pPr>
        <ns0:pStyle ns0:val="Heading3"/>
        <ns0:keepNext ns0:val="true"/>
        <ns0:keepLines/>
        <ns0:pageBreakBefore ns0:val="false"/>
        <ns0:widowControl/>
        <ns0:numPr>
          <ns0:ilvl ns0:val="0"/>
          <ns0:numId ns0:val="0"/>
        </ns0:numPr>
        <ns0:spacing ns0:lineRule="auto" ns0:line="312" ns0:before="0" ns0:after="0"/>
        <ns0:ind ns0:start="0" ns0:end="0" ns0:hanging="0"/>
        <ns0:jc ns0:val="start"/>
        <ns0:rPr/>
      </ns0:pPr>
      <ns0:bookmarkStart ns0:id="102" ns0:name="__RefHeading___Toc10034_3013018603"/>
      <ns0:bookmarkStart ns0:id="103" ns0:name="report_target_3047"/>
      <ns0:bookmarkEnd ns0:id="102"/>
      <ns0:r>
        <ns0:rPr>
          <ns0:rFonts ns0:eastAsia="Times New Roman" ns0:cs="Times New Roman"/>
          <ns0:b/>
          <ns0:i/>
          <ns0:color ns0:val="000000"/>
          <ns0:sz ns0:val="28"/>
        </ns0:rPr>
        <ns0:t>1.7.7. Đối chiếu các phương án và phạm vi đóng góp</ns0:t>
      </ns0:r>
      <ns0:bookmarkEnd ns0:id="103"/>
    </ns0:p>
    <ns0:p>
      <ns0:pPr>
        <ns0:pStyle ns0:val="Normal"/>
        <ns0:keepNext ns0:val="false"/>
        <ns0:keepLines ns0:val="false"/>
        <ns0:widowControl/>
        <ns0:spacing ns0:lineRule="auto" ns0:line="312" ns0:before="0" ns0:after="0"/>
        <ns0:ind ns0:start="0" ns0:end="0" ns0:firstLine="709"/>
        <ns0:jc ns0:val="both"/>
        <ns0:rPr/>
      </ns0:pPr>
      <ns0:r>
        <ns0:rPr>
          <ns0:rFonts ns0:eastAsia="Times New Roman" ns0:cs="Times New Roman"/>
          <ns0:color ns0:val="000000"/>
          <ns0:sz ns0:val="28"/>
        </ns0:rPr>
        <ns0:t>Bảng 1.2 đối chiếu ba cách tiếp cận cho cùng bài toán. Cơ sở dữ liệu và chữ ký số vẫn có thể đáp ứng quản lý nội bộ và kiểm tra tính toàn vẹn. Blockcerts bổ sung cách đóng gói bằng chứng; việc neo lên một mạng công khai nhằm tạo cam kết lịch sử có thể được kiểm tra ngoài cơ sở dữ liệu của đơn vị cấp. Giá trị bổ sung này phụ thuộc ranh giới tin cậy, khả năng truy cập dữ liệu issuer và chính sách thu hồi [1], [9], [11].</ns0:t>
      </ns0:r>
    </ns0:p>
    <ns0:p>
      <ns0:pPr>
        <ns0:pStyle ns0:val="ReportTable"/>
        <ns0:keepNext ns0:val="true"/>
        <ns0:keepLines ns0:val="false"/>
        <ns0:widowControl/>
        <ns0:spacing ns0:lineRule="auto" ns0:line="312" ns0:before="0" ns0:after="0"/>
        <ns0:ind ns0:start="0" ns0:end="0" ns0:hanging="0"/>
        <ns0:jc ns0:val="center"/>
        <ns0:rPr/>
      </ns0:pPr>
      <ns0:bookmarkStart ns0:id="104" ns0:name="__RefHeading___Toc10352_3013018603"/>
      <ns0:bookmarkStart ns0:id="105" ns0:name="report_target_3048"/>
      <ns0:bookmarkEnd ns0:id="104"/>
      <ns0:r>
        <ns0:rPr>
          <ns0:rFonts ns0:eastAsia="Times New Roman" ns0:cs="Times New Roman"/>
          <ns0:color ns0:val="000000"/>
          <ns0:sz ns0:val="28"/>
        </ns0:rPr>
        <ns0:t>Bảng 1.2. Đối chiếu các phương án quản lý và kiểm chứng văn bằng</ns0:t>
      </ns0:r>
      <ns0:bookmarkEnd ns0:id="105"/>
    </ns0:p>
    <ns0:tbl>
      <ns0:tblPr>
        <ns0:tblW ns0:w="9354" ns0:type="dxa"/>
        <ns0:jc ns0:val="center"/>
        <ns0:tblInd ns0:w="0" ns0:type="dxa"/>
        <ns0:tblLayout ns0:type="fixed"/>
        <ns0:tblCellMar>
          <ns0:top ns0:w="75" ns0:type="dxa"/>
          <ns0:start ns0:w="85" ns0:type="dxa"/>
          <ns0:bottom ns0:w="75" ns0:type="dxa"/>
          <ns0:end ns0:w="85" ns0:type="dxa"/>
        </ns0:tblCellMar>
        <ns0:tblLook ns0:val="04a0" ns0:noHBand="0" ns0:noVBand="1" ns0:firstColumn="1" ns0:lastRow="0" ns0:lastColumn="0" ns0:firstRow="1"/>
      </ns0:tblPr>
      <ns0:tblGrid>
        <ns0:gridCol ns0:w="2056"/>
        <ns0:gridCol ns0:w="2433"/>
        <ns0:gridCol ns0:w="2432"/>
        <ns0:gridCol ns0:w="2432"/>
      </ns0:tblGrid>
      <ns0:tr>
        <ns0:trPr>
          <ns0:tblHeader ns0:val="true"/>
          <ns0:cantSplit ns0:val="true"/>
        </ns0:trPr>
        <ns0:tc>
          <ns0:tcPr>
            <ns0:tcW ns0:w="2056" ns0:type="dxa"/>
            <ns0:tcBorders>
              <ns0:top ns0:val="single" ns0:sz="4" ns0:space="0" ns0:color="777777"/>
              <ns0:start ns0:val="single" ns0:sz="4" ns0:space="0" ns0:color="777777"/>
              <ns0:bottom ns0:val="single" ns0:sz="4" ns0:space="0" ns0:color="777777"/>
              <ns0:end ns0:val="single" ns0:sz="4" ns0:space="0" ns0:color="777777"/>
            </ns0:tcBorders>
            <ns0:shd ns0:fill="EFEFEF"/>
            <ns0:vAlign ns0:val="center"/>
          </ns0:tcPr>
          <ns0:p>
            <ns0:pPr>
              <ns0:pStyle ns0:val="Normal"/>
              <ns0:keepNext ns0:val="false"/>
              <ns0:keepLines/>
              <ns0:widowControl ns0:val="false"/>
              <ns0:spacing ns0:lineRule="auto" ns0:line="276" ns0:before="0" ns0:after="0"/>
              <ns0:ind ns0:start="0" ns0:end="0" ns0:hanging="0"/>
              <ns0:jc ns0:val="center"/>
              <ns0:rPr/>
            </ns0:pPr>
            <ns0:r>
              <ns0:rPr>
                <ns0:rFonts ns0:eastAsia="Times New Roman" ns0:cs="Times New Roman"/>
                <ns0:b/>
                <ns0:color ns0:val="000000"/>
                <ns0:sz ns0:val="28"/>
              </ns0:rPr>
              <ns0:t>Tiêu chí</ns0:t>
            </ns0:r>
          </ns0:p>
        </ns0:tc>
        <ns0:tc>
          <ns0:tcPr>
            <ns0:tcW ns0:w="2433" ns0:type="dxa"/>
            <ns0:tcBorders>
              <ns0:top ns0:val="single" ns0:sz="4" ns0:space="0" ns0:color="777777"/>
              <ns0:start ns0:val="single" ns0:sz="4" ns0:space="0" ns0:color="777777"/>
              <ns0:bottom ns0:val="single" ns0:sz="4" ns0:space="0" ns0:color="777777"/>
              <ns0:end ns0:val="single" ns0:sz="4" ns0:space="0" ns0:color="777777"/>
            </ns0:tcBorders>
            <ns0:shd ns0:fill="EFEFEF"/>
            <ns0:vAlign ns0:val="center"/>
          </ns0:tcPr>
          <ns0:p>
            <ns0:pPr>
              <ns0:pStyle ns0:val="Normal"/>
              <ns0:keepNext ns0:val="false"/>
              <ns0:keepLines/>
              <ns0:widowControl ns0:val="false"/>
              <ns0:spacing ns0:lineRule="auto" ns0:line="276" ns0:before="0" ns0:after="0"/>
              <ns0:ind ns0:start="0" ns0:end="0" ns0:hanging="0"/>
              <ns0:jc ns0:val="center"/>
              <ns0:rPr/>
            </ns0:pPr>
            <ns0:r>
              <ns0:rPr>
                <ns0:rFonts ns0:eastAsia="Times New Roman" ns0:cs="Times New Roman"/>
                <ns0:b/>
                <ns0:color ns0:val="000000"/>
                <ns0:sz ns0:val="28"/>
              </ns0:rPr>
              <ns0:t>CSDL và chữ ký số</ns0:t>
            </ns0:r>
          </ns0:p>
        </ns0:tc>
        <ns0:tc>
          <ns0:tcPr>
            <ns0:tcW ns0:w="2432" ns0:type="dxa"/>
            <ns0:tcBorders>
              <ns0:top ns0:val="single" ns0:sz="4" ns0:space="0" ns0:color="777777"/>
              <ns0:start ns0:val="single" ns0:sz="4" ns0:space="0" ns0:color="777777"/>
              <ns0:bottom ns0:val="single" ns0:sz="4" ns0:space="0" ns0:color="777777"/>
              <ns0:end ns0:val="single" ns0:sz="4" ns0:space="0" ns0:color="777777"/>
            </ns0:tcBorders>
            <ns0:shd ns0:fill="EFEFEF"/>
            <ns0:vAlign ns0:val="center"/>
          </ns0:tcPr>
          <ns0:p>
            <ns0:pPr>
              <ns0:pStyle ns0:val="Normal"/>
              <ns0:keepNext ns0:val="false"/>
              <ns0:keepLines/>
              <ns0:widowControl ns0:val="false"/>
              <ns0:spacing ns0:lineRule="auto" ns0:line="276" ns0:before="0" ns0:after="0"/>
              <ns0:ind ns0:start="0" ns0:end="0" ns0:hanging="0"/>
              <ns0:jc ns0:val="center"/>
              <ns0:rPr/>
            </ns0:pPr>
            <ns0:r>
              <ns0:rPr>
                <ns0:rFonts ns0:eastAsia="Times New Roman" ns0:cs="Times New Roman"/>
                <ns0:b/>
                <ns0:color ns0:val="000000"/>
                <ns0:sz ns0:val="28"/>
              </ns0:rPr>
              <ns0:t>Chứng thư theo chuẩn VC</ns0:t>
            </ns0:r>
          </ns0:p>
        </ns0:tc>
        <ns0:tc>
          <ns0:tcPr>
            <ns0:tcW ns0:w="2432" ns0:type="dxa"/>
            <ns0:tcBorders>
              <ns0:top ns0:val="single" ns0:sz="4" ns0:space="0" ns0:color="777777"/>
              <ns0:start ns0:val="single" ns0:sz="4" ns0:space="0" ns0:color="777777"/>
              <ns0:bottom ns0:val="single" ns0:sz="4" ns0:space="0" ns0:color="777777"/>
              <ns0:end ns0:val="single" ns0:sz="4" ns0:space="0" ns0:color="777777"/>
            </ns0:tcBorders>
            <ns0:shd ns0:fill="EFEFEF"/>
            <ns0:vAlign ns0:val="center"/>
          </ns0:tcPr>
          <ns0:p>
            <ns0:pPr>
              <ns0:pStyle ns0:val="Normal"/>
              <ns0:keepNext ns0:val="false"/>
              <ns0:keepLines/>
              <ns0:widowControl ns0:val="false"/>
              <ns0:spacing ns0:lineRule="auto" ns0:line="276" ns0:before="0" ns0:after="0"/>
              <ns0:ind ns0:start="0" ns0:end="0" ns0:hanging="0"/>
              <ns0:jc ns0:val="center"/>
              <ns0:rPr/>
            </ns0:pPr>
            <ns0:r>
              <ns0:rPr>
                <ns0:rFonts ns0:eastAsia="Times New Roman" ns0:cs="Times New Roman"/>
                <ns0:b/>
                <ns0:color ns0:val="000000"/>
                <ns0:sz ns0:val="28"/>
              </ns0:rPr>
              <ns0:t>Blockcerts neo Bitcoin</ns0:t>
            </ns0:r>
          </ns0:p>
        </ns0:tc>
      </ns0:tr>
      <ns0:tr>
        <ns0:trPr>
          <ns0:cantSplit ns0:val="true"/>
        </ns0:trPr>
        <ns0:tc>
          <ns0:tcPr>
            <ns0:tcW ns0:w="2056"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pacing ns0:lineRule="auto" ns0:line="276" ns0:before="0" ns0:after="0"/>
              <ns0:ind ns0:start="0" ns0:end="0" ns0:hanging="0"/>
              <ns0:jc ns0:val="start"/>
              <ns0:rPr/>
            </ns0:pPr>
            <ns0:r>
              <ns0:rPr>
                <ns0:rFonts ns0:eastAsia="Times New Roman" ns0:cs="Times New Roman"/>
                <ns0:b ns0:val="false"/>
                <ns0:color ns0:val="000000"/>
                <ns0:sz ns0:val="28"/>
              </ns0:rPr>
              <ns0:t>Bằng chứng toàn vẹn</ns0:t>
            </ns0:r>
          </ns0:p>
        </ns0:tc>
        <ns0:tc>
          <ns0:tcPr>
            <ns0:tcW ns0:w="2433"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pacing ns0:lineRule="auto" ns0:line="276" ns0:before="0" ns0:after="0"/>
              <ns0:ind ns0:start="0" ns0:end="0" ns0:hanging="0"/>
              <ns0:jc ns0:val="start"/>
              <ns0:rPr/>
            </ns0:pPr>
            <ns0:r>
              <ns0:rPr>
                <ns0:rFonts ns0:eastAsia="Times New Roman" ns0:cs="Times New Roman"/>
                <ns0:b ns0:val="false"/>
                <ns0:color ns0:val="000000"/>
                <ns0:sz ns0:val="28"/>
              </ns0:rPr>
              <ns0:t>Chữ ký trên dữ liệu; kiểm tra khóa</ns0:t>
            </ns0:r>
          </ns0:p>
        </ns0:tc>
        <ns0:tc>
          <ns0:tcPr>
            <ns0:tcW ns0:w="2432"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pacing ns0:lineRule="auto" ns0:line="276" ns0:before="0" ns0:after="0"/>
              <ns0:ind ns0:start="0" ns0:end="0" ns0:hanging="0"/>
              <ns0:jc ns0:val="start"/>
              <ns0:rPr/>
            </ns0:pPr>
            <ns0:r>
              <ns0:rPr>
                <ns0:rFonts ns0:eastAsia="Times New Roman" ns0:cs="Times New Roman"/>
                <ns0:b ns0:val="false"/>
                <ns0:color ns0:val="000000"/>
                <ns0:sz ns0:val="28"/>
              </ns0:rPr>
              <ns0:t>Phụ thuộc cơ chế bảo vệ của credential</ns0:t>
            </ns0:r>
          </ns0:p>
        </ns0:tc>
        <ns0:tc>
          <ns0:tcPr>
            <ns0:tcW ns0:w="2432"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pacing ns0:lineRule="auto" ns0:line="276" ns0:before="0" ns0:after="0"/>
              <ns0:ind ns0:start="0" ns0:end="0" ns0:hanging="0"/>
              <ns0:jc ns0:val="start"/>
              <ns0:rPr/>
            </ns0:pPr>
            <ns0:r>
              <ns0:rPr>
                <ns0:rFonts ns0:eastAsia="Times New Roman" ns0:cs="Times New Roman"/>
                <ns0:b ns0:val="false"/>
                <ns0:color ns0:val="000000"/>
                <ns0:sz ns0:val="28"/>
              </ns0:rPr>
              <ns0:t>Target hash, Merkle proof và anchor</ns0:t>
            </ns0:r>
          </ns0:p>
        </ns0:tc>
      </ns0:tr>
      <ns0:tr>
        <ns0:trPr>
          <ns0:cantSplit ns0:val="true"/>
        </ns0:trPr>
        <ns0:tc>
          <ns0:tcPr>
            <ns0:tcW ns0:w="2056"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pacing ns0:lineRule="auto" ns0:line="276" ns0:before="0" ns0:after="0"/>
              <ns0:ind ns0:start="0" ns0:end="0" ns0:hanging="0"/>
              <ns0:jc ns0:val="start"/>
              <ns0:rPr/>
            </ns0:pPr>
            <ns0:r>
              <ns0:rPr>
                <ns0:rFonts ns0:eastAsia="Times New Roman" ns0:cs="Times New Roman"/>
                <ns0:b ns0:val="false"/>
                <ns0:color ns0:val="000000"/>
                <ns0:sz ns0:val="28"/>
              </ns0:rPr>
              <ns0:t>Lịch sử cam kết</ns0:t>
            </ns0:r>
          </ns0:p>
        </ns0:tc>
        <ns0:tc>
          <ns0:tcPr>
            <ns0:tcW ns0:w="2433"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pacing ns0:lineRule="auto" ns0:line="276" ns0:before="0" ns0:after="0"/>
              <ns0:ind ns0:start="0" ns0:end="0" ns0:hanging="0"/>
              <ns0:jc ns0:val="start"/>
              <ns0:rPr/>
            </ns0:pPr>
            <ns0:r>
              <ns0:rPr>
                <ns0:rFonts ns0:eastAsia="Times New Roman" ns0:cs="Times New Roman"/>
                <ns0:b ns0:val="false"/>
                <ns0:color ns0:val="000000"/>
                <ns0:sz ns0:val="28"/>
              </ns0:rPr>
              <ns0:t>Phụ thuộc kho log và miền quản trị</ns0:t>
            </ns0:r>
          </ns0:p>
        </ns0:tc>
        <ns0:tc>
          <ns0:tcPr>
            <ns0:tcW ns0:w="2432"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pacing ns0:lineRule="auto" ns0:line="276" ns0:before="0" ns0:after="0"/>
              <ns0:ind ns0:start="0" ns0:end="0" ns0:hanging="0"/>
              <ns0:jc ns0:val="start"/>
              <ns0:rPr/>
            </ns0:pPr>
            <ns0:r>
              <ns0:rPr>
                <ns0:rFonts ns0:eastAsia="Times New Roman" ns0:cs="Times New Roman"/>
                <ns0:b ns0:val="false"/>
                <ns0:color ns0:val="000000"/>
                <ns0:sz ns0:val="28"/>
              </ns0:rPr>
              <ns0:t>Chuẩn VC không tự quy định sổ cái</ns0:t>
            </ns0:r>
          </ns0:p>
        </ns0:tc>
        <ns0:tc>
          <ns0:tcPr>
            <ns0:tcW ns0:w="2432"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pacing ns0:lineRule="auto" ns0:line="276" ns0:before="0" ns0:after="0"/>
              <ns0:ind ns0:start="0" ns0:end="0" ns0:hanging="0"/>
              <ns0:jc ns0:val="start"/>
              <ns0:rPr/>
            </ns0:pPr>
            <ns0:r>
              <ns0:rPr>
                <ns0:rFonts ns0:eastAsia="Times New Roman" ns0:cs="Times New Roman"/>
                <ns0:b ns0:val="false"/>
                <ns0:color ns0:val="000000"/>
                <ns0:sz ns0:val="28"/>
              </ns0:rPr>
              <ns0:t>Có cam kết trên chuỗi; regtest vẫn do lab kiểm soát</ns0:t>
            </ns0:r>
          </ns0:p>
        </ns0:tc>
      </ns0:tr>
      <ns0:tr>
        <ns0:trPr>
          <ns0:cantSplit ns0:val="true"/>
        </ns0:trPr>
        <ns0:tc>
          <ns0:tcPr>
            <ns0:tcW ns0:w="2056"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pacing ns0:lineRule="auto" ns0:line="276" ns0:before="0" ns0:after="0"/>
              <ns0:ind ns0:start="0" ns0:end="0" ns0:hanging="0"/>
              <ns0:jc ns0:val="start"/>
              <ns0:rPr/>
            </ns0:pPr>
            <ns0:r>
              <ns0:rPr>
                <ns0:rFonts ns0:eastAsia="Times New Roman" ns0:cs="Times New Roman"/>
                <ns0:b ns0:val="false"/>
                <ns0:color ns0:val="000000"/>
                <ns0:sz ns0:val="28"/>
              </ns0:rPr>
              <ns0:t>Thu hồi</ns0:t>
            </ns0:r>
          </ns0:p>
        </ns0:tc>
        <ns0:tc>
          <ns0:tcPr>
            <ns0:tcW ns0:w="2433"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pacing ns0:lineRule="auto" ns0:line="276" ns0:before="0" ns0:after="0"/>
              <ns0:ind ns0:start="0" ns0:end="0" ns0:hanging="0"/>
              <ns0:jc ns0:val="start"/>
              <ns0:rPr/>
            </ns0:pPr>
            <ns0:r>
              <ns0:rPr>
                <ns0:rFonts ns0:eastAsia="Times New Roman" ns0:cs="Times New Roman"/>
                <ns0:b ns0:val="false"/>
                <ns0:color ns0:val="000000"/>
                <ns0:sz ns0:val="28"/>
              </ns0:rPr>
              <ns0:t>CSDL hoặc danh sách trạng thái</ns0:t>
            </ns0:r>
          </ns0:p>
        </ns0:tc>
        <ns0:tc>
          <ns0:tcPr>
            <ns0:tcW ns0:w="2432"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pacing ns0:lineRule="auto" ns0:line="276" ns0:before="0" ns0:after="0"/>
              <ns0:ind ns0:start="0" ns0:end="0" ns0:hanging="0"/>
              <ns0:jc ns0:val="start"/>
              <ns0:rPr/>
            </ns0:pPr>
            <ns0:r>
              <ns0:rPr>
                <ns0:rFonts ns0:eastAsia="Times New Roman" ns0:cs="Times New Roman"/>
                <ns0:b ns0:val="false"/>
                <ns0:color ns0:val="000000"/>
                <ns0:sz ns0:val="28"/>
              </ns0:rPr>
              <ns0:t>Cơ chế trạng thái theo hệ triển khai</ns0:t>
            </ns0:r>
          </ns0:p>
        </ns0:tc>
        <ns0:tc>
          <ns0:tcPr>
            <ns0:tcW ns0:w="2432"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pacing ns0:lineRule="auto" ns0:line="276" ns0:before="0" ns0:after="0"/>
              <ns0:ind ns0:start="0" ns0:end="0" ns0:hanging="0"/>
              <ns0:jc ns0:val="start"/>
              <ns0:rPr/>
            </ns0:pPr>
            <ns0:r>
              <ns0:rPr>
                <ns0:rFonts ns0:eastAsia="Times New Roman" ns0:cs="Times New Roman"/>
                <ns0:b ns0:val="false"/>
                <ns0:color ns0:val="000000"/>
                <ns0:sz ns0:val="28"/>
              </ns0:rPr>
              <ns0:t>Nguyên mẫu dùng Revocation List và dấu vết riêng</ns0:t>
            </ns0:r>
          </ns0:p>
        </ns0:tc>
      </ns0:tr>
      <ns0:tr>
        <ns0:trPr>
          <ns0:cantSplit ns0:val="true"/>
        </ns0:trPr>
        <ns0:tc>
          <ns0:tcPr>
            <ns0:tcW ns0:w="2056"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pacing ns0:lineRule="auto" ns0:line="276" ns0:before="0" ns0:after="0"/>
              <ns0:ind ns0:start="0" ns0:end="0" ns0:hanging="0"/>
              <ns0:jc ns0:val="start"/>
              <ns0:rPr/>
            </ns0:pPr>
            <ns0:r>
              <ns0:rPr>
                <ns0:rFonts ns0:eastAsia="Times New Roman" ns0:cs="Times New Roman"/>
                <ns0:b ns0:val="false"/>
                <ns0:color ns0:val="000000"/>
                <ns0:sz ns0:val="28"/>
              </ns0:rPr>
              <ns0:t>Chi phí vận hành</ns0:t>
            </ns0:r>
          </ns0:p>
        </ns0:tc>
        <ns0:tc>
          <ns0:tcPr>
            <ns0:tcW ns0:w="2433"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pacing ns0:lineRule="auto" ns0:line="276" ns0:before="0" ns0:after="0"/>
              <ns0:ind ns0:start="0" ns0:end="0" ns0:hanging="0"/>
              <ns0:jc ns0:val="start"/>
              <ns0:rPr/>
            </ns0:pPr>
            <ns0:r>
              <ns0:rPr>
                <ns0:rFonts ns0:eastAsia="Times New Roman" ns0:cs="Times New Roman"/>
                <ns0:b ns0:val="false"/>
                <ns0:color ns0:val="000000"/>
                <ns0:sz ns0:val="28"/>
              </ns0:rPr>
              <ns0:t>Không phát sinh phí neo Blockchain</ns0:t>
            </ns0:r>
          </ns0:p>
        </ns0:tc>
        <ns0:tc>
          <ns0:tcPr>
            <ns0:tcW ns0:w="2432"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pacing ns0:lineRule="auto" ns0:line="276" ns0:before="0" ns0:after="0"/>
              <ns0:ind ns0:start="0" ns0:end="0" ns0:hanging="0"/>
              <ns0:jc ns0:val="start"/>
              <ns0:rPr/>
            </ns0:pPr>
            <ns0:r>
              <ns0:rPr>
                <ns0:rFonts ns0:eastAsia="Times New Roman" ns0:cs="Times New Roman"/>
                <ns0:b ns0:val="false"/>
                <ns0:color ns0:val="000000"/>
                <ns0:sz ns0:val="28"/>
              </ns0:rPr>
              <ns0:t>Phụ thuộc cơ chế bảo vệ được chọn</ns0:t>
            </ns0:r>
          </ns0:p>
        </ns0:tc>
        <ns0:tc>
          <ns0:tcPr>
            <ns0:tcW ns0:w="2432"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pacing ns0:lineRule="auto" ns0:line="276" ns0:before="0" ns0:after="0"/>
              <ns0:ind ns0:start="0" ns0:end="0" ns0:hanging="0"/>
              <ns0:jc ns0:val="start"/>
              <ns0:rPr/>
            </ns0:pPr>
            <ns0:r>
              <ns0:rPr>
                <ns0:rFonts ns0:eastAsia="Times New Roman" ns0:cs="Times New Roman"/>
                <ns0:b ns0:val="false"/>
                <ns0:color ns0:val="000000"/>
                <ns0:sz ns0:val="28"/>
              </ns0:rPr>
              <ns0:t>Thêm node/RPC, phí và confirmation nếu dùng mainnet</ns0:t>
            </ns0:r>
          </ns0:p>
        </ns0:tc>
      </ns0:tr>
      <ns0:tr>
        <ns0:trPr>
          <ns0:cantSplit ns0:val="true"/>
        </ns0:trPr>
        <ns0:tc>
          <ns0:tcPr>
            <ns0:tcW ns0:w="2056"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pacing ns0:lineRule="auto" ns0:line="276" ns0:before="0" ns0:after="0"/>
              <ns0:ind ns0:start="0" ns0:end="0" ns0:hanging="0"/>
              <ns0:jc ns0:val="start"/>
              <ns0:rPr/>
            </ns0:pPr>
            <ns0:r>
              <ns0:rPr>
                <ns0:rFonts ns0:eastAsia="Times New Roman" ns0:cs="Times New Roman"/>
                <ns0:b ns0:val="false"/>
                <ns0:color ns0:val="000000"/>
                <ns0:sz ns0:val="28"/>
              </ns0:rPr>
              <ns0:t>Phạm vi đồ án</ns0:t>
            </ns0:r>
          </ns0:p>
        </ns0:tc>
        <ns0:tc>
          <ns0:tcPr>
            <ns0:tcW ns0:w="2433"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pacing ns0:lineRule="auto" ns0:line="276" ns0:before="0" ns0:after="0"/>
              <ns0:ind ns0:start="0" ns0:end="0" ns0:hanging="0"/>
              <ns0:jc ns0:val="start"/>
              <ns0:rPr/>
            </ns0:pPr>
            <ns0:r>
              <ns0:rPr>
                <ns0:rFonts ns0:eastAsia="Times New Roman" ns0:cs="Times New Roman"/>
                <ns0:b ns0:val="false"/>
                <ns0:color ns0:val="000000"/>
                <ns0:sz ns0:val="28"/>
              </ns0:rPr>
              <ns0:t>Phương án đối chiếu về thiết kế</ns0:t>
            </ns0:r>
          </ns0:p>
        </ns0:tc>
        <ns0:tc>
          <ns0:tcPr>
            <ns0:tcW ns0:w="2432"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pacing ns0:lineRule="auto" ns0:line="276" ns0:before="0" ns0:after="0"/>
              <ns0:ind ns0:start="0" ns0:end="0" ns0:hanging="0"/>
              <ns0:jc ns0:val="start"/>
              <ns0:rPr/>
            </ns0:pPr>
            <ns0:r>
              <ns0:rPr>
                <ns0:rFonts ns0:eastAsia="Times New Roman" ns0:cs="Times New Roman"/>
                <ns0:b ns0:val="false"/>
                <ns0:color ns0:val="000000"/>
                <ns0:sz ns0:val="28"/>
              </ns0:rPr>
              <ns0:t>Khung dữ liệu để đối chiếu</ns0:t>
            </ns0:r>
          </ns0:p>
        </ns0:tc>
        <ns0:tc>
          <ns0:tcPr>
            <ns0:tcW ns0:w="2432"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pacing ns0:lineRule="auto" ns0:line="276" ns0:before="0" ns0:after="0"/>
              <ns0:ind ns0:start="0" ns0:end="0" ns0:hanging="0"/>
              <ns0:jc ns0:val="start"/>
              <ns0:rPr/>
            </ns0:pPr>
            <ns0:r>
              <ns0:rPr>
                <ns0:rFonts ns0:eastAsia="Times New Roman" ns0:cs="Times New Roman"/>
                <ns0:b ns0:val="false"/>
                <ns0:color ns0:val="000000"/>
                <ns0:sz ns0:val="28"/>
              </ns0:rPr>
              <ns0:t>Nguyên mẫu được hiện thực và đo trên regtest</ns0:t>
            </ns0:r>
          </ns0:p>
        </ns0:tc>
      </ns0:tr>
    </ns0:tbl>
    <ns0:p>
      <ns0:pPr>
        <ns0:pStyle ns0:val="Normal"/>
        <ns0:keepNext ns0:val="false"/>
        <ns0:keepLines ns0:val="false"/>
        <ns0:widowControl/>
        <ns0:spacing ns0:lineRule="auto" ns0:line="312" ns0:before="0" ns0:after="0"/>
        <ns0:ind ns0:start="0" ns0:end="0" ns0:firstLine="709"/>
        <ns0:jc ns0:val="both"/>
        <ns0:rPr/>
      </ns0:pPr>
      <ns0:r>
        <ns0:rPr>
          <ns0:rFonts ns0:eastAsia="Times New Roman" ns0:cs="Times New Roman"/>
          <ns0:color ns0:val="000000"/>
          <ns0:sz ns0:val="28"/>
        </ns0:rPr>
        <ns0:t>Đồ án kế thừa Blockcerts và các chuẩn có sẵn; đóng góp tập trung vào tích hợp Maker–Checker, phân quyền đối tượng, outbox, checkpoint/phục hồi và chuỗi bằng chứng tái lập. Báo cáo chưa có thí nghiệm đối chứng giữa ba phương án trên, nên không khẳng định Blockchain nhanh hơn hoặc an toàn hơn trong mọi tình huống. Việc kiểm tra trên regtest chứng minh logic cam kết và xác minh, chưa chứng minh mức phân tán niềm tin của Bitcoin mainnet.</ns0:t>
      </ns0:r>
    </ns0:p>
    <ns0:p>
      <ns0:pPr>
        <ns0:pStyle ns0:val="Heading2"/>
        <ns0:keepNext ns0:val="true"/>
        <ns0:keepLines/>
        <ns0:pageBreakBefore ns0:val="false"/>
        <ns0:widowControl/>
        <ns0:numPr>
          <ns0:ilvl ns0:val="0"/>
          <ns0:numId ns0:val="0"/>
        </ns0:numPr>
        <ns0:spacing ns0:lineRule="auto" ns0:line="312" ns0:before="0" ns0:after="0"/>
        <ns0:ind ns0:start="0" ns0:end="0" ns0:hanging="0"/>
        <ns0:jc ns0:val="start"/>
        <ns0:rPr/>
      </ns0:pPr>
      <ns0:bookmarkStart ns0:id="106" ns0:name="__RefHeading___Toc10036_3013018603"/>
      <ns0:bookmarkStart ns0:id="107" ns0:name="report_target_3049"/>
      <ns0:bookmarkEnd ns0:id="106"/>
      <ns0:r>
        <ns0:rPr>
          <ns0:rFonts ns0:eastAsia="Times New Roman" ns0:cs="Times New Roman"/>
          <ns0:b/>
          <ns0:i ns0:val="false"/>
          <ns0:color ns0:val="000000"/>
          <ns0:sz ns0:val="28"/>
        </ns0:rPr>
        <ns0:t>1.8. Tổng kết Chương I</ns0:t>
      </ns0:r>
      <ns0:bookmarkEnd ns0:id="107"/>
    </ns0:p>
    <ns0:p>
      <ns0:pPr>
        <ns0:pStyle ns0:val="Heading3"/>
        <ns0:keepNext ns0:val="true"/>
        <ns0:keepLines/>
        <ns0:pageBreakBefore ns0:val="false"/>
        <ns0:widowControl/>
        <ns0:numPr>
          <ns0:ilvl ns0:val="0"/>
          <ns0:numId ns0:val="0"/>
        </ns0:numPr>
        <ns0:spacing ns0:lineRule="auto" ns0:line="312" ns0:before="0" ns0:after="0"/>
        <ns0:ind ns0:start="0" ns0:end="0" ns0:hanging="0"/>
        <ns0:jc ns0:val="start"/>
        <ns0:rPr/>
      </ns0:pPr>
      <ns0:bookmarkStart ns0:id="108" ns0:name="__RefHeading___Toc10038_3013018603"/>
      <ns0:bookmarkStart ns0:id="109" ns0:name="report_target_3050"/>
      <ns0:bookmarkEnd ns0:id="108"/>
      <ns0:r>
        <ns0:rPr>
          <ns0:rFonts ns0:eastAsia="Times New Roman" ns0:cs="Times New Roman"/>
          <ns0:b/>
          <ns0:i/>
          <ns0:color ns0:val="000000"/>
          <ns0:sz ns0:val="28"/>
        </ns0:rPr>
        <ns0:t>1.8.1. Kết quả lý luận chính</ns0:t>
      </ns0:r>
      <ns0:bookmarkEnd ns0:id="109"/>
    </ns0:p>
    <ns0:p>
      <ns0:pPr>
        <ns0:pStyle ns0:val="Normal"/>
        <ns0:keepNext ns0:val="false"/>
        <ns0:keepLines ns0:val="false"/>
        <ns0:widowControl/>
        <ns0:spacing ns0:lineRule="auto" ns0:line="312" ns0:before="0" ns0:after="0"/>
        <ns0:ind ns0:start="0" ns0:end="0" ns0:firstLine="709"/>
        <ns0:jc ns0:val="both"/>
        <ns0:rPr/>
      </ns0:pPr>
      <ns0:r>
        <ns0:rPr>
          <ns0:rFonts ns0:eastAsia="Times New Roman" ns0:cs="Times New Roman"/>
          <ns0:color ns0:val="000000"/>
          <ns0:sz ns0:val="28"/>
        </ns0:rPr>
        <ns0:t>Chương I đã trình bày Blockchain như một kiến trúc sổ cái phân tán kết hợp liên kết băm, chữ ký số, mạng ngang hàng và đồng thuận; đồng thời phân tích các giới hạn về dữ liệu đầu vào, quản trị khóa, quyền riêng tư và khả năng suy rộng kết quả. Đối với bài toán văn bằng, chương đã làm rõ vai trò của Blockcerts V3, Merkle proof, Bitcoin OP_RETURN, mối quan hệ giữa tệp kết quả Blockcerts với W3C Verifiable Credentials và ranh giới pháp lý của văn bằng, chứng chỉ số tại Việt Nam [9], [24]–[27].</ns0:t>
      </ns0:r>
    </ns0:p>
    <ns0:p>
      <ns0:pPr>
        <ns0:pStyle ns0:val="Heading3"/>
        <ns0:keepNext ns0:val="true"/>
        <ns0:keepLines/>
        <ns0:pageBreakBefore ns0:val="false"/>
        <ns0:widowControl/>
        <ns0:numPr>
          <ns0:ilvl ns0:val="0"/>
          <ns0:numId ns0:val="0"/>
        </ns0:numPr>
        <ns0:spacing ns0:lineRule="auto" ns0:line="312" ns0:before="0" ns0:after="0"/>
        <ns0:ind ns0:start="0" ns0:end="0" ns0:hanging="0"/>
        <ns0:jc ns0:val="start"/>
        <ns0:rPr/>
      </ns0:pPr>
      <ns0:bookmarkStart ns0:id="110" ns0:name="__RefHeading___Toc10040_3013018603"/>
      <ns0:bookmarkStart ns0:id="111" ns0:name="report_target_3051"/>
      <ns0:bookmarkEnd ns0:id="110"/>
      <ns0:r>
        <ns0:rPr>
          <ns0:rFonts ns0:eastAsia="Times New Roman" ns0:cs="Times New Roman"/>
          <ns0:b/>
          <ns0:i/>
          <ns0:color ns0:val="000000"/>
          <ns0:sz ns0:val="28"/>
        </ns0:rPr>
        <ns0:t>1.8.2. Cơ sở chuyển sang Chương II</ns0:t>
      </ns0:r>
      <ns0:bookmarkEnd ns0:id="111"/>
    </ns0:p>
    <ns0:p>
      <ns0:pPr>
        <ns0:pStyle ns0:val="Normal"/>
        <ns0:keepNext ns0:val="false"/>
        <ns0:keepLines ns0:val="false"/>
        <ns0:widowControl/>
        <ns0:spacing ns0:lineRule="auto" ns0:line="312" ns0:before="0" ns0:after="0"/>
        <ns0:ind ns0:start="0" ns0:end="0" ns0:firstLine="709"/>
        <ns0:jc ns0:val="both"/>
        <ns0:rPr/>
      </ns0:pPr>
      <ns0:r>
        <ns0:rPr>
          <ns0:rFonts ns0:eastAsia="Times New Roman" ns0:cs="Times New Roman"/>
          <ns0:color ns0:val="000000"/>
          <ns0:sz ns0:val="28"/>
        </ns0:rPr>
        <ns0:t>Từ các cơ sở trên, thiết kế phù hợp cho nguyên mẫu là giữ dữ liệu nghiệp vụ và dữ liệu cá nhân ngoài chuỗi, chỉ neo bằng chứng mật mã tối thiểu lên Bitcoin, đồng thời duy trì quy trình phê duyệt, phân quyền, thu hồi, audit và cơ chế phục hồi ở lớp ứng dụng. Chương II chuyển các nguyên tắc này thành yêu cầu chức năng, mô hình đe dọa, kiến trúc, máy trạng thái và mô hình dữ liệu bám sát mã nguồn hiện hành.</ns0:t>
      </ns0:r>
      <ns0:r>
        <ns0:br ns0:type="page"/>
      </ns0:r>
    </ns0:p>
    <ns0:p>
      <ns0:pPr>
        <ns0:pStyle ns0:val="Heading1"/>
        <ns0:keepNext ns0:val="true"/>
        <ns0:keepLines/>
        <ns0:widowControl/>
        <ns0:numPr>
          <ns0:ilvl ns0:val="0"/>
          <ns0:numId ns0:val="0"/>
        </ns0:numPr>
        <ns0:spacing ns0:lineRule="auto" ns0:line="312" ns0:before="0" ns0:after="0"/>
        <ns0:ind ns0:start="0" ns0:end="0" ns0:hanging="0"/>
        <ns0:jc ns0:val="center"/>
        <ns0:rPr/>
      </ns0:pPr>
      <ns0:bookmarkStart ns0:id="112" ns0:name="__RefHeading___Toc10042_3013018603"/>
      <ns0:bookmarkStart ns0:id="113" ns0:name="report_target_3052"/>
      <ns0:bookmarkEnd ns0:id="112"/>
      <ns0:r>
        <ns0:rPr>
          <ns0:rFonts ns0:eastAsia="Times New Roman" ns0:cs="Times New Roman"/>
          <ns0:b/>
          <ns0:i ns0:val="false"/>
          <ns0:color ns0:val="000000"/>
          <ns0:sz ns0:val="28"/>
        </ns0:rPr>
        <ns0:t>CHƯƠNG II. PHÂN TÍCH VÀ THIẾT KẾ HỆ THỐNG</ns0:t>
      </ns0:r>
      <ns0:bookmarkEnd ns0:id="113"/>
    </ns0:p>
    <ns0:p>
      <ns0:pPr>
        <ns0:pStyle ns0:val="Heading2"/>
        <ns0:keepNext ns0:val="true"/>
        <ns0:keepLines/>
        <ns0:pageBreakBefore ns0:val="false"/>
        <ns0:widowControl/>
        <ns0:numPr>
          <ns0:ilvl ns0:val="0"/>
          <ns0:numId ns0:val="0"/>
        </ns0:numPr>
        <ns0:spacing ns0:lineRule="auto" ns0:line="312" ns0:before="0" ns0:after="0"/>
        <ns0:ind ns0:start="0" ns0:end="0" ns0:hanging="0"/>
        <ns0:jc ns0:val="start"/>
        <ns0:rPr/>
      </ns0:pPr>
      <ns0:bookmarkStart ns0:id="114" ns0:name="__RefHeading___Toc10044_3013018603"/>
      <ns0:bookmarkStart ns0:id="115" ns0:name="report_target_3053"/>
      <ns0:bookmarkEnd ns0:id="114"/>
      <ns0:r>
        <ns0:rPr>
          <ns0:rFonts ns0:eastAsia="Times New Roman" ns0:cs="Times New Roman"/>
          <ns0:b/>
          <ns0:i ns0:val="false"/>
          <ns0:color ns0:val="000000"/>
          <ns0:sz ns0:val="28"/>
        </ns0:rPr>
        <ns0:t>2.1. Phân tích bài toán</ns0:t>
      </ns0:r>
      <ns0:bookmarkEnd ns0:id="115"/>
    </ns0:p>
    <ns0:p>
      <ns0:pPr>
        <ns0:pStyle ns0:val="Heading3"/>
        <ns0:keepNext ns0:val="true"/>
        <ns0:keepLines/>
        <ns0:pageBreakBefore ns0:val="false"/>
        <ns0:widowControl/>
        <ns0:numPr>
          <ns0:ilvl ns0:val="0"/>
          <ns0:numId ns0:val="0"/>
        </ns0:numPr>
        <ns0:spacing ns0:lineRule="auto" ns0:line="312" ns0:before="0" ns0:after="0"/>
        <ns0:ind ns0:start="0" ns0:end="0" ns0:hanging="0"/>
        <ns0:jc ns0:val="start"/>
        <ns0:rPr/>
      </ns0:pPr>
      <ns0:bookmarkStart ns0:id="116" ns0:name="__RefHeading___Toc10046_3013018603"/>
      <ns0:bookmarkStart ns0:id="117" ns0:name="report_target_3054"/>
      <ns0:bookmarkEnd ns0:id="116"/>
      <ns0:r>
        <ns0:rPr>
          <ns0:rFonts ns0:eastAsia="Times New Roman" ns0:cs="Times New Roman"/>
          <ns0:b/>
          <ns0:i/>
          <ns0:color ns0:val="000000"/>
          <ns0:sz ns0:val="28"/>
        </ns0:rPr>
        <ns0:t>2.1.1. Bối cảnh nghiệp vụ</ns0:t>
      </ns0:r>
      <ns0:bookmarkEnd ns0:id="117"/>
    </ns0:p>
    <ns0:p>
      <ns0:pPr>
        <ns0:pStyle ns0:val="Normal"/>
        <ns0:keepNext ns0:val="false"/>
        <ns0:keepLines ns0:val="false"/>
        <ns0:widowControl/>
        <ns0:spacing ns0:lineRule="auto" ns0:line="312" ns0:before="0" ns0:after="0"/>
        <ns0:ind ns0:start="0" ns0:end="0" ns0:firstLine="709"/>
        <ns0:jc ns0:val="both"/>
        <ns0:rPr/>
      </ns0:pPr>
      <ns0:r>
        <ns0:rPr>
          <ns0:rFonts ns0:eastAsia="Times New Roman" ns0:cs="Times New Roman"/>
          <ns0:color ns0:val="000000"/>
          <ns0:sz ns0:val="28"/>
        </ns0:rPr>
        <ns0:t>Quy trình quản lý văn bằng có ba nhóm rủi ro chính. Thứ nhất, dữ liệu có thể bị nhập sai hoặc sửa trái phép trong hệ thống tập trung. Thứ hai, bên tuyển dụng hoặc tổ chức tiếp nhận thường phải phụ thuộc vào cổng tra cứu hoặc xác minh thủ công của đơn vị cấp. Thứ ba, nếu một chủ thể vừa lập vừa duyệt yêu cầu phát hành thì nguy cơ lạm quyền khó được kiểm soát. Blockchain chỉ hỗ trợ kiểm chứng tính toàn vẹn của dữ liệu sau khi dữ liệu đã được chấp nhận; nó không tự chứng minh dữ liệu đầu vào là đúng [1], [10]. Vì vậy hệ thống phải kết hợp kiểm soát quy trình Maker–Checker, quản trị khóa, dữ liệu ngoài chuỗi và bằng chứng blockchain.</ns0:t>
      </ns0:r>
    </ns0:p>
    <ns0:p>
      <ns0:pPr>
        <ns0:pStyle ns0:val="Normal"/>
        <ns0:keepNext ns0:val="false"/>
        <ns0:keepLines ns0:val="false"/>
        <ns0:widowControl/>
        <ns0:spacing ns0:lineRule="auto" ns0:line="312" ns0:before="0" ns0:after="0"/>
        <ns0:ind ns0:start="0" ns0:end="0" ns0:firstLine="709"/>
        <ns0:jc ns0:val="both"/>
        <ns0:rPr/>
      </ns0:pPr>
      <ns0:r>
        <ns0:rPr>
          <ns0:rFonts ns0:eastAsia="Times New Roman" ns0:cs="Times New Roman"/>
          <ns0:color ns0:val="000000"/>
          <ns0:sz ns0:val="28"/>
        </ns0:rPr>
        <ns0:t>Hệ thống được thiết kế cho một cơ sở đào tạo phát hành chứng thư Blockcerts V3 để hỗ trợ quy trình quản lý và xác minh. Tài khoản, dữ liệu người học, thông tin văn bằng và trạng thái nghiệp vụ lưu trong PostgreSQL; chứng thư JSON lưu ngoài chuỗi; Bitcoin chỉ nhận Merkle root của lô hoặc dấu vết thu hồi tối thiểu qua OP_RETURN. Chứng thư Blockcerts của nguyên mẫu là tệp kết quả kỹ thuật phục vụ nghiên cứu, không được đồng nhất với văn bằng, chứng chỉ số có giá trị pháp lý theo Thông tư 10/2026/TT-BGDĐT [25].</ns0:t>
      </ns0:r>
    </ns0:p>
    <ns0:p>
      <ns0:pPr>
        <ns0:pStyle ns0:val="Heading3"/>
        <ns0:keepNext ns0:val="true"/>
        <ns0:keepLines/>
        <ns0:pageBreakBefore ns0:val="false"/>
        <ns0:widowControl/>
        <ns0:numPr>
          <ns0:ilvl ns0:val="0"/>
          <ns0:numId ns0:val="0"/>
        </ns0:numPr>
        <ns0:spacing ns0:lineRule="auto" ns0:line="312" ns0:before="0" ns0:after="0"/>
        <ns0:ind ns0:start="0" ns0:end="0" ns0:hanging="0"/>
        <ns0:jc ns0:val="start"/>
        <ns0:rPr/>
      </ns0:pPr>
      <ns0:bookmarkStart ns0:id="118" ns0:name="__RefHeading___Toc10048_3013018603"/>
      <ns0:bookmarkStart ns0:id="119" ns0:name="report_target_3055"/>
      <ns0:bookmarkEnd ns0:id="118"/>
      <ns0:r>
        <ns0:rPr>
          <ns0:rFonts ns0:eastAsia="Times New Roman" ns0:cs="Times New Roman"/>
          <ns0:b/>
          <ns0:i/>
          <ns0:color ns0:val="000000"/>
          <ns0:sz ns0:val="28"/>
        </ns0:rPr>
        <ns0:t>2.1.2. Phạm vi</ns0:t>
      </ns0:r>
      <ns0:bookmarkEnd ns0:id="119"/>
    </ns0:p>
    <ns0:p>
      <ns0:pPr>
        <ns0:pStyle ns0:val="Normal"/>
        <ns0:keepNext ns0:val="false"/>
        <ns0:keepLines ns0:val="false"/>
        <ns0:widowControl/>
        <ns0:spacing ns0:lineRule="auto" ns0:line="312" ns0:before="0" ns0:after="0"/>
        <ns0:ind ns0:start="0" ns0:end="0" ns0:firstLine="709"/>
        <ns0:jc ns0:val="both"/>
        <ns0:rPr/>
      </ns0:pPr>
      <ns0:r>
        <ns0:rPr>
          <ns0:rFonts ns0:eastAsia="Times New Roman" ns0:cs="Times New Roman"/>
          <ns0:color ns0:val="000000"/>
          <ns0:sz ns0:val="28"/>
        </ns0:rPr>
        <ns0:t>Phạm vi đồ án gồm đăng nhập, quản lý tài khoản, lập–duyệt yêu cầu, phát hành đơn/lô tối đa 500 chứng thư, cổng Holder, xác minh công khai, thu hồi, audit và triển khai pilot. Bitcoin chạy regtest [18]. Hệ thống không thay thế nghiệp vụ xét tốt nghiệp, không tự xác lập giá trị pháp lý cho văn bằng số, không xác thực danh tính ngoài các tài khoản do đơn vị tạo và không được xem là kiến trúc môi trường vận hành thực tế hoặc Bitcoin mainnet. Dữ liệu thử nghiệm dùng dữ liệu giả lập; thông tin bí mật và dữ liệu cá nhân không cần thiết bị loại khỏi bộ bằng chứng công khai.</ns0:t>
      </ns0:r>
    </ns0:p>
    <ns0:p>
      <ns0:pPr>
        <ns0:pStyle ns0:val="Heading2"/>
        <ns0:keepNext ns0:val="true"/>
        <ns0:keepLines/>
        <ns0:pageBreakBefore ns0:val="false"/>
        <ns0:widowControl/>
        <ns0:numPr>
          <ns0:ilvl ns0:val="0"/>
          <ns0:numId ns0:val="0"/>
        </ns0:numPr>
        <ns0:spacing ns0:lineRule="auto" ns0:line="312" ns0:before="0" ns0:after="0"/>
        <ns0:ind ns0:start="0" ns0:end="0" ns0:hanging="0"/>
        <ns0:jc ns0:val="start"/>
        <ns0:rPr/>
      </ns0:pPr>
      <ns0:bookmarkStart ns0:id="120" ns0:name="__RefHeading___Toc10050_3013018603"/>
      <ns0:bookmarkStart ns0:id="121" ns0:name="report_target_3056"/>
      <ns0:bookmarkEnd ns0:id="120"/>
      <ns0:r>
        <ns0:rPr>
          <ns0:rFonts ns0:eastAsia="Times New Roman" ns0:cs="Times New Roman"/>
          <ns0:b/>
          <ns0:i ns0:val="false"/>
          <ns0:color ns0:val="000000"/>
          <ns0:sz ns0:val="28"/>
        </ns0:rPr>
        <ns0:t>2.2. Tác nhân và yêu cầu chức năng</ns0:t>
      </ns0:r>
      <ns0:bookmarkEnd ns0:id="121"/>
    </ns0:p>
    <ns0:p>
      <ns0:pPr>
        <ns0:pStyle ns0:val="Heading3"/>
        <ns0:keepNext ns0:val="true"/>
        <ns0:keepLines/>
        <ns0:pageBreakBefore ns0:val="false"/>
        <ns0:widowControl/>
        <ns0:numPr>
          <ns0:ilvl ns0:val="0"/>
          <ns0:numId ns0:val="0"/>
        </ns0:numPr>
        <ns0:spacing ns0:lineRule="auto" ns0:line="312" ns0:before="0" ns0:after="0"/>
        <ns0:ind ns0:start="0" ns0:end="0" ns0:hanging="0"/>
        <ns0:jc ns0:val="start"/>
        <ns0:rPr/>
      </ns0:pPr>
      <ns0:bookmarkStart ns0:id="122" ns0:name="__RefHeading___Toc10052_3013018603"/>
      <ns0:bookmarkStart ns0:id="123" ns0:name="report_target_3057"/>
      <ns0:bookmarkEnd ns0:id="122"/>
      <ns0:r>
        <ns0:rPr>
          <ns0:rFonts ns0:eastAsia="Times New Roman" ns0:cs="Times New Roman"/>
          <ns0:b/>
          <ns0:i/>
          <ns0:color ns0:val="000000"/>
          <ns0:sz ns0:val="28"/>
        </ns0:rPr>
        <ns0:t>2.2.1. Tác nhân</ns0:t>
      </ns0:r>
      <ns0:bookmarkEnd ns0:id="123"/>
    </ns0:p>
    <ns0:p>
      <ns0:pPr>
        <ns0:pStyle ns0:val="Normal"/>
        <ns0:keepNext ns0:val="false"/>
        <ns0:keepLines ns0:val="false"/>
        <ns0:widowControl/>
        <ns0:spacing ns0:lineRule="auto" ns0:line="312" ns0:before="0" ns0:after="0"/>
        <ns0:ind ns0:start="0" ns0:end="0" ns0:firstLine="709"/>
        <ns0:jc ns0:val="both"/>
        <ns0:rPr/>
      </ns0:pPr>
      <ns0:r>
        <ns0:rPr>
          <ns0:rFonts ns0:eastAsia="Times New Roman" ns0:cs="Times New Roman"/>
          <ns0:color ns0:val="000000"/>
          <ns0:sz ns0:val="28"/>
        </ns0:rPr>
        <ns0:t>Hệ thống có ba vai trò xác thực và một tác nhân công khai:</ns0:t>
      </ns0:r>
    </ns0:p>
    <ns0:p>
      <ns0:pPr>
        <ns0:pStyle ns0:val="ListParagraph"/>
        <ns0:keepNext ns0:val="false"/>
        <ns0:keepLines ns0:val="false"/>
        <ns0:widowControl/>
        <ns0:spacing ns0:lineRule="auto" ns0:line="312" ns0:before="0" ns0:after="0"/>
        <ns0:ind ns0:start="0" ns0:end="0" ns0:firstLine="709"/>
        <ns0:contextualSpacing/>
        <ns0:jc ns0:val="both"/>
        <ns0:rPr/>
      </ns0:pPr>
      <ns0:r>
        <ns0:rPr>
          <ns0:rFonts ns0:eastAsia="Times New Roman" ns0:cs="Times New Roman"/>
          <ns0:color ns0:val="000000"/>
          <ns0:sz ns0:val="28"/>
        </ns0:rPr>
        <ns0:t xml:space="preserve">• </ns0:t>
      </ns0:r>
      <ns0:r>
        <ns0:rPr>
          <ns0:rFonts ns0:eastAsia="Times New Roman" ns0:cs="Times New Roman"/>
          <ns0:b/>
          <ns0:color ns0:val="000000"/>
          <ns0:sz ns0:val="28"/>
        </ns0:rPr>
        <ns0:t>Maker:</ns0:t>
      </ns0:r>
      <ns0:r>
        <ns0:rPr>
          <ns0:rFonts ns0:eastAsia="Times New Roman" ns0:cs="Times New Roman"/>
          <ns0:color ns0:val="000000"/>
          <ns0:sz ns0:val="28"/>
        </ns0:rPr>
        <ns0:t xml:space="preserve"> lập yêu cầu đơn hoặc lô; xem trạng thái và audit; không được duyệt hoặc thu hồi.</ns0:t>
      </ns0:r>
    </ns0:p>
    <ns0:p>
      <ns0:pPr>
        <ns0:pStyle ns0:val="ListParagraph"/>
        <ns0:keepNext ns0:val="false"/>
        <ns0:keepLines ns0:val="false"/>
        <ns0:widowControl/>
        <ns0:spacing ns0:lineRule="auto" ns0:line="312" ns0:before="0" ns0:after="0"/>
        <ns0:ind ns0:start="0" ns0:end="0" ns0:firstLine="709"/>
        <ns0:contextualSpacing/>
        <ns0:jc ns0:val="both"/>
        <ns0:rPr/>
      </ns0:pPr>
      <ns0:r>
        <ns0:rPr>
          <ns0:rFonts ns0:eastAsia="Times New Roman" ns0:cs="Times New Roman"/>
          <ns0:color ns0:val="000000"/>
          <ns0:sz ns0:val="28"/>
        </ns0:rPr>
        <ns0:t xml:space="preserve">• </ns0:t>
      </ns0:r>
      <ns0:r>
        <ns0:rPr>
          <ns0:rFonts ns0:eastAsia="Times New Roman" ns0:cs="Times New Roman"/>
          <ns0:b/>
          <ns0:color ns0:val="000000"/>
          <ns0:sz ns0:val="28"/>
        </ns0:rPr>
        <ns0:t>Checker:</ns0:t>
      </ns0:r>
      <ns0:r>
        <ns0:rPr>
          <ns0:rFonts ns0:eastAsia="Times New Roman" ns0:cs="Times New Roman"/>
          <ns0:color ns0:val="000000"/>
          <ns0:sz ns0:val="28"/>
        </ns0:rPr>
        <ns0:t xml:space="preserve"> duyệt/từ chối yêu cầu, quản lý tài khoản, xem audit và thu hồi chứng thư đã phát hành.</ns0:t>
      </ns0:r>
    </ns0:p>
    <ns0:p>
      <ns0:pPr>
        <ns0:pStyle ns0:val="ListParagraph"/>
        <ns0:keepNext ns0:val="false"/>
        <ns0:keepLines ns0:val="false"/>
        <ns0:widowControl/>
        <ns0:spacing ns0:lineRule="auto" ns0:line="312" ns0:before="0" ns0:after="0"/>
        <ns0:ind ns0:start="0" ns0:end="0" ns0:firstLine="709"/>
        <ns0:contextualSpacing/>
        <ns0:jc ns0:val="both"/>
        <ns0:rPr/>
      </ns0:pPr>
      <ns0:r>
        <ns0:rPr>
          <ns0:rFonts ns0:eastAsia="Times New Roman" ns0:cs="Times New Roman"/>
          <ns0:color ns0:val="000000"/>
          <ns0:sz ns0:val="28"/>
        </ns0:rPr>
        <ns0:t xml:space="preserve">• </ns0:t>
      </ns0:r>
      <ns0:r>
        <ns0:rPr>
          <ns0:rFonts ns0:eastAsia="Times New Roman" ns0:cs="Times New Roman"/>
          <ns0:b/>
          <ns0:color ns0:val="000000"/>
          <ns0:sz ns0:val="28"/>
        </ns0:rPr>
        <ns0:t>Student:</ns0:t>
      </ns0:r>
      <ns0:r>
        <ns0:rPr>
          <ns0:rFonts ns0:eastAsia="Times New Roman" ns0:cs="Times New Roman"/>
          <ns0:color ns0:val="000000"/>
          <ns0:sz ns0:val="28"/>
        </ns0:rPr>
        <ns0:t xml:space="preserve"> đăng nhập cổng Holder để xem/tải chứng thư được liên kết với mình; không được vào cổng quản trị.</ns0:t>
      </ns0:r>
    </ns0:p>
    <ns0:p>
      <ns0:pPr>
        <ns0:pStyle ns0:val="ListParagraph"/>
        <ns0:keepNext ns0:val="false"/>
        <ns0:keepLines ns0:val="false"/>
        <ns0:widowControl/>
        <ns0:spacing ns0:lineRule="auto" ns0:line="312" ns0:before="0" ns0:after="0"/>
        <ns0:ind ns0:start="0" ns0:end="0" ns0:firstLine="709"/>
        <ns0:contextualSpacing/>
        <ns0:jc ns0:val="both"/>
        <ns0:rPr/>
      </ns0:pPr>
      <ns0:r>
        <ns0:rPr>
          <ns0:rFonts ns0:eastAsia="Times New Roman" ns0:cs="Times New Roman"/>
          <ns0:color ns0:val="000000"/>
          <ns0:sz ns0:val="28"/>
        </ns0:rPr>
        <ns0:t xml:space="preserve">• </ns0:t>
      </ns0:r>
      <ns0:r>
        <ns0:rPr>
          <ns0:rFonts ns0:eastAsia="Times New Roman" ns0:cs="Times New Roman"/>
          <ns0:b/>
          <ns0:color ns0:val="000000"/>
          <ns0:sz ns0:val="28"/>
        </ns0:rPr>
        <ns0:t>Người xác minh:</ns0:t>
      </ns0:r>
      <ns0:r>
        <ns0:rPr>
          <ns0:rFonts ns0:eastAsia="Times New Roman" ns0:cs="Times New Roman"/>
          <ns0:color ns0:val="000000"/>
          <ns0:sz ns0:val="28"/>
        </ns0:rPr>
        <ns0:t xml:space="preserve"> không cần đăng nhập; tải hoặc dán JSON chứng thư để nhận kết luận.</ns0:t>
      </ns0:r>
    </ns0:p>
    <ns0:p>
      <ns0:pPr>
        <ns0:pStyle ns0:val="Normal"/>
        <ns0:keepNext ns0:val="false"/>
        <ns0:keepLines ns0:val="false"/>
        <ns0:widowControl/>
        <ns0:spacing ns0:lineRule="auto" ns0:line="312" ns0:before="0" ns0:after="0"/>
        <ns0:ind ns0:start="0" ns0:end="0" ns0:firstLine="709"/>
        <ns0:jc ns0:val="both"/>
        <ns0:rPr/>
      </ns0:pPr>
      <ns0:r>
        <ns0:rPr>
          <ns0:rFonts ns0:eastAsia="Times New Roman" ns0:cs="Times New Roman"/>
          <ns0:color ns0:val="000000"/>
          <ns0:sz ns0:val="28"/>
        </ns0:rPr>
        <ns0:t>Không có vai trò Admin độc lập trong phiên bản mã nguồn được báo cáo. Tên “cổng Admin” chỉ mô tả cổng nghiệp vụ phía cơ sở đào tạo dành cho Maker và Checker, không phải một role thứ tư. Các tác nhân và nhóm chức năng tương ứng được khái quát trên Hình 2.1.</ns0:t>
      </ns0:r>
    </ns0:p>
    <ns0:p>
      <ns0:pPr>
        <ns0:pStyle ns0:val="Normal"/>
        <ns0:keepNext ns0:val="true"/>
        <ns0:keepLines ns0:val="false"/>
        <ns0:widowControl/>
        <ns0:spacing ns0:lineRule="auto" ns0:line="240" ns0:before="0" ns0:after="0"/>
        <ns0:ind ns0:start="0" ns0:end="0" ns0:hanging="0"/>
        <ns0:jc ns0:val="center"/>
        <ns0:rPr/>
      </ns0:pPr>
      <ns0:r>
        <ns0:rPr/>
        <ns0:drawing>
          <ns2:inline distT="0" distB="0" distL="0" distR="0">
            <ns2:extent cx="5669280" cy="3661410"/>
            <ns2:effectExtent l="0" t="0" r="0" b="0"/>
            <ns2:docPr id="10" name="Picture 1991287273" descr="" title=""/>
            <ns2:cNvGraphicFramePr>
              <ns3:graphicFrameLocks noChangeAspect="1"/>
            </ns2:cNvGraphicFramePr>
            <ns3:graphic>
              <ns3:graphicData uri="http://schemas.openxmlformats.org/drawingml/2006/picture">
                <ns4:pic>
                  <ns4:nvPicPr>
                    <ns4:cNvPr id="10" name="Picture 1991287273" descr="" title=""/>
                    <ns4:cNvPicPr>
                      <ns3:picLocks noChangeAspect="1" noChangeArrowheads="1"/>
                    </ns4:cNvPicPr>
                  </ns4:nvPicPr>
                  <ns4:blipFill>
                    <ns3:blip ns5:embed="rId15"/>
                    <ns3:stretch>
                      <ns3:fillRect/>
                    </ns3:stretch>
                  </ns4:blipFill>
                  <ns4:spPr bwMode="auto">
                    <ns3:xfrm>
                      <ns3:off x="0" y="0"/>
                      <ns3:ext cx="5669280" cy="3661410"/>
                    </ns3:xfrm>
                    <ns3:prstGeom prst="rect">
                      <ns3:avLst/>
                    </ns3:prstGeom>
                  </ns4:spPr>
                </ns4:pic>
              </ns3:graphicData>
            </ns3:graphic>
          </ns2:inline>
        </ns0:drawing>
      </ns0:r>
    </ns0:p>
    <ns0:p>
      <ns0:pPr>
        <ns0:pStyle ns0:val="ReportFigure"/>
        <ns0:keepNext ns0:val="false"/>
        <ns0:keepLines ns0:val="false"/>
        <ns0:widowControl/>
        <ns0:spacing ns0:lineRule="auto" ns0:line="312" ns0:before="0" ns0:after="0"/>
        <ns0:ind ns0:start="0" ns0:end="0" ns0:hanging="0"/>
        <ns0:jc ns0:val="center"/>
        <ns0:rPr/>
      </ns0:pPr>
      <ns0:bookmarkStart ns0:id="124" ns0:name="__RefHeading___Toc10286_3013018603"/>
      <ns0:bookmarkStart ns0:id="125" ns0:name="report_target_3058"/>
      <ns0:bookmarkEnd ns0:id="124"/>
      <ns0:r>
        <ns0:rPr>
          <ns0:rFonts ns0:eastAsia="Times New Roman" ns0:cs="Times New Roman"/>
          <ns0:b/>
          <ns0:i ns0:val="false"/>
          <ns0:color ns0:val="000000"/>
          <ns0:sz ns0:val="28"/>
        </ns0:rPr>
        <ns0:t>Hình 2.1. Tác nhân và nhóm chức năng</ns0:t>
      </ns0:r>
      <ns0:bookmarkEnd ns0:id="125"/>
    </ns0:p>
    <ns0:p>
      <ns0:pPr>
        <ns0:pStyle ns0:val="Heading3"/>
        <ns0:keepNext ns0:val="true"/>
        <ns0:keepLines/>
        <ns0:pageBreakBefore ns0:val="false"/>
        <ns0:widowControl/>
        <ns0:numPr>
          <ns0:ilvl ns0:val="0"/>
          <ns0:numId ns0:val="0"/>
        </ns0:numPr>
        <ns0:spacing ns0:lineRule="auto" ns0:line="312" ns0:before="0" ns0:after="0"/>
        <ns0:ind ns0:start="0" ns0:end="0" ns0:hanging="0"/>
        <ns0:jc ns0:val="start"/>
        <ns0:rPr/>
      </ns0:pPr>
      <ns0:bookmarkStart ns0:id="126" ns0:name="__RefHeading___Toc10054_3013018603"/>
      <ns0:bookmarkStart ns0:id="127" ns0:name="report_target_3059"/>
      <ns0:bookmarkEnd ns0:id="126"/>
      <ns0:r>
        <ns0:rPr>
          <ns0:rFonts ns0:eastAsia="Times New Roman" ns0:cs="Times New Roman"/>
          <ns0:b/>
          <ns0:i/>
          <ns0:color ns0:val="000000"/>
          <ns0:sz ns0:val="28"/>
        </ns0:rPr>
        <ns0:t>2.2.2. Yêu cầu chức năng</ns0:t>
      </ns0:r>
      <ns0:bookmarkEnd ns0:id="127"/>
    </ns0:p>
    <ns0:p>
      <ns0:pPr>
        <ns0:pStyle ns0:val="ReportTable"/>
        <ns0:keepNext ns0:val="true"/>
        <ns0:keepLines ns0:val="false"/>
        <ns0:widowControl/>
        <ns0:spacing ns0:lineRule="auto" ns0:line="312" ns0:before="0" ns0:after="0"/>
        <ns0:ind ns0:start="0" ns0:end="0" ns0:hanging="0"/>
        <ns0:jc ns0:val="center"/>
        <ns0:rPr/>
      </ns0:pPr>
      <ns0:bookmarkStart ns0:id="128" ns0:name="__RefHeading___Toc10350_3013018603"/>
      <ns0:bookmarkStart ns0:id="129" ns0:name="report_target_3060"/>
      <ns0:bookmarkEnd ns0:id="128"/>
      <ns0:r>
        <ns0:rPr>
          <ns0:rFonts ns0:eastAsia="Times New Roman" ns0:cs="Times New Roman"/>
          <ns0:b/>
          <ns0:i ns0:val="false"/>
          <ns0:color ns0:val="000000"/>
          <ns0:sz ns0:val="28"/>
        </ns0:rPr>
        <ns0:t>Bảng 2.1. Danh sách yêu cầu chức năng</ns0:t>
      </ns0:r>
      <ns0:bookmarkEnd ns0:id="129"/>
    </ns0:p>
    <ns0:tbl>
      <ns0:tblPr>
        <ns0:tblStyle ns0:val="TableGrid"/>
        <ns0:tblW ns0:w="9354" ns0:type="dxa"/>
        <ns0:jc ns0:val="center"/>
        <ns0:tblInd ns0:w="0" ns0:type="dxa"/>
        <ns0:tblLayout ns0:type="fixed"/>
        <ns0:tblCellMar>
          <ns0:top ns0:w="75" ns0:type="dxa"/>
          <ns0:start ns0:w="85" ns0:type="dxa"/>
          <ns0:bottom ns0:w="75" ns0:type="dxa"/>
          <ns0:end ns0:w="85" ns0:type="dxa"/>
        </ns0:tblCellMar>
        <ns0:tblLook ns0:val="04a0" ns0:noHBand="0" ns0:noVBand="1" ns0:firstColumn="1" ns0:lastRow="0" ns0:lastColumn="0" ns0:firstRow="1"/>
      </ns0:tblPr>
      <ns0:tblGrid>
        <ns0:gridCol ns0:w="1131"/>
        <ns0:gridCol ns0:w="5105"/>
        <ns0:gridCol ns0:w="3118"/>
      </ns0:tblGrid>
      <ns0:tr>
        <ns0:trPr>
          <ns0:tblHeader ns0:val="true"/>
          <ns0:cantSplit ns0:val="true"/>
        </ns0:trPr>
        <ns0:tc>
          <ns0:tcPr>
            <ns0:tcW ns0:w="1131" ns0:type="dxa"/>
            <ns0:tcBorders>
              <ns0:top ns0:val="single" ns0:sz="4" ns0:space="0" ns0:color="777777"/>
              <ns0:start ns0:val="single" ns0:sz="4" ns0:space="0" ns0:color="777777"/>
              <ns0:bottom ns0:val="single" ns0:sz="4" ns0:space="0" ns0:color="777777"/>
              <ns0:end ns0:val="single" ns0:sz="4" ns0:space="0" ns0:color="777777"/>
            </ns0:tcBorders>
            <ns0:shd ns0:fill="EFEFEF"/>
            <ns0:vAlign ns0:val="center"/>
          </ns0:tcPr>
          <ns0:p>
            <ns0:pPr>
              <ns0:pStyle ns0:val="Normal"/>
              <ns0:keepNext ns0:val="false"/>
              <ns0:keepLines/>
              <ns0:widowControl ns0:val="false"/>
              <ns0:suppressAutoHyphens ns0:val="true"/>
              <ns0:spacing ns0:lineRule="auto" ns0:line="276" ns0:before="0" ns0:after="0"/>
              <ns0:ind ns0:start="0" ns0:end="0" ns0:hanging="0"/>
              <ns0:jc ns0:val="center"/>
              <ns0:rPr>
                <ns0:kern ns0:val="0"/>
                <ns0:lang ns0:eastAsia="en-US"/>
              </ns0:rPr>
            </ns0:pPr>
            <ns0:r>
              <ns0:rPr>
                <ns0:rFonts ns0:eastAsia="Times New Roman" ns0:cs="Times New Roman"/>
                <ns0:b/>
                <ns0:color ns0:val="000000"/>
                <ns0:kern ns0:val="0"/>
                <ns0:sz ns0:val="28"/>
                <ns0:lang ns0:eastAsia="en-US"/>
              </ns0:rPr>
              <ns0:t>Mã</ns0:t>
            </ns0:r>
          </ns0:p>
        </ns0:tc>
        <ns0:tc>
          <ns0:tcPr>
            <ns0:tcW ns0:w="5105" ns0:type="dxa"/>
            <ns0:tcBorders>
              <ns0:top ns0:val="single" ns0:sz="4" ns0:space="0" ns0:color="777777"/>
              <ns0:start ns0:val="single" ns0:sz="4" ns0:space="0" ns0:color="777777"/>
              <ns0:bottom ns0:val="single" ns0:sz="4" ns0:space="0" ns0:color="777777"/>
              <ns0:end ns0:val="single" ns0:sz="4" ns0:space="0" ns0:color="777777"/>
            </ns0:tcBorders>
            <ns0:shd ns0:fill="EFEFEF"/>
            <ns0:vAlign ns0:val="center"/>
          </ns0:tcPr>
          <ns0:p>
            <ns0:pPr>
              <ns0:pStyle ns0:val="Normal"/>
              <ns0:keepNext ns0:val="false"/>
              <ns0:keepLines/>
              <ns0:widowControl ns0:val="false"/>
              <ns0:suppressAutoHyphens ns0:val="true"/>
              <ns0:spacing ns0:lineRule="auto" ns0:line="276" ns0:before="0" ns0:after="0"/>
              <ns0:ind ns0:start="0" ns0:end="0" ns0:hanging="0"/>
              <ns0:jc ns0:val="center"/>
              <ns0:rPr>
                <ns0:kern ns0:val="0"/>
                <ns0:lang ns0:eastAsia="en-US"/>
              </ns0:rPr>
            </ns0:pPr>
            <ns0:r>
              <ns0:rPr>
                <ns0:rFonts ns0:eastAsia="Times New Roman" ns0:cs="Times New Roman"/>
                <ns0:b/>
                <ns0:color ns0:val="000000"/>
                <ns0:kern ns0:val="0"/>
                <ns0:sz ns0:val="28"/>
                <ns0:lang ns0:eastAsia="en-US"/>
              </ns0:rPr>
              <ns0:t>Yêu cầu</ns0:t>
            </ns0:r>
          </ns0:p>
        </ns0:tc>
        <ns0:tc>
          <ns0:tcPr>
            <ns0:tcW ns0:w="3118" ns0:type="dxa"/>
            <ns0:tcBorders>
              <ns0:top ns0:val="single" ns0:sz="4" ns0:space="0" ns0:color="777777"/>
              <ns0:start ns0:val="single" ns0:sz="4" ns0:space="0" ns0:color="777777"/>
              <ns0:bottom ns0:val="single" ns0:sz="4" ns0:space="0" ns0:color="777777"/>
              <ns0:end ns0:val="single" ns0:sz="4" ns0:space="0" ns0:color="777777"/>
            </ns0:tcBorders>
            <ns0:shd ns0:fill="EFEFEF"/>
            <ns0:vAlign ns0:val="center"/>
          </ns0:tcPr>
          <ns0:p>
            <ns0:pPr>
              <ns0:pStyle ns0:val="Normal"/>
              <ns0:keepNext ns0:val="false"/>
              <ns0:keepLines/>
              <ns0:widowControl ns0:val="false"/>
              <ns0:suppressAutoHyphens ns0:val="true"/>
              <ns0:spacing ns0:lineRule="auto" ns0:line="276" ns0:before="0" ns0:after="0"/>
              <ns0:ind ns0:start="0" ns0:end="0" ns0:hanging="0"/>
              <ns0:jc ns0:val="center"/>
              <ns0:rPr>
                <ns0:kern ns0:val="0"/>
                <ns0:lang ns0:eastAsia="en-US"/>
              </ns0:rPr>
            </ns0:pPr>
            <ns0:r>
              <ns0:rPr>
                <ns0:rFonts ns0:eastAsia="Times New Roman" ns0:cs="Times New Roman"/>
                <ns0:b/>
                <ns0:color ns0:val="000000"/>
                <ns0:kern ns0:val="0"/>
                <ns0:sz ns0:val="28"/>
                <ns0:lang ns0:eastAsia="en-US"/>
              </ns0:rPr>
              <ns0:t>Tác nhân</ns0:t>
            </ns0:r>
          </ns0:p>
        </ns0:tc>
      </ns0:tr>
      <ns0:tr>
        <ns0:trPr>
          <ns0:cantSplit ns0:val="true"/>
        </ns0:trPr>
        <ns0:tc>
          <ns0:tcPr>
            <ns0:tcW ns0:w="1131"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FR-01</ns0:t>
            </ns0:r>
          </ns0:p>
        </ns0:tc>
        <ns0:tc>
          <ns0:tcPr>
            <ns0:tcW ns0:w="5105"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Đăng nhập và nhận JWT</ns0:t>
            </ns0:r>
          </ns0:p>
        </ns0:tc>
        <ns0:tc>
          <ns0:tcPr>
            <ns0:tcW ns0:w="3118"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Maker, Checker, Student</ns0:t>
            </ns0:r>
          </ns0:p>
        </ns0:tc>
      </ns0:tr>
      <ns0:tr>
        <ns0:trPr>
          <ns0:cantSplit ns0:val="true"/>
        </ns0:trPr>
        <ns0:tc>
          <ns0:tcPr>
            <ns0:tcW ns0:w="1131"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FR-02</ns0:t>
            </ns0:r>
          </ns0:p>
        </ns0:tc>
        <ns0:tc>
          <ns0:tcPr>
            <ns0:tcW ns0:w="5105"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Tạo/list tài khoản, không trả password hash</ns0:t>
            </ns0:r>
          </ns0:p>
        </ns0:tc>
        <ns0:tc>
          <ns0:tcPr>
            <ns0:tcW ns0:w="3118"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Checker</ns0:t>
            </ns0:r>
          </ns0:p>
        </ns0:tc>
      </ns0:tr>
      <ns0:tr>
        <ns0:trPr>
          <ns0:cantSplit ns0:val="true"/>
        </ns0:trPr>
        <ns0:tc>
          <ns0:tcPr>
            <ns0:tcW ns0:w="1131"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FR-03</ns0:t>
            </ns0:r>
          </ns0:p>
        </ns0:tc>
        <ns0:tc>
          <ns0:tcPr>
            <ns0:tcW ns0:w="5105"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Tạo một yêu cầu phát hành</ns0:t>
            </ns0:r>
          </ns0:p>
        </ns0:tc>
        <ns0:tc>
          <ns0:tcPr>
            <ns0:tcW ns0:w="3118"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Maker</ns0:t>
            </ns0:r>
          </ns0:p>
        </ns0:tc>
      </ns0:tr>
      <ns0:tr>
        <ns0:trPr>
          <ns0:cantSplit ns0:val="true"/>
        </ns0:trPr>
        <ns0:tc>
          <ns0:tcPr>
            <ns0:tcW ns0:w="1131"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FR-04</ns0:t>
            </ns0:r>
          </ns0:p>
        </ns0:tc>
        <ns0:tc>
          <ns0:tcPr>
            <ns0:tcW ns0:w="5105"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Tạo lô 1–500 yêu cầu</ns0:t>
            </ns0:r>
          </ns0:p>
        </ns0:tc>
        <ns0:tc>
          <ns0:tcPr>
            <ns0:tcW ns0:w="3118"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Maker</ns0:t>
            </ns0:r>
          </ns0:p>
        </ns0:tc>
      </ns0:tr>
      <ns0:tr>
        <ns0:trPr>
          <ns0:cantSplit ns0:val="true"/>
        </ns0:trPr>
        <ns0:tc>
          <ns0:tcPr>
            <ns0:tcW ns0:w="1131"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FR-05</ns0:t>
            </ns0:r>
          </ns0:p>
        </ns0:tc>
        <ns0:tc>
          <ns0:tcPr>
            <ns0:tcW ns0:w="5105"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Duyệt hoặc từ chối yêu cầu</ns0:t>
            </ns0:r>
          </ns0:p>
        </ns0:tc>
        <ns0:tc>
          <ns0:tcPr>
            <ns0:tcW ns0:w="3118"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Checker</ns0:t>
            </ns0:r>
          </ns0:p>
        </ns0:tc>
      </ns0:tr>
      <ns0:tr>
        <ns0:trPr>
          <ns0:cantSplit ns0:val="true"/>
        </ns0:trPr>
        <ns0:tc>
          <ns0:tcPr>
            <ns0:tcW ns0:w="1131"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FR-06</ns0:t>
            </ns0:r>
          </ns0:p>
        </ns0:tc>
        <ns0:tc>
          <ns0:tcPr>
            <ns0:tcW ns0:w="5105"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Phát hành Blockcerts V3 và neo Bitcoin</ns0:t>
            </ns0:r>
          </ns0:p>
        </ns0:tc>
        <ns0:tc>
          <ns0:tcPr>
            <ns0:tcW ns0:w="3118"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Worker sau khi Checker duyệt</ns0:t>
            </ns0:r>
          </ns0:p>
        </ns0:tc>
      </ns0:tr>
      <ns0:tr>
        <ns0:trPr>
          <ns0:cantSplit ns0:val="true"/>
        </ns0:trPr>
        <ns0:tc>
          <ns0:tcPr>
            <ns0:tcW ns0:w="1131"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FR-07</ns0:t>
            </ns0:r>
          </ns0:p>
        </ns0:tc>
        <ns0:tc>
          <ns0:tcPr>
            <ns0:tcW ns0:w="5105"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Xem danh sách, chi tiết và trạng thái</ns0:t>
            </ns0:r>
          </ns0:p>
        </ns0:tc>
        <ns0:tc>
          <ns0:tcPr>
            <ns0:tcW ns0:w="3118"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Maker, Checker</ns0:t>
            </ns0:r>
          </ns0:p>
        </ns0:tc>
      </ns0:tr>
      <ns0:tr>
        <ns0:trPr>
          <ns0:cantSplit ns0:val="true"/>
        </ns0:trPr>
        <ns0:tc>
          <ns0:tcPr>
            <ns0:tcW ns0:w="1131"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FR-08</ns0:t>
            </ns0:r>
          </ns0:p>
        </ns0:tc>
        <ns0:tc>
          <ns0:tcPr>
            <ns0:tcW ns0:w="5105"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Xem/tải chứng thư của mình</ns0:t>
            </ns0:r>
          </ns0:p>
        </ns0:tc>
        <ns0:tc>
          <ns0:tcPr>
            <ns0:tcW ns0:w="3118"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Student</ns0:t>
            </ns0:r>
          </ns0:p>
        </ns0:tc>
      </ns0:tr>
      <ns0:tr>
        <ns0:trPr>
          <ns0:cantSplit ns0:val="true"/>
        </ns0:trPr>
        <ns0:tc>
          <ns0:tcPr>
            <ns0:tcW ns0:w="1131"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FR-09</ns0:t>
            </ns0:r>
          </ns0:p>
        </ns0:tc>
        <ns0:tc>
          <ns0:tcPr>
            <ns0:tcW ns0:w="5105"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Xác minh chứng thư JSON</ns0:t>
            </ns0:r>
          </ns0:p>
        </ns0:tc>
        <ns0:tc>
          <ns0:tcPr>
            <ns0:tcW ns0:w="3118"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Công khai</ns0:t>
            </ns0:r>
          </ns0:p>
        </ns0:tc>
      </ns0:tr>
      <ns0:tr>
        <ns0:trPr>
          <ns0:cantSplit ns0:val="true"/>
        </ns0:trPr>
        <ns0:tc>
          <ns0:tcPr>
            <ns0:tcW ns0:w="1131"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FR-10</ns0:t>
            </ns0:r>
          </ns0:p>
        </ns0:tc>
        <ns0:tc>
          <ns0:tcPr>
            <ns0:tcW ns0:w="5105"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Thu hồi chứng thư đã phát hành</ns0:t>
            </ns0:r>
          </ns0:p>
        </ns0:tc>
        <ns0:tc>
          <ns0:tcPr>
            <ns0:tcW ns0:w="3118"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Checker</ns0:t>
            </ns0:r>
          </ns0:p>
        </ns0:tc>
      </ns0:tr>
      <ns0:tr>
        <ns0:trPr>
          <ns0:cantSplit ns0:val="true"/>
        </ns0:trPr>
        <ns0:tc>
          <ns0:tcPr>
            <ns0:tcW ns0:w="1131"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FR-11</ns0:t>
            </ns0:r>
          </ns0:p>
        </ns0:tc>
        <ns0:tc>
          <ns0:tcPr>
            <ns0:tcW ns0:w="5105"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Công bố Issuer Profile và Revocation List</ns0:t>
            </ns0:r>
          </ns0:p>
        </ns0:tc>
        <ns0:tc>
          <ns0:tcPr>
            <ns0:tcW ns0:w="3118"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Công khai</ns0:t>
            </ns0:r>
          </ns0:p>
        </ns0:tc>
      </ns0:tr>
      <ns0:tr>
        <ns0:trPr>
          <ns0:cantSplit ns0:val="true"/>
        </ns0:trPr>
        <ns0:tc>
          <ns0:tcPr>
            <ns0:tcW ns0:w="1131"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FR-12</ns0:t>
            </ns0:r>
          </ns0:p>
        </ns0:tc>
        <ns0:tc>
          <ns0:tcPr>
            <ns0:tcW ns0:w="5105"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Ghi và đọc audit nghiệp vụ</ns0:t>
            </ns0:r>
          </ns0:p>
        </ns0:tc>
        <ns0:tc>
          <ns0:tcPr>
            <ns0:tcW ns0:w="3118"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Hệ thống; Maker/Checker đọc</ns0:t>
            </ns0:r>
          </ns0:p>
        </ns0:tc>
      </ns0:tr>
      <ns0:tr>
        <ns0:trPr>
          <ns0:cantSplit ns0:val="true"/>
        </ns0:trPr>
        <ns0:tc>
          <ns0:tcPr>
            <ns0:tcW ns0:w="1131"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FR-13</ns0:t>
            </ns0:r>
          </ns0:p>
        </ns0:tc>
        <ns0:tc>
          <ns0:tcPr>
            <ns0:tcW ns0:w="5105"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Kiểm tra sức khỏe dịch vụ</ns0:t>
            </ns0:r>
          </ns0:p>
        </ns0:tc>
        <ns0:tc>
          <ns0:tcPr>
            <ns0:tcW ns0:w="3118"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Công khai có giới hạn thông tin</ns0:t>
            </ns0:r>
          </ns0:p>
        </ns0:tc>
      </ns0:tr>
    </ns0:tbl>
    <ns0:p>
      <ns0:pPr>
        <ns0:pStyle ns0:val="NormalAfterTable"/>
        <ns0:keepNext ns0:val="false"/>
        <ns0:keepLines ns0:val="false"/>
        <ns0:widowControl/>
        <ns0:spacing ns0:lineRule="auto" ns0:line="312" ns0:before="0" ns0:after="0"/>
        <ns0:ind ns0:start="0" ns0:end="0" ns0:firstLine="709"/>
        <ns0:jc ns0:val="both"/>
        <ns0:rPr/>
      </ns0:pPr>
      <ns0:r>
        <ns0:rPr>
          <ns0:rFonts ns0:eastAsia="Times New Roman" ns0:cs="Times New Roman"/>
          <ns0:color ns0:val="000000"/>
          <ns0:sz ns0:val="28"/>
        </ns0:rPr>
        <ns0:t>Bảng 2.1 là cơ sở truy vết từ yêu cầu chức năng sang use case, API và kiểm thử ở các phần tiếp theo.</ns0:t>
      </ns0:r>
    </ns0:p>
    <ns0:p>
      <ns0:pPr>
        <ns0:pStyle ns0:val="Heading3"/>
        <ns0:keepNext ns0:val="true"/>
        <ns0:keepLines/>
        <ns0:pageBreakBefore ns0:val="false"/>
        <ns0:widowControl/>
        <ns0:numPr>
          <ns0:ilvl ns0:val="0"/>
          <ns0:numId ns0:val="0"/>
        </ns0:numPr>
        <ns0:spacing ns0:lineRule="auto" ns0:line="312" ns0:before="0" ns0:after="0"/>
        <ns0:ind ns0:start="0" ns0:end="0" ns0:hanging="0"/>
        <ns0:jc ns0:val="start"/>
        <ns0:rPr/>
      </ns0:pPr>
      <ns0:bookmarkStart ns0:id="130" ns0:name="__RefHeading___Toc10056_3013018603"/>
      <ns0:bookmarkStart ns0:id="131" ns0:name="report_target_3061"/>
      <ns0:bookmarkEnd ns0:id="130"/>
      <ns0:r>
        <ns0:rPr>
          <ns0:rFonts ns0:eastAsia="Times New Roman" ns0:cs="Times New Roman"/>
          <ns0:b/>
          <ns0:i/>
          <ns0:color ns0:val="000000"/>
          <ns0:sz ns0:val="28"/>
        </ns0:rPr>
        <ns0:t>2.2.3. Quy tắc nghiệp vụ</ns0:t>
      </ns0:r>
      <ns0:bookmarkEnd ns0:id="131"/>
    </ns0:p>
    <ns0:p>
      <ns0:pPr>
        <ns0:pStyle ns0:val="Normal"/>
        <ns0:keepNext ns0:val="false"/>
        <ns0:keepLines ns0:val="false"/>
        <ns0:widowControl/>
        <ns0:spacing ns0:lineRule="auto" ns0:line="312" ns0:before="0" ns0:after="0"/>
        <ns0:ind ns0:start="0" ns0:end="0" ns0:firstLine="709"/>
        <ns0:jc ns0:val="both"/>
        <ns0:rPr/>
      </ns0:pPr>
      <ns0:r>
        <ns0:rPr>
          <ns0:rFonts ns0:eastAsia="Times New Roman" ns0:cs="Times New Roman"/>
          <ns0:color ns0:val="000000"/>
          <ns0:sz ns0:val="28"/>
        </ns0:rPr>
        <ns0:t>Yêu cầu mới có trạng thái pending_approval. Maker không được gọi API duyệt; Checker lấy danh tính từ JWT thay vì tin trường actor do client gửi. Khi Checker duyệt, các thay đổi trạng thái DB, bản ghi issuance_batches và bản ghi issuance_outbox được commit trong cùng một transaction; phiếu chuyển queued, còn dispatcher chịu trách nhiệm đưa job sang BullMQ. Worker lần lượt xử lý processing, tạo bằng chứng/anchor và kết thúc ở issued hoặc trạng thái lỗi/phục hồi tương ứng.</ns0:t>
      </ns0:r>
    </ns0:p>
    <ns0:p>
      <ns0:pPr>
        <ns0:pStyle ns0:val="Normal"/>
        <ns0:keepNext ns0:val="false"/>
        <ns0:keepLines ns0:val="false"/>
        <ns0:widowControl/>
        <ns0:spacing ns0:lineRule="auto" ns0:line="312" ns0:before="0" ns0:after="0"/>
        <ns0:ind ns0:start="0" ns0:end="0" ns0:firstLine="709"/>
        <ns0:jc ns0:val="both"/>
        <ns0:rPr/>
      </ns0:pPr>
      <ns0:r>
        <ns0:rPr>
          <ns0:rFonts ns0:eastAsia="Times New Roman" ns0:cs="Times New Roman"/>
          <ns0:color ns0:val="000000"/>
          <ns0:sz ns0:val="28"/>
        </ns0:rPr>
        <ns0:t>Đối với lô, hệ thống tách requestBatchId (nhóm phiếu Maker tạo) khỏi issuanceBatchId (một lần Checker thực sự duyệt và phát hành). Một requestBatchId có thể sinh nhiều issuanceBatchId khi Checker duyệt từng phần; mỗi chứng thư chỉ thuộc một lô phát hành cụ thể. Các chứng thư cùng issuanceBatchId có thể dùng chung Merkle root và transaction id nhưng có certUid riêng. Vì vậy cột txid không đặt unique. Cơ chế này đồng thời tránh xung đột khi duyệt từng phần và tạo khóa idempotency ổn định cho worker.</ns0:t>
      </ns0:r>
    </ns0:p>
    <ns0:p>
      <ns0:pPr>
        <ns0:pStyle ns0:val="Heading2"/>
        <ns0:keepNext ns0:val="true"/>
        <ns0:keepLines/>
        <ns0:pageBreakBefore ns0:val="false"/>
        <ns0:widowControl/>
        <ns0:numPr>
          <ns0:ilvl ns0:val="0"/>
          <ns0:numId ns0:val="0"/>
        </ns0:numPr>
        <ns0:spacing ns0:lineRule="auto" ns0:line="312" ns0:before="0" ns0:after="0"/>
        <ns0:ind ns0:start="0" ns0:end="0" ns0:hanging="0"/>
        <ns0:jc ns0:val="start"/>
        <ns0:rPr/>
      </ns0:pPr>
      <ns0:bookmarkStart ns0:id="132" ns0:name="__RefHeading___Toc10058_3013018603"/>
      <ns0:bookmarkStart ns0:id="133" ns0:name="report_target_3062"/>
      <ns0:bookmarkEnd ns0:id="132"/>
      <ns0:r>
        <ns0:rPr>
          <ns0:rFonts ns0:eastAsia="Times New Roman" ns0:cs="Times New Roman"/>
          <ns0:b/>
          <ns0:i ns0:val="false"/>
          <ns0:color ns0:val="000000"/>
          <ns0:sz ns0:val="28"/>
        </ns0:rPr>
        <ns0:t>2.3. Yêu cầu phi chức năng và mô hình đe dọa</ns0:t>
      </ns0:r>
      <ns0:bookmarkEnd ns0:id="133"/>
    </ns0:p>
    <ns0:p>
      <ns0:pPr>
        <ns0:pStyle ns0:val="Heading3"/>
        <ns0:keepNext ns0:val="true"/>
        <ns0:keepLines/>
        <ns0:pageBreakBefore ns0:val="false"/>
        <ns0:widowControl/>
        <ns0:numPr>
          <ns0:ilvl ns0:val="0"/>
          <ns0:numId ns0:val="0"/>
        </ns0:numPr>
        <ns0:spacing ns0:lineRule="auto" ns0:line="312" ns0:before="0" ns0:after="0"/>
        <ns0:ind ns0:start="0" ns0:end="0" ns0:hanging="0"/>
        <ns0:jc ns0:val="start"/>
        <ns0:rPr/>
      </ns0:pPr>
      <ns0:bookmarkStart ns0:id="134" ns0:name="__RefHeading___Toc10060_3013018603"/>
      <ns0:bookmarkStart ns0:id="135" ns0:name="report_target_3063"/>
      <ns0:bookmarkEnd ns0:id="134"/>
      <ns0:r>
        <ns0:rPr>
          <ns0:rFonts ns0:eastAsia="Times New Roman" ns0:cs="Times New Roman"/>
          <ns0:b/>
          <ns0:i/>
          <ns0:color ns0:val="000000"/>
          <ns0:sz ns0:val="28"/>
        </ns0:rPr>
        <ns0:t>2.3.1. Yêu cầu phi chức năng</ns0:t>
      </ns0:r>
      <ns0:bookmarkEnd ns0:id="135"/>
    </ns0:p>
    <ns0:p>
      <ns0:pPr>
        <ns0:pStyle ns0:val="ListParagraph"/>
        <ns0:keepNext ns0:val="false"/>
        <ns0:keepLines ns0:val="false"/>
        <ns0:widowControl/>
        <ns0:spacing ns0:lineRule="auto" ns0:line="312" ns0:before="0" ns0:after="0"/>
        <ns0:ind ns0:start="0" ns0:end="0" ns0:firstLine="709"/>
        <ns0:contextualSpacing/>
        <ns0:jc ns0:val="both"/>
        <ns0:rPr/>
      </ns0:pPr>
      <ns0:r>
        <ns0:rPr>
          <ns0:rFonts ns0:eastAsia="Times New Roman" ns0:cs="Times New Roman"/>
          <ns0:color ns0:val="000000"/>
          <ns0:sz ns0:val="28"/>
        </ns0:rPr>
        <ns0:t xml:space="preserve">• </ns0:t>
      </ns0:r>
      <ns0:r>
        <ns0:rPr>
          <ns0:rFonts ns0:eastAsia="Times New Roman" ns0:cs="Times New Roman"/>
          <ns0:b/>
          <ns0:color ns0:val="000000"/>
          <ns0:sz ns0:val="28"/>
        </ns0:rPr>
        <ns0:t>An toàn:</ns0:t>
      </ns0:r>
      <ns0:r>
        <ns0:rPr>
          <ns0:rFonts ns0:eastAsia="Times New Roman" ns0:cs="Times New Roman"/>
          <ns0:color ns0:val="000000"/>
          <ns0:sz ns0:val="28"/>
        </ns0:rPr>
        <ns0:t xml:space="preserve"> băm mật khẩu; JWT có thời hạn; RBAC ở backend; bí mật ngoài Git; giới hạn tần suất và kích thước yêu cầu.</ns0:t>
      </ns0:r>
    </ns0:p>
    <ns0:p>
      <ns0:pPr>
        <ns0:pStyle ns0:val="ListParagraph"/>
        <ns0:keepNext ns0:val="false"/>
        <ns0:keepLines ns0:val="false"/>
        <ns0:widowControl/>
        <ns0:spacing ns0:lineRule="auto" ns0:line="312" ns0:before="0" ns0:after="0"/>
        <ns0:ind ns0:start="0" ns0:end="0" ns0:firstLine="709"/>
        <ns0:contextualSpacing/>
        <ns0:jc ns0:val="both"/>
        <ns0:rPr/>
      </ns0:pPr>
      <ns0:r>
        <ns0:rPr>
          <ns0:rFonts ns0:eastAsia="Times New Roman" ns0:cs="Times New Roman"/>
          <ns0:color ns0:val="000000"/>
          <ns0:sz ns0:val="28"/>
        </ns0:rPr>
        <ns0:t xml:space="preserve">• </ns0:t>
      </ns0:r>
      <ns0:r>
        <ns0:rPr>
          <ns0:rFonts ns0:eastAsia="Times New Roman" ns0:cs="Times New Roman"/>
          <ns0:b/>
          <ns0:color ns0:val="000000"/>
          <ns0:sz ns0:val="28"/>
        </ns0:rPr>
        <ns0:t>Toàn vẹn:</ns0:t>
      </ns0:r>
      <ns0:r>
        <ns0:rPr>
          <ns0:rFonts ns0:eastAsia="Times New Roman" ns0:cs="Times New Roman"/>
          <ns0:color ns0:val="000000"/>
          <ns0:sz ns0:val="28"/>
        </ns0:rPr>
        <ns0:t xml:space="preserve"> sửa payload, proof hoặc transaction id phải không còn kết luận VALID.</ns0:t>
      </ns0:r>
    </ns0:p>
    <ns0:p>
      <ns0:pPr>
        <ns0:pStyle ns0:val="ListParagraph"/>
        <ns0:keepNext ns0:val="false"/>
        <ns0:keepLines ns0:val="false"/>
        <ns0:widowControl/>
        <ns0:spacing ns0:lineRule="auto" ns0:line="312" ns0:before="0" ns0:after="0"/>
        <ns0:ind ns0:start="0" ns0:end="0" ns0:firstLine="709"/>
        <ns0:contextualSpacing/>
        <ns0:jc ns0:val="both"/>
        <ns0:rPr/>
      </ns0:pPr>
      <ns0:r>
        <ns0:rPr>
          <ns0:rFonts ns0:eastAsia="Times New Roman" ns0:cs="Times New Roman"/>
          <ns0:color ns0:val="000000"/>
          <ns0:sz ns0:val="28"/>
        </ns0:rPr>
        <ns0:t xml:space="preserve">• </ns0:t>
      </ns0:r>
      <ns0:r>
        <ns0:rPr>
          <ns0:rFonts ns0:eastAsia="Times New Roman" ns0:cs="Times New Roman"/>
          <ns0:b/>
          <ns0:color ns0:val="000000"/>
          <ns0:sz ns0:val="28"/>
        </ns0:rPr>
        <ns0:t>Truy vết:</ns0:t>
      </ns0:r>
      <ns0:r>
        <ns0:rPr>
          <ns0:rFonts ns0:eastAsia="Times New Roman" ns0:cs="Times New Roman"/>
          <ns0:color ns0:val="000000"/>
          <ns0:sz ns0:val="28"/>
        </ns0:rPr>
        <ns0:t xml:space="preserve"> lưu người lập, người duyệt, người thu hồi, transaction và audit.</ns0:t>
      </ns0:r>
    </ns0:p>
    <ns0:p>
      <ns0:pPr>
        <ns0:pStyle ns0:val="ListParagraph"/>
        <ns0:keepNext ns0:val="false"/>
        <ns0:keepLines ns0:val="false"/>
        <ns0:widowControl/>
        <ns0:spacing ns0:lineRule="auto" ns0:line="312" ns0:before="0" ns0:after="0"/>
        <ns0:ind ns0:start="0" ns0:end="0" ns0:firstLine="709"/>
        <ns0:contextualSpacing/>
        <ns0:jc ns0:val="both"/>
        <ns0:rPr/>
      </ns0:pPr>
      <ns0:r>
        <ns0:rPr>
          <ns0:rFonts ns0:eastAsia="Times New Roman" ns0:cs="Times New Roman"/>
          <ns0:color ns0:val="000000"/>
          <ns0:sz ns0:val="28"/>
        </ns0:rPr>
        <ns0:t xml:space="preserve">• </ns0:t>
      </ns0:r>
      <ns0:r>
        <ns0:rPr>
          <ns0:rFonts ns0:eastAsia="Times New Roman" ns0:cs="Times New Roman"/>
          <ns0:b/>
          <ns0:color ns0:val="000000"/>
          <ns0:sz ns0:val="28"/>
        </ns0:rPr>
        <ns0:t>Hiệu năng:</ns0:t>
      </ns0:r>
      <ns0:r>
        <ns0:rPr>
          <ns0:rFonts ns0:eastAsia="Times New Roman" ns0:cs="Times New Roman"/>
          <ns0:color ns0:val="000000"/>
          <ns0:sz ns0:val="28"/>
        </ns0:rPr>
        <ns0:t xml:space="preserve"> tối đa 500 chứng thư/lô trong phạm vi nguyên mẫu; một transaction neo cho mỗi lô.</ns0:t>
      </ns0:r>
    </ns0:p>
    <ns0:p>
      <ns0:pPr>
        <ns0:pStyle ns0:val="ListParagraph"/>
        <ns0:keepNext ns0:val="false"/>
        <ns0:keepLines ns0:val="false"/>
        <ns0:widowControl/>
        <ns0:spacing ns0:lineRule="auto" ns0:line="312" ns0:before="0" ns0:after="0"/>
        <ns0:ind ns0:start="0" ns0:end="0" ns0:firstLine="709"/>
        <ns0:contextualSpacing/>
        <ns0:jc ns0:val="both"/>
        <ns0:rPr/>
      </ns0:pPr>
      <ns0:r>
        <ns0:rPr>
          <ns0:rFonts ns0:eastAsia="Times New Roman" ns0:cs="Times New Roman"/>
          <ns0:color ns0:val="000000"/>
          <ns0:sz ns0:val="28"/>
        </ns0:rPr>
        <ns0:t xml:space="preserve">• </ns0:t>
      </ns0:r>
      <ns0:r>
        <ns0:rPr>
          <ns0:rFonts ns0:eastAsia="Times New Roman" ns0:cs="Times New Roman"/>
          <ns0:color ns0:val="000000"/>
          <ns0:sz ns0:val="28"/>
        </ns0:rPr>
        <ns0:t>Khả dụng: tách request HTTP khỏi tác vụ phát hành dài; dùng cơ chế outbox giao dịch, BullMQ, checkpoint, retry/reconciliation và chính sách khởi động lại.</ns0:t>
      </ns0:r>
    </ns0:p>
    <ns0:p>
      <ns0:pPr>
        <ns0:pStyle ns0:val="ListParagraph"/>
        <ns0:keepNext ns0:val="false"/>
        <ns0:keepLines ns0:val="false"/>
        <ns0:widowControl/>
        <ns0:spacing ns0:lineRule="auto" ns0:line="312" ns0:before="0" ns0:after="0"/>
        <ns0:ind ns0:start="0" ns0:end="0" ns0:firstLine="709"/>
        <ns0:contextualSpacing/>
        <ns0:jc ns0:val="both"/>
        <ns0:rPr/>
      </ns0:pPr>
      <ns0:r>
        <ns0:rPr>
          <ns0:rFonts ns0:eastAsia="Times New Roman" ns0:cs="Times New Roman"/>
          <ns0:b/>
          <ns0:color ns0:val="000000"/>
          <ns0:sz ns0:val="28"/>
        </ns0:rPr>
        <ns0:t xml:space="preserve">• </ns0:t>
      </ns0:r>
      <ns0:r>
        <ns0:rPr>
          <ns0:rFonts ns0:eastAsia="Times New Roman" ns0:cs="Times New Roman"/>
          <ns0:b/>
          <ns0:color ns0:val="000000"/>
          <ns0:sz ns0:val="28"/>
        </ns0:rPr>
        <ns0:t>Vận hành:</ns0:t>
      </ns0:r>
      <ns0:r>
        <ns0:rPr>
          <ns0:rFonts ns0:eastAsia="Times New Roman" ns0:cs="Times New Roman"/>
          <ns0:color ns0:val="000000"/>
          <ns0:sz ns0:val="28"/>
        </ns0:rPr>
        <ns0:t xml:space="preserve"> /health chỉ phản ánh liveness của backend; kiểm tra readiness/dependency được thực hiện bằng script triển khai đối với PostgreSQL, Redis, Bitcoin, Nginx và migration.</ns0:t>
      </ns0:r>
    </ns0:p>
    <ns0:p>
      <ns0:pPr>
        <ns0:pStyle ns0:val="ListParagraph"/>
        <ns0:keepNext ns0:val="false"/>
        <ns0:keepLines ns0:val="false"/>
        <ns0:widowControl/>
        <ns0:spacing ns0:lineRule="auto" ns0:line="312" ns0:before="0" ns0:after="0"/>
        <ns0:ind ns0:start="0" ns0:end="0" ns0:firstLine="709"/>
        <ns0:contextualSpacing/>
        <ns0:jc ns0:val="both"/>
        <ns0:rPr/>
      </ns0:pPr>
      <ns0:r>
        <ns0:rPr>
          <ns0:rFonts ns0:eastAsia="Times New Roman" ns0:cs="Times New Roman"/>
          <ns0:color ns0:val="000000"/>
          <ns0:sz ns0:val="28"/>
        </ns0:rPr>
        <ns0:t xml:space="preserve">• </ns0:t>
      </ns0:r>
      <ns0:r>
        <ns0:rPr>
          <ns0:rFonts ns0:eastAsia="Times New Roman" ns0:cs="Times New Roman"/>
          <ns0:b/>
          <ns0:color ns0:val="000000"/>
          <ns0:sz ns0:val="28"/>
        </ns0:rPr>
        <ns0:t>Tái lập:</ns0:t>
      </ns0:r>
      <ns0:r>
        <ns0:rPr>
          <ns0:rFonts ns0:eastAsia="Times New Roman" ns0:cs="Times New Roman"/>
          <ns0:color ns0:val="000000"/>
          <ns0:sz ns0:val="28"/>
        </ns0:rPr>
        <ns0:t xml:space="preserve"> dùng Compose, migration, scripts, freeze và checksum tệp kết quả.</ns0:t>
      </ns0:r>
    </ns0:p>
    <ns0:p>
      <ns0:pPr>
        <ns0:pStyle ns0:val="ListParagraph"/>
        <ns0:keepNext ns0:val="false"/>
        <ns0:keepLines ns0:val="false"/>
        <ns0:widowControl/>
        <ns0:spacing ns0:lineRule="auto" ns0:line="312" ns0:before="0" ns0:after="0"/>
        <ns0:ind ns0:start="0" ns0:end="0" ns0:firstLine="709"/>
        <ns0:contextualSpacing/>
        <ns0:jc ns0:val="both"/>
        <ns0:rPr/>
      </ns0:pPr>
      <ns0:r>
        <ns0:rPr>
          <ns0:rFonts ns0:eastAsia="Times New Roman" ns0:cs="Times New Roman"/>
          <ns0:b/>
          <ns0:color ns0:val="000000"/>
          <ns0:sz ns0:val="28"/>
        </ns0:rPr>
        <ns0:t xml:space="preserve">• </ns0:t>
      </ns0:r>
      <ns0:r>
        <ns0:rPr>
          <ns0:rFonts ns0:eastAsia="Times New Roman" ns0:cs="Times New Roman"/>
          <ns0:b/>
          <ns0:color ns0:val="000000"/>
          <ns0:sz ns0:val="28"/>
        </ns0:rPr>
        <ns0:t>Riêng tư:</ns0:t>
      </ns0:r>
      <ns0:r>
        <ns0:rPr>
          <ns0:rFonts ns0:eastAsia="Times New Roman" ns0:cs="Times New Roman"/>
          <ns0:color ns0:val="000000"/>
          <ns0:sz ns0:val="28"/>
        </ns0:rPr>
        <ns0:t xml:space="preserve"> không ghi hồ sơ cá nhân trực tiếp lên Bitcoin; hạn chế dữ liệu trong log/bằng chứng; dữ liệu thử nghiệm là dữ liệu giả lập và secret nằm ngoài Git.</ns0:t>
      </ns0:r>
    </ns0:p>
    <ns0:p>
      <ns0:pPr>
        <ns0:pStyle ns0:val="Heading3"/>
        <ns0:keepNext ns0:val="true"/>
        <ns0:keepLines/>
        <ns0:pageBreakBefore ns0:val="false"/>
        <ns0:widowControl/>
        <ns0:numPr>
          <ns0:ilvl ns0:val="0"/>
          <ns0:numId ns0:val="0"/>
        </ns0:numPr>
        <ns0:spacing ns0:lineRule="auto" ns0:line="312" ns0:before="0" ns0:after="0"/>
        <ns0:ind ns0:start="0" ns0:end="0" ns0:hanging="0"/>
        <ns0:jc ns0:val="start"/>
        <ns0:rPr/>
      </ns0:pPr>
      <ns0:bookmarkStart ns0:id="136" ns0:name="__RefHeading___Toc10062_3013018603"/>
      <ns0:bookmarkStart ns0:id="137" ns0:name="report_target_3064"/>
      <ns0:bookmarkEnd ns0:id="136"/>
      <ns0:r>
        <ns0:rPr>
          <ns0:rFonts ns0:eastAsia="Times New Roman" ns0:cs="Times New Roman"/>
          <ns0:b/>
          <ns0:i/>
          <ns0:color ns0:val="000000"/>
          <ns0:sz ns0:val="28"/>
        </ns0:rPr>
        <ns0:t>2.3.2. Tài sản và đối thủ</ns0:t>
      </ns0:r>
      <ns0:bookmarkEnd ns0:id="137"/>
    </ns0:p>
    <ns0:p>
      <ns0:pPr>
        <ns0:pStyle ns0:val="Normal"/>
        <ns0:keepNext ns0:val="false"/>
        <ns0:keepLines ns0:val="false"/>
        <ns0:widowControl/>
        <ns0:spacing ns0:lineRule="auto" ns0:line="312" ns0:before="0" ns0:after="0"/>
        <ns0:ind ns0:start="0" ns0:end="0" ns0:firstLine="709"/>
        <ns0:jc ns0:val="both"/>
        <ns0:rPr/>
      </ns0:pPr>
      <ns0:r>
        <ns0:rPr>
          <ns0:rFonts ns0:eastAsia="Times New Roman" ns0:cs="Times New Roman"/>
          <ns0:color ns0:val="000000"/>
          <ns0:sz ns0:val="28"/>
        </ns0:rPr>
        <ns0:t>Tài sản gồm WIF phát hành, JWT secret, RPC/database credential, tài khoản, chứng thư, trạng thái phát hành–thu hồi, audit và cấu hình triển khai. Đối thủ có thể là người ngoài gửi chứng thư giả, tài khoản nội bộ vượt quyền, kẻ lấy được khóa, hoặc người vận hành sửa DB. Các bề mặt chính là API công khai, cổng đăng nhập, reverse proxy, queue, RPC Bitcoin, tệp workspace và chuỗi cung ứng phần mềm. Các đe dọa chính và biện pháp kiểm soát được tổng hợp tại Bảng 2.2.</ns0:t>
      </ns0:r>
    </ns0:p>
    <ns0:p>
      <ns0:pPr>
        <ns0:pStyle ns0:val="ReportTable"/>
        <ns0:keepNext ns0:val="true"/>
        <ns0:keepLines ns0:val="false"/>
        <ns0:widowControl/>
        <ns0:spacing ns0:lineRule="auto" ns0:line="312" ns0:before="0" ns0:after="0"/>
        <ns0:ind ns0:start="0" ns0:end="0" ns0:hanging="0"/>
        <ns0:jc ns0:val="center"/>
        <ns0:rPr/>
      </ns0:pPr>
      <ns0:bookmarkStart ns0:id="138" ns0:name="__RefHeading___Toc10348_3013018603"/>
      <ns0:bookmarkStart ns0:id="139" ns0:name="report_target_3065"/>
      <ns0:bookmarkEnd ns0:id="138"/>
      <ns0:r>
        <ns0:rPr>
          <ns0:rFonts ns0:eastAsia="Times New Roman" ns0:cs="Times New Roman"/>
          <ns0:b/>
          <ns0:i ns0:val="false"/>
          <ns0:color ns0:val="000000"/>
          <ns0:sz ns0:val="28"/>
        </ns0:rPr>
        <ns0:t>Bảng 2.2. Đe dọa và kiểm soát</ns0:t>
      </ns0:r>
      <ns0:bookmarkEnd ns0:id="139"/>
    </ns0:p>
    <ns0:tbl>
      <ns0:tblPr>
        <ns0:tblStyle ns0:val="TableGrid"/>
        <ns0:tblW ns0:w="9354" ns0:type="dxa"/>
        <ns0:jc ns0:val="center"/>
        <ns0:tblInd ns0:w="0" ns0:type="dxa"/>
        <ns0:tblLayout ns0:type="fixed"/>
        <ns0:tblCellMar>
          <ns0:top ns0:w="75" ns0:type="dxa"/>
          <ns0:start ns0:w="85" ns0:type="dxa"/>
          <ns0:bottom ns0:w="75" ns0:type="dxa"/>
          <ns0:end ns0:w="85" ns0:type="dxa"/>
        </ns0:tblCellMar>
        <ns0:tblLook ns0:val="04a0" ns0:noHBand="0" ns0:noVBand="1" ns0:firstColumn="1" ns0:lastRow="0" ns0:lastColumn="0" ns0:firstRow="1"/>
      </ns0:tblPr>
      <ns0:tblGrid>
        <ns0:gridCol ns0:w="2056"/>
        <ns0:gridCol ns0:w="2433"/>
        <ns0:gridCol ns0:w="2432"/>
        <ns0:gridCol ns0:w="2432"/>
      </ns0:tblGrid>
      <ns0:tr>
        <ns0:trPr>
          <ns0:tblHeader ns0:val="true"/>
          <ns0:cantSplit ns0:val="true"/>
        </ns0:trPr>
        <ns0:tc>
          <ns0:tcPr>
            <ns0:tcW ns0:w="2056" ns0:type="dxa"/>
            <ns0:tcBorders>
              <ns0:top ns0:val="single" ns0:sz="4" ns0:space="0" ns0:color="777777"/>
              <ns0:start ns0:val="single" ns0:sz="4" ns0:space="0" ns0:color="777777"/>
              <ns0:bottom ns0:val="single" ns0:sz="4" ns0:space="0" ns0:color="777777"/>
              <ns0:end ns0:val="single" ns0:sz="4" ns0:space="0" ns0:color="777777"/>
            </ns0:tcBorders>
            <ns0:shd ns0:fill="EFEFEF"/>
            <ns0:vAlign ns0:val="center"/>
          </ns0:tcPr>
          <ns0:p>
            <ns0:pPr>
              <ns0:pStyle ns0:val="Normal"/>
              <ns0:keepNext ns0:val="false"/>
              <ns0:keepLines/>
              <ns0:widowControl ns0:val="false"/>
              <ns0:suppressAutoHyphens ns0:val="true"/>
              <ns0:spacing ns0:lineRule="auto" ns0:line="276" ns0:before="0" ns0:after="0"/>
              <ns0:ind ns0:start="0" ns0:end="0" ns0:hanging="0"/>
              <ns0:jc ns0:val="center"/>
              <ns0:rPr>
                <ns0:kern ns0:val="0"/>
                <ns0:lang ns0:eastAsia="en-US"/>
              </ns0:rPr>
            </ns0:pPr>
            <ns0:r>
              <ns0:rPr>
                <ns0:rFonts ns0:eastAsia="Times New Roman" ns0:cs="Times New Roman"/>
                <ns0:b/>
                <ns0:color ns0:val="000000"/>
                <ns0:kern ns0:val="0"/>
                <ns0:sz ns0:val="28"/>
                <ns0:lang ns0:eastAsia="en-US"/>
              </ns0:rPr>
              <ns0:t>Đe dọa</ns0:t>
            </ns0:r>
          </ns0:p>
        </ns0:tc>
        <ns0:tc>
          <ns0:tcPr>
            <ns0:tcW ns0:w="2433" ns0:type="dxa"/>
            <ns0:tcBorders>
              <ns0:top ns0:val="single" ns0:sz="4" ns0:space="0" ns0:color="777777"/>
              <ns0:start ns0:val="single" ns0:sz="4" ns0:space="0" ns0:color="777777"/>
              <ns0:bottom ns0:val="single" ns0:sz="4" ns0:space="0" ns0:color="777777"/>
              <ns0:end ns0:val="single" ns0:sz="4" ns0:space="0" ns0:color="777777"/>
            </ns0:tcBorders>
            <ns0:shd ns0:fill="EFEFEF"/>
            <ns0:vAlign ns0:val="center"/>
          </ns0:tcPr>
          <ns0:p>
            <ns0:pPr>
              <ns0:pStyle ns0:val="Normal"/>
              <ns0:keepNext ns0:val="false"/>
              <ns0:keepLines/>
              <ns0:widowControl ns0:val="false"/>
              <ns0:suppressAutoHyphens ns0:val="true"/>
              <ns0:spacing ns0:lineRule="auto" ns0:line="276" ns0:before="0" ns0:after="0"/>
              <ns0:ind ns0:start="0" ns0:end="0" ns0:hanging="0"/>
              <ns0:jc ns0:val="center"/>
              <ns0:rPr>
                <ns0:kern ns0:val="0"/>
                <ns0:lang ns0:eastAsia="en-US"/>
              </ns0:rPr>
            </ns0:pPr>
            <ns0:r>
              <ns0:rPr>
                <ns0:rFonts ns0:eastAsia="Times New Roman" ns0:cs="Times New Roman"/>
                <ns0:b/>
                <ns0:color ns0:val="000000"/>
                <ns0:kern ns0:val="0"/>
                <ns0:sz ns0:val="28"/>
                <ns0:lang ns0:eastAsia="en-US"/>
              </ns0:rPr>
              <ns0:t>Hậu quả</ns0:t>
            </ns0:r>
          </ns0:p>
        </ns0:tc>
        <ns0:tc>
          <ns0:tcPr>
            <ns0:tcW ns0:w="2432" ns0:type="dxa"/>
            <ns0:tcBorders>
              <ns0:top ns0:val="single" ns0:sz="4" ns0:space="0" ns0:color="777777"/>
              <ns0:start ns0:val="single" ns0:sz="4" ns0:space="0" ns0:color="777777"/>
              <ns0:bottom ns0:val="single" ns0:sz="4" ns0:space="0" ns0:color="777777"/>
              <ns0:end ns0:val="single" ns0:sz="4" ns0:space="0" ns0:color="777777"/>
            </ns0:tcBorders>
            <ns0:shd ns0:fill="EFEFEF"/>
            <ns0:vAlign ns0:val="center"/>
          </ns0:tcPr>
          <ns0:p>
            <ns0:pPr>
              <ns0:pStyle ns0:val="Normal"/>
              <ns0:keepNext ns0:val="false"/>
              <ns0:keepLines/>
              <ns0:widowControl ns0:val="false"/>
              <ns0:suppressAutoHyphens ns0:val="true"/>
              <ns0:spacing ns0:lineRule="auto" ns0:line="276" ns0:before="0" ns0:after="0"/>
              <ns0:ind ns0:start="0" ns0:end="0" ns0:hanging="0"/>
              <ns0:jc ns0:val="center"/>
              <ns0:rPr>
                <ns0:kern ns0:val="0"/>
                <ns0:lang ns0:eastAsia="en-US"/>
              </ns0:rPr>
            </ns0:pPr>
            <ns0:r>
              <ns0:rPr>
                <ns0:rFonts ns0:eastAsia="Times New Roman" ns0:cs="Times New Roman"/>
                <ns0:b/>
                <ns0:color ns0:val="000000"/>
                <ns0:kern ns0:val="0"/>
                <ns0:sz ns0:val="28"/>
                <ns0:lang ns0:eastAsia="en-US"/>
              </ns0:rPr>
              <ns0:t>Kiểm soát thiết kế</ns0:t>
            </ns0:r>
          </ns0:p>
        </ns0:tc>
        <ns0:tc>
          <ns0:tcPr>
            <ns0:tcW ns0:w="2432" ns0:type="dxa"/>
            <ns0:tcBorders>
              <ns0:top ns0:val="single" ns0:sz="4" ns0:space="0" ns0:color="777777"/>
              <ns0:start ns0:val="single" ns0:sz="4" ns0:space="0" ns0:color="777777"/>
              <ns0:bottom ns0:val="single" ns0:sz="4" ns0:space="0" ns0:color="777777"/>
              <ns0:end ns0:val="single" ns0:sz="4" ns0:space="0" ns0:color="777777"/>
            </ns0:tcBorders>
            <ns0:shd ns0:fill="EFEFEF"/>
            <ns0:vAlign ns0:val="center"/>
          </ns0:tcPr>
          <ns0:p>
            <ns0:pPr>
              <ns0:pStyle ns0:val="Normal"/>
              <ns0:keepNext ns0:val="false"/>
              <ns0:keepLines/>
              <ns0:widowControl ns0:val="false"/>
              <ns0:suppressAutoHyphens ns0:val="true"/>
              <ns0:spacing ns0:lineRule="auto" ns0:line="276" ns0:before="0" ns0:after="0"/>
              <ns0:ind ns0:start="0" ns0:end="0" ns0:hanging="0"/>
              <ns0:jc ns0:val="center"/>
              <ns0:rPr>
                <ns0:kern ns0:val="0"/>
                <ns0:lang ns0:eastAsia="en-US"/>
              </ns0:rPr>
            </ns0:pPr>
            <ns0:r>
              <ns0:rPr>
                <ns0:rFonts ns0:eastAsia="Times New Roman" ns0:cs="Times New Roman"/>
                <ns0:b/>
                <ns0:color ns0:val="000000"/>
                <ns0:kern ns0:val="0"/>
                <ns0:sz ns0:val="28"/>
                <ns0:lang ns0:eastAsia="en-US"/>
              </ns0:rPr>
              <ns0:t>Giới hạn còn lại</ns0:t>
            </ns0:r>
          </ns0:p>
        </ns0:tc>
      </ns0:tr>
      <ns0:tr>
        <ns0:trPr>
          <ns0:cantSplit ns0:val="true"/>
        </ns0:trPr>
        <ns0:tc>
          <ns0:tcPr>
            <ns0:tcW ns0:w="2056"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Maker tự duyệt</ns0:t>
            </ns0:r>
          </ns0:p>
        </ns0:tc>
        <ns0:tc>
          <ns0:tcPr>
            <ns0:tcW ns0:w="2433"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Phát hành không có kiểm soát chéo</ns0:t>
            </ns0:r>
          </ns0:p>
        </ns0:tc>
        <ns0:tc>
          <ns0:tcPr>
            <ns0:tcW ns0:w="2432"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RBAC, Checker-only approve</ns0:t>
            </ns0:r>
          </ns0:p>
        </ns0:tc>
        <ns0:tc>
          <ns0:tcPr>
            <ns0:tcW ns0:w="2432"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Tài khoản Checker bị chiếm vẫn nguy hiểm</ns0:t>
            </ns0:r>
          </ns0:p>
        </ns0:tc>
      </ns0:tr>
      <ns0:tr>
        <ns0:trPr>
          <ns0:cantSplit ns0:val="true"/>
        </ns0:trPr>
        <ns0:tc>
          <ns0:tcPr>
            <ns0:tcW ns0:w="2056"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Sửa chứng thư</ns0:t>
            </ns0:r>
          </ns0:p>
        </ns0:tc>
        <ns0:tc>
          <ns0:tcPr>
            <ns0:tcW ns0:w="2433"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Văn bằng giả</ns0:t>
            </ns0:r>
          </ns0:p>
        </ns0:tc>
        <ns0:tc>
          <ns0:tcPr>
            <ns0:tcW ns0:w="2432"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Hash, proof và anchor</ns0:t>
            </ns0:r>
          </ns0:p>
        </ns0:tc>
        <ns0:tc>
          <ns0:tcPr>
            <ns0:tcW ns0:w="2432"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Không phát hiện dữ liệu sai từ đầu vào hợp lệ</ns0:t>
            </ns0:r>
          </ns0:p>
        </ns0:tc>
      </ns0:tr>
      <ns0:tr>
        <ns0:trPr>
          <ns0:cantSplit ns0:val="true"/>
        </ns0:trPr>
        <ns0:tc>
          <ns0:tcPr>
            <ns0:tcW ns0:w="2056"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Chiếm mật khẩu</ns0:t>
            </ns0:r>
          </ns0:p>
        </ns0:tc>
        <ns0:tc>
          <ns0:tcPr>
            <ns0:tcW ns0:w="2433"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Mạo danh</ns0:t>
            </ns0:r>
          </ns0:p>
        </ns0:tc>
        <ns0:tc>
          <ns0:tcPr>
            <ns0:tcW ns0:w="2432"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bcrypt, JWT, throttling</ns0:t>
            </ns0:r>
          </ns0:p>
        </ns0:tc>
        <ns0:tc>
          <ns0:tcPr>
            <ns0:tcW ns0:w="2432"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Chưa có MFA</ns0:t>
            </ns0:r>
          </ns0:p>
        </ns0:tc>
      </ns0:tr>
      <ns0:tr>
        <ns0:trPr>
          <ns0:cantSplit ns0:val="true"/>
        </ns0:trPr>
        <ns0:tc>
          <ns0:tcPr>
            <ns0:tcW ns0:w="2056"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Lộ WIF</ns0:t>
            </ns0:r>
          </ns0:p>
        </ns0:tc>
        <ns0:tc>
          <ns0:tcPr>
            <ns0:tcW ns0:w="2433"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Neo bằng chứng giả</ns0:t>
            </ns0:r>
          </ns0:p>
        </ns0:tc>
        <ns0:tc>
          <ns0:tcPr>
            <ns0:tcW ns0:w="2432"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Bí mật ngoài Git, RPC cục bộ</ns0:t>
            </ns0:r>
          </ns0:p>
        </ns0:tc>
        <ns0:tc>
          <ns0:tcPr>
            <ns0:tcW ns0:w="2432"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Chưa dùng HSM/KMS</ns0:t>
            </ns0:r>
          </ns0:p>
        </ns0:tc>
      </ns0:tr>
      <ns0:tr>
        <ns0:trPr>
          <ns0:cantSplit ns0:val="true"/>
        </ns0:trPr>
        <ns0:tc>
          <ns0:tcPr>
            <ns0:tcW ns0:w="2056"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Sửa DB thu hồi</ns0:t>
            </ns0:r>
          </ns0:p>
        </ns0:tc>
        <ns0:tc>
          <ns0:tcPr>
            <ns0:tcW ns0:w="2433"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Kết luận trạng thái sai</ns0:t>
            </ns0:r>
          </ns0:p>
        </ns0:tc>
        <ns0:tc>
          <ns0:tcPr>
            <ns0:tcW ns0:w="2432"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Checkpoint/idempotency, OP_RETURN thu hồi, audit hash chain</ns0:t>
            </ns0:r>
          </ns0:p>
        </ns0:tc>
        <ns0:tc>
          <ns0:tcPr>
            <ns0:tcW ns0:w="2432"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Chưa có indexer tái tạo toàn bộ trạng thái từ blockchain</ns0:t>
            </ns0:r>
          </ns0:p>
        </ns0:tc>
      </ns0:tr>
      <ns0:tr>
        <ns0:trPr>
          <ns0:cantSplit ns0:val="true"/>
        </ns0:trPr>
        <ns0:tc>
          <ns0:tcPr>
            <ns0:tcW ns0:w="2056"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DoS Verify</ns0:t>
            </ns0:r>
          </ns0:p>
        </ns0:tc>
        <ns0:tc>
          <ns0:tcPr>
            <ns0:tcW ns0:w="2433"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Cạn tài nguyên</ns0:t>
            </ns0:r>
          </ns0:p>
        </ns0:tc>
        <ns0:tc>
          <ns0:tcPr>
            <ns0:tcW ns0:w="2432"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body limit, throttling, Nginx</ns0:t>
            </ns0:r>
          </ns0:p>
        </ns0:tc>
        <ns0:tc>
          <ns0:tcPr>
            <ns0:tcW ns0:w="2432"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Chưa thử tải tấn công dài hạn</ns0:t>
            </ns0:r>
          </ns0:p>
        </ns0:tc>
      </ns0:tr>
      <ns0:tr>
        <ns0:trPr>
          <ns0:cantSplit ns0:val="true"/>
        </ns0:trPr>
        <ns0:tc>
          <ns0:tcPr>
            <ns0:tcW ns0:w="2056"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Lộ dữ liệu runtime</ns0:t>
            </ns0:r>
          </ns0:p>
        </ns0:tc>
        <ns0:tc>
          <ns0:tcPr>
            <ns0:tcW ns0:w="2433"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Rò rỉ thông tin</ns0:t>
            </ns0:r>
          </ns0:p>
        </ns0:tc>
        <ns0:tc>
          <ns0:tcPr>
            <ns0:tcW ns0:w="2432"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Workspace ngoài Git, quyền tệp, che thông tin nhạy cảm trong nhật ký/bằng chứng</ns0:t>
            </ns0:r>
          </ns0:p>
        </ns0:tc>
        <ns0:tc>
          <ns0:tcPr>
            <ns0:tcW ns0:w="2432"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Cần chính sách lưu giữ, xóa và giám sát truy cập</ns0:t>
            </ns0:r>
          </ns0:p>
        </ns0:tc>
      </ns0:tr>
      <ns0:tr>
        <ns0:trPr>
          <ns0:cantSplit ns0:val="true"/>
        </ns0:trPr>
        <ns0:tc>
          <ns0:tcPr>
            <ns0:tcW ns0:w="2056"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Sửa hoặc xóa audit DB</ns0:t>
            </ns0:r>
          </ns0:p>
        </ns0:tc>
        <ns0:tc>
          <ns0:tcPr>
            <ns0:tcW ns0:w="2433"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Mất khả năng truy trách nhiệm</ns0:t>
            </ns0:r>
          </ns0:p>
        </ns0:tc>
        <ns0:tc>
          <ns0:tcPr>
            <ns0:tcW ns0:w="2432"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Hash chain previousHash/entryHash và endpoint kiểm tra toàn vẹn</ns0:t>
            </ns0:r>
          </ns0:p>
        </ns0:tc>
        <ns0:tc>
          <ns0:tcPr>
            <ns0:tcW ns0:w="2432"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DBA vẫn có thể viết lại cả chuỗi hoặc xóa đuôi nếu head hash không neo ra hệ thống độc lập</ns0:t>
            </ns0:r>
          </ns0:p>
        </ns0:tc>
      </ns0:tr>
    </ns0:tbl>
    <ns0:p>
      <ns0:pPr>
        <ns0:pStyle ns0:val="Normal"/>
        <ns0:keepNext ns0:val="false"/>
        <ns0:keepLines ns0:val="false"/>
        <ns0:widowControl/>
        <ns0:spacing ns0:lineRule="auto" ns0:line="312" ns0:before="0" ns0:after="0"/>
        <ns0:ind ns0:start="0" ns0:end="0" ns0:firstLine="709"/>
        <ns0:jc ns0:val="both"/>
        <ns0:rPr/>
      </ns0:pPr>
      <ns0:r>
        <ns0:rPr>
          <ns0:rFonts ns0:eastAsia="Times New Roman" ns0:cs="Times New Roman"/>
          <ns0:color ns0:val="000000"/>
          <ns0:sz ns0:val="28"/>
        </ns0:rPr>
        <ns0:t>OWASP khuyến nghị từ chối mặc định, kiểm tra quyền trên mọi yêu cầu và kiểm thử logic phân quyền [16]. Vì vậy frontend chỉ ẩn chức năng để cải thiện trải nghiệm; backend mới là lớp quyết định quyền.</ns0:t>
      </ns0:r>
    </ns0:p>
    <ns0:p>
      <ns0:pPr>
        <ns0:pStyle ns0:val="Heading2"/>
        <ns0:keepNext ns0:val="true"/>
        <ns0:keepLines/>
        <ns0:pageBreakBefore ns0:val="false"/>
        <ns0:widowControl/>
        <ns0:numPr>
          <ns0:ilvl ns0:val="0"/>
          <ns0:numId ns0:val="0"/>
        </ns0:numPr>
        <ns0:spacing ns0:lineRule="auto" ns0:line="312" ns0:before="0" ns0:after="0"/>
        <ns0:ind ns0:start="0" ns0:end="0" ns0:hanging="0"/>
        <ns0:jc ns0:val="start"/>
        <ns0:rPr/>
      </ns0:pPr>
      <ns0:bookmarkStart ns0:id="140" ns0:name="__RefHeading___Toc10064_3013018603"/>
      <ns0:bookmarkStart ns0:id="141" ns0:name="report_target_3066"/>
      <ns0:bookmarkEnd ns0:id="140"/>
      <ns0:r>
        <ns0:rPr>
          <ns0:rFonts ns0:eastAsia="Times New Roman" ns0:cs="Times New Roman"/>
          <ns0:b/>
          <ns0:i ns0:val="false"/>
          <ns0:color ns0:val="000000"/>
          <ns0:sz ns0:val="28"/>
        </ns0:rPr>
        <ns0:t>2.4. Lựa chọn công nghệ và kiến trúc</ns0:t>
      </ns0:r>
      <ns0:bookmarkEnd ns0:id="141"/>
    </ns0:p>
    <ns0:p>
      <ns0:pPr>
        <ns0:pStyle ns0:val="Heading3"/>
        <ns0:keepNext ns0:val="true"/>
        <ns0:keepLines/>
        <ns0:pageBreakBefore ns0:val="false"/>
        <ns0:widowControl/>
        <ns0:numPr>
          <ns0:ilvl ns0:val="0"/>
          <ns0:numId ns0:val="0"/>
        </ns0:numPr>
        <ns0:spacing ns0:lineRule="auto" ns0:line="312" ns0:before="0" ns0:after="0"/>
        <ns0:ind ns0:start="0" ns0:end="0" ns0:hanging="0"/>
        <ns0:jc ns0:val="start"/>
        <ns0:rPr/>
      </ns0:pPr>
      <ns0:bookmarkStart ns0:id="142" ns0:name="__RefHeading___Toc10066_3013018603"/>
      <ns0:bookmarkStart ns0:id="143" ns0:name="report_target_3067"/>
      <ns0:bookmarkEnd ns0:id="142"/>
      <ns0:r>
        <ns0:rPr>
          <ns0:rFonts ns0:eastAsia="Times New Roman" ns0:cs="Times New Roman"/>
          <ns0:b/>
          <ns0:i/>
          <ns0:color ns0:val="000000"/>
          <ns0:sz ns0:val="28"/>
        </ns0:rPr>
        <ns0:t>2.4.1. Lựa chọn mô hình Blockcerts–Bitcoin</ns0:t>
      </ns0:r>
      <ns0:bookmarkEnd ns0:id="143"/>
    </ns0:p>
    <ns0:p>
      <ns0:pPr>
        <ns0:pStyle ns0:val="Normal"/>
        <ns0:keepNext ns0:val="false"/>
        <ns0:keepLines ns0:val="false"/>
        <ns0:widowControl/>
        <ns0:spacing ns0:lineRule="auto" ns0:line="312" ns0:before="0" ns0:after="0"/>
        <ns0:ind ns0:start="0" ns0:end="0" ns0:firstLine="709"/>
        <ns0:jc ns0:val="both"/>
        <ns0:rPr/>
      </ns0:pPr>
      <ns0:r>
        <ns0:rPr>
          <ns0:rFonts ns0:eastAsia="Times New Roman" ns0:cs="Times New Roman"/>
          <ns0:color ns0:val="000000"/>
          <ns0:sz ns0:val="28"/>
        </ns0:rPr>
        <ns0:t>Blockcerts biểu diễn chứng thư dưới dạng JSON-LD/Verifiable Credential và gắn bằng chứng Merkle. W3C VC Data Model v2.0 được dùng để mô tả mô hình issuer–holder–verifier và các nguyên tắc hiện hành [9], trong khi tệp kết quả Blockcerts V3 thực tế của nguyên mẫu vẫn dùng context VC v1; vì vậy cấu trúc chứng thư được đối chiếu đồng thời với VC v1.1, schema/context Blockcerts và bộ MerkleProof2019 [24], [11], [14]. Trong chứng thư hiện tại, proof.type là DataIntegrityProof, cryptosuite là merkle-proof-2019; receipt nằm trong proofValue.</ns0:t>
      </ns0:r>
    </ns0:p>
    <ns0:p>
      <ns0:pPr>
        <ns0:pStyle ns0:val="Normal"/>
        <ns0:keepNext ns0:val="false"/>
        <ns0:keepLines ns0:val="false"/>
        <ns0:widowControl/>
        <ns0:spacing ns0:lineRule="auto" ns0:line="312" ns0:before="0" ns0:after="0"/>
        <ns0:ind ns0:start="0" ns0:end="0" ns0:firstLine="709"/>
        <ns0:jc ns0:val="both"/>
        <ns0:rPr/>
      </ns0:pPr>
      <ns0:r>
        <ns0:rPr>
          <ns0:rFonts ns0:eastAsia="Times New Roman" ns0:cs="Times New Roman"/>
          <ns0:color ns0:val="000000"/>
          <ns0:sz ns0:val="28"/>
        </ns0:rPr>
        <ns0:t>Bitcoin regtest được chọn thay vì hợp đồng thông minh. Giá trị on-chain của quy trình phát hành chỉ là Merkle root; cơ chế thu hồi của nguyên mẫu dùng payload REVOKE:&lt;certUid&gt; trong OP_RETURN. Đây là mở rộng riêng của nguyên mẫu, không được mô tả như cơ chế thu hồi chuẩn chung của Blockcerts. Workflow, Issuer Profile, Revocation List và trạng thái nghiệp vụ vẫn nằm ngoài chuỗi.</ns0:t>
      </ns0:r>
    </ns0:p>
    <ns0:p>
      <ns0:pPr>
        <ns0:pStyle ns0:val="Heading3"/>
        <ns0:keepNext ns0:val="true"/>
        <ns0:keepLines/>
        <ns0:pageBreakBefore ns0:val="false"/>
        <ns0:widowControl/>
        <ns0:numPr>
          <ns0:ilvl ns0:val="0"/>
          <ns0:numId ns0:val="0"/>
        </ns0:numPr>
        <ns0:spacing ns0:lineRule="auto" ns0:line="312" ns0:before="0" ns0:after="0"/>
        <ns0:ind ns0:start="0" ns0:end="0" ns0:hanging="0"/>
        <ns0:jc ns0:val="start"/>
        <ns0:rPr/>
      </ns0:pPr>
      <ns0:bookmarkStart ns0:id="144" ns0:name="__RefHeading___Toc10068_3013018603"/>
      <ns0:bookmarkStart ns0:id="145" ns0:name="report_target_3068"/>
      <ns0:bookmarkEnd ns0:id="144"/>
      <ns0:r>
        <ns0:rPr>
          <ns0:rFonts ns0:eastAsia="Times New Roman" ns0:cs="Times New Roman"/>
          <ns0:b/>
          <ns0:i/>
          <ns0:color ns0:val="000000"/>
          <ns0:sz ns0:val="28"/>
        </ns0:rPr>
        <ns0:t>2.4.2. Kiến trúc thành phần</ns0:t>
      </ns0:r>
      <ns0:bookmarkEnd ns0:id="145"/>
    </ns0:p>
    <ns0:p>
      <ns0:pPr>
        <ns0:pStyle ns0:val="Normal"/>
        <ns0:keepNext ns0:val="true"/>
        <ns0:keepLines ns0:val="false"/>
        <ns0:widowControl/>
        <ns0:spacing ns0:lineRule="auto" ns0:line="240" ns0:before="0" ns0:after="0"/>
        <ns0:ind ns0:start="0" ns0:end="0" ns0:hanging="0"/>
        <ns0:jc ns0:val="center"/>
        <ns0:rPr/>
      </ns0:pPr>
      <ns0:r>
        <ns0:rPr/>
        <ns0:drawing>
          <ns2:inline distT="0" distB="0" distL="0" distR="0">
            <ns2:extent cx="5669280" cy="3543300"/>
            <ns2:effectExtent l="0" t="0" r="0" b="0"/>
            <ns2:docPr id="11" name="Picture 1991287274" descr="" title=""/>
            <ns2:cNvGraphicFramePr>
              <ns3:graphicFrameLocks noChangeAspect="1"/>
            </ns2:cNvGraphicFramePr>
            <ns3:graphic>
              <ns3:graphicData uri="http://schemas.openxmlformats.org/drawingml/2006/picture">
                <ns4:pic>
                  <ns4:nvPicPr>
                    <ns4:cNvPr id="11" name="Picture 1991287274" descr="" title=""/>
                    <ns4:cNvPicPr>
                      <ns3:picLocks noChangeAspect="1" noChangeArrowheads="1"/>
                    </ns4:cNvPicPr>
                  </ns4:nvPicPr>
                  <ns4:blipFill>
                    <ns3:blip ns5:embed="rId16"/>
                    <ns3:stretch>
                      <ns3:fillRect/>
                    </ns3:stretch>
                  </ns4:blipFill>
                  <ns4:spPr bwMode="auto">
                    <ns3:xfrm>
                      <ns3:off x="0" y="0"/>
                      <ns3:ext cx="5669280" cy="3543300"/>
                    </ns3:xfrm>
                    <ns3:prstGeom prst="rect">
                      <ns3:avLst/>
                    </ns3:prstGeom>
                  </ns4:spPr>
                </ns4:pic>
              </ns3:graphicData>
            </ns3:graphic>
          </ns2:inline>
        </ns0:drawing>
      </ns0:r>
    </ns0:p>
    <ns0:p>
      <ns0:pPr>
        <ns0:pStyle ns0:val="ReportFigure"/>
        <ns0:keepNext ns0:val="false"/>
        <ns0:keepLines ns0:val="false"/>
        <ns0:widowControl/>
        <ns0:spacing ns0:lineRule="auto" ns0:line="312" ns0:before="0" ns0:after="0"/>
        <ns0:ind ns0:start="0" ns0:end="0" ns0:hanging="0"/>
        <ns0:jc ns0:val="center"/>
        <ns0:rPr/>
      </ns0:pPr>
      <ns0:bookmarkStart ns0:id="146" ns0:name="__RefHeading___Toc10284_3013018603"/>
      <ns0:bookmarkStart ns0:id="147" ns0:name="report_target_3069"/>
      <ns0:bookmarkEnd ns0:id="146"/>
      <ns0:r>
        <ns0:rPr>
          <ns0:rFonts ns0:eastAsia="Times New Roman" ns0:cs="Times New Roman"/>
          <ns0:b/>
          <ns0:i ns0:val="false"/>
          <ns0:color ns0:val="000000"/>
          <ns0:sz ns0:val="28"/>
        </ns0:rPr>
        <ns0:t>Hình 2.2. Kiến trúc thành phần</ns0:t>
      </ns0:r>
      <ns0:bookmarkEnd ns0:id="147"/>
    </ns0:p>
    <ns0:p>
      <ns0:pPr>
        <ns0:pStyle ns0:val="Normal"/>
        <ns0:keepNext ns0:val="false"/>
        <ns0:keepLines ns0:val="false"/>
        <ns0:widowControl/>
        <ns0:spacing ns0:lineRule="auto" ns0:line="312" ns0:before="0" ns0:after="0"/>
        <ns0:ind ns0:start="0" ns0:end="0" ns0:firstLine="709"/>
        <ns0:jc ns0:val="both"/>
        <ns0:rPr/>
      </ns0:pPr>
      <ns0:r>
        <ns0:rPr>
          <ns0:rFonts ns0:eastAsia="Times New Roman" ns0:cs="Times New Roman"/>
          <ns0:color ns0:val="000000"/>
          <ns0:sz ns0:val="28"/>
        </ns0:rPr>
        <ns0:t>Hình 2.2 thể hiện kiến trúc thành phần và các luồng kết nối chính. Hệ thống gồm ba frontend React; Nginx reverse proxy; backend NestJS; PostgreSQL; Redis/BullMQ; worker; container cert-tools; container cert-issuer; verifier service; Bitcoin Core regtest. Các thành phần dữ liệu và RPC chỉ bind loopback. Cổng quản trị, Holder và Verify được tách để giảm nhầm lẫn quyền và cho phép triển khai độc lập.</ns0:t>
      </ns0:r>
    </ns0:p>
    <ns0:p>
      <ns0:pPr>
        <ns0:pStyle ns0:val="Normal"/>
        <ns0:keepNext ns0:val="false"/>
        <ns0:keepLines ns0:val="false"/>
        <ns0:widowControl/>
        <ns0:spacing ns0:lineRule="auto" ns0:line="312" ns0:before="0" ns0:after="0"/>
        <ns0:ind ns0:start="0" ns0:end="0" ns0:firstLine="709"/>
        <ns0:jc ns0:val="both"/>
        <ns0:rPr/>
      </ns0:pPr>
      <ns0:r>
        <ns0:rPr>
          <ns0:rFonts ns0:eastAsia="Times New Roman" ns0:cs="Times New Roman"/>
          <ns0:color ns0:val="000000"/>
          <ns0:sz ns0:val="28"/>
        </ns0:rPr>
        <ns0:t>NestJS cung cấp module, guard và validation [19]. PostgreSQL cung cấp transaction và ràng buộc dữ liệu [20]. TypeORM quản lý entity/migration [22]. BullMQ dùng Redis để chuyển tác vụ dài khỏi request HTTP [21]. Việc chọn công nghệ không có nghĩa framework tự bảo đảm an toàn; cấu hình, kiểm thử và quy trình vận hành vẫn quyết định kết quả.</ns0:t>
      </ns0:r>
    </ns0:p>
    <ns0:p>
      <ns0:pPr>
        <ns0:pStyle ns0:val="Heading3"/>
        <ns0:keepNext ns0:val="true"/>
        <ns0:keepLines/>
        <ns0:pageBreakBefore ns0:val="false"/>
        <ns0:widowControl/>
        <ns0:numPr>
          <ns0:ilvl ns0:val="0"/>
          <ns0:numId ns0:val="0"/>
        </ns0:numPr>
        <ns0:spacing ns0:lineRule="auto" ns0:line="312" ns0:before="0" ns0:after="0"/>
        <ns0:ind ns0:start="0" ns0:end="0" ns0:hanging="0"/>
        <ns0:jc ns0:val="start"/>
        <ns0:rPr/>
      </ns0:pPr>
      <ns0:bookmarkStart ns0:id="148" ns0:name="__RefHeading___Toc10070_3013018603"/>
      <ns0:bookmarkStart ns0:id="149" ns0:name="report_target_3070"/>
      <ns0:bookmarkEnd ns0:id="148"/>
      <ns0:r>
        <ns0:rPr>
          <ns0:rFonts ns0:eastAsia="Times New Roman" ns0:cs="Times New Roman"/>
          <ns0:b/>
          <ns0:i/>
          <ns0:color ns0:val="000000"/>
          <ns0:sz ns0:val="28"/>
        </ns0:rPr>
        <ns0:t>2.4.3. Luồng dữ liệu</ns0:t>
      </ns0:r>
      <ns0:bookmarkEnd ns0:id="149"/>
    </ns0:p>
    <ns0:p>
      <ns0:pPr>
        <ns0:pStyle ns0:val="Normal"/>
        <ns0:keepNext ns0:val="false"/>
        <ns0:keepLines ns0:val="false"/>
        <ns0:widowControl/>
        <ns0:spacing ns0:lineRule="auto" ns0:line="312" ns0:before="0" ns0:after="0"/>
        <ns0:ind ns0:start="0" ns0:end="0" ns0:firstLine="709"/>
        <ns0:jc ns0:val="both"/>
        <ns0:rPr/>
      </ns0:pPr>
      <ns0:r>
        <ns0:rPr>
          <ns0:rFonts ns0:eastAsia="Times New Roman" ns0:cs="Times New Roman"/>
          <ns0:color ns0:val="000000"/>
          <ns0:sz ns0:val="28"/>
        </ns0:rPr>
        <ns0:t>Maker gửi studentCode, thông tin văn bằng và địa chỉ P2PKH regtest (trường pubkey). Backend lấy hồ sơ Student từ DB, lưu phiếu và chờ Checker duyệt; worker sau đó tạo roster và gọi toolchain. Chứng thư đã ký được lưu ngoài chuỗi; DB lưu certUid, txid, merkleRoot, trạng thái và actor. Bitcoin chỉ nhận root phát hành. Student tải JSON qua Holder API. Verify portal gửi JSON tới backend; backend phối hợp verifier service, Bitcoin RPC và dữ liệu thu hồi để kết luận.</ns0:t>
      </ns0:r>
    </ns0:p>
    <ns0:p>
      <ns0:pPr>
        <ns0:pStyle ns0:val="Heading2"/>
        <ns0:keepNext ns0:val="true"/>
        <ns0:keepLines/>
        <ns0:pageBreakBefore ns0:val="false"/>
        <ns0:widowControl/>
        <ns0:numPr>
          <ns0:ilvl ns0:val="0"/>
          <ns0:numId ns0:val="0"/>
        </ns0:numPr>
        <ns0:spacing ns0:lineRule="auto" ns0:line="312" ns0:before="0" ns0:after="0"/>
        <ns0:ind ns0:start="0" ns0:end="0" ns0:hanging="0"/>
        <ns0:jc ns0:val="start"/>
        <ns0:rPr/>
      </ns0:pPr>
      <ns0:bookmarkStart ns0:id="150" ns0:name="__RefHeading___Toc10072_3013018603"/>
      <ns0:bookmarkStart ns0:id="151" ns0:name="report_target_3071"/>
      <ns0:bookmarkEnd ns0:id="150"/>
      <ns0:r>
        <ns0:rPr>
          <ns0:rFonts ns0:eastAsia="Times New Roman" ns0:cs="Times New Roman"/>
          <ns0:b/>
          <ns0:i ns0:val="false"/>
          <ns0:color ns0:val="000000"/>
          <ns0:sz ns0:val="28"/>
        </ns0:rPr>
        <ns0:t>2.5. Thiết kế Maker–Checker và máy trạng thái</ns0:t>
      </ns0:r>
      <ns0:bookmarkEnd ns0:id="151"/>
    </ns0:p>
    <ns0:p>
      <ns0:pPr>
        <ns0:pStyle ns0:val="Heading3"/>
        <ns0:keepNext ns0:val="true"/>
        <ns0:keepLines/>
        <ns0:pageBreakBefore ns0:val="false"/>
        <ns0:widowControl/>
        <ns0:numPr>
          <ns0:ilvl ns0:val="0"/>
          <ns0:numId ns0:val="0"/>
        </ns0:numPr>
        <ns0:spacing ns0:lineRule="auto" ns0:line="312" ns0:before="0" ns0:after="0"/>
        <ns0:ind ns0:start="0" ns0:end="0" ns0:hanging="0"/>
        <ns0:jc ns0:val="start"/>
        <ns0:rPr/>
      </ns0:pPr>
      <ns0:bookmarkStart ns0:id="152" ns0:name="__RefHeading___Toc10074_3013018603"/>
      <ns0:bookmarkStart ns0:id="153" ns0:name="report_target_3072"/>
      <ns0:bookmarkEnd ns0:id="152"/>
      <ns0:r>
        <ns0:rPr>
          <ns0:rFonts ns0:eastAsia="Times New Roman" ns0:cs="Times New Roman"/>
          <ns0:b/>
          <ns0:i/>
          <ns0:color ns0:val="000000"/>
          <ns0:sz ns0:val="28"/>
        </ns0:rPr>
        <ns0:t>2.5.1. Luồng phát hành</ns0:t>
      </ns0:r>
      <ns0:bookmarkEnd ns0:id="153"/>
    </ns0:p>
    <ns0:p>
      <ns0:pPr>
        <ns0:pStyle ns0:val="Normal"/>
        <ns0:keepNext ns0:val="true"/>
        <ns0:keepLines ns0:val="false"/>
        <ns0:widowControl/>
        <ns0:spacing ns0:lineRule="auto" ns0:line="240" ns0:before="0" ns0:after="0"/>
        <ns0:ind ns0:start="0" ns0:end="0" ns0:hanging="0"/>
        <ns0:jc ns0:val="center"/>
        <ns0:rPr/>
      </ns0:pPr>
      <ns0:r>
        <ns0:rPr/>
        <ns0:drawing>
          <ns2:inline distT="0" distB="0" distL="0" distR="0">
            <ns2:extent cx="5760085" cy="3933825"/>
            <ns2:effectExtent l="0" t="0" r="0" b="0"/>
            <ns2:docPr id="12" name="Picture 1991287287" descr="" title=""/>
            <ns2:cNvGraphicFramePr>
              <ns3:graphicFrameLocks noChangeAspect="1"/>
            </ns2:cNvGraphicFramePr>
            <ns3:graphic>
              <ns3:graphicData uri="http://schemas.openxmlformats.org/drawingml/2006/picture">
                <ns4:pic>
                  <ns4:nvPicPr>
                    <ns4:cNvPr id="12" name="Picture 1991287287" descr="" title=""/>
                    <ns4:cNvPicPr>
                      <ns3:picLocks noChangeAspect="1" noChangeArrowheads="1"/>
                    </ns4:cNvPicPr>
                  </ns4:nvPicPr>
                  <ns4:blipFill>
                    <ns3:blip ns5:embed="rId17"/>
                    <ns3:stretch>
                      <ns3:fillRect/>
                    </ns3:stretch>
                  </ns4:blipFill>
                  <ns4:spPr bwMode="auto">
                    <ns3:xfrm>
                      <ns3:off x="0" y="0"/>
                      <ns3:ext cx="5760085" cy="3933825"/>
                    </ns3:xfrm>
                    <ns3:prstGeom prst="rect">
                      <ns3:avLst/>
                    </ns3:prstGeom>
                  </ns4:spPr>
                </ns4:pic>
              </ns3:graphicData>
            </ns3:graphic>
          </ns2:inline>
        </ns0:drawing>
      </ns0:r>
    </ns0:p>
    <ns0:p>
      <ns0:pPr>
        <ns0:pStyle ns0:val="ReportFigure"/>
        <ns0:keepNext ns0:val="false"/>
        <ns0:keepLines ns0:val="false"/>
        <ns0:widowControl/>
        <ns0:spacing ns0:lineRule="auto" ns0:line="312" ns0:before="0" ns0:after="0"/>
        <ns0:ind ns0:start="0" ns0:end="0" ns0:hanging="0"/>
        <ns0:jc ns0:val="center"/>
        <ns0:rPr/>
      </ns0:pPr>
      <ns0:bookmarkStart ns0:id="154" ns0:name="__RefHeading___Toc10282_3013018603"/>
      <ns0:bookmarkStart ns0:id="155" ns0:name="report_target_3073"/>
      <ns0:bookmarkEnd ns0:id="154"/>
      <ns0:r>
        <ns0:rPr>
          <ns0:rFonts ns0:eastAsia="Times New Roman" ns0:cs="Times New Roman"/>
          <ns0:b/>
          <ns0:i ns0:val="false"/>
          <ns0:color ns0:val="000000"/>
          <ns0:sz ns0:val="28"/>
        </ns0:rPr>
        <ns0:t>Hình 2.3. Trình tự phát hành theo lô</ns0:t>
      </ns0:r>
      <ns0:bookmarkEnd ns0:id="155"/>
    </ns0:p>
    <ns0:p>
      <ns0:pPr>
        <ns0:pStyle ns0:val="Normal"/>
        <ns0:keepNext ns0:val="false"/>
        <ns0:keepLines ns0:val="false"/>
        <ns0:widowControl/>
        <ns0:spacing ns0:lineRule="auto" ns0:line="312" ns0:before="0" ns0:after="0"/>
        <ns0:ind ns0:start="0" ns0:end="0" ns0:firstLine="709"/>
        <ns0:jc ns0:val="both"/>
        <ns0:rPr/>
      </ns0:pPr>
      <ns0:r>
        <ns0:rPr>
          <ns0:rFonts ns0:eastAsia="Times New Roman" ns0:cs="Times New Roman"/>
          <ns0:color ns0:val="000000"/>
          <ns0:sz ns0:val="28"/>
        </ns0:rPr>
        <ns0:t>1. Theo trình tự trên Hình 2.3, Maker đăng nhập và gửi một yêu cầu hoặc mảng tối đa 500 phần tử.</ns0:t>
      </ns0:r>
    </ns0:p>
    <ns0:p>
      <ns0:pPr>
        <ns0:pStyle ns0:val="ListParagraph"/>
        <ns0:keepNext ns0:val="false"/>
        <ns0:keepLines ns0:val="false"/>
        <ns0:widowControl/>
        <ns0:spacing ns0:lineRule="auto" ns0:line="312" ns0:before="0" ns0:after="0"/>
        <ns0:ind ns0:start="0" ns0:end="0" ns0:firstLine="709"/>
        <ns0:contextualSpacing/>
        <ns0:jc ns0:val="both"/>
        <ns0:rPr/>
      </ns0:pPr>
      <ns0:r>
        <ns0:rPr>
          <ns0:rFonts ns0:eastAsia="Times New Roman" ns0:cs="Times New Roman"/>
          <ns0:color ns0:val="000000"/>
          <ns0:sz ns0:val="28"/>
        </ns0:rPr>
        <ns0:t>2. Backend lấy actor từ JWT, kiểm tra DTO và lưu pending_approval.</ns0:t>
      </ns0:r>
    </ns0:p>
    <ns0:p>
      <ns0:pPr>
        <ns0:pStyle ns0:val="ListParagraph"/>
        <ns0:keepNext ns0:val="false"/>
        <ns0:keepLines ns0:val="false"/>
        <ns0:widowControl/>
        <ns0:spacing ns0:lineRule="auto" ns0:line="312" ns0:before="0" ns0:after="0"/>
        <ns0:ind ns0:start="0" ns0:end="0" ns0:firstLine="709"/>
        <ns0:contextualSpacing/>
        <ns0:jc ns0:val="both"/>
        <ns0:rPr/>
      </ns0:pPr>
      <ns0:r>
        <ns0:rPr>
          <ns0:rFonts ns0:eastAsia="Times New Roman" ns0:cs="Times New Roman"/>
          <ns0:color ns0:val="000000"/>
          <ns0:sz ns0:val="28"/>
        </ns0:rPr>
        <ns0:t>3. Checker xem danh sách, duyệt hoặc từ chối.</ns0:t>
      </ns0:r>
    </ns0:p>
    <ns0:p>
      <ns0:pPr>
        <ns0:pStyle ns0:val="ListParagraph"/>
        <ns0:keepNext ns0:val="false"/>
        <ns0:keepLines ns0:val="false"/>
        <ns0:widowControl/>
        <ns0:spacing ns0:lineRule="auto" ns0:line="312" ns0:before="0" ns0:after="0"/>
        <ns0:ind ns0:start="0" ns0:end="0" ns0:firstLine="709"/>
        <ns0:contextualSpacing/>
        <ns0:jc ns0:val="both"/>
        <ns0:rPr/>
      </ns0:pPr>
      <ns0:r>
        <ns0:rPr>
          <ns0:rFonts ns0:eastAsia="Times New Roman" ns0:cs="Times New Roman"/>
          <ns0:color ns0:val="000000"/>
          <ns0:sz ns0:val="28"/>
        </ns0:rPr>
        <ns0:t>4. Khi duyệt, backend commit nguyên tử trạng thái queued, issuance_batches và issuance_outbox; dispatcher sau đó enqueue job với jobId ổn định.</ns0:t>
      </ns0:r>
    </ns0:p>
    <ns0:p>
      <ns0:pPr>
        <ns0:pStyle ns0:val="ListParagraph"/>
        <ns0:keepNext ns0:val="false"/>
        <ns0:keepLines ns0:val="false"/>
        <ns0:widowControl/>
        <ns0:spacing ns0:lineRule="auto" ns0:line="312" ns0:before="0" ns0:after="0"/>
        <ns0:ind ns0:start="0" ns0:end="0" ns0:firstLine="709"/>
        <ns0:contextualSpacing/>
        <ns0:jc ns0:val="both"/>
        <ns0:rPr/>
      </ns0:pPr>
      <ns0:r>
        <ns0:rPr>
          <ns0:rFonts ns0:eastAsia="Times New Roman" ns0:cs="Times New Roman"/>
          <ns0:color ns0:val="000000"/>
          <ns0:sz ns0:val="28"/>
        </ns0:rPr>
        <ns0:t>5. Worker nhận job theo issuanceBatchId, đặt processing và tạo chứng thư unsigned theo các chunk riêng.</ns0:t>
      </ns0:r>
    </ns0:p>
    <ns0:p>
      <ns0:pPr>
        <ns0:pStyle ns0:val="ListParagraph"/>
        <ns0:keepNext ns0:val="false"/>
        <ns0:keepLines ns0:val="false"/>
        <ns0:widowControl/>
        <ns0:spacing ns0:lineRule="auto" ns0:line="312" ns0:before="0" ns0:after="0"/>
        <ns0:ind ns0:start="0" ns0:end="0" ns0:firstLine="709"/>
        <ns0:contextualSpacing/>
        <ns0:jc ns0:val="both"/>
        <ns0:rPr/>
      </ns0:pPr>
      <ns0:r>
        <ns0:rPr>
          <ns0:rFonts ns0:eastAsia="Times New Roman" ns0:cs="Times New Roman"/>
          <ns0:color ns0:val="000000"/>
          <ns0:sz ns0:val="28"/>
        </ns0:rPr>
        <ns0:t>6. Các output được gom để cert-issuer tạo một cây Merkle và một anchor.</ns0:t>
      </ns0:r>
    </ns0:p>
    <ns0:p>
      <ns0:pPr>
        <ns0:pStyle ns0:val="ListParagraph"/>
        <ns0:keepNext ns0:val="false"/>
        <ns0:keepLines ns0:val="false"/>
        <ns0:widowControl/>
        <ns0:spacing ns0:lineRule="auto" ns0:line="312" ns0:before="0" ns0:after="0"/>
        <ns0:ind ns0:start="0" ns0:end="0" ns0:firstLine="709"/>
        <ns0:contextualSpacing/>
        <ns0:jc ns0:val="both"/>
        <ns0:rPr/>
      </ns0:pPr>
      <ns0:r>
        <ns0:rPr>
          <ns0:rFonts ns0:eastAsia="Times New Roman" ns0:cs="Times New Roman"/>
          <ns0:color ns0:val="000000"/>
          <ns0:sz ns0:val="28"/>
        </ns0:rPr>
        <ns0:t>7. Regtest tạo một block; worker giải mã proof, ánh xạ bằng nonce và cập nhật issued.</ns0:t>
      </ns0:r>
    </ns0:p>
    <ns0:p>
      <ns0:pPr>
        <ns0:pStyle ns0:val="ListParagraph"/>
        <ns0:keepNext ns0:val="false"/>
        <ns0:keepLines ns0:val="false"/>
        <ns0:widowControl/>
        <ns0:spacing ns0:lineRule="auto" ns0:line="312" ns0:before="0" ns0:after="0"/>
        <ns0:ind ns0:start="0" ns0:end="0" ns0:firstLine="709"/>
        <ns0:contextualSpacing/>
        <ns0:jc ns0:val="both"/>
        <ns0:rPr/>
      </ns0:pPr>
      <ns0:r>
        <ns0:rPr>
          <ns0:rFonts ns0:eastAsia="Times New Roman" ns0:cs="Times New Roman"/>
          <ns0:color ns0:val="000000"/>
          <ns0:sz ns0:val="28"/>
        </ns0:rPr>
        <ns0:t>8. Holder tải chứng thư; bên thứ ba có thể Verify.</ns0:t>
      </ns0:r>
    </ns0:p>
    <ns0:p>
      <ns0:pPr>
        <ns0:pStyle ns0:val="Heading3"/>
        <ns0:keepNext ns0:val="true"/>
        <ns0:keepLines/>
        <ns0:pageBreakBefore ns0:val="false"/>
        <ns0:widowControl/>
        <ns0:numPr>
          <ns0:ilvl ns0:val="0"/>
          <ns0:numId ns0:val="0"/>
        </ns0:numPr>
        <ns0:spacing ns0:lineRule="auto" ns0:line="312" ns0:before="0" ns0:after="0"/>
        <ns0:ind ns0:start="0" ns0:end="0" ns0:hanging="0"/>
        <ns0:jc ns0:val="start"/>
        <ns0:rPr/>
      </ns0:pPr>
      <ns0:bookmarkStart ns0:id="156" ns0:name="__RefHeading___Toc10076_3013018603"/>
      <ns0:bookmarkStart ns0:id="157" ns0:name="report_target_3074"/>
      <ns0:bookmarkEnd ns0:id="156"/>
      <ns0:r>
        <ns0:rPr>
          <ns0:rFonts ns0:eastAsia="Times New Roman" ns0:cs="Times New Roman"/>
          <ns0:b/>
          <ns0:i/>
          <ns0:color ns0:val="000000"/>
          <ns0:sz ns0:val="28"/>
        </ns0:rPr>
        <ns0:t>2.5.2. Trạng thái</ns0:t>
      </ns0:r>
      <ns0:bookmarkEnd ns0:id="157"/>
    </ns0:p>
    <ns0:p>
      <ns0:pPr>
        <ns0:pStyle ns0:val="Normal"/>
        <ns0:keepNext ns0:val="true"/>
        <ns0:keepLines ns0:val="false"/>
        <ns0:widowControl/>
        <ns0:spacing ns0:lineRule="auto" ns0:line="240" ns0:before="0" ns0:after="0"/>
        <ns0:ind ns0:start="0" ns0:end="0" ns0:hanging="0"/>
        <ns0:jc ns0:val="center"/>
        <ns0:rPr/>
      </ns0:pPr>
      <ns0:r>
        <ns0:rPr/>
        <ns0:drawing>
          <ns2:inline distT="0" distB="0" distL="0" distR="0">
            <ns2:extent cx="5760085" cy="3819525"/>
            <ns2:effectExtent l="0" t="0" r="0" b="0"/>
            <ns2:docPr id="13" name="Picture 1991287289" descr="" title=""/>
            <ns2:cNvGraphicFramePr>
              <ns3:graphicFrameLocks noChangeAspect="1"/>
            </ns2:cNvGraphicFramePr>
            <ns3:graphic>
              <ns3:graphicData uri="http://schemas.openxmlformats.org/drawingml/2006/picture">
                <ns4:pic>
                  <ns4:nvPicPr>
                    <ns4:cNvPr id="13" name="Picture 1991287289" descr="" title=""/>
                    <ns4:cNvPicPr>
                      <ns3:picLocks noChangeAspect="1" noChangeArrowheads="1"/>
                    </ns4:cNvPicPr>
                  </ns4:nvPicPr>
                  <ns4:blipFill>
                    <ns3:blip ns5:embed="rId18"/>
                    <ns3:stretch>
                      <ns3:fillRect/>
                    </ns3:stretch>
                  </ns4:blipFill>
                  <ns4:spPr bwMode="auto">
                    <ns3:xfrm>
                      <ns3:off x="0" y="0"/>
                      <ns3:ext cx="5760085" cy="3819525"/>
                    </ns3:xfrm>
                    <ns3:prstGeom prst="rect">
                      <ns3:avLst/>
                    </ns3:prstGeom>
                  </ns4:spPr>
                </ns4:pic>
              </ns3:graphicData>
            </ns3:graphic>
          </ns2:inline>
        </ns0:drawing>
      </ns0:r>
    </ns0:p>
    <ns0:p>
      <ns0:pPr>
        <ns0:pStyle ns0:val="ReportFigure"/>
        <ns0:keepNext ns0:val="false"/>
        <ns0:keepLines ns0:val="false"/>
        <ns0:widowControl/>
        <ns0:spacing ns0:lineRule="auto" ns0:line="312" ns0:before="0" ns0:after="0"/>
        <ns0:ind ns0:start="0" ns0:end="0" ns0:hanging="0"/>
        <ns0:jc ns0:val="center"/>
        <ns0:rPr/>
      </ns0:pPr>
      <ns0:bookmarkStart ns0:id="158" ns0:name="__RefHeading___Toc10280_3013018603"/>
      <ns0:bookmarkStart ns0:id="159" ns0:name="report_target_3075"/>
      <ns0:bookmarkEnd ns0:id="158"/>
      <ns0:r>
        <ns0:rPr>
          <ns0:rFonts ns0:eastAsia="Times New Roman" ns0:cs="Times New Roman"/>
          <ns0:b/>
          <ns0:i ns0:val="false"/>
          <ns0:color ns0:val="000000"/>
          <ns0:sz ns0:val="28"/>
        </ns0:rPr>
        <ns0:t>Hình 2.4. Máy trạng thái yêu cầu phát hành</ns0:t>
      </ns0:r>
      <ns0:bookmarkEnd ns0:id="159"/>
    </ns0:p>
    <ns0:p>
      <ns0:pPr>
        <ns0:pStyle ns0:val="Normal"/>
        <ns0:keepNext ns0:val="false"/>
        <ns0:keepLines ns0:val="false"/>
        <ns0:widowControl/>
        <ns0:spacing ns0:lineRule="auto" ns0:line="312" ns0:before="0" ns0:after="0"/>
        <ns0:ind ns0:start="0" ns0:end="0" ns0:firstLine="709"/>
        <ns0:jc ns0:val="both"/>
        <ns0:rPr/>
      </ns0:pPr>
      <ns0:r>
        <ns0:rPr>
          <ns0:rFonts ns0:eastAsia="Times New Roman" ns0:cs="Times New Roman"/>
          <ns0:color ns0:val="000000"/>
          <ns0:sz ns0:val="28"/>
        </ns0:rPr>
        <ns0:t>Theo Hình 2.4, luồng phát hành chính là pending_approval → queued → processing → issued; nhánh từ chối là pending_approval → rejected. Lỗi enqueue tạm thời được giữ trong outbox để dispatcher thử lại, không tự động đồng nghĩa với chứng thư failed. Worker kết thúc lỗi có thể chuyển sang failed hoặc trạng thái phục hồi của lô. Khi thu hồi bắt đầu, issued chuyển sang revocation_pending; nếu đã có checkpoint nhưng chưa hoàn tất thì cần revocation_reconciliation_required. Reconciler tiếp tục từ raw transaction/txid đã lưu; khi giao dịch được xác nhận và DB cập nhật thành công, trạng thái cuối là revoked. Bảng 2.3 giải thích các trạng thái này.</ns0:t>
      </ns0:r>
    </ns0:p>
    <ns0:p>
      <ns0:pPr>
        <ns0:pStyle ns0:val="ReportTable"/>
        <ns0:keepNext ns0:val="true"/>
        <ns0:keepLines ns0:val="false"/>
        <ns0:widowControl/>
        <ns0:spacing ns0:lineRule="auto" ns0:line="312" ns0:before="0" ns0:after="0"/>
        <ns0:ind ns0:start="0" ns0:end="0" ns0:hanging="0"/>
        <ns0:jc ns0:val="center"/>
        <ns0:rPr/>
      </ns0:pPr>
      <ns0:bookmarkStart ns0:id="160" ns0:name="__RefHeading___Toc10346_3013018603"/>
      <ns0:bookmarkStart ns0:id="161" ns0:name="report_target_3076"/>
      <ns0:bookmarkEnd ns0:id="160"/>
      <ns0:r>
        <ns0:rPr>
          <ns0:rFonts ns0:eastAsia="Times New Roman" ns0:cs="Times New Roman"/>
          <ns0:b/>
          <ns0:i ns0:val="false"/>
          <ns0:color ns0:val="000000"/>
          <ns0:sz ns0:val="28"/>
        </ns0:rPr>
        <ns0:t>Bảng 2.3. Ý nghĩa trạng thái</ns0:t>
      </ns0:r>
      <ns0:bookmarkEnd ns0:id="161"/>
    </ns0:p>
    <ns0:tbl>
      <ns0:tblPr>
        <ns0:tblStyle ns0:val="TableGrid"/>
        <ns0:tblW ns0:w="9354" ns0:type="dxa"/>
        <ns0:jc ns0:val="center"/>
        <ns0:tblInd ns0:w="0" ns0:type="dxa"/>
        <ns0:tblLayout ns0:type="fixed"/>
        <ns0:tblCellMar>
          <ns0:top ns0:w="75" ns0:type="dxa"/>
          <ns0:start ns0:w="85" ns0:type="dxa"/>
          <ns0:bottom ns0:w="75" ns0:type="dxa"/>
          <ns0:end ns0:w="85" ns0:type="dxa"/>
        </ns0:tblCellMar>
        <ns0:tblLook ns0:val="04a0" ns0:noHBand="0" ns0:noVBand="1" ns0:firstColumn="1" ns0:lastRow="0" ns0:lastColumn="0" ns0:firstRow="1"/>
      </ns0:tblPr>
      <ns0:tblGrid>
        <ns0:gridCol ns0:w="3286"/>
        <ns0:gridCol ns0:w="3574"/>
        <ns0:gridCol ns0:w="2494"/>
      </ns0:tblGrid>
      <ns0:tr>
        <ns0:trPr>
          <ns0:tblHeader ns0:val="true"/>
          <ns0:cantSplit ns0:val="true"/>
        </ns0:trPr>
        <ns0:tc>
          <ns0:tcPr>
            <ns0:tcW ns0:w="3286" ns0:type="dxa"/>
            <ns0:tcBorders>
              <ns0:top ns0:val="single" ns0:sz="4" ns0:space="0" ns0:color="777777"/>
              <ns0:start ns0:val="single" ns0:sz="4" ns0:space="0" ns0:color="777777"/>
              <ns0:bottom ns0:val="single" ns0:sz="4" ns0:space="0" ns0:color="777777"/>
              <ns0:end ns0:val="single" ns0:sz="4" ns0:space="0" ns0:color="777777"/>
            </ns0:tcBorders>
            <ns0:shd ns0:fill="EFEFEF"/>
            <ns0:vAlign ns0:val="center"/>
          </ns0:tcPr>
          <ns0:p>
            <ns0:pPr>
              <ns0:pStyle ns0:val="Normal"/>
              <ns0:keepNext ns0:val="false"/>
              <ns0:keepLines/>
              <ns0:widowControl ns0:val="false"/>
              <ns0:suppressAutoHyphens ns0:val="true"/>
              <ns0:spacing ns0:lineRule="auto" ns0:line="276" ns0:before="0" ns0:after="0"/>
              <ns0:ind ns0:start="0" ns0:end="0" ns0:hanging="0"/>
              <ns0:jc ns0:val="center"/>
              <ns0:rPr>
                <ns0:kern ns0:val="0"/>
                <ns0:lang ns0:eastAsia="en-US"/>
              </ns0:rPr>
            </ns0:pPr>
            <ns0:r>
              <ns0:rPr>
                <ns0:rFonts ns0:eastAsia="Times New Roman" ns0:cs="Times New Roman"/>
                <ns0:b/>
                <ns0:color ns0:val="000000"/>
                <ns0:kern ns0:val="0"/>
                <ns0:sz ns0:val="28"/>
                <ns0:lang ns0:eastAsia="en-US"/>
              </ns0:rPr>
              <ns0:t>Trạng thái</ns0:t>
            </ns0:r>
          </ns0:p>
        </ns0:tc>
        <ns0:tc>
          <ns0:tcPr>
            <ns0:tcW ns0:w="3574" ns0:type="dxa"/>
            <ns0:tcBorders>
              <ns0:top ns0:val="single" ns0:sz="4" ns0:space="0" ns0:color="777777"/>
              <ns0:start ns0:val="single" ns0:sz="4" ns0:space="0" ns0:color="777777"/>
              <ns0:bottom ns0:val="single" ns0:sz="4" ns0:space="0" ns0:color="777777"/>
              <ns0:end ns0:val="single" ns0:sz="4" ns0:space="0" ns0:color="777777"/>
            </ns0:tcBorders>
            <ns0:shd ns0:fill="EFEFEF"/>
            <ns0:vAlign ns0:val="center"/>
          </ns0:tcPr>
          <ns0:p>
            <ns0:pPr>
              <ns0:pStyle ns0:val="Normal"/>
              <ns0:keepNext ns0:val="false"/>
              <ns0:keepLines/>
              <ns0:widowControl ns0:val="false"/>
              <ns0:suppressAutoHyphens ns0:val="true"/>
              <ns0:spacing ns0:lineRule="auto" ns0:line="276" ns0:before="0" ns0:after="0"/>
              <ns0:ind ns0:start="0" ns0:end="0" ns0:hanging="0"/>
              <ns0:jc ns0:val="center"/>
              <ns0:rPr>
                <ns0:kern ns0:val="0"/>
                <ns0:lang ns0:eastAsia="en-US"/>
              </ns0:rPr>
            </ns0:pPr>
            <ns0:r>
              <ns0:rPr>
                <ns0:rFonts ns0:eastAsia="Times New Roman" ns0:cs="Times New Roman"/>
                <ns0:b/>
                <ns0:color ns0:val="000000"/>
                <ns0:kern ns0:val="0"/>
                <ns0:sz ns0:val="28"/>
                <ns0:lang ns0:eastAsia="en-US"/>
              </ns0:rPr>
              <ns0:t>Ý nghĩa</ns0:t>
            </ns0:r>
          </ns0:p>
        </ns0:tc>
        <ns0:tc>
          <ns0:tcPr>
            <ns0:tcW ns0:w="2494" ns0:type="dxa"/>
            <ns0:tcBorders>
              <ns0:top ns0:val="single" ns0:sz="4" ns0:space="0" ns0:color="777777"/>
              <ns0:start ns0:val="single" ns0:sz="4" ns0:space="0" ns0:color="777777"/>
              <ns0:bottom ns0:val="single" ns0:sz="4" ns0:space="0" ns0:color="777777"/>
              <ns0:end ns0:val="single" ns0:sz="4" ns0:space="0" ns0:color="777777"/>
            </ns0:tcBorders>
            <ns0:shd ns0:fill="EFEFEF"/>
            <ns0:vAlign ns0:val="center"/>
          </ns0:tcPr>
          <ns0:p>
            <ns0:pPr>
              <ns0:pStyle ns0:val="Normal"/>
              <ns0:keepNext ns0:val="false"/>
              <ns0:keepLines/>
              <ns0:widowControl ns0:val="false"/>
              <ns0:suppressAutoHyphens ns0:val="true"/>
              <ns0:spacing ns0:lineRule="auto" ns0:line="276" ns0:before="0" ns0:after="0"/>
              <ns0:ind ns0:start="0" ns0:end="0" ns0:hanging="0"/>
              <ns0:jc ns0:val="center"/>
              <ns0:rPr>
                <ns0:kern ns0:val="0"/>
                <ns0:lang ns0:eastAsia="en-US"/>
              </ns0:rPr>
            </ns0:pPr>
            <ns0:r>
              <ns0:rPr>
                <ns0:rFonts ns0:eastAsia="Times New Roman" ns0:cs="Times New Roman"/>
                <ns0:b/>
                <ns0:color ns0:val="000000"/>
                <ns0:kern ns0:val="0"/>
                <ns0:sz ns0:val="28"/>
                <ns0:lang ns0:eastAsia="en-US"/>
              </ns0:rPr>
              <ns0:t>Tác nhân chuyển</ns0:t>
            </ns0:r>
          </ns0:p>
        </ns0:tc>
      </ns0:tr>
      <ns0:tr>
        <ns0:trPr>
          <ns0:cantSplit ns0:val="true"/>
        </ns0:trPr>
        <ns0:tc>
          <ns0:tcPr>
            <ns0:tcW ns0:w="3286"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pending_approval</ns0:t>
            </ns0:r>
          </ns0:p>
        </ns0:tc>
        <ns0:tc>
          <ns0:tcPr>
            <ns0:tcW ns0:w="3574"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Chờ Checker xem xét</ns0:t>
            </ns0:r>
          </ns0:p>
        </ns0:tc>
        <ns0:tc>
          <ns0:tcPr>
            <ns0:tcW ns0:w="2494"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Maker tạo</ns0:t>
            </ns0:r>
          </ns0:p>
        </ns0:tc>
      </ns0:tr>
      <ns0:tr>
        <ns0:trPr>
          <ns0:cantSplit ns0:val="true"/>
        </ns0:trPr>
        <ns0:tc>
          <ns0:tcPr>
            <ns0:tcW ns0:w="3286"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rejected</ns0:t>
            </ns0:r>
          </ns0:p>
        </ns0:tc>
        <ns0:tc>
          <ns0:tcPr>
            <ns0:tcW ns0:w="3574"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Bị từ chối, có lý do</ns0:t>
            </ns0:r>
          </ns0:p>
        </ns0:tc>
        <ns0:tc>
          <ns0:tcPr>
            <ns0:tcW ns0:w="2494"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Checker</ns0:t>
            </ns0:r>
          </ns0:p>
        </ns0:tc>
      </ns0:tr>
      <ns0:tr>
        <ns0:trPr>
          <ns0:cantSplit ns0:val="true"/>
        </ns0:trPr>
        <ns0:tc>
          <ns0:tcPr>
            <ns0:tcW ns0:w="3286"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queued</ns0:t>
            </ns0:r>
          </ns0:p>
        </ns0:tc>
        <ns0:tc>
          <ns0:tcPr>
            <ns0:tcW ns0:w="3574"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Đã duyệt và chờ worker</ns0:t>
            </ns0:r>
          </ns0:p>
        </ns0:tc>
        <ns0:tc>
          <ns0:tcPr>
            <ns0:tcW ns0:w="2494"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Checker/service</ns0:t>
            </ns0:r>
          </ns0:p>
        </ns0:tc>
      </ns0:tr>
      <ns0:tr>
        <ns0:trPr>
          <ns0:cantSplit ns0:val="true"/>
        </ns0:trPr>
        <ns0:tc>
          <ns0:tcPr>
            <ns0:tcW ns0:w="3286"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processing</ns0:t>
            </ns0:r>
          </ns0:p>
        </ns0:tc>
        <ns0:tc>
          <ns0:tcPr>
            <ns0:tcW ns0:w="3574"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Toolchain đang xử lý</ns0:t>
            </ns0:r>
          </ns0:p>
        </ns0:tc>
        <ns0:tc>
          <ns0:tcPr>
            <ns0:tcW ns0:w="2494"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Worker</ns0:t>
            </ns0:r>
          </ns0:p>
        </ns0:tc>
      </ns0:tr>
      <ns0:tr>
        <ns0:trPr>
          <ns0:cantSplit ns0:val="true"/>
        </ns0:trPr>
        <ns0:tc>
          <ns0:tcPr>
            <ns0:tcW ns0:w="3286"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issued</ns0:t>
            </ns0:r>
          </ns0:p>
        </ns0:tc>
        <ns0:tc>
          <ns0:tcPr>
            <ns0:tcW ns0:w="3574"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Có chứng thư và anchor</ns0:t>
            </ns0:r>
          </ns0:p>
        </ns0:tc>
        <ns0:tc>
          <ns0:tcPr>
            <ns0:tcW ns0:w="2494"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Worker</ns0:t>
            </ns0:r>
          </ns0:p>
        </ns0:tc>
      </ns0:tr>
      <ns0:tr>
        <ns0:trPr>
          <ns0:cantSplit ns0:val="true"/>
        </ns0:trPr>
        <ns0:tc>
          <ns0:tcPr>
            <ns0:tcW ns0:w="3286"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failed</ns0:t>
            </ns0:r>
          </ns0:p>
        </ns0:tc>
        <ns0:tc>
          <ns0:tcPr>
            <ns0:tcW ns0:w="3574"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Worker kết thúc lỗi</ns0:t>
            </ns0:r>
          </ns0:p>
        </ns0:tc>
        <ns0:tc>
          <ns0:tcPr>
            <ns0:tcW ns0:w="2494"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Worker</ns0:t>
            </ns0:r>
          </ns0:p>
        </ns0:tc>
      </ns0:tr>
      <ns0:tr>
        <ns0:trPr>
          <ns0:cantSplit ns0:val="true"/>
        </ns0:trPr>
        <ns0:tc>
          <ns0:tcPr>
            <ns0:tcW ns0:w="3286"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revoked</ns0:t>
            </ns0:r>
          </ns0:p>
        </ns0:tc>
        <ns0:tc>
          <ns0:tcPr>
            <ns0:tcW ns0:w="3574"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Chứng thư mất hiệu lực</ns0:t>
            </ns0:r>
          </ns0:p>
        </ns0:tc>
        <ns0:tc>
          <ns0:tcPr>
            <ns0:tcW ns0:w="2494"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Checker</ns0:t>
            </ns0:r>
          </ns0:p>
        </ns0:tc>
      </ns0:tr>
      <ns0:tr>
        <ns0:trPr>
          <ns0:cantSplit ns0:val="true"/>
        </ns0:trPr>
        <ns0:tc>
          <ns0:tcPr>
            <ns0:tcW ns0:w="3286"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revocation_pending</ns0:t>
            </ns0:r>
          </ns0:p>
        </ns0:tc>
        <ns0:tc>
          <ns0:tcPr>
            <ns0:tcW ns0:w="3574"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Đã bắt đầu thu hồi; có thể đang chuẩn bị/checkpoint giao dịch</ns0:t>
            </ns0:r>
          </ns0:p>
        </ns0:tc>
        <ns0:tc>
          <ns0:tcPr>
            <ns0:tcW ns0:w="2494"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Revocation service</ns0:t>
            </ns0:r>
          </ns0:p>
        </ns0:tc>
      </ns0:tr>
      <ns0:tr>
        <ns0:trPr>
          <ns0:cantSplit ns0:val="true"/>
        </ns0:trPr>
        <ns0:tc>
          <ns0:tcPr>
            <ns0:tcW ns0:w="3286"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revocation_reconciliation_required</ns0:t>
            </ns0:r>
          </ns0:p>
        </ns0:tc>
        <ns0:tc>
          <ns0:tcPr>
            <ns0:tcW ns0:w="3574"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Thu hồi đã có tác động/checkpoint nhưng cần đối soát và tiếp tục</ns0:t>
            </ns0:r>
          </ns0:p>
        </ns0:tc>
        <ns0:tc>
          <ns0:tcPr>
            <ns0:tcW ns0:w="2494"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Revocation service / reconciler</ns0:t>
            </ns0:r>
          </ns0:p>
        </ns0:tc>
      </ns0:tr>
    </ns0:tbl>
    <ns0:p>
      <ns0:pPr>
        <ns0:pStyle ns0:val="Heading2"/>
        <ns0:keepNext ns0:val="true"/>
        <ns0:keepLines/>
        <ns0:pageBreakBefore ns0:val="false"/>
        <ns0:widowControl/>
        <ns0:numPr>
          <ns0:ilvl ns0:val="0"/>
          <ns0:numId ns0:val="0"/>
        </ns0:numPr>
        <ns0:spacing ns0:lineRule="auto" ns0:line="312" ns0:before="0" ns0:after="0"/>
        <ns0:ind ns0:start="0" ns0:end="0" ns0:hanging="0"/>
        <ns0:jc ns0:val="start"/>
        <ns0:rPr/>
      </ns0:pPr>
      <ns0:bookmarkStart ns0:id="162" ns0:name="__RefHeading___Toc10078_3013018603"/>
      <ns0:bookmarkStart ns0:id="163" ns0:name="report_target_3077"/>
      <ns0:bookmarkEnd ns0:id="162"/>
      <ns0:r>
        <ns0:rPr>
          <ns0:rFonts ns0:eastAsia="Times New Roman" ns0:cs="Times New Roman"/>
          <ns0:b/>
          <ns0:i ns0:val="false"/>
          <ns0:color ns0:val="000000"/>
          <ns0:sz ns0:val="28"/>
        </ns0:rPr>
        <ns0:t>2.6. Thiết kế phát hành Blockcerts V3</ns0:t>
      </ns0:r>
      <ns0:bookmarkEnd ns0:id="163"/>
    </ns0:p>
    <ns0:p>
      <ns0:pPr>
        <ns0:pStyle ns0:val="Heading3"/>
        <ns0:keepNext ns0:val="true"/>
        <ns0:keepLines/>
        <ns0:pageBreakBefore ns0:val="false"/>
        <ns0:widowControl/>
        <ns0:numPr>
          <ns0:ilvl ns0:val="0"/>
          <ns0:numId ns0:val="0"/>
        </ns0:numPr>
        <ns0:spacing ns0:lineRule="auto" ns0:line="312" ns0:before="0" ns0:after="0"/>
        <ns0:ind ns0:start="0" ns0:end="0" ns0:hanging="0"/>
        <ns0:jc ns0:val="start"/>
        <ns0:rPr/>
      </ns0:pPr>
      <ns0:bookmarkStart ns0:id="164" ns0:name="__RefHeading___Toc10080_3013018603"/>
      <ns0:bookmarkStart ns0:id="165" ns0:name="report_target_3078"/>
      <ns0:bookmarkEnd ns0:id="164"/>
      <ns0:r>
        <ns0:rPr>
          <ns0:rFonts ns0:eastAsia="Times New Roman" ns0:cs="Times New Roman"/>
          <ns0:b/>
          <ns0:i/>
          <ns0:color ns0:val="000000"/>
          <ns0:sz ns0:val="28"/>
        </ns0:rPr>
        <ns0:t>2.6.1. Cấu trúc chứng thư</ns0:t>
      </ns0:r>
      <ns0:bookmarkEnd ns0:id="165"/>
    </ns0:p>
    <ns0:p>
      <ns0:pPr>
        <ns0:pStyle ns0:val="Normal"/>
        <ns0:keepNext ns0:val="false"/>
        <ns0:keepLines ns0:val="false"/>
        <ns0:widowControl/>
        <ns0:spacing ns0:lineRule="auto" ns0:line="312" ns0:before="0" ns0:after="0"/>
        <ns0:ind ns0:start="0" ns0:end="0" ns0:firstLine="709"/>
        <ns0:jc ns0:val="both"/>
        <ns0:rPr/>
      </ns0:pPr>
      <ns0:r>
        <ns0:rPr>
          <ns0:rFonts ns0:eastAsia="Times New Roman" ns0:cs="Times New Roman"/>
          <ns0:color ns0:val="000000"/>
          <ns0:sz ns0:val="28"/>
        </ns0:rPr>
        <ns0:t>Chứng thư gồm @context, type, URI issuer, issuanceDate, id, credentialSubject, nội dung hiển thị và proof. type chứa VerifiableCredential và BlockcertsCredential; credentialSubject.id là URI định danh, không phải địa chỉ Bitcoin trần. Trường pubkey đầu vào chứa địa chỉ P2PKH regtest theo toolchain. Nonce dẫn xuất ổn định từ batchId và ID bản ghi, dùng ánh xạ roster với output; Holder đối chiếu studentId với sub của JWT.</ns0:t>
      </ns0:r>
    </ns0:p>
    <ns0:p>
      <ns0:pPr>
        <ns0:pStyle ns0:val="Normal"/>
        <ns0:keepNext ns0:val="false"/>
        <ns0:keepLines ns0:val="false"/>
        <ns0:widowControl/>
        <ns0:spacing ns0:lineRule="auto" ns0:line="312" ns0:before="0" ns0:after="0"/>
        <ns0:ind ns0:start="0" ns0:end="0" ns0:firstLine="709"/>
        <ns0:jc ns0:val="both"/>
        <ns0:rPr/>
      </ns0:pPr>
      <ns0:r>
        <ns0:rPr>
          <ns0:rFonts ns0:eastAsia="Times New Roman" ns0:cs="Times New Roman"/>
          <ns0:color ns0:val="000000"/>
          <ns0:sz ns0:val="28"/>
        </ns0:rPr>
        <ns0:t>DataIntegrityProof biểu diễn thông tin về thời điểm tạo, mục đích assertionMethod, verification method và bằng chứng theo mô hình Data Integrity [13]. Với toolchain Blockcerts của nguyên mẫu, cryptosuite là merkle-proof-2019; proofValue bao gói receipt Merkle gồm target hash, đường dẫn và anchor Bitcoin theo bộ suite tương ứng [11], [14]. Bằng chứng này được tạo bởi toolchain, không phải hợp đồng thông minh.</ns0:t>
      </ns0:r>
    </ns0:p>
    <ns0:p>
      <ns0:pPr>
        <ns0:pStyle ns0:val="Heading3"/>
        <ns0:keepNext ns0:val="true"/>
        <ns0:keepLines/>
        <ns0:pageBreakBefore ns0:val="false"/>
        <ns0:widowControl/>
        <ns0:numPr>
          <ns0:ilvl ns0:val="0"/>
          <ns0:numId ns0:val="0"/>
        </ns0:numPr>
        <ns0:spacing ns0:lineRule="auto" ns0:line="312" ns0:before="0" ns0:after="0"/>
        <ns0:ind ns0:start="0" ns0:end="0" ns0:hanging="0"/>
        <ns0:jc ns0:val="start"/>
        <ns0:rPr/>
      </ns0:pPr>
      <ns0:bookmarkStart ns0:id="166" ns0:name="__RefHeading___Toc10082_3013018603"/>
      <ns0:bookmarkStart ns0:id="167" ns0:name="report_target_3079"/>
      <ns0:bookmarkEnd ns0:id="166"/>
      <ns0:r>
        <ns0:rPr>
          <ns0:rFonts ns0:eastAsia="Times New Roman" ns0:cs="Times New Roman"/>
          <ns0:b/>
          <ns0:i/>
          <ns0:color ns0:val="000000"/>
          <ns0:sz ns0:val="28"/>
        </ns0:rPr>
        <ns0:t>2.6.2. Gom lô và ánh xạ kết quả</ns0:t>
      </ns0:r>
      <ns0:bookmarkEnd ns0:id="167"/>
    </ns0:p>
    <ns0:p>
      <ns0:pPr>
        <ns0:pStyle ns0:val="Normal"/>
        <ns0:keepNext ns0:val="false"/>
        <ns0:keepLines ns0:val="false"/>
        <ns0:widowControl/>
        <ns0:spacing ns0:lineRule="auto" ns0:line="312" ns0:before="0" ns0:after="0"/>
        <ns0:ind ns0:start="0" ns0:end="0" ns0:firstLine="709"/>
        <ns0:jc ns0:val="both"/>
        <ns0:rPr/>
      </ns0:pPr>
      <ns0:r>
        <ns0:rPr>
          <ns0:rFonts ns0:eastAsia="Times New Roman" ns0:cs="Times New Roman"/>
          <ns0:color ns0:val="000000"/>
          <ns0:sz ns0:val="28"/>
        </ns0:rPr>
        <ns0:t>Phương án chạy toàn bộ toolchain cho từng hồ sơ gây chi phí khởi động container và tăng transaction. Thiết kế cuối chia bước tạo unsigned certificate thành chunk 10 hồ sơ, tối đa 16 chunk đồng thời trên máy thử nghiệm. Mỗi chunk có workspace riêng; sau đó toàn bộ output được gom vào một thư mục để cert-issuer tạo một root và một transaction.</ns0:t>
      </ns0:r>
    </ns0:p>
    <ns0:p>
      <ns0:pPr>
        <ns0:pStyle ns0:val="Normal"/>
        <ns0:keepNext ns0:val="false"/>
        <ns0:keepLines ns0:val="false"/>
        <ns0:widowControl/>
        <ns0:spacing ns0:lineRule="auto" ns0:line="312" ns0:before="0" ns0:after="0"/>
        <ns0:ind ns0:start="0" ns0:end="0" ns0:firstLine="709"/>
        <ns0:jc ns0:val="both"/>
        <ns0:rPr/>
      </ns0:pPr>
      <ns0:r>
        <ns0:rPr>
          <ns0:rFonts ns0:eastAsia="Times New Roman" ns0:cs="Times New Roman"/>
          <ns0:color ns0:val="000000"/>
          <ns0:sz ns0:val="28"/>
        </ns0:rPr>
        <ns0:t>Tên người nhận có thể trùng; tên file do tool tạo không được dùng làm khóa. Mỗi dòng roster có nonce ổn định, lấy 32 ký tự hex đầu của SHA-256("datn-blockcerts:" + batchId + ":" + ID bản ghi). Worker đọc nonce từ output để ánh xạ DB. requestBatchId truy vết nhóm phiếu; issuanceBatchId định danh lô; certUid định danh chứng thư. Nếu mở giới hạn trên 500, cần chia thành nhiều anchor job thay vì tạo lô vượt phạm vi đã kiểm thử.</ns0:t>
      </ns0:r>
    </ns0:p>
    <ns0:p>
      <ns0:pPr>
        <ns0:pStyle ns0:val="Heading3"/>
        <ns0:keepNext ns0:val="true"/>
        <ns0:keepLines/>
        <ns0:pageBreakBefore ns0:val="false"/>
        <ns0:widowControl/>
        <ns0:numPr>
          <ns0:ilvl ns0:val="0"/>
          <ns0:numId ns0:val="0"/>
        </ns0:numPr>
        <ns0:spacing ns0:lineRule="auto" ns0:line="312" ns0:before="0" ns0:after="0"/>
        <ns0:ind ns0:start="0" ns0:end="0" ns0:hanging="0"/>
        <ns0:jc ns0:val="start"/>
        <ns0:rPr/>
      </ns0:pPr>
      <ns0:bookmarkStart ns0:id="168" ns0:name="__RefHeading___Toc10084_3013018603"/>
      <ns0:bookmarkStart ns0:id="169" ns0:name="report_target_3080"/>
      <ns0:bookmarkEnd ns0:id="168"/>
      <ns0:r>
        <ns0:rPr>
          <ns0:rFonts ns0:eastAsia="Times New Roman" ns0:cs="Times New Roman"/>
          <ns0:b/>
          <ns0:i/>
          <ns0:color ns0:val="000000"/>
          <ns0:sz ns0:val="28"/>
        </ns0:rPr>
        <ns0:t>2.6.3. Tách nhóm yêu cầu và lô phát hành</ns0:t>
      </ns0:r>
      <ns0:bookmarkEnd ns0:id="169"/>
    </ns0:p>
    <ns0:p>
      <ns0:pPr>
        <ns0:pStyle ns0:val="Normal"/>
        <ns0:keepNext ns0:val="false"/>
        <ns0:keepLines ns0:val="false"/>
        <ns0:widowControl/>
        <ns0:spacing ns0:lineRule="auto" ns0:line="312" ns0:before="0" ns0:after="0"/>
        <ns0:ind ns0:start="0" ns0:end="0" ns0:firstLine="709"/>
        <ns0:jc ns0:val="both"/>
        <ns0:rPr/>
      </ns0:pPr>
      <ns0:r>
        <ns0:rPr>
          <ns0:rFonts ns0:eastAsia="Times New Roman" ns0:cs="Times New Roman"/>
          <ns0:color ns0:val="000000"/>
          <ns0:sz ns0:val="28"/>
        </ns0:rPr>
        <ns0:t>Phiên bản hiện hành tách requestBatchId và issuanceBatchId vì hai định danh có vòng đời khác nhau. requestBatchId được sinh khi Maker tạo nhóm phiếu và giữ ổn định để truy vết nguồn nghiệp vụ. issuanceBatchId chỉ sinh khi Checker duyệt một tập phiếu cụ thể; mỗi lần duyệt từng phần tạo một giá trị mới. Do đó một nhóm phiếu có thể liên kết với nhiều lô phát hành mà không tái sử dụng khóa chính hoặc kéo nhầm phiếu vào lần chạy lại.</ns0:t>
      </ns0:r>
    </ns0:p>
    <ns0:p>
      <ns0:pPr>
        <ns0:pStyle ns0:val="Normal"/>
        <ns0:keepNext ns0:val="false"/>
        <ns0:keepLines ns0:val="false"/>
        <ns0:widowControl/>
        <ns0:spacing ns0:lineRule="auto" ns0:line="312" ns0:before="0" ns0:after="0"/>
        <ns0:ind ns0:start="0" ns0:end="0" ns0:firstLine="709"/>
        <ns0:jc ns0:val="both"/>
        <ns0:rPr/>
      </ns0:pPr>
      <ns0:r>
        <ns0:rPr>
          <ns0:rFonts ns0:eastAsia="Times New Roman" ns0:cs="Times New Roman"/>
          <ns0:color ns0:val="000000"/>
          <ns0:sz ns0:val="28"/>
        </ns0:rPr>
        <ns0:t>Khi duyệt, dịch vụ khóa các phiếu đang chờ, cập nhật queued, tạo issuance_batches và issuance_outbox trong cùng transaction PostgreSQL. Outbox sau đó được dispatcher chuyển sang BullMQ bằng jobId ổn định; nếu enqueue thất bại, bản ghi outbox vẫn ở pending để tiến trình nền thử lại. Đây là ranh giới quan trọng giữa tính nguyên tử trong DB và tác động ngoài DB/Redis.</ns0:t>
      </ns0:r>
    </ns0:p>
    <ns0:p>
      <ns0:pPr>
        <ns0:pStyle ns0:val="Heading2"/>
        <ns0:keepNext ns0:val="true"/>
        <ns0:keepLines/>
        <ns0:pageBreakBefore ns0:val="false"/>
        <ns0:widowControl/>
        <ns0:numPr>
          <ns0:ilvl ns0:val="0"/>
          <ns0:numId ns0:val="0"/>
        </ns0:numPr>
        <ns0:spacing ns0:lineRule="auto" ns0:line="312" ns0:before="0" ns0:after="0"/>
        <ns0:ind ns0:start="0" ns0:end="0" ns0:hanging="0"/>
        <ns0:jc ns0:val="start"/>
        <ns0:rPr/>
      </ns0:pPr>
      <ns0:bookmarkStart ns0:id="170" ns0:name="__RefHeading___Toc10086_3013018603"/>
      <ns0:bookmarkStart ns0:id="171" ns0:name="report_target_3081"/>
      <ns0:bookmarkEnd ns0:id="170"/>
      <ns0:r>
        <ns0:rPr>
          <ns0:rFonts ns0:eastAsia="Times New Roman" ns0:cs="Times New Roman"/>
          <ns0:b/>
          <ns0:i ns0:val="false"/>
          <ns0:color ns0:val="000000"/>
          <ns0:sz ns0:val="28"/>
        </ns0:rPr>
        <ns0:t>2.7. Thiết kế xác minh và thu hồi</ns0:t>
      </ns0:r>
      <ns0:bookmarkEnd ns0:id="171"/>
    </ns0:p>
    <ns0:p>
      <ns0:pPr>
        <ns0:pStyle ns0:val="Heading3"/>
        <ns0:keepNext ns0:val="true"/>
        <ns0:keepLines/>
        <ns0:pageBreakBefore ns0:val="false"/>
        <ns0:widowControl/>
        <ns0:numPr>
          <ns0:ilvl ns0:val="0"/>
          <ns0:numId ns0:val="0"/>
        </ns0:numPr>
        <ns0:spacing ns0:lineRule="auto" ns0:line="312" ns0:before="0" ns0:after="0"/>
        <ns0:ind ns0:start="0" ns0:end="0" ns0:hanging="0"/>
        <ns0:jc ns0:val="start"/>
        <ns0:rPr/>
      </ns0:pPr>
      <ns0:bookmarkStart ns0:id="172" ns0:name="__RefHeading___Toc10088_3013018603"/>
      <ns0:bookmarkStart ns0:id="173" ns0:name="report_target_3082"/>
      <ns0:bookmarkEnd ns0:id="172"/>
      <ns0:r>
        <ns0:rPr>
          <ns0:rFonts ns0:eastAsia="Times New Roman" ns0:cs="Times New Roman"/>
          <ns0:b/>
          <ns0:i/>
          <ns0:color ns0:val="000000"/>
          <ns0:sz ns0:val="28"/>
        </ns0:rPr>
        <ns0:t>2.7.1. Xác minh</ns0:t>
      </ns0:r>
      <ns0:bookmarkEnd ns0:id="173"/>
    </ns0:p>
    <ns0:p>
      <ns0:pPr>
        <ns0:pStyle ns0:val="Normal"/>
        <ns0:keepNext ns0:val="true"/>
        <ns0:keepLines ns0:val="false"/>
        <ns0:widowControl/>
        <ns0:spacing ns0:lineRule="auto" ns0:line="240" ns0:before="0" ns0:after="0"/>
        <ns0:ind ns0:start="0" ns0:end="0" ns0:hanging="0"/>
        <ns0:jc ns0:val="center"/>
        <ns0:rPr/>
      </ns0:pPr>
      <ns0:r>
        <ns0:rPr/>
        <ns0:drawing>
          <ns2:inline distT="0" distB="0" distL="0" distR="0">
            <ns2:extent cx="5652135" cy="3414395"/>
            <ns2:effectExtent l="0" t="0" r="0" b="0"/>
            <ns2:docPr id="14" name="Picture 1991287252" descr="" title=""/>
            <ns2:cNvGraphicFramePr>
              <ns3:graphicFrameLocks noChangeAspect="1"/>
            </ns2:cNvGraphicFramePr>
            <ns3:graphic>
              <ns3:graphicData uri="http://schemas.openxmlformats.org/drawingml/2006/picture">
                <ns4:pic>
                  <ns4:nvPicPr>
                    <ns4:cNvPr id="14" name="Picture 1991287252" descr="" title=""/>
                    <ns4:cNvPicPr>
                      <ns3:picLocks noChangeAspect="1" noChangeArrowheads="1"/>
                    </ns4:cNvPicPr>
                  </ns4:nvPicPr>
                  <ns4:blipFill>
                    <ns3:blip ns5:embed="rId19"/>
                    <ns3:stretch>
                      <ns3:fillRect/>
                    </ns3:stretch>
                  </ns4:blipFill>
                  <ns4:spPr bwMode="auto">
                    <ns3:xfrm>
                      <ns3:off x="0" y="0"/>
                      <ns3:ext cx="5652135" cy="3414395"/>
                    </ns3:xfrm>
                    <ns3:prstGeom prst="rect">
                      <ns3:avLst/>
                    </ns3:prstGeom>
                  </ns4:spPr>
                </ns4:pic>
              </ns3:graphicData>
            </ns3:graphic>
          </ns2:inline>
        </ns0:drawing>
      </ns0:r>
    </ns0:p>
    <ns0:p>
      <ns0:pPr>
        <ns0:pStyle ns0:val="ReportFigure"/>
        <ns0:keepNext ns0:val="false"/>
        <ns0:keepLines ns0:val="false"/>
        <ns0:widowControl/>
        <ns0:spacing ns0:lineRule="auto" ns0:line="312" ns0:before="0" ns0:after="0"/>
        <ns0:ind ns0:start="0" ns0:end="0" ns0:hanging="0"/>
        <ns0:jc ns0:val="center"/>
        <ns0:rPr/>
      </ns0:pPr>
      <ns0:bookmarkStart ns0:id="174" ns0:name="__RefHeading___Toc10278_3013018603"/>
      <ns0:bookmarkStart ns0:id="175" ns0:name="report_target_3083"/>
      <ns0:bookmarkEnd ns0:id="174"/>
      <ns0:r>
        <ns0:rPr>
          <ns0:rFonts ns0:eastAsia="Times New Roman" ns0:cs="Times New Roman"/>
          <ns0:b/>
          <ns0:i ns0:val="false"/>
          <ns0:color ns0:val="000000"/>
          <ns0:sz ns0:val="28"/>
        </ns0:rPr>
        <ns0:t>Hình 2.5. Trình tự xác minh công khai</ns0:t>
      </ns0:r>
      <ns0:bookmarkEnd ns0:id="175"/>
    </ns0:p>
    <ns0:p>
      <ns0:pPr>
        <ns0:pStyle ns0:val="Normal"/>
        <ns0:keepNext ns0:val="false"/>
        <ns0:keepLines ns0:val="false"/>
        <ns0:widowControl/>
        <ns0:spacing ns0:lineRule="auto" ns0:line="312" ns0:before="0" ns0:after="0"/>
        <ns0:ind ns0:start="0" ns0:end="0" ns0:firstLine="709"/>
        <ns0:jc ns0:val="both"/>
        <ns0:rPr/>
      </ns0:pPr>
      <ns0:r>
        <ns0:rPr>
          <ns0:rFonts ns0:eastAsia="Times New Roman" ns0:cs="Times New Roman"/>
          <ns0:color ns0:val="000000"/>
          <ns0:sz ns0:val="28"/>
        </ns0:rPr>
        <ns0:t>Theo Hình 2.5, Verify API tiếp nhận toàn bộ JSON. Backend kiểm tra semantic tối thiểu, sau đó gửi chứng thư đến verifier service. Verifier giải mã proofValue bằng LDMerkleProof2019, kiểm tra cấu trúc/chứng thư; adapter regtest lấy transaction theo txid, kiểm tra đầu vào gắn với issuer, tìm OP_RETURN, so Merkle root và yêu cầu ít nhất một confirmation. Nếu lớp mật mã/anchor đạt, backend lấy certUid để tra thu hồi. Kết luận gồm VALID, INVALID, REVOKED hoặc INDETERMINATE.</ns0:t>
      </ns0:r>
    </ns0:p>
    <ns0:p>
      <ns0:pPr>
        <ns0:pStyle ns0:val="Normal"/>
        <ns0:keepNext ns0:val="false"/>
        <ns0:keepLines ns0:val="false"/>
        <ns0:widowControl/>
        <ns0:spacing ns0:lineRule="auto" ns0:line="312" ns0:before="0" ns0:after="0"/>
        <ns0:ind ns0:start="0" ns0:end="0" ns0:firstLine="709"/>
        <ns0:jc ns0:val="both"/>
        <ns0:rPr/>
      </ns0:pPr>
      <ns0:r>
        <ns0:rPr>
          <ns0:rFonts ns0:eastAsia="Times New Roman" ns0:cs="Times New Roman"/>
          <ns0:color ns0:val="000000"/>
          <ns0:sz ns0:val="28"/>
        </ns0:rPr>
        <ns0:t>INVALID dùng khi nội dung không khớp bằng chứng; REVOKED dùng khi chứng thư vốn hợp lệ nhưng đã bị thu hồi; INDETERMINATE dùng khi không đủ bằng chứng để kết luận, ví dụ transaction/proof không thể kiểm tra. Phân biệt này tránh biến lỗi kết nối thành tuyên bố chứng thư giả.</ns0:t>
      </ns0:r>
    </ns0:p>
    <ns0:p>
      <ns0:pPr>
        <ns0:pStyle ns0:val="Heading3"/>
        <ns0:keepNext ns0:val="true"/>
        <ns0:keepLines/>
        <ns0:pageBreakBefore ns0:val="false"/>
        <ns0:widowControl/>
        <ns0:numPr>
          <ns0:ilvl ns0:val="0"/>
          <ns0:numId ns0:val="0"/>
        </ns0:numPr>
        <ns0:spacing ns0:lineRule="auto" ns0:line="312" ns0:before="0" ns0:after="0"/>
        <ns0:ind ns0:start="0" ns0:end="0" ns0:hanging="0"/>
        <ns0:jc ns0:val="start"/>
        <ns0:rPr/>
      </ns0:pPr>
      <ns0:bookmarkStart ns0:id="176" ns0:name="__RefHeading___Toc10090_3013018603"/>
      <ns0:bookmarkStart ns0:id="177" ns0:name="report_target_3084"/>
      <ns0:bookmarkEnd ns0:id="176"/>
      <ns0:r>
        <ns0:rPr>
          <ns0:rFonts ns0:eastAsia="Times New Roman" ns0:cs="Times New Roman"/>
          <ns0:b/>
          <ns0:i/>
          <ns0:color ns0:val="000000"/>
          <ns0:sz ns0:val="28"/>
        </ns0:rPr>
        <ns0:t>2.7.2. Thu hồi</ns0:t>
      </ns0:r>
      <ns0:bookmarkEnd ns0:id="177"/>
    </ns0:p>
    <ns0:p>
      <ns0:pPr>
        <ns0:pStyle ns0:val="Normal"/>
        <ns0:keepNext ns0:val="false"/>
        <ns0:keepLines ns0:val="false"/>
        <ns0:widowControl/>
        <ns0:spacing ns0:lineRule="auto" ns0:line="312" ns0:before="0" ns0:after="0"/>
        <ns0:ind ns0:start="0" ns0:end="0" ns0:firstLine="709"/>
        <ns0:jc ns0:val="both"/>
        <ns0:rPr/>
      </ns0:pPr>
      <ns0:r>
        <ns0:rPr>
          <ns0:rFonts ns0:eastAsia="Times New Roman" ns0:cs="Times New Roman"/>
          <ns0:color ns0:val="000000"/>
          <ns0:sz ns0:val="28"/>
        </ns0:rPr>
        <ns0:t>Checker chỉ có thể khởi tạo thu hồi đối với chứng thư ở trạng thái cho phép. Service dùng PostgreSQL advisory lock để tuần tự hóa việc tiêu UTXO, chuyển bản ghi sang revocation_pending, tạo và ký đúng một raw transaction chứa payload REVOKE:&lt;certUid&gt;, tính trước txid dự kiến và lưu revocationRawTransaction, revocationIntentTxid, revocationPreparedAt vào DB trước khi gọi sendrawtransaction. Checkpoint bền vững trước broadcast bảo đảm lần retry không tạo một giao dịch thay thế.</ns0:t>
      </ns0:r>
    </ns0:p>
    <ns0:p>
      <ns0:pPr>
        <ns0:pStyle ns0:val="Normal"/>
        <ns0:keepNext ns0:val="false"/>
        <ns0:keepLines ns0:val="false"/>
        <ns0:widowControl/>
        <ns0:spacing ns0:lineRule="auto" ns0:line="312" ns0:before="0" ns0:after="0"/>
        <ns0:ind ns0:start="0" ns0:end="0" ns0:firstLine="709"/>
        <ns0:jc ns0:val="both"/>
        <ns0:rPr/>
      </ns0:pPr>
      <ns0:r>
        <ns0:rPr>
          <ns0:rFonts ns0:eastAsia="Times New Roman" ns0:cs="Times New Roman"/>
          <ns0:color ns0:val="000000"/>
          <ns0:sz ns0:val="28"/>
        </ns0:rPr>
        <ns0:t>Sau broadcast, service luôn tra lại đúng txid đã checkpoint; nếu transaction chưa có trên node thì chỉ phát lại raw transaction cũ. Khi có ít nhất một confirmation, DB mới chuyển sang revoked và lưu revocationTxid, actor, lý do và thời gian. Nếu lỗi xảy ra sau khi tiến trình thu hồi đã bắt đầu, trạng thái được giữ ở revocation_pending hoặc revocation_reconciliation_required; reconciler định kỳ tiếp tục từ checkpoint. Revocation List hiện đọc trạng thái từ DB, vì vậy môi trường vận hành thực tế vẫn cần backup/restore và indexer để tái dựng trạng thái từ blockchain.</ns0:t>
      </ns0:r>
    </ns0:p>
    <ns0:p>
      <ns0:pPr>
        <ns0:pStyle ns0:val="Heading2"/>
        <ns0:keepNext ns0:val="true"/>
        <ns0:keepLines/>
        <ns0:pageBreakBefore ns0:val="false"/>
        <ns0:widowControl/>
        <ns0:numPr>
          <ns0:ilvl ns0:val="0"/>
          <ns0:numId ns0:val="0"/>
        </ns0:numPr>
        <ns0:spacing ns0:lineRule="auto" ns0:line="312" ns0:before="0" ns0:after="0"/>
        <ns0:ind ns0:start="0" ns0:end="0" ns0:hanging="0"/>
        <ns0:jc ns0:val="start"/>
        <ns0:rPr/>
      </ns0:pPr>
      <ns0:bookmarkStart ns0:id="178" ns0:name="__RefHeading___Toc10092_3013018603"/>
      <ns0:bookmarkStart ns0:id="179" ns0:name="report_target_3085"/>
      <ns0:bookmarkEnd ns0:id="178"/>
      <ns0:r>
        <ns0:rPr>
          <ns0:rFonts ns0:eastAsia="Times New Roman" ns0:cs="Times New Roman"/>
          <ns0:b/>
          <ns0:i ns0:val="false"/>
          <ns0:color ns0:val="000000"/>
          <ns0:sz ns0:val="28"/>
        </ns0:rPr>
        <ns0:t>2.8. Thiết kế dữ liệu ngoài chuỗi</ns0:t>
      </ns0:r>
      <ns0:bookmarkEnd ns0:id="179"/>
    </ns0:p>
    <ns0:p>
      <ns0:pPr>
        <ns0:pStyle ns0:val="Normal"/>
        <ns0:keepNext ns0:val="false"/>
        <ns0:keepLines ns0:val="false"/>
        <ns0:widowControl/>
        <ns0:spacing ns0:lineRule="auto" ns0:line="312" ns0:before="0" ns0:after="0"/>
        <ns0:ind ns0:start="0" ns0:end="0" ns0:firstLine="709"/>
        <ns0:jc ns0:val="both"/>
        <ns0:rPr/>
      </ns0:pPr>
      <ns0:r>
        <ns0:rPr>
          <ns0:rFonts ns0:eastAsia="Times New Roman" ns0:cs="Times New Roman"/>
          <ns0:color ns0:val="000000"/>
          <ns0:sz ns0:val="28"/>
        </ns0:rPr>
        <ns0:t>Hình 2.6 khái quát quan hệ giữa tài khoản, phiếu/chứng thư, lô phát hành, outbox, nhật ký xác minh và audit trong mô hình dữ liệu hiện hành.</ns0:t>
      </ns0:r>
    </ns0:p>
    <ns0:p>
      <ns0:pPr>
        <ns0:pStyle ns0:val="Normal"/>
        <ns0:keepNext ns0:val="true"/>
        <ns0:keepLines ns0:val="false"/>
        <ns0:widowControl/>
        <ns0:spacing ns0:lineRule="auto" ns0:line="240" ns0:before="0" ns0:after="0"/>
        <ns0:ind ns0:start="0" ns0:end="0" ns0:hanging="0"/>
        <ns0:jc ns0:val="center"/>
        <ns0:rPr/>
      </ns0:pPr>
      <ns0:r>
        <ns0:rPr/>
        <ns0:drawing>
          <ns2:inline distT="0" distB="0" distL="0" distR="0">
            <ns2:extent cx="5760085" cy="4285615"/>
            <ns2:effectExtent l="0" t="0" r="0" b="0"/>
            <ns2:docPr id="15" name="Picture 1991287288" descr="" title=""/>
            <ns2:cNvGraphicFramePr>
              <ns3:graphicFrameLocks noChangeAspect="1"/>
            </ns2:cNvGraphicFramePr>
            <ns3:graphic>
              <ns3:graphicData uri="http://schemas.openxmlformats.org/drawingml/2006/picture">
                <ns4:pic>
                  <ns4:nvPicPr>
                    <ns4:cNvPr id="15" name="Picture 1991287288" descr="" title=""/>
                    <ns4:cNvPicPr>
                      <ns3:picLocks noChangeAspect="1" noChangeArrowheads="1"/>
                    </ns4:cNvPicPr>
                  </ns4:nvPicPr>
                  <ns4:blipFill>
                    <ns3:blip ns5:embed="rId20"/>
                    <ns3:stretch>
                      <ns3:fillRect/>
                    </ns3:stretch>
                  </ns4:blipFill>
                  <ns4:spPr bwMode="auto">
                    <ns3:xfrm>
                      <ns3:off x="0" y="0"/>
                      <ns3:ext cx="5760085" cy="4285615"/>
                    </ns3:xfrm>
                    <ns3:prstGeom prst="rect">
                      <ns3:avLst/>
                    </ns3:prstGeom>
                  </ns4:spPr>
                </ns4:pic>
              </ns3:graphicData>
            </ns3:graphic>
          </ns2:inline>
        </ns0:drawing>
      </ns0:r>
    </ns0:p>
    <ns0:p>
      <ns0:pPr>
        <ns0:pStyle ns0:val="ReportFigure"/>
        <ns0:keepNext ns0:val="false"/>
        <ns0:keepLines ns0:val="false"/>
        <ns0:widowControl/>
        <ns0:spacing ns0:lineRule="auto" ns0:line="312" ns0:before="0" ns0:after="0"/>
        <ns0:ind ns0:start="0" ns0:end="0" ns0:hanging="0"/>
        <ns0:jc ns0:val="center"/>
        <ns0:rPr/>
      </ns0:pPr>
      <ns0:bookmarkStart ns0:id="180" ns0:name="__RefHeading___Toc10276_3013018603"/>
      <ns0:bookmarkStart ns0:id="181" ns0:name="report_target_3086"/>
      <ns0:bookmarkEnd ns0:id="180"/>
      <ns0:r>
        <ns0:rPr>
          <ns0:rFonts ns0:eastAsia="Times New Roman" ns0:cs="Times New Roman"/>
          <ns0:b/>
          <ns0:i ns0:val="false"/>
          <ns0:color ns0:val="000000"/>
          <ns0:sz ns0:val="28"/>
        </ns0:rPr>
        <ns0:t>Hình 2.6. Mô hình dữ liệu</ns0:t>
      </ns0:r>
      <ns0:bookmarkEnd ns0:id="181"/>
    </ns0:p>
    <ns0:p>
      <ns0:pPr>
        <ns0:pStyle ns0:val="Normal"/>
        <ns0:keepNext ns0:val="false"/>
        <ns0:keepLines ns0:val="false"/>
        <ns0:widowControl/>
        <ns0:spacing ns0:lineRule="auto" ns0:line="312" ns0:before="0" ns0:after="0"/>
        <ns0:ind ns0:start="0" ns0:end="0" ns0:firstLine="709"/>
        <ns0:jc ns0:val="both"/>
        <ns0:rPr/>
      </ns0:pPr>
      <ns0:r>
        <ns0:rPr>
          <ns0:rFonts ns0:eastAsia="Times New Roman" ns0:cs="Times New Roman"/>
          <ns0:color ns0:val="000000"/>
          <ns0:sz ns0:val="28"/>
        </ns0:rPr>
        <ns0:t>Hình 2.6 phân biệt khóa ngoại trong migration với tham chiếu logic. issuance_outbox.batchId đồng thời là FK và unique nên mỗi batch có tối đa một outbox; số lần thử được lưu trong attemptCount. verification_logs.certId là chuỗi nullable, có thể lấy từ chứng thư ngoài hệ thống, không phải FK tới issued_certificates.id. actor/targetId của audit là tham chiếu nghiệp vụ và cũng không được mô tả như khóa ngoại cưỡng chế.</ns0:t>
      </ns0:r>
    </ns0:p>
    <ns0:p>
      <ns0:pPr>
        <ns0:pStyle ns0:val="Heading3"/>
        <ns0:keepNext ns0:val="true"/>
        <ns0:keepLines/>
        <ns0:pageBreakBefore ns0:val="false"/>
        <ns0:widowControl/>
        <ns0:numPr>
          <ns0:ilvl ns0:val="0"/>
          <ns0:numId ns0:val="0"/>
        </ns0:numPr>
        <ns0:spacing ns0:lineRule="auto" ns0:line="312" ns0:before="0" ns0:after="0"/>
        <ns0:ind ns0:start="0" ns0:end="0" ns0:hanging="0"/>
        <ns0:jc ns0:val="start"/>
        <ns0:rPr/>
      </ns0:pPr>
      <ns0:bookmarkStart ns0:id="182" ns0:name="__RefHeading___Toc10094_3013018603"/>
      <ns0:bookmarkStart ns0:id="183" ns0:name="report_target_3087"/>
      <ns0:bookmarkEnd ns0:id="182"/>
      <ns0:r>
        <ns0:rPr>
          <ns0:rFonts ns0:eastAsia="Times New Roman" ns0:cs="Times New Roman"/>
          <ns0:b/>
          <ns0:i/>
          <ns0:color ns0:val="000000"/>
          <ns0:sz ns0:val="28"/>
        </ns0:rPr>
        <ns0:t>2.8.1. Bảng users</ns0:t>
      </ns0:r>
      <ns0:bookmarkEnd ns0:id="183"/>
    </ns0:p>
    <ns0:p>
      <ns0:pPr>
        <ns0:pStyle ns0:val="Normal"/>
        <ns0:keepNext ns0:val="false"/>
        <ns0:keepLines ns0:val="false"/>
        <ns0:widowControl/>
        <ns0:spacing ns0:lineRule="auto" ns0:line="312" ns0:before="0" ns0:after="0"/>
        <ns0:ind ns0:start="0" ns0:end="0" ns0:firstLine="709"/>
        <ns0:jc ns0:val="both"/>
        <ns0:rPr/>
      </ns0:pPr>
      <ns0:r>
        <ns0:rPr>
          <ns0:rFonts ns0:eastAsia="Times New Roman" ns0:cs="Times New Roman"/>
          <ns0:color ns0:val="000000"/>
          <ns0:sz ns0:val="28"/>
        </ns0:rPr>
        <ns0:t>Bảng lưu id, username duy nhất, passwordHash, role, studentCode, recipientName, ngày sinh, email, niên khóa và createdAt theo phạm vi hồ sơ Student. studentCode là định danh nghiệp vụ duy nhất; chứng thư liên kết tới Student bằng khóa ngoại studentId. recipientName chỉ là ảnh chụp dữ liệu hiển thị tại thời điểm lập phiếu, không được dùng để quyết định quyền sở hữu.</ns0:t>
      </ns0:r>
    </ns0:p>
    <ns0:p>
      <ns0:pPr>
        <ns0:pStyle ns0:val="Heading3"/>
        <ns0:keepNext ns0:val="true"/>
        <ns0:keepLines/>
        <ns0:pageBreakBefore ns0:val="false"/>
        <ns0:widowControl/>
        <ns0:numPr>
          <ns0:ilvl ns0:val="0"/>
          <ns0:numId ns0:val="0"/>
        </ns0:numPr>
        <ns0:spacing ns0:lineRule="auto" ns0:line="312" ns0:before="0" ns0:after="0"/>
        <ns0:ind ns0:start="0" ns0:end="0" ns0:hanging="0"/>
        <ns0:jc ns0:val="start"/>
        <ns0:rPr/>
      </ns0:pPr>
      <ns0:bookmarkStart ns0:id="184" ns0:name="__RefHeading___Toc10096_3013018603"/>
      <ns0:bookmarkStart ns0:id="185" ns0:name="report_target_3088"/>
      <ns0:bookmarkEnd ns0:id="184"/>
      <ns0:r>
        <ns0:rPr>
          <ns0:rFonts ns0:eastAsia="Times New Roman" ns0:cs="Times New Roman"/>
          <ns0:b/>
          <ns0:i/>
          <ns0:color ns0:val="000000"/>
          <ns0:sz ns0:val="28"/>
        </ns0:rPr>
        <ns0:t>2.8.2. Bảng issued_certificates</ns0:t>
      </ns0:r>
      <ns0:bookmarkEnd ns0:id="185"/>
    </ns0:p>
    <ns0:p>
      <ns0:pPr>
        <ns0:pStyle ns0:val="Normal"/>
        <ns0:keepNext ns0:val="false"/>
        <ns0:keepLines ns0:val="false"/>
        <ns0:widowControl/>
        <ns0:spacing ns0:lineRule="auto" ns0:line="312" ns0:before="0" ns0:after="0"/>
        <ns0:ind ns0:start="0" ns0:end="0" ns0:firstLine="709"/>
        <ns0:jc ns0:val="both"/>
        <ns0:rPr/>
      </ns0:pPr>
      <ns0:r>
        <ns0:rPr>
          <ns0:rFonts ns0:eastAsia="Times New Roman" ns0:cs="Times New Roman"/>
          <ns0:color ns0:val="000000"/>
          <ns0:sz ns0:val="28"/>
        </ns0:rPr>
        <ns0:t>Mỗi dòng vừa là yêu cầu nghiệp vụ vừa là chứng thư sau phát hành. Nhóm đầu vào gồm dữ liệu văn bằng, studentId và requestBatchId; nhóm blockchain gồm certUid, txid, merkleRoot, issuanceBatchId; nhóm Maker–Checker gồm requestedBy, approvedBy, rejectedBy, rejectReason; nhóm trạng thái gồm status, errorMessage; nhóm thu hồi gồm revocationTxid, raw transaction/intent txid checkpoint, số lần thử, lỗi, người thực hiện, lý do và thời điểm.</ns0:t>
      </ns0:r>
    </ns0:p>
    <ns0:p>
      <ns0:pPr>
        <ns0:pStyle ns0:val="Normal"/>
        <ns0:keepNext ns0:val="false"/>
        <ns0:keepLines ns0:val="false"/>
        <ns0:widowControl/>
        <ns0:spacing ns0:lineRule="auto" ns0:line="312" ns0:before="0" ns0:after="0"/>
        <ns0:ind ns0:start="0" ns0:end="0" ns0:firstLine="709"/>
        <ns0:jc ns0:val="both"/>
        <ns0:rPr/>
      </ns0:pPr>
      <ns0:r>
        <ns0:rPr>
          <ns0:rFonts ns0:eastAsia="Times New Roman" ns0:cs="Times New Roman"/>
          <ns0:color ns0:val="000000"/>
          <ns0:sz ns0:val="28"/>
        </ns0:rPr>
        <ns0:t>Thiết kế một bảng giúp nguyên mẫu đơn giản hơn nhưng trộn vòng đời yêu cầu với tệp kết quả phát hành. Hệ thống hiện đã dùng khóa ngoại Student, tách nhóm yêu cầu khỏi lô phát hành và có bảng lô/outbox riêng; khi mở rộng môi trường vận hành thực tế vẫn nên cân nhắc tách issuance_requests, certificates và revocation_requests để giảm coupling và đơn giản hóa chính sách lưu giữ dữ liệu.</ns0:t>
      </ns0:r>
    </ns0:p>
    <ns0:p>
      <ns0:pPr>
        <ns0:pStyle ns0:val="Heading3"/>
        <ns0:keepNext ns0:val="true"/>
        <ns0:keepLines/>
        <ns0:pageBreakBefore ns0:val="false"/>
        <ns0:widowControl/>
        <ns0:numPr>
          <ns0:ilvl ns0:val="0"/>
          <ns0:numId ns0:val="0"/>
        </ns0:numPr>
        <ns0:spacing ns0:lineRule="auto" ns0:line="312" ns0:before="0" ns0:after="0"/>
        <ns0:ind ns0:start="0" ns0:end="0" ns0:hanging="0"/>
        <ns0:jc ns0:val="start"/>
        <ns0:rPr/>
      </ns0:pPr>
      <ns0:bookmarkStart ns0:id="186" ns0:name="__RefHeading___Toc10098_3013018603"/>
      <ns0:bookmarkStart ns0:id="187" ns0:name="report_target_3089"/>
      <ns0:bookmarkEnd ns0:id="186"/>
      <ns0:r>
        <ns0:rPr>
          <ns0:rFonts ns0:eastAsia="Times New Roman" ns0:cs="Times New Roman"/>
          <ns0:b/>
          <ns0:i/>
          <ns0:color ns0:val="000000"/>
          <ns0:sz ns0:val="28"/>
        </ns0:rPr>
        <ns0:t>2.8.3. verification_logs và audit_logs</ns0:t>
      </ns0:r>
      <ns0:bookmarkEnd ns0:id="187"/>
    </ns0:p>
    <ns0:p>
      <ns0:pPr>
        <ns0:pStyle ns0:val="Normal"/>
        <ns0:keepNext ns0:val="false"/>
        <ns0:keepLines ns0:val="false"/>
        <ns0:widowControl/>
        <ns0:spacing ns0:lineRule="auto" ns0:line="312" ns0:before="0" ns0:after="0"/>
        <ns0:ind ns0:start="0" ns0:end="0" ns0:firstLine="709"/>
        <ns0:jc ns0:val="both"/>
        <ns0:rPr/>
      </ns0:pPr>
      <ns0:r>
        <ns0:rPr>
          <ns0:rFonts ns0:eastAsia="Times New Roman" ns0:cs="Times New Roman"/>
          <ns0:color ns0:val="000000"/>
          <ns0:sz ns0:val="28"/>
        </ns0:rPr>
        <ns0:t>verification_logs lưu định danh kỹ thuật, trạng thái và kết quả từng lớp kiểm tra; dữ liệu thử nghiệm xác nhận log không chứa họ tên, email hoặc mã sinh viên của credential. audit_logs lưu action, actor, role, target, detail, txid và thời gian; mỗi dòng có previousHash và entryHash tạo chuỗi hash SHA-256 để phát hiện sửa/xóa ở giữa chuỗi. Hash chain chỉ tạo tính tamper-evident: DBA vẫn có thể viết lại toàn bộ chuỗi hoặc xóa đuôi nếu head hash không được neo/đối chiếu với kho độc lập. Ngoài ra, audit hiện không luôn commit cùng transaction với nghiệp vụ chính, nên cần cảnh báo/giám sát để tránh mất log âm thầm khi triển khai thực tế.</ns0:t>
      </ns0:r>
    </ns0:p>
    <ns0:p>
      <ns0:pPr>
        <ns0:pStyle ns0:val="Heading3"/>
        <ns0:keepNext ns0:val="true"/>
        <ns0:keepLines/>
        <ns0:pageBreakBefore ns0:val="false"/>
        <ns0:widowControl/>
        <ns0:numPr>
          <ns0:ilvl ns0:val="0"/>
          <ns0:numId ns0:val="0"/>
        </ns0:numPr>
        <ns0:spacing ns0:lineRule="auto" ns0:line="312" ns0:before="0" ns0:after="0"/>
        <ns0:ind ns0:start="0" ns0:end="0" ns0:hanging="0"/>
        <ns0:jc ns0:val="start"/>
        <ns0:rPr/>
      </ns0:pPr>
      <ns0:bookmarkStart ns0:id="188" ns0:name="__RefHeading___Toc10100_3013018603"/>
      <ns0:bookmarkStart ns0:id="189" ns0:name="report_target_3090"/>
      <ns0:bookmarkEnd ns0:id="188"/>
      <ns0:r>
        <ns0:rPr>
          <ns0:rFonts ns0:eastAsia="Times New Roman" ns0:cs="Times New Roman"/>
          <ns0:b/>
          <ns0:i/>
          <ns0:color ns0:val="000000"/>
          <ns0:sz ns0:val="28"/>
        </ns0:rPr>
        <ns0:t>2.8.4. Bảng issuance_batches</ns0:t>
      </ns0:r>
      <ns0:bookmarkEnd ns0:id="189"/>
    </ns0:p>
    <ns0:p>
      <ns0:pPr>
        <ns0:pStyle ns0:val="Normal"/>
        <ns0:keepNext ns0:val="false"/>
        <ns0:keepLines ns0:val="false"/>
        <ns0:widowControl/>
        <ns0:spacing ns0:lineRule="auto" ns0:line="312" ns0:before="0" ns0:after="0"/>
        <ns0:ind ns0:start="0" ns0:end="0" ns0:firstLine="709"/>
        <ns0:jc ns0:val="both"/>
        <ns0:rPr/>
      </ns0:pPr>
      <ns0:r>
        <ns0:rPr>
          <ns0:rFonts ns0:eastAsia="Times New Roman" ns0:cs="Times New Roman"/>
          <ns0:color ns0:val="000000"/>
          <ns0:sz ns0:val="28"/>
        </ns0:rPr>
        <ns0:t>Bảng issuance_batches lưu batchId, jobId, danh sách certificate ID, trạng thái lô, raw transaction/anchor txid, Merkle root, số lần thử và các mốc thời gian. Máy trạng thái của lô gồm pending_enqueue, queued, processing, anchor_prepared, reconciliation_required, completed và failed. Bảng này là checkpoint bền vững cho tiến trình worker và recovery.</ns0:t>
      </ns0:r>
    </ns0:p>
    <ns0:p>
      <ns0:pPr>
        <ns0:pStyle ns0:val="Heading3"/>
        <ns0:keepNext ns0:val="true"/>
        <ns0:keepLines/>
        <ns0:pageBreakBefore ns0:val="false"/>
        <ns0:widowControl/>
        <ns0:numPr>
          <ns0:ilvl ns0:val="0"/>
          <ns0:numId ns0:val="0"/>
        </ns0:numPr>
        <ns0:spacing ns0:lineRule="auto" ns0:line="312" ns0:before="0" ns0:after="0"/>
        <ns0:ind ns0:start="0" ns0:end="0" ns0:hanging="0"/>
        <ns0:jc ns0:val="start"/>
        <ns0:rPr/>
      </ns0:pPr>
      <ns0:bookmarkStart ns0:id="190" ns0:name="__RefHeading___Toc10102_3013018603"/>
      <ns0:bookmarkStart ns0:id="191" ns0:name="report_target_3091"/>
      <ns0:bookmarkEnd ns0:id="190"/>
      <ns0:r>
        <ns0:rPr>
          <ns0:rFonts ns0:eastAsia="Times New Roman" ns0:cs="Times New Roman"/>
          <ns0:b/>
          <ns0:i/>
          <ns0:color ns0:val="000000"/>
          <ns0:sz ns0:val="28"/>
        </ns0:rPr>
        <ns0:t>2.8.5. Bảng issuance_outbox</ns0:t>
      </ns0:r>
      <ns0:bookmarkEnd ns0:id="191"/>
    </ns0:p>
    <ns0:p>
      <ns0:pPr>
        <ns0:pStyle ns0:val="Normal"/>
        <ns0:keepNext ns0:val="false"/>
        <ns0:keepLines ns0:val="false"/>
        <ns0:widowControl/>
        <ns0:spacing ns0:lineRule="auto" ns0:line="312" ns0:before="0" ns0:after="0"/>
        <ns0:ind ns0:start="0" ns0:end="0" ns0:firstLine="709"/>
        <ns0:jc ns0:val="both"/>
        <ns0:rPr/>
      </ns0:pPr>
      <ns0:r>
        <ns0:rPr>
          <ns0:rFonts ns0:eastAsia="Times New Roman" ns0:cs="Times New Roman"/>
          <ns0:color ns0:val="000000"/>
          <ns0:sz ns0:val="28"/>
        </ns0:rPr>
        <ns0:t>Bảng issuance_outbox lưu một payload enqueue cho mỗi batchId, trạng thái pending/dispatched, số lần thử, lỗi gần nhất và thời điểm dispatch. Bản ghi outbox được tạo cùng transaction khi Checker duyệt phiếu; dispatcher nền mới thực hiện tác động sang Redis/BullMQ. Cách tổ chức này tránh tình trạng DB đã queued nhưng job bị mất nếu tiến trình lỗi đúng giữa commit DB và thao tác enqueue. Các thực thể dữ liệu chính và vai trò của chúng được tổng hợp tại Bảng 2.4.</ns0:t>
      </ns0:r>
    </ns0:p>
    <ns0:p>
      <ns0:pPr>
        <ns0:pStyle ns0:val="ReportTable"/>
        <ns0:keepNext ns0:val="true"/>
        <ns0:keepLines ns0:val="false"/>
        <ns0:widowControl/>
        <ns0:spacing ns0:lineRule="auto" ns0:line="312" ns0:before="0" ns0:after="0"/>
        <ns0:ind ns0:start="0" ns0:end="0" ns0:hanging="0"/>
        <ns0:jc ns0:val="center"/>
        <ns0:rPr/>
      </ns0:pPr>
      <ns0:bookmarkStart ns0:id="192" ns0:name="__RefHeading___Toc10344_3013018603"/>
      <ns0:bookmarkStart ns0:id="193" ns0:name="report_target_3092"/>
      <ns0:bookmarkEnd ns0:id="192"/>
      <ns0:r>
        <ns0:rPr>
          <ns0:rFonts ns0:eastAsia="Times New Roman" ns0:cs="Times New Roman"/>
          <ns0:b/>
          <ns0:i ns0:val="false"/>
          <ns0:color ns0:val="000000"/>
          <ns0:sz ns0:val="28"/>
        </ns0:rPr>
        <ns0:t>Bảng 2.4. Mô hình dữ liệu chính</ns0:t>
      </ns0:r>
      <ns0:bookmarkEnd ns0:id="193"/>
    </ns0:p>
    <ns0:tbl>
      <ns0:tblPr>
        <ns0:tblStyle ns0:val="TableGrid"/>
        <ns0:tblW ns0:w="9355" ns0:type="dxa"/>
        <ns0:jc ns0:val="center"/>
        <ns0:tblInd ns0:w="0" ns0:type="dxa"/>
        <ns0:tblLayout ns0:type="fixed"/>
        <ns0:tblCellMar>
          <ns0:top ns0:w="75" ns0:type="dxa"/>
          <ns0:start ns0:w="85" ns0:type="dxa"/>
          <ns0:bottom ns0:w="75" ns0:type="dxa"/>
          <ns0:end ns0:w="85" ns0:type="dxa"/>
        </ns0:tblCellMar>
        <ns0:tblLook ns0:val="04a0" ns0:noHBand="0" ns0:noVBand="1" ns0:firstColumn="1" ns0:lastRow="0" ns0:lastColumn="0" ns0:firstRow="1"/>
      </ns0:tblPr>
      <ns0:tblGrid>
        <ns0:gridCol ns0:w="2058"/>
        <ns0:gridCol ns0:w="2900"/>
        <ns0:gridCol ns0:w="4397"/>
      </ns0:tblGrid>
      <ns0:tr>
        <ns0:trPr>
          <ns0:tblHeader ns0:val="true"/>
          <ns0:cantSplit ns0:val="true"/>
        </ns0:trPr>
        <ns0:tc>
          <ns0:tcPr>
            <ns0:tcW ns0:w="2058" ns0:type="dxa"/>
            <ns0:tcBorders>
              <ns0:top ns0:val="single" ns0:sz="4" ns0:space="0" ns0:color="777777"/>
              <ns0:start ns0:val="single" ns0:sz="4" ns0:space="0" ns0:color="777777"/>
              <ns0:bottom ns0:val="single" ns0:sz="4" ns0:space="0" ns0:color="777777"/>
              <ns0:end ns0:val="single" ns0:sz="4" ns0:space="0" ns0:color="777777"/>
            </ns0:tcBorders>
            <ns0:shd ns0:fill="EFEFEF"/>
            <ns0:vAlign ns0:val="center"/>
          </ns0:tcPr>
          <ns0:p>
            <ns0:pPr>
              <ns0:pStyle ns0:val="Normal"/>
              <ns0:keepNext ns0:val="false"/>
              <ns0:keepLines/>
              <ns0:widowControl ns0:val="false"/>
              <ns0:suppressAutoHyphens ns0:val="true"/>
              <ns0:spacing ns0:lineRule="auto" ns0:line="276" ns0:before="0" ns0:after="0"/>
              <ns0:ind ns0:start="0" ns0:end="0" ns0:hanging="0"/>
              <ns0:jc ns0:val="center"/>
              <ns0:rPr>
                <ns0:kern ns0:val="0"/>
                <ns0:lang ns0:eastAsia="en-US"/>
              </ns0:rPr>
            </ns0:pPr>
            <ns0:r>
              <ns0:rPr>
                <ns0:rFonts ns0:eastAsia="Times New Roman" ns0:cs="Times New Roman"/>
                <ns0:b/>
                <ns0:color ns0:val="000000"/>
                <ns0:kern ns0:val="0"/>
                <ns0:sz ns0:val="28"/>
                <ns0:lang ns0:eastAsia="en-US"/>
              </ns0:rPr>
              <ns0:t>Bảng</ns0:t>
            </ns0:r>
          </ns0:p>
        </ns0:tc>
        <ns0:tc>
          <ns0:tcPr>
            <ns0:tcW ns0:w="2900" ns0:type="dxa"/>
            <ns0:tcBorders>
              <ns0:top ns0:val="single" ns0:sz="4" ns0:space="0" ns0:color="777777"/>
              <ns0:start ns0:val="single" ns0:sz="4" ns0:space="0" ns0:color="777777"/>
              <ns0:bottom ns0:val="single" ns0:sz="4" ns0:space="0" ns0:color="777777"/>
              <ns0:end ns0:val="single" ns0:sz="4" ns0:space="0" ns0:color="777777"/>
            </ns0:tcBorders>
            <ns0:shd ns0:fill="EFEFEF"/>
            <ns0:vAlign ns0:val="center"/>
          </ns0:tcPr>
          <ns0:p>
            <ns0:pPr>
              <ns0:pStyle ns0:val="Normal"/>
              <ns0:keepNext ns0:val="false"/>
              <ns0:keepLines/>
              <ns0:widowControl ns0:val="false"/>
              <ns0:suppressAutoHyphens ns0:val="true"/>
              <ns0:spacing ns0:lineRule="auto" ns0:line="276" ns0:before="0" ns0:after="0"/>
              <ns0:ind ns0:start="0" ns0:end="0" ns0:hanging="0"/>
              <ns0:jc ns0:val="center"/>
              <ns0:rPr>
                <ns0:kern ns0:val="0"/>
                <ns0:lang ns0:eastAsia="en-US"/>
              </ns0:rPr>
            </ns0:pPr>
            <ns0:r>
              <ns0:rPr>
                <ns0:rFonts ns0:eastAsia="Times New Roman" ns0:cs="Times New Roman"/>
                <ns0:b/>
                <ns0:color ns0:val="000000"/>
                <ns0:kern ns0:val="0"/>
                <ns0:sz ns0:val="28"/>
                <ns0:lang ns0:eastAsia="en-US"/>
              </ns0:rPr>
              <ns0:t>Khóa/định danh</ns0:t>
            </ns0:r>
          </ns0:p>
        </ns0:tc>
        <ns0:tc>
          <ns0:tcPr>
            <ns0:tcW ns0:w="4397" ns0:type="dxa"/>
            <ns0:tcBorders>
              <ns0:top ns0:val="single" ns0:sz="4" ns0:space="0" ns0:color="777777"/>
              <ns0:start ns0:val="single" ns0:sz="4" ns0:space="0" ns0:color="777777"/>
              <ns0:bottom ns0:val="single" ns0:sz="4" ns0:space="0" ns0:color="777777"/>
              <ns0:end ns0:val="single" ns0:sz="4" ns0:space="0" ns0:color="777777"/>
            </ns0:tcBorders>
            <ns0:shd ns0:fill="EFEFEF"/>
            <ns0:vAlign ns0:val="center"/>
          </ns0:tcPr>
          <ns0:p>
            <ns0:pPr>
              <ns0:pStyle ns0:val="Normal"/>
              <ns0:keepNext ns0:val="false"/>
              <ns0:keepLines/>
              <ns0:widowControl ns0:val="false"/>
              <ns0:suppressAutoHyphens ns0:val="true"/>
              <ns0:spacing ns0:lineRule="auto" ns0:line="276" ns0:before="0" ns0:after="0"/>
              <ns0:ind ns0:start="0" ns0:end="0" ns0:hanging="0"/>
              <ns0:jc ns0:val="center"/>
              <ns0:rPr>
                <ns0:kern ns0:val="0"/>
                <ns0:lang ns0:eastAsia="en-US"/>
              </ns0:rPr>
            </ns0:pPr>
            <ns0:r>
              <ns0:rPr>
                <ns0:rFonts ns0:eastAsia="Times New Roman" ns0:cs="Times New Roman"/>
                <ns0:b/>
                <ns0:color ns0:val="000000"/>
                <ns0:kern ns0:val="0"/>
                <ns0:sz ns0:val="28"/>
                <ns0:lang ns0:eastAsia="en-US"/>
              </ns0:rPr>
              <ns0:t>Chức năng</ns0:t>
            </ns0:r>
          </ns0:p>
        </ns0:tc>
      </ns0:tr>
      <ns0:tr>
        <ns0:trPr>
          <ns0:cantSplit ns0:val="true"/>
        </ns0:trPr>
        <ns0:tc>
          <ns0:tcPr>
            <ns0:tcW ns0:w="2058"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users</ns0:t>
            </ns0:r>
          </ns0:p>
        </ns0:tc>
        <ns0:tc>
          <ns0:tcPr>
            <ns0:tcW ns0:w="2900"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UUID, username, studentCode</ns0:t>
            </ns0:r>
          </ns0:p>
        </ns0:tc>
        <ns0:tc>
          <ns0:tcPr>
            <ns0:tcW ns0:w="4397"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Tài khoản, vai trò và hồ sơ Student</ns0:t>
            </ns0:r>
          </ns0:p>
        </ns0:tc>
      </ns0:tr>
      <ns0:tr>
        <ns0:trPr>
          <ns0:cantSplit ns0:val="true"/>
        </ns0:trPr>
        <ns0:tc>
          <ns0:tcPr>
            <ns0:tcW ns0:w="2058"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issued_certificates</ns0:t>
            </ns0:r>
          </ns0:p>
        </ns0:tc>
        <ns0:tc>
          <ns0:tcPr>
            <ns0:tcW ns0:w="2900"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UUID, certUid, requestBatchId, issuanceBatchId</ns0:t>
            </ns0:r>
          </ns0:p>
        </ns0:tc>
        <ns0:tc>
          <ns0:tcPr>
            <ns0:tcW ns0:w="4397"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Vòng đời phiếu/chứng thư và checkpoint thu hồi</ns0:t>
            </ns0:r>
          </ns0:p>
        </ns0:tc>
      </ns0:tr>
      <ns0:tr>
        <ns0:trPr>
          <ns0:cantSplit ns0:val="true"/>
        </ns0:trPr>
        <ns0:tc>
          <ns0:tcPr>
            <ns0:tcW ns0:w="2058"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issuance_batches</ns0:t>
            </ns0:r>
          </ns0:p>
        </ns0:tc>
        <ns0:tc>
          <ns0:tcPr>
            <ns0:tcW ns0:w="2900"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batchId, jobId</ns0:t>
            </ns0:r>
          </ns0:p>
        </ns0:tc>
        <ns0:tc>
          <ns0:tcPr>
            <ns0:tcW ns0:w="4397"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Trạng thái lô, checkpoint worker và anchor</ns0:t>
            </ns0:r>
          </ns0:p>
        </ns0:tc>
      </ns0:tr>
      <ns0:tr>
        <ns0:trPr>
          <ns0:cantSplit ns0:val="true"/>
        </ns0:trPr>
        <ns0:tc>
          <ns0:tcPr>
            <ns0:tcW ns0:w="2058"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issuance_outbox</ns0:t>
            </ns0:r>
          </ns0:p>
        </ns0:tc>
        <ns0:tc>
          <ns0:tcPr>
            <ns0:tcW ns0:w="2900"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UUID, batchId</ns0:t>
            </ns0:r>
          </ns0:p>
        </ns0:tc>
        <ns0:tc>
          <ns0:tcPr>
            <ns0:tcW ns0:w="4397"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Cơ chế outbox giao dịch để đưa tác vụ vào BullMQ bền vững</ns0:t>
            </ns0:r>
          </ns0:p>
        </ns0:tc>
      </ns0:tr>
      <ns0:tr>
        <ns0:trPr>
          <ns0:cantSplit ns0:val="true"/>
        </ns0:trPr>
        <ns0:tc>
          <ns0:tcPr>
            <ns0:tcW ns0:w="2058"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verification_logs</ns0:t>
            </ns0:r>
          </ns0:p>
        </ns0:tc>
        <ns0:tc>
          <ns0:tcPr>
            <ns0:tcW ns0:w="2900"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UUID, certId</ns0:t>
            </ns0:r>
          </ns0:p>
        </ns0:tc>
        <ns0:tc>
          <ns0:tcPr>
            <ns0:tcW ns0:w="4397"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Kết quả xác minh đã tối thiểu hóa dữ liệu</ns0:t>
            </ns0:r>
          </ns0:p>
        </ns0:tc>
      </ns0:tr>
      <ns0:tr>
        <ns0:trPr>
          <ns0:cantSplit ns0:val="true"/>
        </ns0:trPr>
        <ns0:tc>
          <ns0:tcPr>
            <ns0:tcW ns0:w="2058"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audit_logs</ns0:t>
            </ns0:r>
          </ns0:p>
        </ns0:tc>
        <ns0:tc>
          <ns0:tcPr>
            <ns0:tcW ns0:w="2900"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UUID, targetId, entryHash</ns0:t>
            </ns0:r>
          </ns0:p>
        </ns0:tc>
        <ns0:tc>
          <ns0:tcPr>
            <ns0:tcW ns0:w="4397"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Nhật ký truy trách nhiệm và hash chain</ns0:t>
            </ns0:r>
          </ns0:p>
        </ns0:tc>
      </ns0:tr>
    </ns0:tbl>
    <ns0:p>
      <ns0:pPr>
        <ns0:pStyle ns0:val="Heading2"/>
        <ns0:keepNext ns0:val="true"/>
        <ns0:keepLines/>
        <ns0:pageBreakBefore ns0:val="false"/>
        <ns0:widowControl/>
        <ns0:numPr>
          <ns0:ilvl ns0:val="0"/>
          <ns0:numId ns0:val="0"/>
        </ns0:numPr>
        <ns0:spacing ns0:lineRule="auto" ns0:line="312" ns0:before="0" ns0:after="0"/>
        <ns0:ind ns0:start="0" ns0:end="0" ns0:hanging="0"/>
        <ns0:jc ns0:val="start"/>
        <ns0:rPr/>
      </ns0:pPr>
      <ns0:bookmarkStart ns0:id="194" ns0:name="__RefHeading___Toc10104_3013018603"/>
      <ns0:bookmarkStart ns0:id="195" ns0:name="report_target_3093"/>
      <ns0:bookmarkEnd ns0:id="194"/>
      <ns0:r>
        <ns0:rPr>
          <ns0:rFonts ns0:eastAsia="Times New Roman" ns0:cs="Times New Roman"/>
          <ns0:b/>
          <ns0:i ns0:val="false"/>
          <ns0:color ns0:val="000000"/>
          <ns0:sz ns0:val="28"/>
        </ns0:rPr>
        <ns0:t>2.9. Thiết kế API và phân quyền</ns0:t>
      </ns0:r>
      <ns0:bookmarkEnd ns0:id="195"/>
    </ns0:p>
    <ns0:p>
      <ns0:pPr>
        <ns0:pStyle ns0:val="ReportTable"/>
        <ns0:keepNext ns0:val="true"/>
        <ns0:keepLines ns0:val="false"/>
        <ns0:widowControl/>
        <ns0:spacing ns0:lineRule="auto" ns0:line="312" ns0:before="0" ns0:after="0"/>
        <ns0:ind ns0:start="0" ns0:end="0" ns0:hanging="0"/>
        <ns0:jc ns0:val="center"/>
        <ns0:rPr/>
      </ns0:pPr>
      <ns0:bookmarkStart ns0:id="196" ns0:name="__RefHeading___Toc10342_3013018603"/>
      <ns0:bookmarkStart ns0:id="197" ns0:name="report_target_3094"/>
      <ns0:bookmarkEnd ns0:id="196"/>
      <ns0:r>
        <ns0:rPr>
          <ns0:rFonts ns0:eastAsia="Times New Roman" ns0:cs="Times New Roman"/>
          <ns0:b/>
          <ns0:i ns0:val="false"/>
          <ns0:color ns0:val="000000"/>
          <ns0:sz ns0:val="28"/>
        </ns0:rPr>
        <ns0:t>Bảng 2.5. API chính và quyền</ns0:t>
      </ns0:r>
      <ns0:bookmarkEnd ns0:id="197"/>
    </ns0:p>
    <ns0:tbl>
      <ns0:tblPr>
        <ns0:tblStyle ns0:val="TableGrid"/>
        <ns0:tblW ns0:w="9354" ns0:type="dxa"/>
        <ns0:jc ns0:val="center"/>
        <ns0:tblInd ns0:w="0" ns0:type="dxa"/>
        <ns0:tblLayout ns0:type="fixed"/>
        <ns0:tblCellMar>
          <ns0:top ns0:w="75" ns0:type="dxa"/>
          <ns0:start ns0:w="85" ns0:type="dxa"/>
          <ns0:bottom ns0:w="75" ns0:type="dxa"/>
          <ns0:end ns0:w="85" ns0:type="dxa"/>
        </ns0:tblCellMar>
        <ns0:tblLook ns0:val="04a0" ns0:noHBand="0" ns0:noVBand="1" ns0:firstColumn="1" ns0:lastRow="0" ns0:lastColumn="0" ns0:firstRow="1"/>
      </ns0:tblPr>
      <ns0:tblGrid>
        <ns0:gridCol ns0:w="1131"/>
        <ns0:gridCol ns0:w="3460"/>
        <ns0:gridCol ns0:w="1702"/>
        <ns0:gridCol ns0:w="3060"/>
      </ns0:tblGrid>
      <ns0:tr>
        <ns0:trPr>
          <ns0:tblHeader ns0:val="true"/>
          <ns0:cantSplit ns0:val="true"/>
        </ns0:trPr>
        <ns0:tc>
          <ns0:tcPr>
            <ns0:tcW ns0:w="1131" ns0:type="dxa"/>
            <ns0:tcBorders>
              <ns0:top ns0:val="single" ns0:sz="4" ns0:space="0" ns0:color="777777"/>
              <ns0:start ns0:val="single" ns0:sz="4" ns0:space="0" ns0:color="777777"/>
              <ns0:bottom ns0:val="single" ns0:sz="4" ns0:space="0" ns0:color="777777"/>
              <ns0:end ns0:val="single" ns0:sz="4" ns0:space="0" ns0:color="777777"/>
            </ns0:tcBorders>
            <ns0:shd ns0:fill="EFEFEF"/>
            <ns0:vAlign ns0:val="center"/>
          </ns0:tcPr>
          <ns0:p>
            <ns0:pPr>
              <ns0:pStyle ns0:val="Normal"/>
              <ns0:keepNext ns0:val="false"/>
              <ns0:keepLines/>
              <ns0:widowControl ns0:val="false"/>
              <ns0:suppressAutoHyphens ns0:val="true"/>
              <ns0:spacing ns0:lineRule="auto" ns0:line="276" ns0:before="0" ns0:after="0"/>
              <ns0:ind ns0:start="0" ns0:end="0" ns0:hanging="0"/>
              <ns0:jc ns0:val="center"/>
              <ns0:rPr>
                <ns0:kern ns0:val="0"/>
                <ns0:lang ns0:eastAsia="en-US"/>
              </ns0:rPr>
            </ns0:pPr>
            <ns0:r>
              <ns0:rPr>
                <ns0:rFonts ns0:eastAsia="Times New Roman" ns0:cs="Times New Roman"/>
                <ns0:b/>
                <ns0:color ns0:val="000000"/>
                <ns0:kern ns0:val="0"/>
                <ns0:sz ns0:val="28"/>
                <ns0:lang ns0:eastAsia="en-US"/>
              </ns0:rPr>
              <ns0:t>Phương thức</ns0:t>
            </ns0:r>
          </ns0:p>
        </ns0:tc>
        <ns0:tc>
          <ns0:tcPr>
            <ns0:tcW ns0:w="3460" ns0:type="dxa"/>
            <ns0:tcBorders>
              <ns0:top ns0:val="single" ns0:sz="4" ns0:space="0" ns0:color="777777"/>
              <ns0:start ns0:val="single" ns0:sz="4" ns0:space="0" ns0:color="777777"/>
              <ns0:bottom ns0:val="single" ns0:sz="4" ns0:space="0" ns0:color="777777"/>
              <ns0:end ns0:val="single" ns0:sz="4" ns0:space="0" ns0:color="777777"/>
            </ns0:tcBorders>
            <ns0:shd ns0:fill="EFEFEF"/>
            <ns0:vAlign ns0:val="center"/>
          </ns0:tcPr>
          <ns0:p>
            <ns0:pPr>
              <ns0:pStyle ns0:val="Normal"/>
              <ns0:keepNext ns0:val="false"/>
              <ns0:keepLines/>
              <ns0:widowControl ns0:val="false"/>
              <ns0:suppressAutoHyphens ns0:val="true"/>
              <ns0:spacing ns0:lineRule="auto" ns0:line="276" ns0:before="0" ns0:after="0"/>
              <ns0:ind ns0:start="0" ns0:end="0" ns0:hanging="0"/>
              <ns0:jc ns0:val="center"/>
              <ns0:rPr>
                <ns0:kern ns0:val="0"/>
                <ns0:lang ns0:eastAsia="en-US"/>
              </ns0:rPr>
            </ns0:pPr>
            <ns0:r>
              <ns0:rPr>
                <ns0:rFonts ns0:eastAsia="Times New Roman" ns0:cs="Times New Roman"/>
                <ns0:b/>
                <ns0:color ns0:val="000000"/>
                <ns0:kern ns0:val="0"/>
                <ns0:sz ns0:val="28"/>
                <ns0:lang ns0:eastAsia="en-US"/>
              </ns0:rPr>
              <ns0:t>Endpoint</ns0:t>
            </ns0:r>
          </ns0:p>
        </ns0:tc>
        <ns0:tc>
          <ns0:tcPr>
            <ns0:tcW ns0:w="1702" ns0:type="dxa"/>
            <ns0:tcBorders>
              <ns0:top ns0:val="single" ns0:sz="4" ns0:space="0" ns0:color="777777"/>
              <ns0:start ns0:val="single" ns0:sz="4" ns0:space="0" ns0:color="777777"/>
              <ns0:bottom ns0:val="single" ns0:sz="4" ns0:space="0" ns0:color="777777"/>
              <ns0:end ns0:val="single" ns0:sz="4" ns0:space="0" ns0:color="777777"/>
            </ns0:tcBorders>
            <ns0:shd ns0:fill="EFEFEF"/>
            <ns0:vAlign ns0:val="center"/>
          </ns0:tcPr>
          <ns0:p>
            <ns0:pPr>
              <ns0:pStyle ns0:val="Normal"/>
              <ns0:keepNext ns0:val="false"/>
              <ns0:keepLines/>
              <ns0:widowControl ns0:val="false"/>
              <ns0:suppressAutoHyphens ns0:val="true"/>
              <ns0:spacing ns0:lineRule="auto" ns0:line="276" ns0:before="0" ns0:after="0"/>
              <ns0:ind ns0:start="0" ns0:end="0" ns0:hanging="0"/>
              <ns0:jc ns0:val="center"/>
              <ns0:rPr>
                <ns0:kern ns0:val="0"/>
                <ns0:lang ns0:eastAsia="en-US"/>
              </ns0:rPr>
            </ns0:pPr>
            <ns0:r>
              <ns0:rPr>
                <ns0:rFonts ns0:eastAsia="Times New Roman" ns0:cs="Times New Roman"/>
                <ns0:b/>
                <ns0:color ns0:val="000000"/>
                <ns0:kern ns0:val="0"/>
                <ns0:sz ns0:val="28"/>
                <ns0:lang ns0:eastAsia="en-US"/>
              </ns0:rPr>
              <ns0:t>Quyền</ns0:t>
            </ns0:r>
          </ns0:p>
        </ns0:tc>
        <ns0:tc>
          <ns0:tcPr>
            <ns0:tcW ns0:w="3060" ns0:type="dxa"/>
            <ns0:tcBorders>
              <ns0:top ns0:val="single" ns0:sz="4" ns0:space="0" ns0:color="777777"/>
              <ns0:start ns0:val="single" ns0:sz="4" ns0:space="0" ns0:color="777777"/>
              <ns0:bottom ns0:val="single" ns0:sz="4" ns0:space="0" ns0:color="777777"/>
              <ns0:end ns0:val="single" ns0:sz="4" ns0:space="0" ns0:color="777777"/>
            </ns0:tcBorders>
            <ns0:shd ns0:fill="EFEFEF"/>
            <ns0:vAlign ns0:val="center"/>
          </ns0:tcPr>
          <ns0:p>
            <ns0:pPr>
              <ns0:pStyle ns0:val="Normal"/>
              <ns0:keepNext ns0:val="false"/>
              <ns0:keepLines/>
              <ns0:widowControl ns0:val="false"/>
              <ns0:suppressAutoHyphens ns0:val="true"/>
              <ns0:spacing ns0:lineRule="auto" ns0:line="276" ns0:before="0" ns0:after="0"/>
              <ns0:ind ns0:start="0" ns0:end="0" ns0:hanging="0"/>
              <ns0:jc ns0:val="center"/>
              <ns0:rPr>
                <ns0:kern ns0:val="0"/>
                <ns0:lang ns0:eastAsia="en-US"/>
              </ns0:rPr>
            </ns0:pPr>
            <ns0:r>
              <ns0:rPr>
                <ns0:rFonts ns0:eastAsia="Times New Roman" ns0:cs="Times New Roman"/>
                <ns0:b/>
                <ns0:color ns0:val="000000"/>
                <ns0:kern ns0:val="0"/>
                <ns0:sz ns0:val="28"/>
                <ns0:lang ns0:eastAsia="en-US"/>
              </ns0:rPr>
              <ns0:t>Chức năng</ns0:t>
            </ns0:r>
          </ns0:p>
        </ns0:tc>
      </ns0:tr>
      <ns0:tr>
        <ns0:trPr>
          <ns0:cantSplit ns0:val="true"/>
        </ns0:trPr>
        <ns0:tc>
          <ns0:tcPr>
            <ns0:tcW ns0:w="1131"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POST</ns0:t>
            </ns0:r>
          </ns0:p>
        </ns0:tc>
        <ns0:tc>
          <ns0:tcPr>
            <ns0:tcW ns0:w="3460"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/api/auth/login</ns0:t>
            </ns0:r>
          </ns0:p>
        </ns0:tc>
        <ns0:tc>
          <ns0:tcPr>
            <ns0:tcW ns0:w="1702"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Công khai</ns0:t>
            </ns0:r>
          </ns0:p>
        </ns0:tc>
        <ns0:tc>
          <ns0:tcPr>
            <ns0:tcW ns0:w="3060"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Đăng nhập và nhận JWT</ns0:t>
            </ns0:r>
          </ns0:p>
        </ns0:tc>
      </ns0:tr>
      <ns0:tr>
        <ns0:trPr>
          <ns0:cantSplit ns0:val="true"/>
        </ns0:trPr>
        <ns0:tc>
          <ns0:tcPr>
            <ns0:tcW ns0:w="1131"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POST</ns0:t>
            </ns0:r>
          </ns0:p>
        </ns0:tc>
        <ns0:tc>
          <ns0:tcPr>
            <ns0:tcW ns0:w="3460"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/api/auth/register</ns0:t>
            </ns0:r>
          </ns0:p>
        </ns0:tc>
        <ns0:tc>
          <ns0:tcPr>
            <ns0:tcW ns0:w="1702"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Checker</ns0:t>
            </ns0:r>
          </ns0:p>
        </ns0:tc>
        <ns0:tc>
          <ns0:tcPr>
            <ns0:tcW ns0:w="3060"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Tạo tài khoản qua AuthController</ns0:t>
            </ns0:r>
          </ns0:p>
        </ns0:tc>
      </ns0:tr>
      <ns0:tr>
        <ns0:trPr>
          <ns0:cantSplit ns0:val="true"/>
        </ns0:trPr>
        <ns0:tc>
          <ns0:tcPr>
            <ns0:tcW ns0:w="1131"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GET</ns0:t>
            </ns0:r>
          </ns0:p>
        </ns0:tc>
        <ns0:tc>
          <ns0:tcPr>
            <ns0:tcW ns0:w="3460"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/api/admin/users</ns0:t>
            </ns0:r>
          </ns0:p>
        </ns0:tc>
        <ns0:tc>
          <ns0:tcPr>
            <ns0:tcW ns0:w="1702"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Checker</ns0:t>
            </ns0:r>
          </ns0:p>
        </ns0:tc>
        <ns0:tc>
          <ns0:tcPr>
            <ns0:tcW ns0:w="3060"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Liệt kê tài khoản</ns0:t>
            </ns0:r>
          </ns0:p>
        </ns0:tc>
      </ns0:tr>
      <ns0:tr>
        <ns0:trPr>
          <ns0:cantSplit ns0:val="true"/>
        </ns0:trPr>
        <ns0:tc>
          <ns0:tcPr>
            <ns0:tcW ns0:w="1131"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POST</ns0:t>
            </ns0:r>
          </ns0:p>
        </ns0:tc>
        <ns0:tc>
          <ns0:tcPr>
            <ns0:tcW ns0:w="3460"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/api/admin/users</ns0:t>
            </ns0:r>
          </ns0:p>
        </ns0:tc>
        <ns0:tc>
          <ns0:tcPr>
            <ns0:tcW ns0:w="1702"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Checker</ns0:t>
            </ns0:r>
          </ns0:p>
        </ns0:tc>
        <ns0:tc>
          <ns0:tcPr>
            <ns0:tcW ns0:w="3060"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Tạo tài khoản qua cổng quản trị</ns0:t>
            </ns0:r>
          </ns0:p>
        </ns0:tc>
      </ns0:tr>
      <ns0:tr>
        <ns0:trPr>
          <ns0:cantSplit ns0:val="true"/>
        </ns0:trPr>
        <ns0:tc>
          <ns0:tcPr>
            <ns0:tcW ns0:w="1131"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PATCH</ns0:t>
            </ns0:r>
          </ns0:p>
        </ns0:tc>
        <ns0:tc>
          <ns0:tcPr>
            <ns0:tcW ns0:w="3460"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/api/admin/users/:id/student-profile</ns0:t>
            </ns0:r>
          </ns0:p>
        </ns0:tc>
        <ns0:tc>
          <ns0:tcPr>
            <ns0:tcW ns0:w="1702"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Checker</ns0:t>
            </ns0:r>
          </ns0:p>
        </ns0:tc>
        <ns0:tc>
          <ns0:tcPr>
            <ns0:tcW ns0:w="3060"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Cập nhật hồ sơ Student cho phép</ns0:t>
            </ns0:r>
          </ns0:p>
        </ns0:tc>
      </ns0:tr>
      <ns0:tr>
        <ns0:trPr>
          <ns0:cantSplit ns0:val="true"/>
        </ns0:trPr>
        <ns0:tc>
          <ns0:tcPr>
            <ns0:tcW ns0:w="1131"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GET</ns0:t>
            </ns0:r>
          </ns0:p>
        </ns0:tc>
        <ns0:tc>
          <ns0:tcPr>
            <ns0:tcW ns0:w="3460"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/api/audit</ns0:t>
            </ns0:r>
          </ns0:p>
        </ns0:tc>
        <ns0:tc>
          <ns0:tcPr>
            <ns0:tcW ns0:w="1702"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Maker, Checker</ns0:t>
            </ns0:r>
          </ns0:p>
        </ns0:tc>
        <ns0:tc>
          <ns0:tcPr>
            <ns0:tcW ns0:w="3060"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Đọc audit theo phạm vi vai trò/đối tượng</ns0:t>
            </ns0:r>
          </ns0:p>
        </ns0:tc>
      </ns0:tr>
      <ns0:tr>
        <ns0:trPr>
          <ns0:cantSplit ns0:val="true"/>
        </ns0:trPr>
        <ns0:tc>
          <ns0:tcPr>
            <ns0:tcW ns0:w="1131"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GET</ns0:t>
            </ns0:r>
          </ns0:p>
        </ns0:tc>
        <ns0:tc>
          <ns0:tcPr>
            <ns0:tcW ns0:w="3460"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/api/audit/integrity</ns0:t>
            </ns0:r>
          </ns0:p>
        </ns0:tc>
        <ns0:tc>
          <ns0:tcPr>
            <ns0:tcW ns0:w="1702"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Maker, Checker</ns0:t>
            </ns0:r>
          </ns0:p>
        </ns0:tc>
        <ns0:tc>
          <ns0:tcPr>
            <ns0:tcW ns0:w="3060"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Kiểm tra chuỗi hash audit</ns0:t>
            </ns0:r>
          </ns0:p>
        </ns0:tc>
      </ns0:tr>
      <ns0:tr>
        <ns0:trPr>
          <ns0:cantSplit ns0:val="true"/>
        </ns0:trPr>
        <ns0:tc>
          <ns0:tcPr>
            <ns0:tcW ns0:w="1131"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POST</ns0:t>
            </ns0:r>
          </ns0:p>
        </ns0:tc>
        <ns0:tc>
          <ns0:tcPr>
            <ns0:tcW ns0:w="3460"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/api/issue/request</ns0:t>
            </ns0:r>
          </ns0:p>
        </ns0:tc>
        <ns0:tc>
          <ns0:tcPr>
            <ns0:tcW ns0:w="1702"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Maker</ns0:t>
            </ns0:r>
          </ns0:p>
        </ns0:tc>
        <ns0:tc>
          <ns0:tcPr>
            <ns0:tcW ns0:w="3060"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Lập một yêu cầu phát hành</ns0:t>
            </ns0:r>
          </ns0:p>
        </ns0:tc>
      </ns0:tr>
      <ns0:tr>
        <ns0:trPr>
          <ns0:cantSplit ns0:val="true"/>
        </ns0:trPr>
        <ns0:tc>
          <ns0:tcPr>
            <ns0:tcW ns0:w="1131"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POST</ns0:t>
            </ns0:r>
          </ns0:p>
        </ns0:tc>
        <ns0:tc>
          <ns0:tcPr>
            <ns0:tcW ns0:w="3460"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/api/issue/batch/request</ns0:t>
            </ns0:r>
          </ns0:p>
        </ns0:tc>
        <ns0:tc>
          <ns0:tcPr>
            <ns0:tcW ns0:w="1702"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Maker</ns0:t>
            </ns0:r>
          </ns0:p>
        </ns0:tc>
        <ns0:tc>
          <ns0:tcPr>
            <ns0:tcW ns0:w="3060"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Lập lô từ 1 đến 500 yêu cầu</ns0:t>
            </ns0:r>
          </ns0:p>
        </ns0:tc>
      </ns0:tr>
      <ns0:tr>
        <ns0:trPr>
          <ns0:cantSplit ns0:val="true"/>
        </ns0:trPr>
        <ns0:tc>
          <ns0:tcPr>
            <ns0:tcW ns0:w="1131"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GET</ns0:t>
            </ns0:r>
          </ns0:p>
        </ns0:tc>
        <ns0:tc>
          <ns0:tcPr>
            <ns0:tcW ns0:w="3460"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/api/issue/students/:studentCode</ns0:t>
            </ns0:r>
          </ns0:p>
        </ns0:tc>
        <ns0:tc>
          <ns0:tcPr>
            <ns0:tcW ns0:w="1702"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Maker</ns0:t>
            </ns0:r>
          </ns0:p>
        </ns0:tc>
        <ns0:tc>
          <ns0:tcPr>
            <ns0:tcW ns0:w="3060"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Tra cứu hồ sơ Student chỉ đọc</ns0:t>
            </ns0:r>
          </ns0:p>
        </ns0:tc>
      </ns0:tr>
      <ns0:tr>
        <ns0:trPr>
          <ns0:cantSplit ns0:val="true"/>
        </ns0:trPr>
        <ns0:tc>
          <ns0:tcPr>
            <ns0:tcW ns0:w="1131"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POST</ns0:t>
            </ns0:r>
          </ns0:p>
        </ns0:tc>
        <ns0:tc>
          <ns0:tcPr>
            <ns0:tcW ns0:w="3460"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/api/issue/:id/approve</ns0:t>
            </ns0:r>
          </ns0:p>
        </ns0:tc>
        <ns0:tc>
          <ns0:tcPr>
            <ns0:tcW ns0:w="1702"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Checker</ns0:t>
            </ns0:r>
          </ns0:p>
        </ns0:tc>
        <ns0:tc>
          <ns0:tcPr>
            <ns0:tcW ns0:w="3060"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Duyệt một yêu cầu</ns0:t>
            </ns0:r>
          </ns0:p>
        </ns0:tc>
      </ns0:tr>
      <ns0:tr>
        <ns0:trPr>
          <ns0:cantSplit ns0:val="true"/>
        </ns0:trPr>
        <ns0:tc>
          <ns0:tcPr>
            <ns0:tcW ns0:w="1131"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POST</ns0:t>
            </ns0:r>
          </ns0:p>
        </ns0:tc>
        <ns0:tc>
          <ns0:tcPr>
            <ns0:tcW ns0:w="3460"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/api/issue/batch/approve</ns0:t>
            </ns0:r>
          </ns0:p>
        </ns0:tc>
        <ns0:tc>
          <ns0:tcPr>
            <ns0:tcW ns0:w="1702"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Checker</ns0:t>
            </ns0:r>
          </ns0:p>
        </ns0:tc>
        <ns0:tc>
          <ns0:tcPr>
            <ns0:tcW ns0:w="3060"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Duyệt một tập phiếu</ns0:t>
            </ns0:r>
          </ns0:p>
        </ns0:tc>
      </ns0:tr>
      <ns0:tr>
        <ns0:trPr>
          <ns0:cantSplit ns0:val="true"/>
        </ns0:trPr>
        <ns0:tc>
          <ns0:tcPr>
            <ns0:tcW ns0:w="1131"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POST</ns0:t>
            </ns0:r>
          </ns0:p>
        </ns0:tc>
        <ns0:tc>
          <ns0:tcPr>
            <ns0:tcW ns0:w="3460"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/api/issue/batch/:batchId/retry</ns0:t>
            </ns0:r>
          </ns0:p>
        </ns0:tc>
        <ns0:tc>
          <ns0:tcPr>
            <ns0:tcW ns0:w="1702"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Checker</ns0:t>
            </ns0:r>
          </ns0:p>
        </ns0:tc>
        <ns0:tc>
          <ns0:tcPr>
            <ns0:tcW ns0:w="3060"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Retry lô đã thất bại</ns0:t>
            </ns0:r>
          </ns0:p>
        </ns0:tc>
      </ns0:tr>
      <ns0:tr>
        <ns0:trPr>
          <ns0:cantSplit ns0:val="true"/>
        </ns0:trPr>
        <ns0:tc>
          <ns0:tcPr>
            <ns0:tcW ns0:w="1131"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POST</ns0:t>
            </ns0:r>
          </ns0:p>
        </ns0:tc>
        <ns0:tc>
          <ns0:tcPr>
            <ns0:tcW ns0:w="3460"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/api/issue/:id/reject</ns0:t>
            </ns0:r>
          </ns0:p>
        </ns0:tc>
        <ns0:tc>
          <ns0:tcPr>
            <ns0:tcW ns0:w="1702"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Checker</ns0:t>
            </ns0:r>
          </ns0:p>
        </ns0:tc>
        <ns0:tc>
          <ns0:tcPr>
            <ns0:tcW ns0:w="3060"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Từ chối yêu cầu</ns0:t>
            </ns0:r>
          </ns0:p>
        </ns0:tc>
      </ns0:tr>
      <ns0:tr>
        <ns0:trPr>
          <ns0:cantSplit ns0:val="true"/>
        </ns0:trPr>
        <ns0:tc>
          <ns0:tcPr>
            <ns0:tcW ns0:w="1131"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GET</ns0:t>
            </ns0:r>
          </ns0:p>
        </ns0:tc>
        <ns0:tc>
          <ns0:tcPr>
            <ns0:tcW ns0:w="3460"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/api/issue</ns0:t>
            </ns0:r>
          </ns0:p>
        </ns0:tc>
        <ns0:tc>
          <ns0:tcPr>
            <ns0:tcW ns0:w="1702"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Maker, Checker</ns0:t>
            </ns0:r>
          </ns0:p>
        </ns0:tc>
        <ns0:tc>
          <ns0:tcPr>
            <ns0:tcW ns0:w="3060"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Danh sách theo phạm vi vai trò</ns0:t>
            </ns0:r>
          </ns0:p>
        </ns0:tc>
      </ns0:tr>
      <ns0:tr>
        <ns0:trPr>
          <ns0:cantSplit ns0:val="true"/>
        </ns0:trPr>
        <ns0:tc>
          <ns0:tcPr>
            <ns0:tcW ns0:w="1131"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GET</ns0:t>
            </ns0:r>
          </ns0:p>
        </ns0:tc>
        <ns0:tc>
          <ns0:tcPr>
            <ns0:tcW ns0:w="3460"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/api/issue/:id</ns0:t>
            </ns0:r>
          </ns0:p>
        </ns0:tc>
        <ns0:tc>
          <ns0:tcPr>
            <ns0:tcW ns0:w="1702"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Maker, Checker</ns0:t>
            </ns0:r>
          </ns0:p>
        </ns0:tc>
        <ns0:tc>
          <ns0:tcPr>
            <ns0:tcW ns0:w="3060"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Chi tiết theo phạm vi vai trò</ns0:t>
            </ns0:r>
          </ns0:p>
        </ns0:tc>
      </ns0:tr>
      <ns0:tr>
        <ns0:trPr>
          <ns0:cantSplit ns0:val="true"/>
        </ns0:trPr>
        <ns0:tc>
          <ns0:tcPr>
            <ns0:tcW ns0:w="1131"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GET</ns0:t>
            </ns0:r>
          </ns0:p>
        </ns0:tc>
        <ns0:tc>
          <ns0:tcPr>
            <ns0:tcW ns0:w="3460"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/api/issue/holder/certificates</ns0:t>
            </ns0:r>
          </ns0:p>
        </ns0:tc>
        <ns0:tc>
          <ns0:tcPr>
            <ns0:tcW ns0:w="1702"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Student</ns0:t>
            </ns0:r>
          </ns0:p>
        </ns0:tc>
        <ns0:tc>
          <ns0:tcPr>
            <ns0:tcW ns0:w="3060"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Danh sách chứng thư của subject hiện tại</ns0:t>
            </ns0:r>
          </ns0:p>
        </ns0:tc>
      </ns0:tr>
      <ns0:tr>
        <ns0:trPr>
          <ns0:cantSplit ns0:val="true"/>
        </ns0:trPr>
        <ns0:tc>
          <ns0:tcPr>
            <ns0:tcW ns0:w="1131"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POST</ns0:t>
            </ns0:r>
          </ns0:p>
        </ns0:tc>
        <ns0:tc>
          <ns0:tcPr>
            <ns0:tcW ns0:w="3460"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/api/revoke/check</ns0:t>
            </ns0:r>
          </ns0:p>
        </ns0:tc>
        <ns0:tc>
          <ns0:tcPr>
            <ns0:tcW ns0:w="1702"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Công khai</ns0:t>
            </ns0:r>
          </ns0:p>
        </ns0:tc>
        <ns0:tc>
          <ns0:tcPr>
            <ns0:tcW ns0:w="3060"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Kiểm tra trạng thái thu hồi theo certUid</ns0:t>
            </ns0:r>
          </ns0:p>
        </ns0:tc>
      </ns0:tr>
      <ns0:tr>
        <ns0:trPr>
          <ns0:cantSplit ns0:val="true"/>
        </ns0:trPr>
        <ns0:tc>
          <ns0:tcPr>
            <ns0:tcW ns0:w="1131"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POST</ns0:t>
            </ns0:r>
          </ns0:p>
        </ns0:tc>
        <ns0:tc>
          <ns0:tcPr>
            <ns0:tcW ns0:w="3460"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/api/revoke/:id</ns0:t>
            </ns0:r>
          </ns0:p>
        </ns0:tc>
        <ns0:tc>
          <ns0:tcPr>
            <ns0:tcW ns0:w="1702"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Checker</ns0:t>
            </ns0:r>
          </ns0:p>
        </ns0:tc>
        <ns0:tc>
          <ns0:tcPr>
            <ns0:tcW ns0:w="3060"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Thu hồi chứng thư đã phát hành</ns0:t>
            </ns0:r>
          </ns0:p>
        </ns0:tc>
      </ns0:tr>
      <ns0:tr>
        <ns0:trPr>
          <ns0:cantSplit ns0:val="true"/>
        </ns0:trPr>
        <ns0:tc>
          <ns0:tcPr>
            <ns0:tcW ns0:w="1131"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POST</ns0:t>
            </ns0:r>
          </ns0:p>
        </ns0:tc>
        <ns0:tc>
          <ns0:tcPr>
            <ns0:tcW ns0:w="3460"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/api/verify</ns0:t>
            </ns0:r>
          </ns0:p>
        </ns0:tc>
        <ns0:tc>
          <ns0:tcPr>
            <ns0:tcW ns0:w="1702"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Công khai</ns0:t>
            </ns0:r>
          </ns0:p>
        </ns0:tc>
        <ns0:tc>
          <ns0:tcPr>
            <ns0:tcW ns0:w="3060"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Xác minh JSON Blockcerts</ns0:t>
            </ns0:r>
          </ns0:p>
        </ns0:tc>
      </ns0:tr>
      <ns0:tr>
        <ns0:trPr>
          <ns0:cantSplit ns0:val="true"/>
        </ns0:trPr>
        <ns0:tc>
          <ns0:tcPr>
            <ns0:tcW ns0:w="1131"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GET</ns0:t>
            </ns0:r>
          </ns0:p>
        </ns0:tc>
        <ns0:tc>
          <ns0:tcPr>
            <ns0:tcW ns0:w="3460"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/api/blockcerts/issuers/kma/profile.json</ns0:t>
            </ns0:r>
          </ns0:p>
        </ns0:tc>
        <ns0:tc>
          <ns0:tcPr>
            <ns0:tcW ns0:w="1702"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Công khai</ns0:t>
            </ns0:r>
          </ns0:p>
        </ns0:tc>
        <ns0:tc>
          <ns0:tcPr>
            <ns0:tcW ns0:w="3060"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Issuer Profile</ns0:t>
            </ns0:r>
          </ns0:p>
        </ns0:tc>
      </ns0:tr>
      <ns0:tr>
        <ns0:trPr>
          <ns0:cantSplit ns0:val="true"/>
        </ns0:trPr>
        <ns0:tc>
          <ns0:tcPr>
            <ns0:tcW ns0:w="1131"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GET</ns0:t>
            </ns0:r>
          </ns0:p>
        </ns0:tc>
        <ns0:tc>
          <ns0:tcPr>
            <ns0:tcW ns0:w="3460"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/api/blockcerts/issuers/kma/revocation-list.json</ns0:t>
            </ns0:r>
          </ns0:p>
        </ns0:tc>
        <ns0:tc>
          <ns0:tcPr>
            <ns0:tcW ns0:w="1702"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Công khai</ns0:t>
            </ns0:r>
          </ns0:p>
        </ns0:tc>
        <ns0:tc>
          <ns0:tcPr>
            <ns0:tcW ns0:w="3060"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Revocation List</ns0:t>
            </ns0:r>
          </ns0:p>
        </ns0:tc>
      </ns0:tr>
      <ns0:tr>
        <ns0:trPr>
          <ns0:cantSplit ns0:val="true"/>
        </ns0:trPr>
        <ns0:tc>
          <ns0:tcPr>
            <ns0:tcW ns0:w="1131"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GET</ns0:t>
            </ns0:r>
          </ns0:p>
        </ns0:tc>
        <ns0:tc>
          <ns0:tcPr>
            <ns0:tcW ns0:w="3460"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/health</ns0:t>
            </ns0:r>
          </ns0:p>
        </ns0:tc>
        <ns0:tc>
          <ns0:tcPr>
            <ns0:tcW ns0:w="1702"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Công khai</ns0:t>
            </ns0:r>
          </ns0:p>
        </ns0:tc>
        <ns0:tc>
          <ns0:tcPr>
            <ns0:tcW ns0:w="3060"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Liveness tối thiểu của backend</ns0:t>
            </ns0:r>
          </ns0:p>
        </ns0:tc>
      </ns0:tr>
    </ns0:tbl>
    <ns0:p>
      <ns0:pPr>
        <ns0:pStyle ns0:val="NormalAfterTable"/>
        <ns0:keepNext ns0:val="false"/>
        <ns0:keepLines ns0:val="false"/>
        <ns0:widowControl/>
        <ns0:spacing ns0:lineRule="auto" ns0:line="312" ns0:before="0" ns0:after="0"/>
        <ns0:ind ns0:start="0" ns0:end="0" ns0:firstLine="709"/>
        <ns0:jc ns0:val="both"/>
        <ns0:rPr/>
      </ns0:pPr>
      <ns0:r>
        <ns0:rPr>
          <ns0:rFonts ns0:eastAsia="Times New Roman" ns0:cs="Times New Roman"/>
          <ns0:color ns0:val="000000"/>
          <ns0:sz ns0:val="28"/>
        </ns0:rPr>
        <ns0:t>Bảng 2.5 tổng hợp bề mặt API chính và quyền tối thiểu theo mã nguồn hiện hành; quyền chi tiết vẫn được kiểm tra tại backend.</ns0:t>
      </ns0:r>
    </ns0:p>
    <ns0:p>
      <ns0:pPr>
        <ns0:pStyle ns0:val="Normal"/>
        <ns0:keepNext ns0:val="false"/>
        <ns0:keepLines ns0:val="false"/>
        <ns0:widowControl/>
        <ns0:spacing ns0:lineRule="auto" ns0:line="312" ns0:before="0" ns0:after="0"/>
        <ns0:ind ns0:start="0" ns0:end="0" ns0:firstLine="709"/>
        <ns0:jc ns0:val="both"/>
        <ns0:rPr/>
      </ns0:pPr>
      <ns0:r>
        <ns0:rPr>
          <ns0:rFonts ns0:eastAsia="Times New Roman" ns0:cs="Times New Roman"/>
          <ns0:color ns0:val="000000"/>
          <ns0:sz ns0:val="28"/>
        </ns0:rPr>
        <ns0:t>Route tĩnh batch/request, batch/approve, holder/certificates và revoke/check phải đứng trước route tham số :id. ValidationPipe loại hoặc từ chối trường ngoài DTO. Actor của approve/revoke lấy từ JWT [15], không lấy từ body. Với endpoint list/chi tiết/audit, Checker có phạm vi quản trị rộng hơn; Maker bị lọc theo requestedBy và không thể đọc trực tiếp yêu cầu hoặc audit của Maker khác. Endpoint /health chỉ cung cấp liveness tối thiểu của backend; kiểm tra PostgreSQL, Redis, Bitcoin, Nginx và số migration thuộc script readiness của quy trình triển khai.</ns0:t>
      </ns0:r>
    </ns0:p>
    <ns0:p>
      <ns0:pPr>
        <ns0:pStyle ns0:val="Heading2"/>
        <ns0:keepNext ns0:val="true"/>
        <ns0:keepLines/>
        <ns0:pageBreakBefore ns0:val="false"/>
        <ns0:widowControl/>
        <ns0:numPr>
          <ns0:ilvl ns0:val="0"/>
          <ns0:numId ns0:val="0"/>
        </ns0:numPr>
        <ns0:spacing ns0:lineRule="auto" ns0:line="312" ns0:before="0" ns0:after="0"/>
        <ns0:ind ns0:start="0" ns0:end="0" ns0:hanging="0"/>
        <ns0:jc ns0:val="start"/>
        <ns0:rPr/>
      </ns0:pPr>
      <ns0:bookmarkStart ns0:id="198" ns0:name="__RefHeading___Toc10106_3013018603"/>
      <ns0:bookmarkStart ns0:id="199" ns0:name="report_target_3095"/>
      <ns0:bookmarkEnd ns0:id="198"/>
      <ns0:r>
        <ns0:rPr>
          <ns0:rFonts ns0:eastAsia="Times New Roman" ns0:cs="Times New Roman"/>
          <ns0:b/>
          <ns0:i ns0:val="false"/>
          <ns0:color ns0:val="000000"/>
          <ns0:sz ns0:val="28"/>
        </ns0:rPr>
        <ns0:t>2.10. Thiết kế ba cổng giao diện</ns0:t>
      </ns0:r>
      <ns0:bookmarkEnd ns0:id="199"/>
    </ns0:p>
    <ns0:p>
      <ns0:pPr>
        <ns0:pStyle ns0:val="Normal"/>
        <ns0:keepNext ns0:val="false"/>
        <ns0:keepLines ns0:val="false"/>
        <ns0:widowControl/>
        <ns0:spacing ns0:lineRule="auto" ns0:line="312" ns0:before="0" ns0:after="0"/>
        <ns0:ind ns0:start="0" ns0:end="0" ns0:firstLine="709"/>
        <ns0:jc ns0:val="both"/>
        <ns0:rPr/>
      </ns0:pPr>
      <ns0:r>
        <ns0:rPr>
          <ns0:rFonts ns0:eastAsia="Times New Roman" ns0:cs="Times New Roman"/>
          <ns0:color ns0:val="000000"/>
          <ns0:sz ns0:val="28"/>
        </ns0:rPr>
        <ns0:t>Cổng quản trị phục vụ Maker và Checker. Maker có màn hình lập phiếu đơn/lô, danh sách và audit; Checker có màn hình duyệt, văn bằng, thu hồi, người dùng và audit. Menu thay đổi theo role nhưng backend vẫn kiểm tra quyền. Cổng Holder chỉ nhận tài khoản Student, hiển thị cả chứng thư còn hiệu lực và đã thu hồi để giữ lịch sử. Cổng Verify không yêu cầu tài khoản, nhận file/dữ liệu JSON và hiển thị trạng thái cùng chi tiết kiểm tra.</ns0:t>
      </ns0:r>
    </ns0:p>
    <ns0:p>
      <ns0:pPr>
        <ns0:pStyle ns0:val="Normal"/>
        <ns0:keepNext ns0:val="false"/>
        <ns0:keepLines ns0:val="false"/>
        <ns0:widowControl/>
        <ns0:spacing ns0:lineRule="auto" ns0:line="312" ns0:before="0" ns0:after="0"/>
        <ns0:ind ns0:start="0" ns0:end="0" ns0:firstLine="709"/>
        <ns0:jc ns0:val="both"/>
        <ns0:rPr/>
      </ns0:pPr>
      <ns0:r>
        <ns0:rPr>
          <ns0:rFonts ns0:eastAsia="Times New Roman" ns0:cs="Times New Roman"/>
          <ns0:color ns0:val="000000"/>
          <ns0:sz ns0:val="28"/>
        </ns0:rPr>
        <ns0:t>Ba frontend dùng chung API nhưng build độc lập. Khi triển khai sau Nginx, mỗi ứng dụng dùng base path riêng. Giao diện không tự tính hợp lệ ở client; nó gửi chứng thư tới backend để logic nhất quán và tránh phụ thuộc khả năng trình duyệt.</ns0:t>
      </ns0:r>
    </ns0:p>
    <ns0:p>
      <ns0:pPr>
        <ns0:pStyle ns0:val="Heading2"/>
        <ns0:keepNext ns0:val="true"/>
        <ns0:keepLines/>
        <ns0:pageBreakBefore ns0:val="false"/>
        <ns0:widowControl/>
        <ns0:numPr>
          <ns0:ilvl ns0:val="0"/>
          <ns0:numId ns0:val="0"/>
        </ns0:numPr>
        <ns0:spacing ns0:lineRule="auto" ns0:line="312" ns0:before="0" ns0:after="0"/>
        <ns0:ind ns0:start="0" ns0:end="0" ns0:hanging="0"/>
        <ns0:jc ns0:val="start"/>
        <ns0:rPr/>
      </ns0:pPr>
      <ns0:bookmarkStart ns0:id="200" ns0:name="__RefHeading___Toc10108_3013018603"/>
      <ns0:bookmarkStart ns0:id="201" ns0:name="report_target_3096"/>
      <ns0:bookmarkEnd ns0:id="200"/>
      <ns0:r>
        <ns0:rPr>
          <ns0:rFonts ns0:eastAsia="Times New Roman" ns0:cs="Times New Roman"/>
          <ns0:b/>
          <ns0:i ns0:val="false"/>
          <ns0:color ns0:val="000000"/>
          <ns0:sz ns0:val="28"/>
        </ns0:rPr>
        <ns0:t>2.11. Thiết kế an toàn và triển khai</ns0:t>
      </ns0:r>
      <ns0:bookmarkEnd ns0:id="201"/>
    </ns0:p>
    <ns0:p>
      <ns0:pPr>
        <ns0:pStyle ns0:val="Normal"/>
        <ns0:keepNext ns0:val="false"/>
        <ns0:keepLines ns0:val="false"/>
        <ns0:widowControl/>
        <ns0:spacing ns0:lineRule="auto" ns0:line="312" ns0:before="0" ns0:after="0"/>
        <ns0:ind ns0:start="0" ns0:end="0" ns0:firstLine="709"/>
        <ns0:jc ns0:val="both"/>
        <ns0:rPr/>
      </ns0:pPr>
      <ns0:r>
        <ns0:rPr>
          <ns0:rFonts ns0:eastAsia="Times New Roman" ns0:cs="Times New Roman"/>
          <ns0:color ns0:val="000000"/>
          <ns0:sz ns0:val="28"/>
        </ns0:rPr>
        <ns0:t>Mật khẩu được băm bằng bcrypt; JWT có thời hạn và được kiểm tra tại backend [15], [17]. AuthGuard chạy trước RolesGuard tại route bảo vệ. Quyền không chỉ kiểm tra ở mức role mà còn ở mức đối tượng: Maker chỉ xem phiếu/audit thuộc phạm vi của mình, Student chỉ xem chứng thư liên kết với subject JWT, còn Checker thực hiện các chức năng quản trị và thu hồi. Frontend chỉ ẩn/hiện chức năng để hỗ trợ trải nghiệm, không phải ranh giới an toàn.</ns0:t>
      </ns0:r>
    </ns0:p>
    <ns0:p>
      <ns0:pPr>
        <ns0:pStyle ns0:val="Normal"/>
        <ns0:keepNext ns0:val="false"/>
        <ns0:keepLines ns0:val="false"/>
        <ns0:widowControl/>
        <ns0:spacing ns0:lineRule="auto" ns0:line="312" ns0:before="0" ns0:after="0"/>
        <ns0:ind ns0:start="0" ns0:end="0" ns0:firstLine="709"/>
        <ns0:jc ns0:val="both"/>
        <ns0:rPr/>
      </ns0:pPr>
      <ns0:r>
        <ns0:rPr>
          <ns0:rFonts ns0:eastAsia="Times New Roman" ns0:cs="Times New Roman"/>
          <ns0:color ns0:val="000000"/>
          <ns0:sz ns0:val="28"/>
        </ns0:rPr>
        <ns0:t>Helmet bổ sung security header; throttling giới hạn tần suất; CORS dùng allowlist; body có giới hạn; PostgreSQL, Redis và Bitcoin RPC chỉ bind loopback. Dịch vụ xác minh áp dụng safe-fetch để kiểm tra URL, giao thức, địa chỉ loopback/private/link-local/metadata, DNS và chuyển hướng trước khi tải tài nguyên ngoài; lỗi hạ tầng được phân loại INDETERMINATE thay vì tự động kết luận INVALID [23].</ns0:t>
      </ns0:r>
    </ns0:p>
    <ns0:p>
      <ns0:pPr>
        <ns0:pStyle ns0:val="Normal"/>
        <ns0:keepNext ns0:val="false"/>
        <ns0:keepLines ns0:val="false"/>
        <ns0:widowControl/>
        <ns0:spacing ns0:lineRule="auto" ns0:line="312" ns0:before="0" ns0:after="0"/>
        <ns0:ind ns0:start="0" ns0:end="0" ns0:firstLine="709"/>
        <ns0:jc ns0:val="both"/>
        <ns0:rPr/>
      </ns0:pPr>
      <ns0:r>
        <ns0:rPr>
          <ns0:rFonts ns0:eastAsia="Times New Roman" ns0:cs="Times New Roman"/>
          <ns0:color ns0:val="000000"/>
          <ns0:sz ns0:val="28"/>
        </ns0:rPr>
        <ns0:t>Thiết kế pilot vẫn dùng HTTP trong mạng riêng. HTTPS/HSTS, secret manager, HSM/KMS, MFA, luân chuyển khóa, backup/restore, HA, giám sát tập trung và kiểm thử xâm nhập độc lập nằm ngoài phạm vi nguyên mẫu nhưng là điều kiện trước môi trường vận hành thực tế. Đối với dữ liệu cá nhân, triển khai thực tế phải xác định mục đích xử lý, phạm vi công bố, thời hạn lưu giữ và biện pháp bảo vệ phù hợp Luật 91/2025/QH15 và Nghị định 356/2025/NĐ-CP [26], [27].</ns0:t>
      </ns0:r>
    </ns0:p>
    <ns0:p>
      <ns0:pPr>
        <ns0:pStyle ns0:val="Heading3"/>
        <ns0:keepNext ns0:val="true"/>
        <ns0:keepLines/>
        <ns0:pageBreakBefore ns0:val="false"/>
        <ns0:widowControl/>
        <ns0:numPr>
          <ns0:ilvl ns0:val="0"/>
          <ns0:numId ns0:val="0"/>
        </ns0:numPr>
        <ns0:spacing ns0:lineRule="auto" ns0:line="312" ns0:before="0" ns0:after="0"/>
        <ns0:ind ns0:start="0" ns0:end="0" ns0:hanging="0"/>
        <ns0:jc ns0:val="start"/>
        <ns0:rPr/>
      </ns0:pPr>
      <ns0:bookmarkStart ns0:id="202" ns0:name="__RefHeading___Toc10110_3013018603"/>
      <ns0:bookmarkStart ns0:id="203" ns0:name="report_target_3097"/>
      <ns0:bookmarkEnd ns0:id="202"/>
      <ns0:r>
        <ns0:rPr>
          <ns0:rFonts ns0:eastAsia="Times New Roman" ns0:cs="Times New Roman"/>
          <ns0:b/>
          <ns0:i/>
          <ns0:color ns0:val="000000"/>
          <ns0:sz ns0:val="28"/>
        </ns0:rPr>
        <ns0:t>2.11.1. Ranh giới tin cậy và dữ liệu nhạy cảm</ns0:t>
      </ns0:r>
      <ns0:bookmarkEnd ns0:id="203"/>
    </ns0:p>
    <ns0:p>
      <ns0:pPr>
        <ns0:pStyle ns0:val="Normal"/>
        <ns0:keepNext ns0:val="false"/>
        <ns0:keepLines ns0:val="false"/>
        <ns0:widowControl/>
        <ns0:spacing ns0:lineRule="auto" ns0:line="312" ns0:before="0" ns0:after="0"/>
        <ns0:ind ns0:start="0" ns0:end="0" ns0:firstLine="709"/>
        <ns0:jc ns0:val="both"/>
        <ns0:rPr/>
      </ns0:pPr>
      <ns0:r>
        <ns0:rPr>
          <ns0:rFonts ns0:eastAsia="Times New Roman" ns0:cs="Times New Roman"/>
          <ns0:color ns0:val="000000"/>
          <ns0:sz ns0:val="28"/>
        </ns0:rPr>
        <ns0:t>Trình duyệt được xem là vùng không tin cậy; backend và worker là vùng xử lý đặc quyền; PostgreSQL là nguồn trạng thái nghiệp vụ; Redis là cơ chế điều phối; Bitcoin RPC và kho cấu hình Blockcerts thuộc vùng quản trị. JWT secret, mật khẩu cơ sở dữ liệu, RPC credential, WIF và token thử nghiệm chỉ tồn tại trong cấu hình runtime ngoài Git. Báo cáo/bằng chứng không công bố secret và chỉ giữ dữ liệu kỹ thuật cần cho tái lập.</ns0:t>
      </ns0:r>
    </ns0:p>
    <ns0:p>
      <ns0:pPr>
        <ns0:pStyle ns0:val="Heading3"/>
        <ns0:keepNext ns0:val="true"/>
        <ns0:keepLines/>
        <ns0:pageBreakBefore ns0:val="false"/>
        <ns0:widowControl/>
        <ns0:numPr>
          <ns0:ilvl ns0:val="0"/>
          <ns0:numId ns0:val="0"/>
        </ns0:numPr>
        <ns0:spacing ns0:lineRule="auto" ns0:line="312" ns0:before="0" ns0:after="0"/>
        <ns0:ind ns0:start="0" ns0:end="0" ns0:hanging="0"/>
        <ns0:jc ns0:val="start"/>
        <ns0:rPr/>
      </ns0:pPr>
      <ns0:bookmarkStart ns0:id="204" ns0:name="__RefHeading___Toc10112_3013018603"/>
      <ns0:bookmarkStart ns0:id="205" ns0:name="report_target_3098"/>
      <ns0:bookmarkEnd ns0:id="204"/>
      <ns0:r>
        <ns0:rPr>
          <ns0:rFonts ns0:eastAsia="Times New Roman" ns0:cs="Times New Roman"/>
          <ns0:b/>
          <ns0:i/>
          <ns0:color ns0:val="000000"/>
          <ns0:sz ns0:val="28"/>
        </ns0:rPr>
        <ns0:t>2.11.2. Bảo vệ trạng thái, outbox và phục hồi</ns0:t>
      </ns0:r>
      <ns0:bookmarkEnd ns0:id="205"/>
    </ns0:p>
    <ns0:p>
      <ns0:pPr>
        <ns0:pStyle ns0:val="Normal"/>
        <ns0:keepNext ns0:val="false"/>
        <ns0:keepLines ns0:val="false"/>
        <ns0:widowControl/>
        <ns0:spacing ns0:lineRule="auto" ns0:line="312" ns0:before="0" ns0:after="0"/>
        <ns0:ind ns0:start="0" ns0:end="0" ns0:firstLine="709"/>
        <ns0:jc ns0:val="both"/>
        <ns0:rPr/>
      </ns0:pPr>
      <ns0:r>
        <ns0:rPr>
          <ns0:rFonts ns0:eastAsia="Times New Roman" ns0:cs="Times New Roman"/>
          <ns0:color ns0:val="000000"/>
          <ns0:sz ns0:val="28"/>
        </ns0:rPr>
        <ns0:t>Các thao tác duyệt/từ chối dùng transaction hoặc cập nhật có điều kiện để tránh cạnh tranh. Khi duyệt, trạng thái phiếu, issuance_batches và issuance_outbox được commit cùng transaction; enqueue sang BullMQ được thực hiện sau đó và có dispatcher thử lại. Worker dùng jobId, checkpoint raw transaction/txid và trạng thái lô để tránh tạo anchor thứ hai khi retry. Thu hồi áp dụng nguyên tắc tương tự: checkpoint bền vững trước broadcast và reconciler chỉ tiếp tục giao dịch đã chuẩn bị.</ns0:t>
      </ns0:r>
    </ns0:p>
    <ns0:p>
      <ns0:pPr>
        <ns0:pStyle ns0:val="Heading3"/>
        <ns0:keepNext ns0:val="true"/>
        <ns0:keepLines/>
        <ns0:pageBreakBefore ns0:val="false"/>
        <ns0:widowControl/>
        <ns0:numPr>
          <ns0:ilvl ns0:val="0"/>
          <ns0:numId ns0:val="0"/>
        </ns0:numPr>
        <ns0:spacing ns0:lineRule="auto" ns0:line="312" ns0:before="0" ns0:after="0"/>
        <ns0:ind ns0:start="0" ns0:end="0" ns0:hanging="0"/>
        <ns0:jc ns0:val="start"/>
        <ns0:rPr/>
      </ns0:pPr>
      <ns0:bookmarkStart ns0:id="206" ns0:name="__RefHeading___Toc10114_3013018603"/>
      <ns0:bookmarkStart ns0:id="207" ns0:name="report_target_3099"/>
      <ns0:bookmarkEnd ns0:id="206"/>
      <ns0:r>
        <ns0:rPr>
          <ns0:rFonts ns0:eastAsia="Times New Roman" ns0:cs="Times New Roman"/>
          <ns0:b/>
          <ns0:i/>
          <ns0:color ns0:val="000000"/>
          <ns0:sz ns0:val="28"/>
        </ns0:rPr>
        <ns0:t>2.11.3. Audit và giới hạn tính toàn vẹn</ns0:t>
      </ns0:r>
      <ns0:bookmarkEnd ns0:id="207"/>
    </ns0:p>
    <ns0:p>
      <ns0:pPr>
        <ns0:pStyle ns0:val="Normal"/>
        <ns0:keepNext ns0:val="false"/>
        <ns0:keepLines ns0:val="false"/>
        <ns0:widowControl/>
        <ns0:spacing ns0:lineRule="auto" ns0:line="312" ns0:before="0" ns0:after="0"/>
        <ns0:ind ns0:start="0" ns0:end="0" ns0:firstLine="709"/>
        <ns0:jc ns0:val="both"/>
        <ns0:rPr/>
      </ns0:pPr>
      <ns0:r>
        <ns0:rPr>
          <ns0:rFonts ns0:eastAsia="Times New Roman" ns0:cs="Times New Roman"/>
          <ns0:color ns0:val="000000"/>
          <ns0:sz ns0:val="28"/>
        </ns0:rPr>
        <ns0:t>Audit hash chain giúp phát hiện sửa hoặc xóa bản ghi ở giữa chuỗi khi thực hiện kiểm tra toàn vẹn. Tuy nhiên, cơ chế này không biến PostgreSQL thành kho log bất biến: quản trị viên đủ quyền vẫn có thể viết lại cả chuỗi hoặc xóa phần đuôi nếu head hash không được neo ra hệ thống độc lập. Ngoài ra, một số audit được ghi sau transaction nghiệp vụ nên chưa bảo đảm atomicity tuyệt đối giữa sự kiện và log; môi trường vận hành thực tế cần append-only logging hoặc hệ thống giám sát độc lập.</ns0:t>
      </ns0:r>
    </ns0:p>
    <ns0:p>
      <ns0:pPr>
        <ns0:pStyle ns0:val="Heading2"/>
        <ns0:keepNext ns0:val="true"/>
        <ns0:keepLines/>
        <ns0:pageBreakBefore ns0:val="false"/>
        <ns0:widowControl/>
        <ns0:numPr>
          <ns0:ilvl ns0:val="0"/>
          <ns0:numId ns0:val="0"/>
        </ns0:numPr>
        <ns0:spacing ns0:lineRule="auto" ns0:line="312" ns0:before="0" ns0:after="0"/>
        <ns0:ind ns0:start="0" ns0:end="0" ns0:hanging="0"/>
        <ns0:jc ns0:val="start"/>
        <ns0:rPr/>
      </ns0:pPr>
      <ns0:bookmarkStart ns0:id="208" ns0:name="__RefHeading___Toc10116_3013018603"/>
      <ns0:bookmarkStart ns0:id="209" ns0:name="report_target_3100"/>
      <ns0:bookmarkEnd ns0:id="208"/>
      <ns0:r>
        <ns0:rPr>
          <ns0:rFonts ns0:eastAsia="Times New Roman" ns0:cs="Times New Roman"/>
          <ns0:b/>
          <ns0:i ns0:val="false"/>
          <ns0:color ns0:val="000000"/>
          <ns0:sz ns0:val="28"/>
        </ns0:rPr>
        <ns0:t>2.12. Tiêu chí chấp nhận và kế hoạch kiểm thử</ns0:t>
      </ns0:r>
      <ns0:bookmarkEnd ns0:id="209"/>
    </ns0:p>
    <ns0:p>
      <ns0:pPr>
        <ns0:pStyle ns0:val="ReportTable"/>
        <ns0:keepNext ns0:val="true"/>
        <ns0:keepLines ns0:val="false"/>
        <ns0:widowControl/>
        <ns0:spacing ns0:lineRule="auto" ns0:line="312" ns0:before="0" ns0:after="0"/>
        <ns0:ind ns0:start="0" ns0:end="0" ns0:hanging="0"/>
        <ns0:jc ns0:val="center"/>
        <ns0:rPr/>
      </ns0:pPr>
      <ns0:bookmarkStart ns0:id="210" ns0:name="__RefHeading___Toc10340_3013018603"/>
      <ns0:bookmarkStart ns0:id="211" ns0:name="report_target_3101"/>
      <ns0:bookmarkEnd ns0:id="210"/>
      <ns0:r>
        <ns0:rPr>
          <ns0:rFonts ns0:eastAsia="Times New Roman" ns0:cs="Times New Roman"/>
          <ns0:b/>
          <ns0:i ns0:val="false"/>
          <ns0:color ns0:val="000000"/>
          <ns0:sz ns0:val="28"/>
        </ns0:rPr>
        <ns0:t>Bảng 2.6. Tiêu chí chấp nhận</ns0:t>
      </ns0:r>
      <ns0:bookmarkEnd ns0:id="211"/>
    </ns0:p>
    <ns0:tbl>
      <ns0:tblPr>
        <ns0:tblStyle ns0:val="TableGrid"/>
        <ns0:tblW ns0:w="9354" ns0:type="dxa"/>
        <ns0:jc ns0:val="center"/>
        <ns0:tblInd ns0:w="0" ns0:type="dxa"/>
        <ns0:tblLayout ns0:type="fixed"/>
        <ns0:tblCellMar>
          <ns0:top ns0:w="75" ns0:type="dxa"/>
          <ns0:start ns0:w="85" ns0:type="dxa"/>
          <ns0:bottom ns0:w="75" ns0:type="dxa"/>
          <ns0:end ns0:w="85" ns0:type="dxa"/>
        </ns0:tblCellMar>
        <ns0:tblLook ns0:val="04a0" ns0:noHBand="0" ns0:noVBand="1" ns0:firstColumn="1" ns0:lastRow="0" ns0:lastColumn="0" ns0:firstRow="1"/>
      </ns0:tblPr>
      <ns0:tblGrid>
        <ns0:gridCol ns0:w="1131"/>
        <ns0:gridCol ns0:w="5105"/>
        <ns0:gridCol ns0:w="3118"/>
      </ns0:tblGrid>
      <ns0:tr>
        <ns0:trPr>
          <ns0:tblHeader ns0:val="true"/>
          <ns0:cantSplit ns0:val="true"/>
        </ns0:trPr>
        <ns0:tc>
          <ns0:tcPr>
            <ns0:tcW ns0:w="1131" ns0:type="dxa"/>
            <ns0:tcBorders>
              <ns0:top ns0:val="single" ns0:sz="4" ns0:space="0" ns0:color="777777"/>
              <ns0:start ns0:val="single" ns0:sz="4" ns0:space="0" ns0:color="777777"/>
              <ns0:bottom ns0:val="single" ns0:sz="4" ns0:space="0" ns0:color="777777"/>
              <ns0:end ns0:val="single" ns0:sz="4" ns0:space="0" ns0:color="777777"/>
            </ns0:tcBorders>
            <ns0:shd ns0:fill="EFEFEF"/>
            <ns0:vAlign ns0:val="center"/>
          </ns0:tcPr>
          <ns0:p>
            <ns0:pPr>
              <ns0:pStyle ns0:val="Normal"/>
              <ns0:keepNext ns0:val="false"/>
              <ns0:keepLines/>
              <ns0:widowControl ns0:val="false"/>
              <ns0:suppressAutoHyphens ns0:val="true"/>
              <ns0:spacing ns0:lineRule="auto" ns0:line="276" ns0:before="0" ns0:after="0"/>
              <ns0:ind ns0:start="0" ns0:end="0" ns0:hanging="0"/>
              <ns0:jc ns0:val="center"/>
              <ns0:rPr>
                <ns0:kern ns0:val="0"/>
                <ns0:lang ns0:eastAsia="en-US"/>
              </ns0:rPr>
            </ns0:pPr>
            <ns0:r>
              <ns0:rPr>
                <ns0:rFonts ns0:eastAsia="Times New Roman" ns0:cs="Times New Roman"/>
                <ns0:b/>
                <ns0:color ns0:val="000000"/>
                <ns0:kern ns0:val="0"/>
                <ns0:sz ns0:val="28"/>
                <ns0:lang ns0:eastAsia="en-US"/>
              </ns0:rPr>
              <ns0:t>Mã</ns0:t>
            </ns0:r>
          </ns0:p>
        </ns0:tc>
        <ns0:tc>
          <ns0:tcPr>
            <ns0:tcW ns0:w="5105" ns0:type="dxa"/>
            <ns0:tcBorders>
              <ns0:top ns0:val="single" ns0:sz="4" ns0:space="0" ns0:color="777777"/>
              <ns0:start ns0:val="single" ns0:sz="4" ns0:space="0" ns0:color="777777"/>
              <ns0:bottom ns0:val="single" ns0:sz="4" ns0:space="0" ns0:color="777777"/>
              <ns0:end ns0:val="single" ns0:sz="4" ns0:space="0" ns0:color="777777"/>
            </ns0:tcBorders>
            <ns0:shd ns0:fill="EFEFEF"/>
            <ns0:vAlign ns0:val="center"/>
          </ns0:tcPr>
          <ns0:p>
            <ns0:pPr>
              <ns0:pStyle ns0:val="Normal"/>
              <ns0:keepNext ns0:val="false"/>
              <ns0:keepLines/>
              <ns0:widowControl ns0:val="false"/>
              <ns0:suppressAutoHyphens ns0:val="true"/>
              <ns0:spacing ns0:lineRule="auto" ns0:line="276" ns0:before="0" ns0:after="0"/>
              <ns0:ind ns0:start="0" ns0:end="0" ns0:hanging="0"/>
              <ns0:jc ns0:val="center"/>
              <ns0:rPr>
                <ns0:kern ns0:val="0"/>
                <ns0:lang ns0:eastAsia="en-US"/>
              </ns0:rPr>
            </ns0:pPr>
            <ns0:r>
              <ns0:rPr>
                <ns0:rFonts ns0:eastAsia="Times New Roman" ns0:cs="Times New Roman"/>
                <ns0:b/>
                <ns0:color ns0:val="000000"/>
                <ns0:kern ns0:val="0"/>
                <ns0:sz ns0:val="28"/>
                <ns0:lang ns0:eastAsia="en-US"/>
              </ns0:rPr>
              <ns0:t>Tiêu chí</ns0:t>
            </ns0:r>
          </ns0:p>
        </ns0:tc>
        <ns0:tc>
          <ns0:tcPr>
            <ns0:tcW ns0:w="3118" ns0:type="dxa"/>
            <ns0:tcBorders>
              <ns0:top ns0:val="single" ns0:sz="4" ns0:space="0" ns0:color="777777"/>
              <ns0:start ns0:val="single" ns0:sz="4" ns0:space="0" ns0:color="777777"/>
              <ns0:bottom ns0:val="single" ns0:sz="4" ns0:space="0" ns0:color="777777"/>
              <ns0:end ns0:val="single" ns0:sz="4" ns0:space="0" ns0:color="777777"/>
            </ns0:tcBorders>
            <ns0:shd ns0:fill="EFEFEF"/>
            <ns0:vAlign ns0:val="center"/>
          </ns0:tcPr>
          <ns0:p>
            <ns0:pPr>
              <ns0:pStyle ns0:val="Normal"/>
              <ns0:keepNext ns0:val="false"/>
              <ns0:keepLines/>
              <ns0:widowControl ns0:val="false"/>
              <ns0:suppressAutoHyphens ns0:val="true"/>
              <ns0:spacing ns0:lineRule="auto" ns0:line="276" ns0:before="0" ns0:after="0"/>
              <ns0:ind ns0:start="0" ns0:end="0" ns0:hanging="0"/>
              <ns0:jc ns0:val="center"/>
              <ns0:rPr>
                <ns0:kern ns0:val="0"/>
                <ns0:lang ns0:eastAsia="en-US"/>
              </ns0:rPr>
            </ns0:pPr>
            <ns0:r>
              <ns0:rPr>
                <ns0:rFonts ns0:eastAsia="Times New Roman" ns0:cs="Times New Roman"/>
                <ns0:b/>
                <ns0:color ns0:val="000000"/>
                <ns0:kern ns0:val="0"/>
                <ns0:sz ns0:val="28"/>
                <ns0:lang ns0:eastAsia="en-US"/>
              </ns0:rPr>
              <ns0:t>Bằng chứng dự kiến</ns0:t>
            </ns0:r>
          </ns0:p>
        </ns0:tc>
      </ns0:tr>
      <ns0:tr>
        <ns0:trPr>
          <ns0:cantSplit ns0:val="true"/>
        </ns0:trPr>
        <ns0:tc>
          <ns0:tcPr>
            <ns0:tcW ns0:w="1131"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AC-01</ns0:t>
            </ns0:r>
          </ns0:p>
        </ns0:tc>
        <ns0:tc>
          <ns0:tcPr>
            <ns0:tcW ns0:w="5105"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Chứng thư gốc VALID</ns0:t>
            </ns0:r>
          </ns0:p>
        </ns0:tc>
        <ns0:tc>
          <ns0:tcPr>
            <ns0:tcW ns0:w="3118"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Kịch bản 1</ns0:t>
            </ns0:r>
          </ns0:p>
        </ns0:tc>
      </ns0:tr>
      <ns0:tr>
        <ns0:trPr>
          <ns0:cantSplit ns0:val="true"/>
        </ns0:trPr>
        <ns0:tc>
          <ns0:tcPr>
            <ns0:tcW ns0:w="1131"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AC-02</ns0:t>
            </ns0:r>
          </ns0:p>
        </ns0:tc>
        <ns0:tc>
          <ns0:tcPr>
            <ns0:tcW ns0:w="5105"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Sửa nội dung/proof/txid không còn VALID</ns0:t>
            </ns0:r>
          </ns0:p>
        </ns0:tc>
        <ns0:tc>
          <ns0:tcPr>
            <ns0:tcW ns0:w="3118"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Kịch bản 1</ns0:t>
            </ns0:r>
          </ns0:p>
        </ns0:tc>
      </ns0:tr>
      <ns0:tr>
        <ns0:trPr>
          <ns0:cantSplit ns0:val="true"/>
        </ns0:trPr>
        <ns0:tc>
          <ns0:tcPr>
            <ns0:tcW ns0:w="1131"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AC-03</ns0:t>
            </ns0:r>
          </ns0:p>
        </ns0:tc>
        <ns0:tc>
          <ns0:tcPr>
            <ns0:tcW ns0:w="5105"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Maker tự duyệt bị 403</ns0:t>
            </ns0:r>
          </ns0:p>
        </ns0:tc>
        <ns0:tc>
          <ns0:tcPr>
            <ns0:tcW ns0:w="3118"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Kịch bản 1</ns0:t>
            </ns0:r>
          </ns0:p>
        </ns0:tc>
      </ns0:tr>
      <ns0:tr>
        <ns0:trPr>
          <ns0:cantSplit ns0:val="true"/>
        </ns0:trPr>
        <ns0:tc>
          <ns0:tcPr>
            <ns0:tcW ns0:w="1131"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AC-04</ns0:t>
            </ns0:r>
          </ns0:p>
        </ns0:tc>
        <ns0:tc>
          <ns0:tcPr>
            <ns0:tcW ns0:w="5105"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10, 100, 500 chứng thư/lô đều phát hành đủ</ns0:t>
            </ns0:r>
          </ns0:p>
        </ns0:tc>
        <ns0:tc>
          <ns0:tcPr>
            <ns0:tcW ns0:w="3118"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Kịch bản 2</ns0:t>
            </ns0:r>
          </ns0:p>
        </ns0:tc>
      </ns0:tr>
      <ns0:tr>
        <ns0:trPr>
          <ns0:cantSplit ns0:val="true"/>
        </ns0:trPr>
        <ns0:tc>
          <ns0:tcPr>
            <ns0:tcW ns0:w="1131"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AC-05</ns0:t>
            </ns0:r>
          </ns0:p>
        </ns0:tc>
        <ns0:tc>
          <ns0:tcPr>
            <ns0:tcW ns0:w="5105"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Mỗi lô dùng đúng một giao dịch</ns0:t>
            </ns0:r>
          </ns0:p>
        </ns0:tc>
        <ns0:tc>
          <ns0:tcPr>
            <ns0:tcW ns0:w="3118"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Kiểm toán tệp kết quả</ns0:t>
            </ns0:r>
          </ns0:p>
        </ns0:tc>
      </ns0:tr>
      <ns0:tr>
        <ns0:trPr>
          <ns0:cantSplit ns0:val="true"/>
        </ns0:trPr>
        <ns0:tc>
          <ns0:tcPr>
            <ns0:tcW ns0:w="1131"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AC-06</ns0:t>
            </ns0:r>
          </ns0:p>
        </ns0:tc>
        <ns0:tc>
          <ns0:tcPr>
            <ns0:tcW ns0:w="5105"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Student/Maker không thu hồi được</ns0:t>
            </ns0:r>
          </ns0:p>
        </ns0:tc>
        <ns0:tc>
          <ns0:tcPr>
            <ns0:tcW ns0:w="3118"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Kịch bản 3</ns0:t>
            </ns0:r>
          </ns0:p>
        </ns0:tc>
      </ns0:tr>
      <ns0:tr>
        <ns0:trPr>
          <ns0:cantSplit ns0:val="true"/>
        </ns0:trPr>
        <ns0:tc>
          <ns0:tcPr>
            <ns0:tcW ns0:w="1131"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AC-07</ns0:t>
            </ns0:r>
          </ns0:p>
        </ns0:tc>
        <ns0:tc>
          <ns0:tcPr>
            <ns0:tcW ns0:w="5105"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Checker thu hồi và Verify trả REVOKED</ns0:t>
            </ns0:r>
          </ns0:p>
        </ns0:tc>
        <ns0:tc>
          <ns0:tcPr>
            <ns0:tcW ns0:w="3118"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Kịch bản 3</ns0:t>
            </ns0:r>
          </ns0:p>
        </ns0:tc>
      </ns0:tr>
      <ns0:tr>
        <ns0:trPr>
          <ns0:cantSplit ns0:val="true"/>
        </ns0:trPr>
        <ns0:tc>
          <ns0:tcPr>
            <ns0:tcW ns0:w="1131"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AC-08</ns0:t>
            </ns0:r>
          </ns0:p>
        </ns0:tc>
        <ns0:tc>
          <ns0:tcPr>
            <ns0:tcW ns0:w="5105"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Revocation List và audit nhất quán</ns0:t>
            </ns0:r>
          </ns0:p>
        </ns0:tc>
        <ns0:tc>
          <ns0:tcPr>
            <ns0:tcW ns0:w="3118"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Kịch bản 3</ns0:t>
            </ns0:r>
          </ns0:p>
        </ns0:tc>
      </ns0:tr>
      <ns0:tr>
        <ns0:trPr>
          <ns0:cantSplit ns0:val="true"/>
        </ns0:trPr>
        <ns0:tc>
          <ns0:tcPr>
            <ns0:tcW ns0:w="1131"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AC-09</ns0:t>
            </ns0:r>
          </ns0:p>
        </ns0:tc>
        <ns0:tc>
          <ns0:tcPr>
            <ns0:tcW ns0:w="5105"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Build, kiểm thử và readiness/dependency check đạt</ns0:t>
            </ns0:r>
          </ns0:p>
        </ns0:tc>
        <ns0:tc>
          <ns0:tcPr>
            <ns0:tcW ns0:w="3118"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Lượt tái kiểm chứng 30/09/2026; Bảng 3.6</ns0:t>
            </ns0:r>
          </ns0:p>
        </ns0:tc>
      </ns0:tr>
      <ns0:tr>
        <ns0:trPr>
          <ns0:cantSplit ns0:val="true"/>
        </ns0:trPr>
        <ns0:tc>
          <ns0:tcPr>
            <ns0:tcW ns0:w="1131"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AC-10</ns0:t>
            </ns0:r>
          </ns0:p>
        </ns0:tc>
        <ns0:tc>
          <ns0:tcPr>
            <ns0:tcW ns0:w="5105"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Duyệt từng phần cùng requestBatchId tạo các issuanceBatchId khác nhau</ns0:t>
            </ns0:r>
          </ns0:p>
        </ns0:tc>
        <ns0:tc>
          <ns0:tcPr>
            <ns0:tcW ns0:w="3118"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Functional E2E</ns0:t>
            </ns0:r>
          </ns0:p>
        </ns0:tc>
      </ns0:tr>
      <ns0:tr>
        <ns0:trPr>
          <ns0:cantSplit ns0:val="true"/>
        </ns0:trPr>
        <ns0:tc>
          <ns0:tcPr>
            <ns0:tcW ns0:w="1131"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AC-11</ns0:t>
            </ns0:r>
          </ns0:p>
        </ns0:tc>
        <ns0:tc>
          <ns0:tcPr>
            <ns0:tcW ns0:w="5105"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Lỗi hoặc khởi động lại sau khi quảng bá không tạo giao dịch thứ hai</ns0:t>
            </ns0:r>
          </ns0:p>
        </ns0:tc>
        <ns0:tc>
          <ns0:tcPr>
            <ns0:tcW ns0:w="3118"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Recovery E2E</ns0:t>
            </ns0:r>
          </ns0:p>
        </ns0:tc>
      </ns0:tr>
      <ns0:tr>
        <ns0:trPr>
          <ns0:cantSplit ns0:val="true"/>
        </ns0:trPr>
        <ns0:tc>
          <ns0:tcPr>
            <ns0:tcW ns0:w="1131"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AC-12</ns0:t>
            </ns0:r>
          </ns0:p>
        </ns0:tc>
        <ns0:tc>
          <ns0:tcPr>
            <ns0:tcW ns0:w="5105"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Maker không đọc phiếu/audit của Maker khác; Student không đọc chứng thư của Student khác</ns0:t>
            </ns0:r>
          </ns0:p>
        </ns0:tc>
        <ns0:tc>
          <ns0:tcPr>
            <ns0:tcW ns0:w="3118"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Functional E2E</ns0:t>
            </ns0:r>
          </ns0:p>
        </ns0:tc>
      </ns0:tr>
    </ns0:tbl>
    <ns0:p>
      <ns0:pPr>
        <ns0:pStyle ns0:val="NormalAfterTable"/>
        <ns0:keepNext ns0:val="false"/>
        <ns0:keepLines ns0:val="false"/>
        <ns0:widowControl/>
        <ns0:spacing ns0:lineRule="auto" ns0:line="312" ns0:before="0" ns0:after="0"/>
        <ns0:ind ns0:start="0" ns0:end="0" ns0:firstLine="709"/>
        <ns0:jc ns0:val="both"/>
        <ns0:rPr/>
      </ns0:pPr>
      <ns0:r>
        <ns0:rPr>
          <ns0:rFonts ns0:eastAsia="Times New Roman" ns0:cs="Times New Roman"/>
          <ns0:color ns0:val="000000"/>
          <ns0:sz ns0:val="28"/>
        </ns0:rPr>
        <ns0:t>Bảng 2.6 xác định các tiêu chí chấp nhận dùng để đối chiếu với bằng chứng ở Chương 3.</ns0:t>
      </ns0:r>
    </ns0:p>
    <ns0:p>
      <ns0:pPr>
        <ns0:pStyle ns0:val="Heading2"/>
        <ns0:keepNext ns0:val="true"/>
        <ns0:keepLines/>
        <ns0:pageBreakBefore ns0:val="false"/>
        <ns0:widowControl/>
        <ns0:numPr>
          <ns0:ilvl ns0:val="0"/>
          <ns0:numId ns0:val="0"/>
        </ns0:numPr>
        <ns0:spacing ns0:lineRule="auto" ns0:line="312" ns0:before="0" ns0:after="0"/>
        <ns0:ind ns0:start="0" ns0:end="0" ns0:hanging="0"/>
        <ns0:jc ns0:val="start"/>
        <ns0:rPr/>
      </ns0:pPr>
      <ns0:bookmarkStart ns0:id="212" ns0:name="__RefHeading___Toc10118_3013018603"/>
      <ns0:bookmarkStart ns0:id="213" ns0:name="report_target_3102"/>
      <ns0:bookmarkEnd ns0:id="212"/>
      <ns0:r>
        <ns0:rPr>
          <ns0:rFonts ns0:eastAsia="Times New Roman" ns0:cs="Times New Roman"/>
          <ns0:b/>
          <ns0:i ns0:val="false"/>
          <ns0:color ns0:val="000000"/>
          <ns0:sz ns0:val="28"/>
        </ns0:rPr>
        <ns0:t>2.13. Kết luận Chương 2</ns0:t>
      </ns0:r>
      <ns0:bookmarkEnd ns0:id="213"/>
    </ns0:p>
    <ns0:p>
      <ns0:pPr>
        <ns0:pStyle ns0:val="Normal"/>
        <ns0:keepNext ns0:val="false"/>
        <ns0:keepLines ns0:val="false"/>
        <ns0:widowControl/>
        <ns0:spacing ns0:lineRule="auto" ns0:line="312" ns0:before="0" ns0:after="0"/>
        <ns0:ind ns0:start="0" ns0:end="0" ns0:firstLine="709"/>
        <ns0:jc ns0:val="both"/>
        <ns0:rPr/>
      </ns0:pPr>
      <ns0:r>
        <ns0:rPr>
          <ns0:rFonts ns0:eastAsia="Times New Roman" ns0:cs="Times New Roman"/>
          <ns0:color ns0:val="000000"/>
          <ns0:sz ns0:val="28"/>
        </ns0:rPr>
        <ns0:t>Chương 2 đã chuyển cơ sở lý thuyết thành thiết kế bám sát mã nguồn hiện hành: ba vai trò xác thực và một tác nhân công khai; ba cổng web; Maker–Checker; phân quyền mức role và mức đối tượng; tách requestBatchId/issuanceBatchId; cơ chế outbox giao dịch; checkpoint/idempotency cho phát hành và thu hồi; xác minh bốn trạng thái; safe-fetch chống SSRF; audit hash chain và sáu nhóm dữ liệu chính. Thiết kế chỉ neo bằng chứng tối thiểu lên Bitcoin regtest, không dùng hợp đồng thông minh và không đồng nhất chứng thư Blockcerts của nguyên mẫu với văn bằng số có giá trị pháp lý. Các giới hạn về quản trị khóa, audit atomicity, indexer thu hồi, bảo vệ dữ liệu cá nhân và môi trường regtest được giữ rõ để Chương 3 đánh giá đúng phạm vi.</ns0:t>
      </ns0:r>
      <ns0:r>
        <ns0:br ns0:type="page"/>
      </ns0:r>
    </ns0:p>
    <ns0:p>
      <ns0:pPr>
        <ns0:pStyle ns0:val="Heading1"/>
        <ns0:keepNext ns0:val="true"/>
        <ns0:keepLines/>
        <ns0:widowControl/>
        <ns0:numPr>
          <ns0:ilvl ns0:val="0"/>
          <ns0:numId ns0:val="0"/>
        </ns0:numPr>
        <ns0:spacing ns0:lineRule="auto" ns0:line="312" ns0:before="0" ns0:after="0"/>
        <ns0:ind ns0:start="0" ns0:end="0" ns0:hanging="0"/>
        <ns0:jc ns0:val="center"/>
        <ns0:rPr/>
      </ns0:pPr>
      <ns0:bookmarkStart ns0:id="214" ns0:name="__RefHeading___Toc10120_3013018603"/>
      <ns0:bookmarkStart ns0:id="215" ns0:name="report_target_3103"/>
      <ns0:bookmarkEnd ns0:id="214"/>
      <ns0:r>
        <ns0:rPr>
          <ns0:rFonts ns0:eastAsia="Times New Roman" ns0:cs="Times New Roman"/>
          <ns0:b/>
          <ns0:i ns0:val="false"/>
          <ns0:color ns0:val="000000"/>
          <ns0:sz ns0:val="28"/>
        </ns0:rPr>
        <ns0:t>CHƯƠNG III. XÂY DỰNG, KIỂM THỬ VÀ ĐÁNH GIÁ HỆ THỐNG</ns0:t>
      </ns0:r>
      <ns0:bookmarkEnd ns0:id="215"/>
    </ns0:p>
    <ns0:p>
      <ns0:pPr>
        <ns0:pStyle ns0:val="Heading2"/>
        <ns0:keepNext ns0:val="true"/>
        <ns0:keepLines/>
        <ns0:pageBreakBefore ns0:val="false"/>
        <ns0:widowControl/>
        <ns0:numPr>
          <ns0:ilvl ns0:val="0"/>
          <ns0:numId ns0:val="0"/>
        </ns0:numPr>
        <ns0:spacing ns0:lineRule="auto" ns0:line="312" ns0:before="0" ns0:after="0"/>
        <ns0:ind ns0:start="0" ns0:end="0" ns0:hanging="0"/>
        <ns0:jc ns0:val="start"/>
        <ns0:rPr/>
      </ns0:pPr>
      <ns0:bookmarkStart ns0:id="216" ns0:name="__RefHeading___Toc10122_3013018603"/>
      <ns0:bookmarkStart ns0:id="217" ns0:name="report_target_3104"/>
      <ns0:bookmarkEnd ns0:id="216"/>
      <ns0:r>
        <ns0:rPr>
          <ns0:rFonts ns0:eastAsia="Times New Roman" ns0:cs="Times New Roman"/>
          <ns0:b/>
          <ns0:i ns0:val="false"/>
          <ns0:color ns0:val="000000"/>
          <ns0:sz ns0:val="28"/>
        </ns0:rPr>
        <ns0:t>3.1. Môi trường và mục tiêu tái lập</ns0:t>
      </ns0:r>
      <ns0:bookmarkEnd ns0:id="217"/>
    </ns0:p>
    <ns0:p>
      <ns0:pPr>
        <ns0:pStyle ns0:val="Heading3"/>
        <ns0:keepNext ns0:val="true"/>
        <ns0:keepLines/>
        <ns0:pageBreakBefore ns0:val="false"/>
        <ns0:widowControl/>
        <ns0:numPr>
          <ns0:ilvl ns0:val="0"/>
          <ns0:numId ns0:val="0"/>
        </ns0:numPr>
        <ns0:spacing ns0:lineRule="auto" ns0:line="312" ns0:before="0" ns0:after="0"/>
        <ns0:ind ns0:start="0" ns0:end="0" ns0:hanging="0"/>
        <ns0:jc ns0:val="start"/>
        <ns0:rPr/>
      </ns0:pPr>
      <ns0:bookmarkStart ns0:id="218" ns0:name="__RefHeading___Toc10124_3013018603"/>
      <ns0:bookmarkStart ns0:id="219" ns0:name="report_target_3105"/>
      <ns0:bookmarkEnd ns0:id="218"/>
      <ns0:r>
        <ns0:rPr>
          <ns0:rFonts ns0:eastAsia="Times New Roman" ns0:cs="Times New Roman"/>
          <ns0:b/>
          <ns0:i/>
          <ns0:color ns0:val="000000"/>
          <ns0:sz ns0:val="28"/>
        </ns0:rPr>
        <ns0:t>3.1.1. Môi trường thực nghiệm và mốc mã nguồn</ns0:t>
      </ns0:r>
      <ns0:bookmarkEnd ns0:id="219"/>
    </ns0:p>
    <ns0:p>
      <ns0:pPr>
        <ns0:pStyle ns0:val="Normal"/>
        <ns0:keepNext ns0:val="false"/>
        <ns0:keepLines ns0:val="false"/>
        <ns0:widowControl/>
        <ns0:spacing ns0:lineRule="auto" ns0:line="312" ns0:before="0" ns0:after="0"/>
        <ns0:ind ns0:start="0" ns0:end="0" ns0:firstLine="709"/>
        <ns0:jc ns0:val="both"/>
        <ns0:rPr/>
      </ns0:pPr>
      <ns0:r>
        <ns0:rPr>
          <ns0:rFonts ns0:eastAsia="Times New Roman" ns0:cs="Times New Roman"/>
          <ns0:i ns0:val="false"/>
          <ns0:color ns0:val="000000"/>
          <ns0:sz ns0:val="28"/>
        </ns0:rPr>
        <ns0:t>Đợt tái kiểm chứng cuối được thực hiện ngày 30/09/2026 trên Ubuntu Server 22.04.5 LTS, 4 vCPU Intel Xeon Gold 6130 và khoảng 19 GiB RAM. Bitcoin chạy ở chế độ regtest để chủ động tạo block mà không sử dụng tiền thật [18]. Mọi kết quả định lượng trong chương này được gắn với commit 2816de8aac13492b614dbcc6b3b3e1f3eba52bc1, trạng thái sourceDirty=false và dấu vân tay của cây mã nguồn 6e0cd862daf5641b26995575d8e7ff9d755daf43396191dfc838fc6ffb0997cc. Việc ghi đồng thời commit, trạng thái cây nguồn và fingerprint nhằm tránh trường hợp mã chưa commit làm thay đổi kết quả nhưng không xuất hiện trong định danh phiên bản.</ns0:t>
      </ns0:r>
    </ns0:p>
    <ns0:p>
      <ns0:pPr>
        <ns0:pStyle ns0:val="Normal"/>
        <ns0:keepNext ns0:val="false"/>
        <ns0:keepLines ns0:val="false"/>
        <ns0:widowControl/>
        <ns0:spacing ns0:lineRule="auto" ns0:line="312" ns0:before="0" ns0:after="0"/>
        <ns0:ind ns0:start="0" ns0:end="0" ns0:firstLine="709"/>
        <ns0:jc ns0:val="both"/>
        <ns0:rPr/>
      </ns0:pPr>
      <ns0:r>
        <ns0:rPr>
          <ns0:rFonts ns0:eastAsia="Times New Roman" ns0:cs="Times New Roman"/>
          <ns0:i ns0:val="false"/>
          <ns0:color ns0:val="000000"/>
          <ns0:sz ns0:val="28"/>
        </ns0:rPr>
        <ns0:t>Mục tiêu của chương không chỉ mô tả các thành phần đã xây dựng, mà tái hiện đường đi từ một máy Ubuntu mới đến hệ thống có thể sử dụng qua Web, sau đó kiểm thử phát hành, xác minh, thu hồi, khả năng phục hồi và hiệu năng. Vì vậy, phần triển khai được trình bày theo đúng thứ tự phụ thuộc thay vì tách rời thành các mô tả mô-đun.</ns0:t>
      </ns0:r>
      <ns0:r>
        <ns0:rPr>
          <ns0:rFonts ns0:eastAsia="Times New Roman" ns0:cs="Times New Roman"/>
          <ns0:color ns0:val="000000"/>
          <ns0:sz ns0:val="28"/>
        </ns0:rPr>
        <ns0:t xml:space="preserve"> Các thành phần phần mềm và vai trò của chúng được tổng hợp tại Bảng 3.1.</ns0:t>
      </ns0:r>
    </ns0:p>
    <ns0:p>
      <ns0:pPr>
        <ns0:pStyle ns0:val="ReportTable"/>
        <ns0:keepNext ns0:val="true"/>
        <ns0:keepLines ns0:val="false"/>
        <ns0:pageBreakBefore ns0:val="false"/>
        <ns0:widowControl/>
        <ns0:spacing ns0:lineRule="auto" ns0:line="312" ns0:before="0" ns0:after="0"/>
        <ns0:ind ns0:start="0" ns0:end="0" ns0:hanging="0"/>
        <ns0:jc ns0:val="center"/>
        <ns0:rPr/>
      </ns0:pPr>
      <ns0:bookmarkStart ns0:id="220" ns0:name="__RefHeading___Toc10338_3013018603"/>
      <ns0:bookmarkStart ns0:id="221" ns0:name="report_target_3106"/>
      <ns0:bookmarkEnd ns0:id="220"/>
      <ns0:r>
        <ns0:rPr>
          <ns0:rFonts ns0:eastAsia="Times New Roman" ns0:cs="Times New Roman"/>
          <ns0:b/>
          <ns0:i ns0:val="false"/>
          <ns0:color ns0:val="000000"/>
          <ns0:sz ns0:val="28"/>
        </ns0:rPr>
        <ns0:t>Bảng 3.1. Thành phần phần mềm của lượt tái kiểm chứng</ns0:t>
      </ns0:r>
      <ns0:bookmarkEnd ns0:id="221"/>
    </ns0:p>
    <ns0:tbl>
      <ns0:tblPr>
        <ns0:tblStyle ns0:val="TableGrid"/>
        <ns0:tblW ns0:w="9355" ns0:type="dxa"/>
        <ns0:jc ns0:val="center"/>
        <ns0:tblInd ns0:w="0" ns0:type="dxa"/>
        <ns0:tblLayout ns0:type="fixed"/>
        <ns0:tblCellMar>
          <ns0:top ns0:w="75" ns0:type="dxa"/>
          <ns0:start ns0:w="85" ns0:type="dxa"/>
          <ns0:bottom ns0:w="75" ns0:type="dxa"/>
          <ns0:end ns0:w="85" ns0:type="dxa"/>
        </ns0:tblCellMar>
        <ns0:tblLook ns0:val="04a0" ns0:noHBand="0" ns0:noVBand="1" ns0:firstColumn="1" ns0:lastRow="0" ns0:lastColumn="0" ns0:firstRow="1"/>
      </ns0:tblPr>
      <ns0:tblGrid>
        <ns0:gridCol ns0:w="2058"/>
        <ns0:gridCol ns0:w="2900"/>
        <ns0:gridCol ns0:w="4397"/>
      </ns0:tblGrid>
      <ns0:tr>
        <ns0:trPr>
          <ns0:tblHeader ns0:val="true"/>
          <ns0:cantSplit ns0:val="true"/>
        </ns0:trPr>
        <ns0:tc>
          <ns0:tcPr>
            <ns0:tcW ns0:w="2058" ns0:type="dxa"/>
            <ns0:tcBorders>
              <ns0:top ns0:val="single" ns0:sz="4" ns0:space="0" ns0:color="777777"/>
              <ns0:start ns0:val="single" ns0:sz="4" ns0:space="0" ns0:color="777777"/>
              <ns0:bottom ns0:val="single" ns0:sz="4" ns0:space="0" ns0:color="777777"/>
              <ns0:end ns0:val="single" ns0:sz="4" ns0:space="0" ns0:color="777777"/>
            </ns0:tcBorders>
            <ns0:shd ns0:fill="EFEFEF"/>
            <ns0:vAlign ns0:val="center"/>
          </ns0:tcPr>
          <ns0:p>
            <ns0:pPr>
              <ns0:pStyle ns0:val="Normal"/>
              <ns0:keepNext ns0:val="false"/>
              <ns0:keepLines/>
              <ns0:widowControl ns0:val="false"/>
              <ns0:suppressAutoHyphens ns0:val="true"/>
              <ns0:spacing ns0:lineRule="auto" ns0:line="276" ns0:before="0" ns0:after="0"/>
              <ns0:ind ns0:start="0" ns0:end="0" ns0:hanging="0"/>
              <ns0:jc ns0:val="center"/>
              <ns0:rPr>
                <ns0:kern ns0:val="0"/>
                <ns0:lang ns0:eastAsia="en-US"/>
              </ns0:rPr>
            </ns0:pPr>
            <ns0:r>
              <ns0:rPr>
                <ns0:rFonts ns0:eastAsia="Times New Roman" ns0:cs="Times New Roman"/>
                <ns0:b/>
                <ns0:color ns0:val="000000"/>
                <ns0:kern ns0:val="0"/>
                <ns0:sz ns0:val="28"/>
                <ns0:lang ns0:eastAsia="en-US"/>
              </ns0:rPr>
              <ns0:t>Thành phần</ns0:t>
            </ns0:r>
          </ns0:p>
        </ns0:tc>
        <ns0:tc>
          <ns0:tcPr>
            <ns0:tcW ns0:w="2900" ns0:type="dxa"/>
            <ns0:tcBorders>
              <ns0:top ns0:val="single" ns0:sz="4" ns0:space="0" ns0:color="777777"/>
              <ns0:start ns0:val="single" ns0:sz="4" ns0:space="0" ns0:color="777777"/>
              <ns0:bottom ns0:val="single" ns0:sz="4" ns0:space="0" ns0:color="777777"/>
              <ns0:end ns0:val="single" ns0:sz="4" ns0:space="0" ns0:color="777777"/>
            </ns0:tcBorders>
            <ns0:shd ns0:fill="EFEFEF"/>
            <ns0:vAlign ns0:val="center"/>
          </ns0:tcPr>
          <ns0:p>
            <ns0:pPr>
              <ns0:pStyle ns0:val="Normal"/>
              <ns0:keepNext ns0:val="false"/>
              <ns0:keepLines/>
              <ns0:widowControl ns0:val="false"/>
              <ns0:suppressAutoHyphens ns0:val="true"/>
              <ns0:spacing ns0:lineRule="auto" ns0:line="276" ns0:before="0" ns0:after="0"/>
              <ns0:ind ns0:start="0" ns0:end="0" ns0:hanging="0"/>
              <ns0:jc ns0:val="center"/>
              <ns0:rPr>
                <ns0:kern ns0:val="0"/>
                <ns0:lang ns0:eastAsia="en-US"/>
              </ns0:rPr>
            </ns0:pPr>
            <ns0:r>
              <ns0:rPr>
                <ns0:rFonts ns0:eastAsia="Times New Roman" ns0:cs="Times New Roman"/>
                <ns0:b/>
                <ns0:color ns0:val="000000"/>
                <ns0:kern ns0:val="0"/>
                <ns0:sz ns0:val="28"/>
                <ns0:lang ns0:eastAsia="en-US"/>
              </ns0:rPr>
              <ns0:t>Phiên bản/dòng phiên bản</ns0:t>
            </ns0:r>
          </ns0:p>
        </ns0:tc>
        <ns0:tc>
          <ns0:tcPr>
            <ns0:tcW ns0:w="4397" ns0:type="dxa"/>
            <ns0:tcBorders>
              <ns0:top ns0:val="single" ns0:sz="4" ns0:space="0" ns0:color="777777"/>
              <ns0:start ns0:val="single" ns0:sz="4" ns0:space="0" ns0:color="777777"/>
              <ns0:bottom ns0:val="single" ns0:sz="4" ns0:space="0" ns0:color="777777"/>
              <ns0:end ns0:val="single" ns0:sz="4" ns0:space="0" ns0:color="777777"/>
            </ns0:tcBorders>
            <ns0:shd ns0:fill="EFEFEF"/>
            <ns0:vAlign ns0:val="center"/>
          </ns0:tcPr>
          <ns0:p>
            <ns0:pPr>
              <ns0:pStyle ns0:val="Normal"/>
              <ns0:keepNext ns0:val="false"/>
              <ns0:keepLines/>
              <ns0:widowControl ns0:val="false"/>
              <ns0:suppressAutoHyphens ns0:val="true"/>
              <ns0:spacing ns0:lineRule="auto" ns0:line="276" ns0:before="0" ns0:after="0"/>
              <ns0:ind ns0:start="0" ns0:end="0" ns0:hanging="0"/>
              <ns0:jc ns0:val="center"/>
              <ns0:rPr>
                <ns0:kern ns0:val="0"/>
                <ns0:lang ns0:eastAsia="en-US"/>
              </ns0:rPr>
            </ns0:pPr>
            <ns0:r>
              <ns0:rPr>
                <ns0:rFonts ns0:eastAsia="Times New Roman" ns0:cs="Times New Roman"/>
                <ns0:b/>
                <ns0:color ns0:val="000000"/>
                <ns0:kern ns0:val="0"/>
                <ns0:sz ns0:val="28"/>
                <ns0:lang ns0:eastAsia="en-US"/>
              </ns0:rPr>
              <ns0:t>Vai trò</ns0:t>
            </ns0:r>
          </ns0:p>
        </ns0:tc>
      </ns0:tr>
      <ns0:tr>
        <ns0:trPr>
          <ns0:cantSplit ns0:val="true"/>
        </ns0:trPr>
        <ns0:tc>
          <ns0:tcPr>
            <ns0:tcW ns0:w="2058"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Node.js</ns0:t>
            </ns0:r>
          </ns0:p>
        </ns0:tc>
        <ns0:tc>
          <ns0:tcPr>
            <ns0:tcW ns0:w="2900"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22 trở lên (kịch bản tái lập không cố định phiên bản vá)</ns0:t>
            </ns0:r>
          </ns0:p>
        </ns0:tc>
        <ns0:tc>
          <ns0:tcPr>
            <ns0:tcW ns0:w="4397"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Runtime backend và build frontend</ns0:t>
            </ns0:r>
          </ns0:p>
        </ns0:tc>
      </ns0:tr>
      <ns0:tr>
        <ns0:trPr>
          <ns0:cantSplit ns0:val="true"/>
        </ns0:trPr>
        <ns0:tc>
          <ns0:tcPr>
            <ns0:tcW ns0:w="2058"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NestJS</ns0:t>
            </ns0:r>
          </ns0:p>
        </ns0:tc>
        <ns0:tc>
          <ns0:tcPr>
            <ns0:tcW ns0:w="2900"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11</ns0:t>
            </ns0:r>
          </ns0:p>
        </ns0:tc>
        <ns0:tc>
          <ns0:tcPr>
            <ns0:tcW ns0:w="4397"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REST API, JWT, RBAC và nghiệp vụ</ns0:t>
            </ns0:r>
          </ns0:p>
        </ns0:tc>
      </ns0:tr>
      <ns0:tr>
        <ns0:trPr>
          <ns0:cantSplit ns0:val="true"/>
        </ns0:trPr>
        <ns0:tc>
          <ns0:tcPr>
            <ns0:tcW ns0:w="2058"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PostgreSQL</ns0:t>
            </ns0:r>
          </ns0:p>
        </ns0:tc>
        <ns0:tc>
          <ns0:tcPr>
            <ns0:tcW ns0:w="2900"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17-bookworm</ns0:t>
            </ns0:r>
          </ns0:p>
        </ns0:tc>
        <ns0:tc>
          <ns0:tcPr>
            <ns0:tcW ns0:w="4397"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Dữ liệu nghiệp vụ, trạng thái và log</ns0:t>
            </ns0:r>
          </ns0:p>
        </ns0:tc>
      </ns0:tr>
      <ns0:tr>
        <ns0:trPr>
          <ns0:cantSplit ns0:val="true"/>
        </ns0:trPr>
        <ns0:tc>
          <ns0:tcPr>
            <ns0:tcW ns0:w="2058"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Redis</ns0:t>
            </ns0:r>
          </ns0:p>
        </ns0:tc>
        <ns0:tc>
          <ns0:tcPr>
            <ns0:tcW ns0:w="2900"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7.4-bookworm</ns0:t>
            </ns0:r>
          </ns0:p>
        </ns0:tc>
        <ns0:tc>
          <ns0:tcPr>
            <ns0:tcW ns0:w="4397"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Nền lưu trữ cho BullMQ</ns0:t>
            </ns0:r>
          </ns0:p>
        </ns0:tc>
      </ns0:tr>
      <ns0:tr>
        <ns0:trPr>
          <ns0:cantSplit ns0:val="true"/>
        </ns0:trPr>
        <ns0:tc>
          <ns0:tcPr>
            <ns0:tcW ns0:w="2058"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BullMQ</ns0:t>
            </ns0:r>
          </ns0:p>
        </ns0:tc>
        <ns0:tc>
          <ns0:tcPr>
            <ns0:tcW ns0:w="2900"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6 (^6.3.1)</ns0:t>
            </ns0:r>
          </ns0:p>
        </ns0:tc>
        <ns0:tc>
          <ns0:tcPr>
            <ns0:tcW ns0:w="4397"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Hàng đợi phát hành và retry</ns0:t>
            </ns0:r>
          </ns0:p>
        </ns0:tc>
      </ns0:tr>
      <ns0:tr>
        <ns0:trPr>
          <ns0:cantSplit ns0:val="true"/>
        </ns0:trPr>
        <ns0:tc>
          <ns0:tcPr>
            <ns0:tcW ns0:w="2058"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Bitcoin Core</ns0:t>
            </ns0:r>
          </ns0:p>
        </ns0:tc>
        <ns0:tc>
          <ns0:tcPr>
            <ns0:tcW ns0:w="2900"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31.1</ns0:t>
            </ns0:r>
          </ns0:p>
        </ns0:tc>
        <ns0:tc>
          <ns0:tcPr>
            <ns0:tcW ns0:w="4397"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Sổ cái regtest và RPC</ns0:t>
            </ns0:r>
          </ns0:p>
        </ns0:tc>
      </ns0:tr>
      <ns0:tr>
        <ns0:trPr>
          <ns0:cantSplit ns0:val="true"/>
        </ns0:trPr>
        <ns0:tc>
          <ns0:tcPr>
            <ns0:tcW ns0:w="2058"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cert-tools</ns0:t>
            </ns0:r>
          </ns0:p>
        </ns0:tc>
        <ns0:tc>
          <ns0:tcPr>
            <ns0:tcW ns0:w="2900"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3.0.2</ns0:t>
            </ns0:r>
          </ns0:p>
        </ns0:tc>
        <ns0:tc>
          <ns0:tcPr>
            <ns0:tcW ns0:w="4397"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Sinh chứng thư unsigned từ roster</ns0:t>
            </ns0:r>
          </ns0:p>
        </ns0:tc>
      </ns0:tr>
      <ns0:tr>
        <ns0:trPr>
          <ns0:cantSplit ns0:val="true"/>
        </ns0:trPr>
        <ns0:tc>
          <ns0:tcPr>
            <ns0:tcW ns0:w="2058"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cert-issuer</ns0:t>
            </ns0:r>
          </ns0:p>
        </ns0:tc>
        <ns0:tc>
          <ns0:tcPr>
            <ns0:tcW ns0:w="2900"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3.13.1</ns0:t>
            </ns0:r>
          </ns0:p>
        </ns0:tc>
        <ns0:tc>
          <ns0:tcPr>
            <ns0:tcW ns0:w="4397"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Tạo Merkle proof và neo Bitcoin</ns0:t>
            </ns0:r>
          </ns0:p>
        </ns0:tc>
      </ns0:tr>
      <ns0:tr>
        <ns0:trPr>
          <ns0:cantSplit ns0:val="true"/>
        </ns0:trPr>
        <ns0:tc>
          <ns0:tcPr>
            <ns0:tcW ns0:w="2058"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React/Vite</ns0:t>
            </ns0:r>
          </ns0:p>
        </ns0:tc>
        <ns0:tc>
          <ns0:tcPr>
            <ns0:tcW ns0:w="2900"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19/7</ns0:t>
            </ns0:r>
          </ns0:p>
        </ns0:tc>
        <ns0:tc>
          <ns0:tcPr>
            <ns0:tcW ns0:w="4397"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Ba cổng giao diện Web</ns0:t>
            </ns0:r>
          </ns0:p>
        </ns0:tc>
      </ns0:tr>
      <ns0:tr>
        <ns0:trPr>
          <ns0:cantSplit ns0:val="true"/>
        </ns0:trPr>
        <ns0:tc>
          <ns0:tcPr>
            <ns0:tcW ns0:w="2058"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Nginx</ns0:t>
            </ns0:r>
          </ns0:p>
        </ns0:tc>
        <ns0:tc>
          <ns0:tcPr>
            <ns0:tcW ns0:w="2900"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Bản hệ thống Ubuntu</ns0:t>
            </ns0:r>
          </ns0:p>
        </ns0:tc>
        <ns0:tc>
          <ns0:tcPr>
            <ns0:tcW ns0:w="4397"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Reverse proxy và base path</ns0:t>
            </ns0:r>
          </ns0:p>
        </ns0:tc>
      </ns0:tr>
    </ns0:tbl>
    <ns0:p>
      <ns0:pPr>
        <ns0:pStyle ns0:val="Heading3"/>
        <ns0:keepNext ns0:val="true"/>
        <ns0:keepLines/>
        <ns0:pageBreakBefore ns0:val="false"/>
        <ns0:widowControl/>
        <ns0:numPr>
          <ns0:ilvl ns0:val="0"/>
          <ns0:numId ns0:val="0"/>
        </ns0:numPr>
        <ns0:spacing ns0:lineRule="auto" ns0:line="312" ns0:before="0" ns0:after="0"/>
        <ns0:ind ns0:start="0" ns0:end="0" ns0:hanging="0"/>
        <ns0:jc ns0:val="start"/>
        <ns0:rPr/>
      </ns0:pPr>
      <ns0:bookmarkStart ns0:id="222" ns0:name="__RefHeading___Toc10126_3013018603"/>
      <ns0:bookmarkStart ns0:id="223" ns0:name="report_target_3107"/>
      <ns0:bookmarkEnd ns0:id="222"/>
      <ns0:r>
        <ns0:rPr>
          <ns0:rFonts ns0:eastAsia="Times New Roman" ns0:cs="Times New Roman"/>
          <ns0:b/>
          <ns0:i/>
          <ns0:color ns0:val="000000"/>
          <ns0:sz ns0:val="28"/>
        </ns0:rPr>
        <ns0:t>3.1.2. Kiến trúc triển khai</ns0:t>
      </ns0:r>
      <ns0:bookmarkEnd ns0:id="223"/>
    </ns0:p>
    <ns0:p>
      <ns0:pPr>
        <ns0:pStyle ns0:val="Normal"/>
        <ns0:keepNext ns0:val="false"/>
        <ns0:keepLines ns0:val="false"/>
        <ns0:widowControl/>
        <ns0:spacing ns0:lineRule="auto" ns0:line="312" ns0:before="0" ns0:after="0"/>
        <ns0:ind ns0:start="0" ns0:end="0" ns0:firstLine="709"/>
        <ns0:jc ns0:val="both"/>
        <ns0:rPr/>
      </ns0:pPr>
      <ns0:r>
        <ns0:rPr>
          <ns0:rFonts ns0:eastAsia="Times New Roman" ns0:cs="Times New Roman"/>
          <ns0:i ns0:val="false"/>
          <ns0:color ns0:val="000000"/>
          <ns0:sz ns0:val="28"/>
        </ns0:rPr>
        <ns0:t>Hình 3.1 cho thấy ba cổng giao diện tách theo nhóm sử dụng nhưng cùng đi qua backend NestJS. PostgreSQL là nguồn trạng thái nghiệp vụ; Redis/BullMQ điều phối công việc bất đồng bộ; cert-tools và cert-issuer tạo tệp kết quả Blockcerts; Bitcoin Core giữ anchor regtest. Cách phân tách này giúp việc kiểm tra quyền diễn ra tại backend thay vì phụ thuộc vào việc ẩn hay hiện nút trên giao diện.</ns0:t>
      </ns0:r>
    </ns0:p>
    <ns0:p>
      <ns0:pPr>
        <ns0:pStyle ns0:val="Normal"/>
        <ns0:keepNext ns0:val="true"/>
        <ns0:keepLines ns0:val="false"/>
        <ns0:widowControl/>
        <ns0:spacing ns0:lineRule="auto" ns0:line="240" ns0:before="0" ns0:after="0"/>
        <ns0:ind ns0:start="0" ns0:end="0" ns0:hanging="0"/>
        <ns0:jc ns0:val="center"/>
        <ns0:rPr/>
      </ns0:pPr>
      <ns0:r>
        <ns0:rPr/>
        <ns0:drawing>
          <ns2:inline distT="0" distB="0" distL="0" distR="0">
            <ns2:extent cx="5669280" cy="3425190"/>
            <ns2:effectExtent l="0" t="0" r="0" b="0"/>
            <ns2:docPr id="16" name="Picture 1991287275" descr="" title=""/>
            <ns2:cNvGraphicFramePr>
              <ns3:graphicFrameLocks noChangeAspect="1"/>
            </ns2:cNvGraphicFramePr>
            <ns3:graphic>
              <ns3:graphicData uri="http://schemas.openxmlformats.org/drawingml/2006/picture">
                <ns4:pic>
                  <ns4:nvPicPr>
                    <ns4:cNvPr id="16" name="Picture 1991287275" descr="" title=""/>
                    <ns4:cNvPicPr>
                      <ns3:picLocks noChangeAspect="1" noChangeArrowheads="1"/>
                    </ns4:cNvPicPr>
                  </ns4:nvPicPr>
                  <ns4:blipFill>
                    <ns3:blip ns5:embed="rId21"/>
                    <ns3:stretch>
                      <ns3:fillRect/>
                    </ns3:stretch>
                  </ns4:blipFill>
                  <ns4:spPr bwMode="auto">
                    <ns3:xfrm>
                      <ns3:off x="0" y="0"/>
                      <ns3:ext cx="5669280" cy="3425190"/>
                    </ns3:xfrm>
                    <ns3:prstGeom prst="rect">
                      <ns3:avLst/>
                    </ns3:prstGeom>
                  </ns4:spPr>
                </ns4:pic>
              </ns3:graphicData>
            </ns3:graphic>
          </ns2:inline>
        </ns0:drawing>
      </ns0:r>
    </ns0:p>
    <ns0:p>
      <ns0:pPr>
        <ns0:pStyle ns0:val="ReportFigure"/>
        <ns0:keepNext ns0:val="false"/>
        <ns0:keepLines ns0:val="false"/>
        <ns0:widowControl/>
        <ns0:spacing ns0:lineRule="auto" ns0:line="312" ns0:before="0" ns0:after="0"/>
        <ns0:ind ns0:start="0" ns0:end="0" ns0:hanging="0"/>
        <ns0:jc ns0:val="center"/>
        <ns0:rPr/>
      </ns0:pPr>
      <ns0:bookmarkStart ns0:id="224" ns0:name="__RefHeading___Toc10274_3013018603"/>
      <ns0:bookmarkStart ns0:id="225" ns0:name="report_target_3108"/>
      <ns0:bookmarkEnd ns0:id="224"/>
      <ns0:r>
        <ns0:rPr>
          <ns0:rFonts ns0:eastAsia="Times New Roman" ns0:cs="Times New Roman"/>
          <ns0:b/>
          <ns0:i ns0:val="false"/>
          <ns0:color ns0:val="000000"/>
          <ns0:sz ns0:val="28"/>
        </ns0:rPr>
        <ns0:t>Hình 3.1. Kiến trúc triển khai của hệ thống trong môi trường thực nghiệm</ns0:t>
      </ns0:r>
      <ns0:bookmarkEnd ns0:id="225"/>
    </ns0:p>
    <ns0:p>
      <ns0:pPr>
        <ns0:pStyle ns0:val="Heading2"/>
        <ns0:keepNext ns0:val="true"/>
        <ns0:keepLines/>
        <ns0:pageBreakBefore ns0:val="false"/>
        <ns0:widowControl/>
        <ns0:numPr>
          <ns0:ilvl ns0:val="0"/>
          <ns0:numId ns0:val="0"/>
        </ns0:numPr>
        <ns0:spacing ns0:lineRule="auto" ns0:line="312" ns0:before="0" ns0:after="0"/>
        <ns0:ind ns0:start="0" ns0:end="0" ns0:hanging="0"/>
        <ns0:jc ns0:val="start"/>
        <ns0:rPr/>
      </ns0:pPr>
      <ns0:bookmarkStart ns0:id="226" ns0:name="__RefHeading___Toc10128_3013018603"/>
      <ns0:bookmarkStart ns0:id="227" ns0:name="report_target_3109"/>
      <ns0:bookmarkEnd ns0:id="226"/>
      <ns0:r>
        <ns0:rPr>
          <ns0:rFonts ns0:eastAsia="Times New Roman" ns0:cs="Times New Roman"/>
          <ns0:b/>
          <ns0:i ns0:val="false"/>
          <ns0:color ns0:val="000000"/>
          <ns0:sz ns0:val="28"/>
        </ns0:rPr>
        <ns0:t>3.2. Tái lập hệ thống từ máy Ubuntu mới</ns0:t>
      </ns0:r>
      <ns0:bookmarkEnd ns0:id="227"/>
    </ns0:p>
    <ns0:p>
      <ns0:pPr>
        <ns0:pStyle ns0:val="Normal"/>
        <ns0:keepNext ns0:val="false"/>
        <ns0:keepLines ns0:val="false"/>
        <ns0:widowControl/>
        <ns0:spacing ns0:lineRule="auto" ns0:line="312" ns0:before="0" ns0:after="0"/>
        <ns0:ind ns0:start="0" ns0:end="0" ns0:firstLine="709"/>
        <ns0:jc ns0:val="both"/>
        <ns0:rPr/>
      </ns0:pPr>
      <ns0:r>
        <ns0:rPr>
          <ns0:rFonts ns0:eastAsia="Times New Roman" ns0:cs="Times New Roman"/>
          <ns0:color ns0:val="000000"/>
          <ns0:sz ns0:val="28"/>
        </ns0:rPr>
        <ns0:t>Quy trình tái lập được tổ chức thành các cổng kiểm soát. Chỉ chuyển sang bước sau khi bước hiện tại đạt điều kiện chấp nhận. Ở mỗi bước, báo cáo trình bày mục tiêu, câu lệnh cần thực hiện và kết quả cần đối chiếu ngay sau khi chạy; Phụ lục 3 chỉ tổng hợp nhanh các lệnh chính để thuận tiện tra cứu. Chuỗi phụ thuộc từ môi trường mới đến bộ bằng chứng được minh họa trên Hình 3.2.</ns0:t>
      </ns0:r>
    </ns0:p>
    <ns0:p>
      <ns0:pPr>
        <ns0:pStyle ns0:val="Normal"/>
        <ns0:keepNext ns0:val="false"/>
        <ns0:keepLines ns0:val="false"/>
        <ns0:widowControl/>
        <ns0:spacing ns0:lineRule="auto" ns0:line="312" ns0:before="0" ns0:after="0"/>
        <ns0:ind ns0:start="0" ns0:end="0" ns0:firstLine="709"/>
        <ns0:jc ns0:val="both"/>
        <ns0:rPr/>
      </ns0:pPr>
      <ns0:r>
        <ns0:rPr>
          <ns0:rFonts ns0:eastAsia="Times New Roman" ns0:cs="Times New Roman"/>
          <ns0:i ns0:val="false"/>
          <ns0:color ns0:val="000000"/>
          <ns0:sz ns0:val="28"/>
        </ns0:rPr>
        <ns0:t>Quy ước trình bày trong mục này: mỗi bước gồm mục đích, câu lệnh cần chạy và kết quả dùng để đối chiếu. Dấu $ chỉ biểu diễn dấu nhắc của terminal, người thực hiện không gõ ký tự này. Các giá trị mật khẩu, JWT secret, Bitcoin RPC credential và WIF được sinh riêng trong runtime và không được chép vào báo cáo. Các khung lệnh được trình bày theo cùng quy cách với mẫu triển khai thực nghiệm: lệnh đặt trong khung đơn, sau đó là phần kết quả kiểm tra.</ns0:t>
      </ns0:r>
    </ns0:p>
    <ns0:p>
      <ns0:pPr>
        <ns0:pStyle ns0:val="Normal"/>
        <ns0:keepNext ns0:val="true"/>
        <ns0:keepLines ns0:val="false"/>
        <ns0:widowControl/>
        <ns0:spacing ns0:lineRule="auto" ns0:line="240" ns0:before="0" ns0:after="0"/>
        <ns0:ind ns0:start="0" ns0:end="0" ns0:hanging="0"/>
        <ns0:jc ns0:val="center"/>
        <ns0:rPr/>
      </ns0:pPr>
      <ns0:r>
        <ns0:rPr/>
        <ns0:drawing>
          <ns2:inline distT="0" distB="0" distL="0" distR="0">
            <ns2:extent cx="5669280" cy="2480310"/>
            <ns2:effectExtent l="0" t="0" r="0" b="0"/>
            <ns2:docPr id="17" name="Picture 1991287276" descr="" title=""/>
            <ns2:cNvGraphicFramePr>
              <ns3:graphicFrameLocks noChangeAspect="1"/>
            </ns2:cNvGraphicFramePr>
            <ns3:graphic>
              <ns3:graphicData uri="http://schemas.openxmlformats.org/drawingml/2006/picture">
                <ns4:pic>
                  <ns4:nvPicPr>
                    <ns4:cNvPr id="17" name="Picture 1991287276" descr="" title=""/>
                    <ns4:cNvPicPr>
                      <ns3:picLocks noChangeAspect="1" noChangeArrowheads="1"/>
                    </ns4:cNvPicPr>
                  </ns4:nvPicPr>
                  <ns4:blipFill>
                    <ns3:blip ns5:embed="rId22"/>
                    <ns3:stretch>
                      <ns3:fillRect/>
                    </ns3:stretch>
                  </ns4:blipFill>
                  <ns4:spPr bwMode="auto">
                    <ns3:xfrm>
                      <ns3:off x="0" y="0"/>
                      <ns3:ext cx="5669280" cy="2480310"/>
                    </ns3:xfrm>
                    <ns3:prstGeom prst="rect">
                      <ns3:avLst/>
                    </ns3:prstGeom>
                  </ns4:spPr>
                </ns4:pic>
              </ns3:graphicData>
            </ns3:graphic>
          </ns2:inline>
        </ns0:drawing>
      </ns0:r>
    </ns0:p>
    <ns0:p>
      <ns0:pPr>
        <ns0:pStyle ns0:val="ReportFigure"/>
        <ns0:keepNext ns0:val="false"/>
        <ns0:keepLines ns0:val="false"/>
        <ns0:widowControl/>
        <ns0:spacing ns0:lineRule="auto" ns0:line="312" ns0:before="0" ns0:after="0"/>
        <ns0:ind ns0:start="0" ns0:end="0" ns0:hanging="0"/>
        <ns0:jc ns0:val="center"/>
        <ns0:rPr/>
      </ns0:pPr>
      <ns0:bookmarkStart ns0:id="228" ns0:name="__RefHeading___Toc10272_3013018603"/>
      <ns0:bookmarkStart ns0:id="229" ns0:name="report_target_3110"/>
      <ns0:bookmarkEnd ns0:id="228"/>
      <ns0:r>
        <ns0:rPr>
          <ns0:rFonts ns0:eastAsia="Times New Roman" ns0:cs="Times New Roman"/>
          <ns0:b/>
          <ns0:i ns0:val="false"/>
          <ns0:color ns0:val="000000"/>
          <ns0:sz ns0:val="28"/>
        </ns0:rPr>
        <ns0:t>Hình 3.2. Chuỗi tái lập từ Ubuntu mới đến bộ bằng chứng thực nghiệm</ns0:t>
      </ns0:r>
      <ns0:bookmarkEnd ns0:id="229"/>
    </ns0:p>
    <ns0:p>
      <ns0:pPr>
        <ns0:pStyle ns0:val="Heading3"/>
        <ns0:keepNext ns0:val="true"/>
        <ns0:keepLines/>
        <ns0:pageBreakBefore ns0:val="false"/>
        <ns0:widowControl/>
        <ns0:numPr>
          <ns0:ilvl ns0:val="0"/>
          <ns0:numId ns0:val="0"/>
        </ns0:numPr>
        <ns0:spacing ns0:lineRule="auto" ns0:line="312" ns0:before="0" ns0:after="0"/>
        <ns0:ind ns0:start="0" ns0:end="0" ns0:hanging="0"/>
        <ns0:jc ns0:val="start"/>
        <ns0:rPr/>
      </ns0:pPr>
      <ns0:bookmarkStart ns0:id="230" ns0:name="__RefHeading___Toc10130_3013018603"/>
      <ns0:bookmarkStart ns0:id="231" ns0:name="report_target_3111"/>
      <ns0:bookmarkEnd ns0:id="230"/>
      <ns0:r>
        <ns0:rPr>
          <ns0:rFonts ns0:eastAsia="Times New Roman" ns0:cs="Times New Roman"/>
          <ns0:b/>
          <ns0:i/>
          <ns0:color ns0:val="000000"/>
          <ns0:sz ns0:val="28"/>
        </ns0:rPr>
        <ns0:t>3.2.1. Chuẩn bị công cụ và kiểm tra tài nguyên</ns0:t>
      </ns0:r>
      <ns0:bookmarkEnd ns0:id="231"/>
    </ns0:p>
    <ns0:p>
      <ns0:pPr>
        <ns0:pStyle ns0:val="Normal"/>
        <ns0:keepNext ns0:val="false"/>
        <ns0:keepLines ns0:val="false"/>
        <ns0:widowControl/>
        <ns0:spacing ns0:lineRule="auto" ns0:line="312" ns0:before="0" ns0:after="0"/>
        <ns0:ind ns0:start="0" ns0:end="0" ns0:firstLine="709"/>
        <ns0:jc ns0:val="both"/>
        <ns0:rPr/>
      </ns0:pPr>
      <ns0:r>
        <ns0:rPr>
          <ns0:rFonts ns0:eastAsia="Times New Roman" ns0:cs="Times New Roman"/>
          <ns0:i ns0:val="false"/>
          <ns0:color ns0:val="000000"/>
          <ns0:sz ns0:val="28"/>
        </ns0:rPr>
        <ns0:t>Máy mới cần Git, Node.js/npm, Docker Engine, Docker Compose và Nginx. Trước khi dựng stack phải kiểm tra Docker daemon, CPU, RAM, dung lượng đĩa và các cổng dự kiến. Nếu Docker chưa hoạt động hoặc cổng đang bị stack khác chiếm, quy trình dừng tại đây; không đổi cổng tùy ý vì Issuer Profile, CORS và URL công khai có liên hệ với cấu hình.</ns0:t>
      </ns0:r>
    </ns0:p>
    <ns0:p>
      <ns0:pPr>
        <ns0:pStyle ns0:val="Normal"/>
        <ns0:keepNext ns0:val="true"/>
        <ns0:keepLines/>
        <ns0:widowControl/>
        <ns0:spacing ns0:lineRule="auto" ns0:line="312" ns0:before="0" ns0:after="0"/>
        <ns0:ind ns0:start="0" ns0:end="0" ns0:firstLine="709"/>
        <ns0:jc ns0:val="both"/>
        <ns0:rPr/>
      </ns0:pPr>
      <ns0:r>
        <ns0:rPr>
          <ns0:rFonts ns0:eastAsia="Times New Roman" ns0:cs="Times New Roman"/>
          <ns0:b/>
          <ns0:color ns0:val="000000"/>
          <ns0:sz ns0:val="28"/>
        </ns0:rPr>
        <ns0:t>Bước 1 - Cập nhật Ubuntu và cài các công cụ nền</ns0:t>
      </ns0:r>
    </ns0:p>
    <ns0:p>
      <ns0:pPr>
        <ns0:pStyle ns0:val="Normal"/>
        <ns0:keepNext ns0:val="true"/>
        <ns0:keepLines/>
        <ns0:widowControl/>
        <ns0:spacing ns0:lineRule="auto" ns0:line="312" ns0:before="0" ns0:after="0"/>
        <ns0:ind ns0:start="0" ns0:end="0" ns0:firstLine="709"/>
        <ns0:jc ns0:val="both"/>
        <ns0:rPr/>
      </ns0:pPr>
      <ns0:r>
        <ns0:rPr>
          <ns0:rFonts ns0:eastAsia="Times New Roman" ns0:cs="Times New Roman"/>
          <ns0:i ns0:val="false"/>
          <ns0:color ns0:val="000000"/>
          <ns0:sz ns0:val="28"/>
        </ns0:rPr>
        <ns0:t>Tiến hành chạy các lệnh dưới đây:</ns0:t>
      </ns0:r>
    </ns0:p>
    <ns0:tbl>
      <ns0:tblPr>
        <ns0:tblStyle ns0:val="TableGrid"/>
        <ns0:tblW ns0:w="9354" ns0:type="dxa"/>
        <ns0:jc ns0:val="center"/>
        <ns0:tblInd ns0:w="0" ns0:type="dxa"/>
        <ns0:tblLayout ns0:type="fixed"/>
        <ns0:tblCellMar>
          <ns0:top ns0:w="75" ns0:type="dxa"/>
          <ns0:start ns0:w="85" ns0:type="dxa"/>
          <ns0:bottom ns0:w="75" ns0:type="dxa"/>
          <ns0:end ns0:w="85" ns0:type="dxa"/>
        </ns0:tblCellMar>
        <ns0:tblLook ns0:val="04a0" ns0:noHBand="0" ns0:noVBand="1" ns0:firstColumn="1" ns0:lastRow="0" ns0:lastColumn="0" ns0:firstRow="1"/>
      </ns0:tblPr>
      <ns0:tblGrid>
        <ns0:gridCol ns0:w="9354"/>
      </ns0:tblGrid>
      <ns0:tr>
        <ns0:trPr>
          <ns0:tblHeader ns0:val="true"/>
          <ns0:cantSplit ns0:val="true"/>
        </ns0:trPr>
        <ns0:tc>
          <ns0:tcPr>
            <ns0:tcW ns0:w="9354"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ReportCode"/>
              <ns0:keepNext ns0:val="true"/>
              <ns0:keepLines ns0:val="false"/>
              <ns0:widowControl ns0:val="false"/>
              <ns0:suppressAutoHyphens ns0:val="true"/>
              <ns0:spacing ns0:lineRule="auto" ns0:line="240" ns0:before="0" ns0:after="0"/>
              <ns0:ind ns0:start="0" ns0:end="0" ns0:hanging="0"/>
              <ns0:jc ns0:val="start"/>
              <ns0:rPr>
                <ns0:kern ns0:val="0"/>
                <ns0:lang ns0:eastAsia="en-US"/>
              </ns0:rPr>
            </ns0:pPr>
            <ns0:r>
              <ns0:rPr>
                <ns0:rFonts ns0:eastAsia="Consolas" ns0:cs="Consolas" ns0:ascii="Consolas" ns0:hAnsi="Consolas"/>
                <ns0:b ns0:val="false"/>
                <ns0:i ns0:val="false"/>
                <ns0:color ns0:val="000000"/>
                <ns0:kern ns0:val="0"/>
                <ns0:sz ns0:val="21"/>
                <ns0:lang ns0:eastAsia="en-US"/>
              </ns0:rPr>
              <ns0:t>$ sudo apt update</ns0:t>
            </ns0:r>
          </ns0:p>
          <ns0:p>
            <ns0:pPr>
              <ns0:pStyle ns0:val="ReportCode"/>
              <ns0:keepNext ns0:val="false"/>
              <ns0:keepLines ns0:val="false"/>
              <ns0:widowControl ns0:val="false"/>
              <ns0:suppressAutoHyphens ns0:val="true"/>
              <ns0:spacing ns0:lineRule="auto" ns0:line="240" ns0:before="0" ns0:after="0"/>
              <ns0:ind ns0:start="0" ns0:end="0" ns0:hanging="0"/>
              <ns0:jc ns0:val="start"/>
              <ns0:rPr>
                <ns0:kern ns0:val="0"/>
                <ns0:lang ns0:eastAsia="en-US"/>
              </ns0:rPr>
            </ns0:pPr>
            <ns0:r>
              <ns0:rPr>
                <ns0:rFonts ns0:eastAsia="Consolas" ns0:cs="Consolas" ns0:ascii="Consolas" ns0:hAnsi="Consolas"/>
                <ns0:b ns0:val="false"/>
                <ns0:color ns0:val="000000"/>
                <ns0:kern ns0:val="0"/>
                <ns0:sz ns0:val="21"/>
                <ns0:lang ns0:eastAsia="en-US"/>
              </ns0:rPr>
              <ns0:t>$ sudo apt install -y git curl ca-certificates gnupg nginx python3 python3-pip openssl jq</ns0:t>
            </ns0:r>
          </ns0:p>
        </ns0:tc>
      </ns0:tr>
    </ns0:tbl>
    <ns0:p>
      <ns0:pPr>
        <ns0:pStyle ns0:val="Normal"/>
        <ns0:keepNext ns0:val="true"/>
        <ns0:keepLines/>
        <ns0:widowControl/>
        <ns0:spacing ns0:lineRule="auto" ns0:line="312" ns0:before="0" ns0:after="0"/>
        <ns0:ind ns0:start="0" ns0:end="0" ns0:firstLine="709"/>
        <ns0:jc ns0:val="both"/>
        <ns0:rPr/>
      </ns0:pPr>
      <ns0:r>
        <ns0:rPr>
          <ns0:rFonts ns0:eastAsia="Times New Roman" ns0:cs="Times New Roman"/>
          <ns0:b/>
          <ns0:color ns0:val="000000"/>
          <ns0:sz ns0:val="28"/>
        </ns0:rPr>
        <ns0:t>Kết quả mong đợi khi chạy thành công:</ns0:t>
      </ns0:r>
    </ns0:p>
    <ns0:tbl>
      <ns0:tblPr>
        <ns0:tblStyle ns0:val="TableGrid"/>
        <ns0:tblW ns0:w="9354" ns0:type="dxa"/>
        <ns0:jc ns0:val="center"/>
        <ns0:tblInd ns0:w="0" ns0:type="dxa"/>
        <ns0:tblLayout ns0:type="fixed"/>
        <ns0:tblCellMar>
          <ns0:top ns0:w="75" ns0:type="dxa"/>
          <ns0:start ns0:w="85" ns0:type="dxa"/>
          <ns0:bottom ns0:w="75" ns0:type="dxa"/>
          <ns0:end ns0:w="85" ns0:type="dxa"/>
        </ns0:tblCellMar>
        <ns0:tblLook ns0:val="04a0" ns0:noHBand="0" ns0:noVBand="1" ns0:firstColumn="1" ns0:lastRow="0" ns0:lastColumn="0" ns0:firstRow="1"/>
      </ns0:tblPr>
      <ns0:tblGrid>
        <ns0:gridCol ns0:w="9354"/>
      </ns0:tblGrid>
      <ns0:tr>
        <ns0:trPr>
          <ns0:tblHeader ns0:val="true"/>
          <ns0:cantSplit ns0:val="true"/>
        </ns0:trPr>
        <ns0:tc>
          <ns0:tcPr>
            <ns0:tcW ns0:w="9354"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ReportCode"/>
              <ns0:keepNext ns0:val="true"/>
              <ns0:keepLines ns0:val="false"/>
              <ns0:widowControl ns0:val="false"/>
              <ns0:suppressAutoHyphens ns0:val="true"/>
              <ns0:spacing ns0:lineRule="auto" ns0:line="240" ns0:before="0" ns0:after="0"/>
              <ns0:ind ns0:start="0" ns0:end="0" ns0:hanging="0"/>
              <ns0:jc ns0:val="start"/>
              <ns0:rPr>
                <ns0:kern ns0:val="0"/>
                <ns0:lang ns0:eastAsia="en-US"/>
              </ns0:rPr>
            </ns0:pPr>
            <ns0:r>
              <ns0:rPr>
                <ns0:rFonts ns0:eastAsia="Consolas" ns0:cs="Consolas" ns0:ascii="Consolas" ns0:hAnsi="Consolas"/>
                <ns0:b ns0:val="false"/>
                <ns0:i ns0:val="false"/>
                <ns0:color ns0:val="000000"/>
                <ns0:kern ns0:val="0"/>
                <ns0:sz ns0:val="21"/>
                <ns0:lang ns0:eastAsia="en-US"/>
              </ns0:rPr>
              <ns0:t>Các gói được cài đặt hoặc xác nhận đang ở phiên bản sẵn có trong Ubuntu.</ns0:t>
            </ns0:r>
          </ns0:p>
          <ns0:p>
            <ns0:pPr>
              <ns0:pStyle ns0:val="ReportCode"/>
              <ns0:keepNext ns0:val="false"/>
              <ns0:keepLines ns0:val="false"/>
              <ns0:widowControl ns0:val="false"/>
              <ns0:suppressAutoHyphens ns0:val="true"/>
              <ns0:spacing ns0:lineRule="auto" ns0:line="240" ns0:before="0" ns0:after="0"/>
              <ns0:ind ns0:start="0" ns0:end="0" ns0:hanging="0"/>
              <ns0:jc ns0:val="start"/>
              <ns0:rPr>
                <ns0:kern ns0:val="0"/>
                <ns0:lang ns0:eastAsia="en-US"/>
              </ns0:rPr>
            </ns0:pPr>
            <ns0:r>
              <ns0:rPr>
                <ns0:rFonts ns0:eastAsia="Consolas" ns0:cs="Consolas" ns0:ascii="Consolas" ns0:hAnsi="Consolas"/>
                <ns0:b ns0:val="false"/>
                <ns0:i ns0:val="false"/>
                <ns0:color ns0:val="000000"/>
                <ns0:kern ns0:val="0"/>
                <ns0:sz ns0:val="21"/>
                <ns0:lang ns0:eastAsia="en-US"/>
              </ns0:rPr>
              <ns0:t>Lệnh kết thúc với mã 0; không xuất hiện lỗi "command not found".</ns0:t>
            </ns0:r>
          </ns0:p>
        </ns0:tc>
      </ns0:tr>
    </ns0:tbl>
    <ns0:p>
      <ns0:pPr>
        <ns0:pStyle ns0:val="Normal"/>
        <ns0:keepNext ns0:val="true"/>
        <ns0:keepLines/>
        <ns0:widowControl/>
        <ns0:spacing ns0:lineRule="auto" ns0:line="312" ns0:before="0" ns0:after="0"/>
        <ns0:ind ns0:start="0" ns0:end="0" ns0:firstLine="709"/>
        <ns0:jc ns0:val="both"/>
        <ns0:rPr/>
      </ns0:pPr>
      <ns0:r>
        <ns0:rPr>
          <ns0:rFonts ns0:eastAsia="Times New Roman" ns0:cs="Times New Roman"/>
          <ns0:b/>
          <ns0:color ns0:val="000000"/>
          <ns0:sz ns0:val="28"/>
        </ns0:rPr>
        <ns0:t>Bước 2 - Cài Docker Engine và Docker Compose plugin</ns0:t>
      </ns0:r>
    </ns0:p>
    <ns0:p>
      <ns0:pPr>
        <ns0:pStyle ns0:val="Normal"/>
        <ns0:keepNext ns0:val="true"/>
        <ns0:keepLines/>
        <ns0:widowControl/>
        <ns0:spacing ns0:lineRule="auto" ns0:line="312" ns0:before="0" ns0:after="0"/>
        <ns0:ind ns0:start="0" ns0:end="0" ns0:firstLine="709"/>
        <ns0:jc ns0:val="both"/>
        <ns0:rPr/>
      </ns0:pPr>
      <ns0:r>
        <ns0:rPr>
          <ns0:rFonts ns0:eastAsia="Times New Roman" ns0:cs="Times New Roman"/>
          <ns0:i ns0:val="false"/>
          <ns0:color ns0:val="000000"/>
          <ns0:sz ns0:val="28"/>
        </ns0:rPr>
        <ns0:t>Tiến hành chạy lần lượt các lệnh sau:</ns0:t>
      </ns0:r>
    </ns0:p>
    <ns0:tbl>
      <ns0:tblPr>
        <ns0:tblStyle ns0:val="TableGrid"/>
        <ns0:tblW ns0:w="9354" ns0:type="dxa"/>
        <ns0:jc ns0:val="center"/>
        <ns0:tblInd ns0:w="0" ns0:type="dxa"/>
        <ns0:tblLayout ns0:type="fixed"/>
        <ns0:tblCellMar>
          <ns0:top ns0:w="75" ns0:type="dxa"/>
          <ns0:start ns0:w="85" ns0:type="dxa"/>
          <ns0:bottom ns0:w="75" ns0:type="dxa"/>
          <ns0:end ns0:w="85" ns0:type="dxa"/>
        </ns0:tblCellMar>
        <ns0:tblLook ns0:val="04a0" ns0:noHBand="0" ns0:noVBand="1" ns0:firstColumn="1" ns0:lastRow="0" ns0:lastColumn="0" ns0:firstRow="1"/>
      </ns0:tblPr>
      <ns0:tblGrid>
        <ns0:gridCol ns0:w="9354"/>
      </ns0:tblGrid>
      <ns0:tr>
        <ns0:trPr>
          <ns0:tblHeader ns0:val="true"/>
          <ns0:cantSplit ns0:val="true"/>
        </ns0:trPr>
        <ns0:tc>
          <ns0:tcPr>
            <ns0:tcW ns0:w="9354"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ReportCode"/>
              <ns0:keepNext ns0:val="true"/>
              <ns0:keepLines ns0:val="false"/>
              <ns0:widowControl ns0:val="false"/>
              <ns0:suppressAutoHyphens ns0:val="true"/>
              <ns0:spacing ns0:lineRule="auto" ns0:line="240" ns0:before="0" ns0:after="0"/>
              <ns0:ind ns0:start="0" ns0:end="0" ns0:hanging="0"/>
              <ns0:jc ns0:val="start"/>
              <ns0:rPr>
                <ns0:kern ns0:val="0"/>
                <ns0:lang ns0:eastAsia="en-US"/>
              </ns0:rPr>
            </ns0:pPr>
            <ns0:r>
              <ns0:rPr>
                <ns0:rFonts ns0:eastAsia="Consolas" ns0:cs="Consolas" ns0:ascii="Consolas" ns0:hAnsi="Consolas"/>
                <ns0:b ns0:val="false"/>
                <ns0:i ns0:val="false"/>
                <ns0:color ns0:val="000000"/>
                <ns0:kern ns0:val="0"/>
                <ns0:sz ns0:val="21"/>
                <ns0:lang ns0:eastAsia="en-US"/>
              </ns0:rPr>
              <ns0:t>$ sudo install -m 0755 -d /etc/apt/keyrings</ns0:t>
            </ns0:r>
          </ns0:p>
          <ns0:p>
            <ns0:pPr>
              <ns0:pStyle ns0:val="ReportCode"/>
              <ns0:keepNext ns0:val="true"/>
              <ns0:keepLines ns0:val="false"/>
              <ns0:widowControl ns0:val="false"/>
              <ns0:suppressAutoHyphens ns0:val="true"/>
              <ns0:spacing ns0:lineRule="auto" ns0:line="240" ns0:before="0" ns0:after="0"/>
              <ns0:ind ns0:start="0" ns0:end="0" ns0:hanging="0"/>
              <ns0:jc ns0:val="start"/>
              <ns0:rPr>
                <ns0:kern ns0:val="0"/>
                <ns0:lang ns0:eastAsia="en-US"/>
              </ns0:rPr>
            </ns0:pPr>
            <ns0:r>
              <ns0:rPr>
                <ns0:rFonts ns0:eastAsia="Consolas" ns0:cs="Consolas" ns0:ascii="Consolas" ns0:hAnsi="Consolas"/>
                <ns0:b ns0:val="false"/>
                <ns0:i ns0:val="false"/>
                <ns0:color ns0:val="000000"/>
                <ns0:kern ns0:val="0"/>
                <ns0:sz ns0:val="21"/>
                <ns0:lang ns0:eastAsia="en-US"/>
              </ns0:rPr>
              <ns0:t>$ sudo curl -fsSL https://download.docker.com/linux/ubuntu/gpg -o /etc/apt/keyrings/docker.asc</ns0:t>
            </ns0:r>
          </ns0:p>
          <ns0:p>
            <ns0:pPr>
              <ns0:pStyle ns0:val="ReportCode"/>
              <ns0:keepNext ns0:val="true"/>
              <ns0:keepLines ns0:val="false"/>
              <ns0:widowControl ns0:val="false"/>
              <ns0:suppressAutoHyphens ns0:val="true"/>
              <ns0:spacing ns0:lineRule="auto" ns0:line="240" ns0:before="0" ns0:after="0"/>
              <ns0:ind ns0:start="0" ns0:end="0" ns0:hanging="0"/>
              <ns0:jc ns0:val="start"/>
              <ns0:rPr>
                <ns0:kern ns0:val="0"/>
                <ns0:lang ns0:eastAsia="en-US"/>
              </ns0:rPr>
            </ns0:pPr>
            <ns0:r>
              <ns0:rPr>
                <ns0:rFonts ns0:eastAsia="Consolas" ns0:cs="Consolas" ns0:ascii="Consolas" ns0:hAnsi="Consolas"/>
                <ns0:b ns0:val="false"/>
                <ns0:i ns0:val="false"/>
                <ns0:color ns0:val="000000"/>
                <ns0:kern ns0:val="0"/>
                <ns0:sz ns0:val="21"/>
                <ns0:lang ns0:eastAsia="en-US"/>
              </ns0:rPr>
              <ns0:t>$ sudo chmod a+r /etc/apt/keyrings/docker.asc</ns0:t>
            </ns0:r>
          </ns0:p>
          <ns0:p>
            <ns0:pPr>
              <ns0:pStyle ns0:val="ReportCode"/>
              <ns0:keepNext ns0:val="true"/>
              <ns0:keepLines ns0:val="false"/>
              <ns0:widowControl ns0:val="false"/>
              <ns0:suppressAutoHyphens ns0:val="true"/>
              <ns0:spacing ns0:lineRule="auto" ns0:line="240" ns0:before="0" ns0:after="0"/>
              <ns0:ind ns0:start="0" ns0:end="0" ns0:hanging="0"/>
              <ns0:jc ns0:val="start"/>
              <ns0:rPr>
                <ns0:kern ns0:val="0"/>
                <ns0:lang ns0:eastAsia="en-US"/>
              </ns0:rPr>
            </ns0:pPr>
            <ns0:r>
              <ns0:rPr>
                <ns0:rFonts ns0:eastAsia="Consolas" ns0:cs="Consolas" ns0:ascii="Consolas" ns0:hAnsi="Consolas"/>
                <ns0:b ns0:val="false"/>
                <ns0:i ns0:val="false"/>
                <ns0:color ns0:val="000000"/>
                <ns0:kern ns0:val="0"/>
                <ns0:sz ns0:val="21"/>
                <ns0:lang ns0:eastAsia="en-US"/>
              </ns0:rPr>
              <ns0:t>$ echo "deb [arch=$(dpkg --print-architecture) signed-by=/etc/apt/keyrings/docker.asc] https://download.docker.com/linux/ubuntu $(. /etc/os-release &amp;&amp; echo ${VERSION_CODENAME}) stable" | sudo tee /etc/apt/sources.list.d/docker.list &gt; /dev/null</ns0:t>
            </ns0:r>
          </ns0:p>
          <ns0:p>
            <ns0:pPr>
              <ns0:pStyle ns0:val="ReportCode"/>
              <ns0:keepNext ns0:val="true"/>
              <ns0:keepLines ns0:val="false"/>
              <ns0:widowControl ns0:val="false"/>
              <ns0:suppressAutoHyphens ns0:val="true"/>
              <ns0:spacing ns0:lineRule="auto" ns0:line="240" ns0:before="0" ns0:after="0"/>
              <ns0:ind ns0:start="0" ns0:end="0" ns0:hanging="0"/>
              <ns0:jc ns0:val="start"/>
              <ns0:rPr>
                <ns0:kern ns0:val="0"/>
                <ns0:lang ns0:eastAsia="en-US"/>
              </ns0:rPr>
            </ns0:pPr>
            <ns0:r>
              <ns0:rPr>
                <ns0:rFonts ns0:eastAsia="Consolas" ns0:cs="Consolas" ns0:ascii="Consolas" ns0:hAnsi="Consolas"/>
                <ns0:b ns0:val="false"/>
                <ns0:i ns0:val="false"/>
                <ns0:color ns0:val="000000"/>
                <ns0:kern ns0:val="0"/>
                <ns0:sz ns0:val="21"/>
                <ns0:lang ns0:eastAsia="en-US"/>
              </ns0:rPr>
              <ns0:t>$ sudo apt update</ns0:t>
            </ns0:r>
          </ns0:p>
          <ns0:p>
            <ns0:pPr>
              <ns0:pStyle ns0:val="ReportCode"/>
              <ns0:keepNext ns0:val="true"/>
              <ns0:keepLines ns0:val="false"/>
              <ns0:widowControl ns0:val="false"/>
              <ns0:suppressAutoHyphens ns0:val="true"/>
              <ns0:spacing ns0:lineRule="auto" ns0:line="240" ns0:before="0" ns0:after="0"/>
              <ns0:ind ns0:start="0" ns0:end="0" ns0:hanging="0"/>
              <ns0:jc ns0:val="start"/>
              <ns0:rPr>
                <ns0:kern ns0:val="0"/>
                <ns0:lang ns0:eastAsia="en-US"/>
              </ns0:rPr>
            </ns0:pPr>
            <ns0:r>
              <ns0:rPr>
                <ns0:rFonts ns0:eastAsia="Consolas" ns0:cs="Consolas" ns0:ascii="Consolas" ns0:hAnsi="Consolas"/>
                <ns0:b ns0:val="false"/>
                <ns0:i ns0:val="false"/>
                <ns0:color ns0:val="000000"/>
                <ns0:kern ns0:val="0"/>
                <ns0:sz ns0:val="21"/>
                <ns0:lang ns0:eastAsia="en-US"/>
              </ns0:rPr>
              <ns0:t>$ sudo apt install -y docker-ce docker-ce-cli containerd.io docker-buildx-plugin docker-compose-plugin</ns0:t>
            </ns0:r>
          </ns0:p>
          <ns0:p>
            <ns0:pPr>
              <ns0:pStyle ns0:val="ReportCode"/>
              <ns0:keepNext ns0:val="false"/>
              <ns0:keepLines ns0:val="false"/>
              <ns0:widowControl ns0:val="false"/>
              <ns0:suppressAutoHyphens ns0:val="true"/>
              <ns0:spacing ns0:lineRule="auto" ns0:line="240" ns0:before="0" ns0:after="0"/>
              <ns0:ind ns0:start="0" ns0:end="0" ns0:hanging="0"/>
              <ns0:jc ns0:val="start"/>
              <ns0:rPr>
                <ns0:kern ns0:val="0"/>
                <ns0:lang ns0:eastAsia="en-US"/>
              </ns0:rPr>
            </ns0:pPr>
            <ns0:r>
              <ns0:rPr>
                <ns0:rFonts ns0:eastAsia="Consolas" ns0:cs="Consolas" ns0:ascii="Consolas" ns0:hAnsi="Consolas"/>
                <ns0:b ns0:val="false"/>
                <ns0:i ns0:val="false"/>
                <ns0:color ns0:val="000000"/>
                <ns0:kern ns0:val="0"/>
                <ns0:sz ns0:val="21"/>
                <ns0:lang ns0:eastAsia="en-US"/>
              </ns0:rPr>
              <ns0:t>$ sudo usermod -aG docker "$USER"</ns0:t>
            </ns0:r>
          </ns0:p>
        </ns0:tc>
      </ns0:tr>
    </ns0:tbl>
    <ns0:p>
      <ns0:pPr>
        <ns0:pStyle ns0:val="Normal"/>
        <ns0:keepNext ns0:val="true"/>
        <ns0:keepLines/>
        <ns0:widowControl/>
        <ns0:spacing ns0:lineRule="auto" ns0:line="312" ns0:before="0" ns0:after="0"/>
        <ns0:ind ns0:start="0" ns0:end="0" ns0:firstLine="709"/>
        <ns0:jc ns0:val="both"/>
        <ns0:rPr/>
      </ns0:pPr>
      <ns0:r>
        <ns0:rPr>
          <ns0:rFonts ns0:eastAsia="Times New Roman" ns0:cs="Times New Roman"/>
          <ns0:i ns0:val="false"/>
          <ns0:color ns0:val="000000"/>
          <ns0:sz ns0:val="28"/>
        </ns0:rPr>
        <ns0:t>Sau khi thêm tài khoản vào nhóm docker, đăng xuất/đăng nhập lại phiên shell (hoặc mở terminal mới) để quyền nhóm có hiệu lực. Sau đó kiểm tra:</ns0:t>
      </ns0:r>
    </ns0:p>
    <ns0:tbl>
      <ns0:tblPr>
        <ns0:tblStyle ns0:val="TableGrid"/>
        <ns0:tblW ns0:w="9354" ns0:type="dxa"/>
        <ns0:jc ns0:val="center"/>
        <ns0:tblInd ns0:w="0" ns0:type="dxa"/>
        <ns0:tblLayout ns0:type="fixed"/>
        <ns0:tblCellMar>
          <ns0:top ns0:w="75" ns0:type="dxa"/>
          <ns0:start ns0:w="85" ns0:type="dxa"/>
          <ns0:bottom ns0:w="75" ns0:type="dxa"/>
          <ns0:end ns0:w="85" ns0:type="dxa"/>
        </ns0:tblCellMar>
        <ns0:tblLook ns0:val="04a0" ns0:noHBand="0" ns0:noVBand="1" ns0:firstColumn="1" ns0:lastRow="0" ns0:lastColumn="0" ns0:firstRow="1"/>
      </ns0:tblPr>
      <ns0:tblGrid>
        <ns0:gridCol ns0:w="9354"/>
      </ns0:tblGrid>
      <ns0:tr>
        <ns0:trPr>
          <ns0:tblHeader ns0:val="true"/>
          <ns0:cantSplit ns0:val="true"/>
        </ns0:trPr>
        <ns0:tc>
          <ns0:tcPr>
            <ns0:tcW ns0:w="9354"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ReportCode"/>
              <ns0:keepNext ns0:val="true"/>
              <ns0:keepLines ns0:val="false"/>
              <ns0:widowControl ns0:val="false"/>
              <ns0:suppressAutoHyphens ns0:val="true"/>
              <ns0:spacing ns0:lineRule="auto" ns0:line="240" ns0:before="0" ns0:after="0"/>
              <ns0:ind ns0:start="0" ns0:end="0" ns0:hanging="0"/>
              <ns0:jc ns0:val="start"/>
              <ns0:rPr>
                <ns0:kern ns0:val="0"/>
                <ns0:lang ns0:eastAsia="en-US"/>
              </ns0:rPr>
            </ns0:pPr>
            <ns0:r>
              <ns0:rPr>
                <ns0:rFonts ns0:eastAsia="Consolas" ns0:cs="Consolas" ns0:ascii="Consolas" ns0:hAnsi="Consolas"/>
                <ns0:b ns0:val="false"/>
                <ns0:i ns0:val="false"/>
                <ns0:color ns0:val="000000"/>
                <ns0:kern ns0:val="0"/>
                <ns0:sz ns0:val="21"/>
                <ns0:lang ns0:eastAsia="en-US"/>
              </ns0:rPr>
              <ns0:t>$ docker --version</ns0:t>
            </ns0:r>
          </ns0:p>
          <ns0:p>
            <ns0:pPr>
              <ns0:pStyle ns0:val="ReportCode"/>
              <ns0:keepNext ns0:val="true"/>
              <ns0:keepLines ns0:val="false"/>
              <ns0:widowControl ns0:val="false"/>
              <ns0:suppressAutoHyphens ns0:val="true"/>
              <ns0:spacing ns0:lineRule="auto" ns0:line="240" ns0:before="0" ns0:after="0"/>
              <ns0:ind ns0:start="0" ns0:end="0" ns0:hanging="0"/>
              <ns0:jc ns0:val="start"/>
              <ns0:rPr>
                <ns0:kern ns0:val="0"/>
                <ns0:lang ns0:eastAsia="en-US"/>
              </ns0:rPr>
            </ns0:pPr>
            <ns0:r>
              <ns0:rPr>
                <ns0:rFonts ns0:eastAsia="Consolas" ns0:cs="Consolas" ns0:ascii="Consolas" ns0:hAnsi="Consolas"/>
                <ns0:b ns0:val="false"/>
                <ns0:i ns0:val="false"/>
                <ns0:color ns0:val="000000"/>
                <ns0:kern ns0:val="0"/>
                <ns0:sz ns0:val="21"/>
                <ns0:lang ns0:eastAsia="en-US"/>
              </ns0:rPr>
              <ns0:t>$ docker compose version</ns0:t>
            </ns0:r>
          </ns0:p>
          <ns0:p>
            <ns0:pPr>
              <ns0:pStyle ns0:val="ReportCode"/>
              <ns0:keepNext ns0:val="false"/>
              <ns0:keepLines ns0:val="false"/>
              <ns0:widowControl ns0:val="false"/>
              <ns0:suppressAutoHyphens ns0:val="true"/>
              <ns0:spacing ns0:lineRule="auto" ns0:line="240" ns0:before="0" ns0:after="0"/>
              <ns0:ind ns0:start="0" ns0:end="0" ns0:hanging="0"/>
              <ns0:jc ns0:val="start"/>
              <ns0:rPr>
                <ns0:kern ns0:val="0"/>
                <ns0:lang ns0:eastAsia="en-US"/>
              </ns0:rPr>
            </ns0:pPr>
            <ns0:r>
              <ns0:rPr>
                <ns0:rFonts ns0:eastAsia="Consolas" ns0:cs="Consolas" ns0:ascii="Consolas" ns0:hAnsi="Consolas"/>
                <ns0:b ns0:val="false"/>
                <ns0:i ns0:val="false"/>
                <ns0:color ns0:val="000000"/>
                <ns0:kern ns0:val="0"/>
                <ns0:sz ns0:val="21"/>
                <ns0:lang ns0:eastAsia="en-US"/>
              </ns0:rPr>
              <ns0:t>$ docker info &gt;/dev/null &amp;&amp; echo DOCKER_OK</ns0:t>
            </ns0:r>
          </ns0:p>
        </ns0:tc>
      </ns0:tr>
    </ns0:tbl>
    <ns0:p>
      <ns0:pPr>
        <ns0:pStyle ns0:val="Normal"/>
        <ns0:keepNext ns0:val="true"/>
        <ns0:keepLines/>
        <ns0:widowControl/>
        <ns0:spacing ns0:lineRule="auto" ns0:line="312" ns0:before="0" ns0:after="0"/>
        <ns0:ind ns0:start="0" ns0:end="0" ns0:firstLine="709"/>
        <ns0:jc ns0:val="both"/>
        <ns0:rPr/>
      </ns0:pPr>
      <ns0:r>
        <ns0:rPr>
          <ns0:rFonts ns0:eastAsia="Times New Roman" ns0:cs="Times New Roman"/>
          <ns0:b/>
          <ns0:color ns0:val="000000"/>
          <ns0:sz ns0:val="28"/>
        </ns0:rPr>
        <ns0:t>Kết quả mong đợi khi chạy thành công:</ns0:t>
      </ns0:r>
    </ns0:p>
    <ns0:tbl>
      <ns0:tblPr>
        <ns0:tblStyle ns0:val="TableGrid"/>
        <ns0:tblW ns0:w="9354" ns0:type="dxa"/>
        <ns0:jc ns0:val="center"/>
        <ns0:tblInd ns0:w="0" ns0:type="dxa"/>
        <ns0:tblLayout ns0:type="fixed"/>
        <ns0:tblCellMar>
          <ns0:top ns0:w="75" ns0:type="dxa"/>
          <ns0:start ns0:w="85" ns0:type="dxa"/>
          <ns0:bottom ns0:w="75" ns0:type="dxa"/>
          <ns0:end ns0:w="85" ns0:type="dxa"/>
        </ns0:tblCellMar>
        <ns0:tblLook ns0:val="04a0" ns0:noHBand="0" ns0:noVBand="1" ns0:firstColumn="1" ns0:lastRow="0" ns0:lastColumn="0" ns0:firstRow="1"/>
      </ns0:tblPr>
      <ns0:tblGrid>
        <ns0:gridCol ns0:w="9354"/>
      </ns0:tblGrid>
      <ns0:tr>
        <ns0:trPr>
          <ns0:tblHeader ns0:val="true"/>
          <ns0:cantSplit ns0:val="true"/>
        </ns0:trPr>
        <ns0:tc>
          <ns0:tcPr>
            <ns0:tcW ns0:w="9354"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ReportCode"/>
              <ns0:keepNext ns0:val="true"/>
              <ns0:keepLines ns0:val="false"/>
              <ns0:widowControl ns0:val="false"/>
              <ns0:suppressAutoHyphens ns0:val="true"/>
              <ns0:spacing ns0:lineRule="auto" ns0:line="240" ns0:before="0" ns0:after="0"/>
              <ns0:ind ns0:start="0" ns0:end="0" ns0:hanging="0"/>
              <ns0:jc ns0:val="start"/>
              <ns0:rPr>
                <ns0:kern ns0:val="0"/>
                <ns0:lang ns0:eastAsia="en-US"/>
              </ns0:rPr>
            </ns0:pPr>
            <ns0:r>
              <ns0:rPr>
                <ns0:rFonts ns0:eastAsia="Consolas" ns0:cs="Consolas" ns0:ascii="Consolas" ns0:hAnsi="Consolas"/>
                <ns0:b ns0:val="false"/>
                <ns0:i ns0:val="false"/>
                <ns0:color ns0:val="000000"/>
                <ns0:kern ns0:val="0"/>
                <ns0:sz ns0:val="21"/>
                <ns0:lang ns0:eastAsia="en-US"/>
              </ns0:rPr>
              <ns0:t>Docker version ...</ns0:t>
            </ns0:r>
          </ns0:p>
          <ns0:p>
            <ns0:pPr>
              <ns0:pStyle ns0:val="ReportCode"/>
              <ns0:keepNext ns0:val="true"/>
              <ns0:keepLines ns0:val="false"/>
              <ns0:widowControl ns0:val="false"/>
              <ns0:suppressAutoHyphens ns0:val="true"/>
              <ns0:spacing ns0:lineRule="auto" ns0:line="240" ns0:before="0" ns0:after="0"/>
              <ns0:ind ns0:start="0" ns0:end="0" ns0:hanging="0"/>
              <ns0:jc ns0:val="start"/>
              <ns0:rPr>
                <ns0:kern ns0:val="0"/>
                <ns0:lang ns0:eastAsia="en-US"/>
              </ns0:rPr>
            </ns0:pPr>
            <ns0:r>
              <ns0:rPr>
                <ns0:rFonts ns0:eastAsia="Consolas" ns0:cs="Consolas" ns0:ascii="Consolas" ns0:hAnsi="Consolas"/>
                <ns0:b ns0:val="false"/>
                <ns0:color ns0:val="000000"/>
                <ns0:kern ns0:val="0"/>
                <ns0:sz ns0:val="21"/>
                <ns0:lang ns0:eastAsia="en-US"/>
              </ns0:rPr>
              <ns0:t>Docker Compose version v2... hoặc mới hơn</ns0:t>
            </ns0:r>
          </ns0:p>
          <ns0:p>
            <ns0:pPr>
              <ns0:pStyle ns0:val="ReportCode"/>
              <ns0:keepNext ns0:val="false"/>
              <ns0:keepLines ns0:val="false"/>
              <ns0:widowControl ns0:val="false"/>
              <ns0:suppressAutoHyphens ns0:val="true"/>
              <ns0:spacing ns0:lineRule="auto" ns0:line="240" ns0:before="0" ns0:after="0"/>
              <ns0:ind ns0:start="0" ns0:end="0" ns0:hanging="0"/>
              <ns0:jc ns0:val="start"/>
              <ns0:rPr>
                <ns0:kern ns0:val="0"/>
                <ns0:lang ns0:eastAsia="en-US"/>
              </ns0:rPr>
            </ns0:pPr>
            <ns0:r>
              <ns0:rPr>
                <ns0:rFonts ns0:eastAsia="Consolas" ns0:cs="Consolas" ns0:ascii="Consolas" ns0:hAnsi="Consolas"/>
                <ns0:b ns0:val="false"/>
                <ns0:i ns0:val="false"/>
                <ns0:color ns0:val="000000"/>
                <ns0:kern ns0:val="0"/>
                <ns0:sz ns0:val="21"/>
                <ns0:lang ns0:eastAsia="en-US"/>
              </ns0:rPr>
              <ns0:t>DOCKER_OK</ns0:t>
            </ns0:r>
          </ns0:p>
        </ns0:tc>
      </ns0:tr>
    </ns0:tbl>
    <ns0:p>
      <ns0:pPr>
        <ns0:pStyle ns0:val="Normal"/>
        <ns0:keepNext ns0:val="true"/>
        <ns0:keepLines/>
        <ns0:widowControl/>
        <ns0:spacing ns0:lineRule="auto" ns0:line="312" ns0:before="0" ns0:after="0"/>
        <ns0:ind ns0:start="0" ns0:end="0" ns0:firstLine="709"/>
        <ns0:jc ns0:val="both"/>
        <ns0:rPr/>
      </ns0:pPr>
      <ns0:r>
        <ns0:rPr>
          <ns0:rFonts ns0:eastAsia="Times New Roman" ns0:cs="Times New Roman"/>
          <ns0:b/>
          <ns0:color ns0:val="000000"/>
          <ns0:sz ns0:val="28"/>
        </ns0:rPr>
        <ns0:t>Bước 3 - Cài Node.js và kiểm tra các công cụ</ns0:t>
      </ns0:r>
    </ns0:p>
    <ns0:p>
      <ns0:pPr>
        <ns0:pStyle ns0:val="Normal"/>
        <ns0:keepNext ns0:val="true"/>
        <ns0:keepLines/>
        <ns0:widowControl/>
        <ns0:spacing ns0:lineRule="auto" ns0:line="312" ns0:before="0" ns0:after="0"/>
        <ns0:ind ns0:start="0" ns0:end="0" ns0:firstLine="709"/>
        <ns0:jc ns0:val="both"/>
        <ns0:rPr/>
      </ns0:pPr>
      <ns0:r>
        <ns0:rPr>
          <ns0:rFonts ns0:eastAsia="Times New Roman" ns0:cs="Times New Roman"/>
          <ns0:color ns0:val="000000"/>
          <ns0:sz ns0:val="28"/>
        </ns0:rPr>
        <ns0:t>Bộ kịch bản tái lập yêu cầu Node.js/npm khả dụng nhưng không khóa cứng bản runtime. Trên Ubuntu 22.04 có thể cài Node.js 22 LTS để tái lập ổn định; nếu máy thực nghiệm dùng một bản tương thích mới hơn thì phải ghi lại chính xác kết quả node --version trong bằng chứng. Tiến hành chạy:</ns0:t>
      </ns0:r>
    </ns0:p>
    <ns0:tbl>
      <ns0:tblPr>
        <ns0:tblStyle ns0:val="TableGrid"/>
        <ns0:tblW ns0:w="9354" ns0:type="dxa"/>
        <ns0:jc ns0:val="center"/>
        <ns0:tblInd ns0:w="0" ns0:type="dxa"/>
        <ns0:tblLayout ns0:type="fixed"/>
        <ns0:tblCellMar>
          <ns0:top ns0:w="75" ns0:type="dxa"/>
          <ns0:start ns0:w="85" ns0:type="dxa"/>
          <ns0:bottom ns0:w="75" ns0:type="dxa"/>
          <ns0:end ns0:w="85" ns0:type="dxa"/>
        </ns0:tblCellMar>
        <ns0:tblLook ns0:val="04a0" ns0:noHBand="0" ns0:noVBand="1" ns0:firstColumn="1" ns0:lastRow="0" ns0:lastColumn="0" ns0:firstRow="1"/>
      </ns0:tblPr>
      <ns0:tblGrid>
        <ns0:gridCol ns0:w="9354"/>
      </ns0:tblGrid>
      <ns0:tr>
        <ns0:trPr>
          <ns0:tblHeader ns0:val="true"/>
          <ns0:cantSplit ns0:val="true"/>
        </ns0:trPr>
        <ns0:tc>
          <ns0:tcPr>
            <ns0:tcW ns0:w="9354"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ReportCode"/>
              <ns0:keepNext ns0:val="true"/>
              <ns0:keepLines ns0:val="false"/>
              <ns0:widowControl ns0:val="false"/>
              <ns0:suppressAutoHyphens ns0:val="true"/>
              <ns0:spacing ns0:lineRule="auto" ns0:line="240" ns0:before="0" ns0:after="0"/>
              <ns0:ind ns0:start="0" ns0:end="0" ns0:hanging="0"/>
              <ns0:jc ns0:val="start"/>
              <ns0:rPr>
                <ns0:kern ns0:val="0"/>
                <ns0:lang ns0:eastAsia="en-US"/>
              </ns0:rPr>
            </ns0:pPr>
            <ns0:r>
              <ns0:rPr>
                <ns0:rFonts ns0:eastAsia="Consolas" ns0:cs="Consolas" ns0:ascii="Consolas" ns0:hAnsi="Consolas"/>
                <ns0:b ns0:val="false"/>
                <ns0:i ns0:val="false"/>
                <ns0:color ns0:val="000000"/>
                <ns0:kern ns0:val="0"/>
                <ns0:sz ns0:val="21"/>
                <ns0:lang ns0:eastAsia="en-US"/>
              </ns0:rPr>
              <ns0:t>$ curl -fsSL https://deb.nodesource.com/setup_22.x | sudo -E bash -</ns0:t>
            </ns0:r>
          </ns0:p>
          <ns0:p>
            <ns0:pPr>
              <ns0:pStyle ns0:val="ReportCode"/>
              <ns0:keepNext ns0:val="true"/>
              <ns0:keepLines ns0:val="false"/>
              <ns0:widowControl ns0:val="false"/>
              <ns0:suppressAutoHyphens ns0:val="true"/>
              <ns0:spacing ns0:lineRule="auto" ns0:line="240" ns0:before="0" ns0:after="0"/>
              <ns0:ind ns0:start="0" ns0:end="0" ns0:hanging="0"/>
              <ns0:jc ns0:val="start"/>
              <ns0:rPr>
                <ns0:kern ns0:val="0"/>
                <ns0:lang ns0:eastAsia="en-US"/>
              </ns0:rPr>
            </ns0:pPr>
            <ns0:r>
              <ns0:rPr>
                <ns0:rFonts ns0:eastAsia="Consolas" ns0:cs="Consolas" ns0:ascii="Consolas" ns0:hAnsi="Consolas"/>
                <ns0:b ns0:val="false"/>
                <ns0:i ns0:val="false"/>
                <ns0:color ns0:val="000000"/>
                <ns0:kern ns0:val="0"/>
                <ns0:sz ns0:val="21"/>
                <ns0:lang ns0:eastAsia="en-US"/>
              </ns0:rPr>
              <ns0:t>$ sudo apt install -y nodejs</ns0:t>
            </ns0:r>
          </ns0:p>
          <ns0:p>
            <ns0:pPr>
              <ns0:pStyle ns0:val="ReportCode"/>
              <ns0:keepNext ns0:val="true"/>
              <ns0:keepLines ns0:val="false"/>
              <ns0:widowControl ns0:val="false"/>
              <ns0:suppressAutoHyphens ns0:val="true"/>
              <ns0:spacing ns0:lineRule="auto" ns0:line="240" ns0:before="0" ns0:after="0"/>
              <ns0:ind ns0:start="0" ns0:end="0" ns0:hanging="0"/>
              <ns0:jc ns0:val="start"/>
              <ns0:rPr>
                <ns0:kern ns0:val="0"/>
                <ns0:lang ns0:eastAsia="en-US"/>
              </ns0:rPr>
            </ns0:pPr>
            <ns0:r>
              <ns0:rPr>
                <ns0:rFonts ns0:eastAsia="Consolas" ns0:cs="Consolas" ns0:ascii="Consolas" ns0:hAnsi="Consolas"/>
                <ns0:b ns0:val="false"/>
                <ns0:i ns0:val="false"/>
                <ns0:color ns0:val="000000"/>
                <ns0:kern ns0:val="0"/>
                <ns0:sz ns0:val="21"/>
                <ns0:lang ns0:eastAsia="en-US"/>
              </ns0:rPr>
              <ns0:t>$ node --version</ns0:t>
            </ns0:r>
          </ns0:p>
          <ns0:p>
            <ns0:pPr>
              <ns0:pStyle ns0:val="ReportCode"/>
              <ns0:keepNext ns0:val="true"/>
              <ns0:keepLines ns0:val="false"/>
              <ns0:widowControl ns0:val="false"/>
              <ns0:suppressAutoHyphens ns0:val="true"/>
              <ns0:spacing ns0:lineRule="auto" ns0:line="240" ns0:before="0" ns0:after="0"/>
              <ns0:ind ns0:start="0" ns0:end="0" ns0:hanging="0"/>
              <ns0:jc ns0:val="start"/>
              <ns0:rPr>
                <ns0:kern ns0:val="0"/>
                <ns0:lang ns0:eastAsia="en-US"/>
              </ns0:rPr>
            </ns0:pPr>
            <ns0:r>
              <ns0:rPr>
                <ns0:rFonts ns0:eastAsia="Consolas" ns0:cs="Consolas" ns0:ascii="Consolas" ns0:hAnsi="Consolas"/>
                <ns0:b ns0:val="false"/>
                <ns0:i ns0:val="false"/>
                <ns0:color ns0:val="000000"/>
                <ns0:kern ns0:val="0"/>
                <ns0:sz ns0:val="21"/>
                <ns0:lang ns0:eastAsia="en-US"/>
              </ns0:rPr>
              <ns0:t>$ npm --version</ns0:t>
            </ns0:r>
          </ns0:p>
          <ns0:p>
            <ns0:pPr>
              <ns0:pStyle ns0:val="ReportCode"/>
              <ns0:keepNext ns0:val="true"/>
              <ns0:keepLines ns0:val="false"/>
              <ns0:widowControl ns0:val="false"/>
              <ns0:suppressAutoHyphens ns0:val="true"/>
              <ns0:spacing ns0:lineRule="auto" ns0:line="240" ns0:before="0" ns0:after="0"/>
              <ns0:ind ns0:start="0" ns0:end="0" ns0:hanging="0"/>
              <ns0:jc ns0:val="start"/>
              <ns0:rPr>
                <ns0:kern ns0:val="0"/>
                <ns0:lang ns0:eastAsia="en-US"/>
              </ns0:rPr>
            </ns0:pPr>
            <ns0:r>
              <ns0:rPr>
                <ns0:rFonts ns0:eastAsia="Consolas" ns0:cs="Consolas" ns0:ascii="Consolas" ns0:hAnsi="Consolas"/>
                <ns0:b ns0:val="false"/>
                <ns0:i ns0:val="false"/>
                <ns0:color ns0:val="000000"/>
                <ns0:kern ns0:val="0"/>
                <ns0:sz ns0:val="21"/>
                <ns0:lang ns0:eastAsia="en-US"/>
              </ns0:rPr>
              <ns0:t>$ nginx -v</ns0:t>
            </ns0:r>
          </ns0:p>
          <ns0:p>
            <ns0:pPr>
              <ns0:pStyle ns0:val="ReportCode"/>
              <ns0:keepNext ns0:val="false"/>
              <ns0:keepLines ns0:val="false"/>
              <ns0:widowControl ns0:val="false"/>
              <ns0:suppressAutoHyphens ns0:val="true"/>
              <ns0:spacing ns0:lineRule="auto" ns0:line="240" ns0:before="0" ns0:after="0"/>
              <ns0:ind ns0:start="0" ns0:end="0" ns0:hanging="0"/>
              <ns0:jc ns0:val="start"/>
              <ns0:rPr>
                <ns0:kern ns0:val="0"/>
                <ns0:lang ns0:eastAsia="en-US"/>
              </ns0:rPr>
            </ns0:pPr>
            <ns0:r>
              <ns0:rPr>
                <ns0:rFonts ns0:eastAsia="Consolas" ns0:cs="Consolas" ns0:ascii="Consolas" ns0:hAnsi="Consolas"/>
                <ns0:b ns0:val="false"/>
                <ns0:i ns0:val="false"/>
                <ns0:color ns0:val="000000"/>
                <ns0:kern ns0:val="0"/>
                <ns0:sz ns0:val="21"/>
                <ns0:lang ns0:eastAsia="en-US"/>
              </ns0:rPr>
              <ns0:t>$ python3 --version</ns0:t>
            </ns0:r>
          </ns0:p>
        </ns0:tc>
      </ns0:tr>
    </ns0:tbl>
    <ns0:p>
      <ns0:pPr>
        <ns0:pStyle ns0:val="Normal"/>
        <ns0:keepNext ns0:val="true"/>
        <ns0:keepLines/>
        <ns0:widowControl/>
        <ns0:spacing ns0:lineRule="auto" ns0:line="312" ns0:before="0" ns0:after="0"/>
        <ns0:ind ns0:start="0" ns0:end="0" ns0:firstLine="709"/>
        <ns0:jc ns0:val="both"/>
        <ns0:rPr/>
      </ns0:pPr>
      <ns0:r>
        <ns0:rPr>
          <ns0:rFonts ns0:eastAsia="Times New Roman" ns0:cs="Times New Roman"/>
          <ns0:b/>
          <ns0:color ns0:val="000000"/>
          <ns0:sz ns0:val="28"/>
        </ns0:rPr>
        <ns0:t>Kết quả mong đợi khi chạy thành công:</ns0:t>
      </ns0:r>
    </ns0:p>
    <ns0:tbl>
      <ns0:tblPr>
        <ns0:tblStyle ns0:val="TableGrid"/>
        <ns0:tblW ns0:w="9354" ns0:type="dxa"/>
        <ns0:jc ns0:val="center"/>
        <ns0:tblInd ns0:w="0" ns0:type="dxa"/>
        <ns0:tblLayout ns0:type="fixed"/>
        <ns0:tblCellMar>
          <ns0:top ns0:w="75" ns0:type="dxa"/>
          <ns0:start ns0:w="85" ns0:type="dxa"/>
          <ns0:bottom ns0:w="75" ns0:type="dxa"/>
          <ns0:end ns0:w="85" ns0:type="dxa"/>
        </ns0:tblCellMar>
        <ns0:tblLook ns0:val="04a0" ns0:noHBand="0" ns0:noVBand="1" ns0:firstColumn="1" ns0:lastRow="0" ns0:lastColumn="0" ns0:firstRow="1"/>
      </ns0:tblPr>
      <ns0:tblGrid>
        <ns0:gridCol ns0:w="9354"/>
      </ns0:tblGrid>
      <ns0:tr>
        <ns0:trPr>
          <ns0:tblHeader ns0:val="true"/>
          <ns0:cantSplit ns0:val="true"/>
        </ns0:trPr>
        <ns0:tc>
          <ns0:tcPr>
            <ns0:tcW ns0:w="9354"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ReportCode"/>
              <ns0:keepNext ns0:val="true"/>
              <ns0:keepLines ns0:val="false"/>
              <ns0:widowControl ns0:val="false"/>
              <ns0:suppressAutoHyphens ns0:val="true"/>
              <ns0:spacing ns0:lineRule="auto" ns0:line="240" ns0:before="0" ns0:after="0"/>
              <ns0:ind ns0:start="0" ns0:end="0" ns0:hanging="0"/>
              <ns0:jc ns0:val="start"/>
              <ns0:rPr>
                <ns0:kern ns0:val="0"/>
                <ns0:lang ns0:eastAsia="en-US"/>
              </ns0:rPr>
            </ns0:pPr>
            <ns0:r>
              <ns0:rPr>
                <ns0:rFonts ns0:eastAsia="Consolas" ns0:cs="Consolas" ns0:ascii="Consolas" ns0:hAnsi="Consolas"/>
                <ns0:b ns0:val="false"/>
                <ns0:color ns0:val="000000"/>
                <ns0:kern ns0:val="0"/>
                <ns0:sz ns0:val="21"/>
                <ns0:lang ns0:eastAsia="en-US"/>
              </ns0:rPr>
              <ns0:t>v22.x.x hoặc bản tương thích mới hơn đã được ghi nhận</ns0:t>
            </ns0:r>
          </ns0:p>
          <ns0:p>
            <ns0:pPr>
              <ns0:pStyle ns0:val="ReportCode"/>
              <ns0:keepNext ns0:val="true"/>
              <ns0:keepLines ns0:val="false"/>
              <ns0:widowControl ns0:val="false"/>
              <ns0:suppressAutoHyphens ns0:val="true"/>
              <ns0:spacing ns0:lineRule="auto" ns0:line="240" ns0:before="0" ns0:after="0"/>
              <ns0:ind ns0:start="0" ns0:end="0" ns0:hanging="0"/>
              <ns0:jc ns0:val="start"/>
              <ns0:rPr>
                <ns0:kern ns0:val="0"/>
                <ns0:lang ns0:eastAsia="en-US"/>
              </ns0:rPr>
            </ns0:pPr>
            <ns0:r>
              <ns0:rPr>
                <ns0:rFonts ns0:eastAsia="Consolas" ns0:cs="Consolas" ns0:ascii="Consolas" ns0:hAnsi="Consolas"/>
                <ns0:b ns0:val="false"/>
                <ns0:color ns0:val="000000"/>
                <ns0:kern ns0:val="0"/>
                <ns0:sz ns0:val="21"/>
                <ns0:lang ns0:eastAsia="en-US"/>
              </ns0:rPr>
              <ns0:t>npm tương thích với bản Node.js đang sử dụng</ns0:t>
            </ns0:r>
          </ns0:p>
          <ns0:p>
            <ns0:pPr>
              <ns0:pStyle ns0:val="ReportCode"/>
              <ns0:keepNext ns0:val="true"/>
              <ns0:keepLines ns0:val="false"/>
              <ns0:widowControl ns0:val="false"/>
              <ns0:suppressAutoHyphens ns0:val="true"/>
              <ns0:spacing ns0:lineRule="auto" ns0:line="240" ns0:before="0" ns0:after="0"/>
              <ns0:ind ns0:start="0" ns0:end="0" ns0:hanging="0"/>
              <ns0:jc ns0:val="start"/>
              <ns0:rPr>
                <ns0:kern ns0:val="0"/>
                <ns0:lang ns0:eastAsia="en-US"/>
              </ns0:rPr>
            </ns0:pPr>
            <ns0:r>
              <ns0:rPr>
                <ns0:rFonts ns0:eastAsia="Consolas" ns0:cs="Consolas" ns0:ascii="Consolas" ns0:hAnsi="Consolas"/>
                <ns0:b ns0:val="false"/>
                <ns0:i ns0:val="false"/>
                <ns0:color ns0:val="000000"/>
                <ns0:kern ns0:val="0"/>
                <ns0:sz ns0:val="21"/>
                <ns0:lang ns0:eastAsia="en-US"/>
              </ns0:rPr>
              <ns0:t>nginx version: nginx/...</ns0:t>
            </ns0:r>
          </ns0:p>
          <ns0:p>
            <ns0:pPr>
              <ns0:pStyle ns0:val="ReportCode"/>
              <ns0:keepNext ns0:val="false"/>
              <ns0:keepLines ns0:val="false"/>
              <ns0:widowControl ns0:val="false"/>
              <ns0:suppressAutoHyphens ns0:val="true"/>
              <ns0:spacing ns0:lineRule="auto" ns0:line="240" ns0:before="0" ns0:after="0"/>
              <ns0:ind ns0:start="0" ns0:end="0" ns0:hanging="0"/>
              <ns0:jc ns0:val="start"/>
              <ns0:rPr>
                <ns0:kern ns0:val="0"/>
                <ns0:lang ns0:eastAsia="en-US"/>
              </ns0:rPr>
            </ns0:pPr>
            <ns0:r>
              <ns0:rPr>
                <ns0:rFonts ns0:eastAsia="Consolas" ns0:cs="Consolas" ns0:ascii="Consolas" ns0:hAnsi="Consolas"/>
                <ns0:b ns0:val="false"/>
                <ns0:i ns0:val="false"/>
                <ns0:color ns0:val="000000"/>
                <ns0:kern ns0:val="0"/>
                <ns0:sz ns0:val="21"/>
                <ns0:lang ns0:eastAsia="en-US"/>
              </ns0:rPr>
              <ns0:t>Python 3.x.x</ns0:t>
            </ns0:r>
          </ns0:p>
        </ns0:tc>
      </ns0:tr>
    </ns0:tbl>
    <ns0:p>
      <ns0:pPr>
        <ns0:pStyle ns0:val="Normal"/>
        <ns0:keepNext ns0:val="true"/>
        <ns0:keepLines/>
        <ns0:widowControl/>
        <ns0:spacing ns0:lineRule="auto" ns0:line="312" ns0:before="0" ns0:after="0"/>
        <ns0:ind ns0:start="0" ns0:end="0" ns0:firstLine="709"/>
        <ns0:jc ns0:val="both"/>
        <ns0:rPr/>
      </ns0:pPr>
      <ns0:r>
        <ns0:rPr>
          <ns0:rFonts ns0:eastAsia="Times New Roman" ns0:cs="Times New Roman"/>
          <ns0:b/>
          <ns0:color ns0:val="000000"/>
          <ns0:sz ns0:val="28"/>
        </ns0:rPr>
        <ns0:t>Bước 4 - Kiểm tra tài nguyên máy</ns0:t>
      </ns0:r>
    </ns0:p>
    <ns0:p>
      <ns0:pPr>
        <ns0:pStyle ns0:val="Normal"/>
        <ns0:keepNext ns0:val="true"/>
        <ns0:keepLines/>
        <ns0:widowControl/>
        <ns0:spacing ns0:lineRule="auto" ns0:line="312" ns0:before="0" ns0:after="0"/>
        <ns0:ind ns0:start="0" ns0:end="0" ns0:firstLine="709"/>
        <ns0:jc ns0:val="both"/>
        <ns0:rPr/>
      </ns0:pPr>
      <ns0:r>
        <ns0:rPr>
          <ns0:rFonts ns0:eastAsia="Times New Roman" ns0:cs="Times New Roman"/>
          <ns0:i ns0:val="false"/>
          <ns0:color ns0:val="000000"/>
          <ns0:sz ns0:val="28"/>
        </ns0:rPr>
        <ns0:t>Tiến hành chạy các lệnh dưới đây để ghi nhận tài nguyên trước khi thực nghiệm:</ns0:t>
      </ns0:r>
    </ns0:p>
    <ns0:tbl>
      <ns0:tblPr>
        <ns0:tblStyle ns0:val="TableGrid"/>
        <ns0:tblW ns0:w="9354" ns0:type="dxa"/>
        <ns0:jc ns0:val="center"/>
        <ns0:tblInd ns0:w="0" ns0:type="dxa"/>
        <ns0:tblLayout ns0:type="fixed"/>
        <ns0:tblCellMar>
          <ns0:top ns0:w="75" ns0:type="dxa"/>
          <ns0:start ns0:w="85" ns0:type="dxa"/>
          <ns0:bottom ns0:w="75" ns0:type="dxa"/>
          <ns0:end ns0:w="85" ns0:type="dxa"/>
        </ns0:tblCellMar>
        <ns0:tblLook ns0:val="04a0" ns0:noHBand="0" ns0:noVBand="1" ns0:firstColumn="1" ns0:lastRow="0" ns0:lastColumn="0" ns0:firstRow="1"/>
      </ns0:tblPr>
      <ns0:tblGrid>
        <ns0:gridCol ns0:w="9354"/>
      </ns0:tblGrid>
      <ns0:tr>
        <ns0:trPr>
          <ns0:tblHeader ns0:val="true"/>
          <ns0:cantSplit ns0:val="true"/>
        </ns0:trPr>
        <ns0:tc>
          <ns0:tcPr>
            <ns0:tcW ns0:w="9354"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ReportCode"/>
              <ns0:keepNext ns0:val="true"/>
              <ns0:keepLines ns0:val="false"/>
              <ns0:widowControl ns0:val="false"/>
              <ns0:suppressAutoHyphens ns0:val="true"/>
              <ns0:spacing ns0:lineRule="auto" ns0:line="240" ns0:before="0" ns0:after="0"/>
              <ns0:ind ns0:start="0" ns0:end="0" ns0:hanging="0"/>
              <ns0:jc ns0:val="start"/>
              <ns0:rPr>
                <ns0:kern ns0:val="0"/>
                <ns0:lang ns0:eastAsia="en-US"/>
              </ns0:rPr>
            </ns0:pPr>
            <ns0:r>
              <ns0:rPr>
                <ns0:rFonts ns0:eastAsia="Consolas" ns0:cs="Consolas" ns0:ascii="Consolas" ns0:hAnsi="Consolas"/>
                <ns0:b ns0:val="false"/>
                <ns0:i ns0:val="false"/>
                <ns0:color ns0:val="000000"/>
                <ns0:kern ns0:val="0"/>
                <ns0:sz ns0:val="21"/>
                <ns0:lang ns0:eastAsia="en-US"/>
              </ns0:rPr>
              <ns0:t>$ uname -a</ns0:t>
            </ns0:r>
          </ns0:p>
          <ns0:p>
            <ns0:pPr>
              <ns0:pStyle ns0:val="ReportCode"/>
              <ns0:keepNext ns0:val="true"/>
              <ns0:keepLines ns0:val="false"/>
              <ns0:widowControl ns0:val="false"/>
              <ns0:suppressAutoHyphens ns0:val="true"/>
              <ns0:spacing ns0:lineRule="auto" ns0:line="240" ns0:before="0" ns0:after="0"/>
              <ns0:ind ns0:start="0" ns0:end="0" ns0:hanging="0"/>
              <ns0:jc ns0:val="start"/>
              <ns0:rPr>
                <ns0:kern ns0:val="0"/>
                <ns0:lang ns0:eastAsia="en-US"/>
              </ns0:rPr>
            </ns0:pPr>
            <ns0:r>
              <ns0:rPr>
                <ns0:rFonts ns0:eastAsia="Consolas" ns0:cs="Consolas" ns0:ascii="Consolas" ns0:hAnsi="Consolas"/>
                <ns0:b ns0:val="false"/>
                <ns0:i ns0:val="false"/>
                <ns0:color ns0:val="000000"/>
                <ns0:kern ns0:val="0"/>
                <ns0:sz ns0:val="21"/>
                <ns0:lang ns0:eastAsia="en-US"/>
              </ns0:rPr>
              <ns0:t>$ nproc</ns0:t>
            </ns0:r>
          </ns0:p>
          <ns0:p>
            <ns0:pPr>
              <ns0:pStyle ns0:val="ReportCode"/>
              <ns0:keepNext ns0:val="true"/>
              <ns0:keepLines ns0:val="false"/>
              <ns0:widowControl ns0:val="false"/>
              <ns0:suppressAutoHyphens ns0:val="true"/>
              <ns0:spacing ns0:lineRule="auto" ns0:line="240" ns0:before="0" ns0:after="0"/>
              <ns0:ind ns0:start="0" ns0:end="0" ns0:hanging="0"/>
              <ns0:jc ns0:val="start"/>
              <ns0:rPr>
                <ns0:kern ns0:val="0"/>
                <ns0:lang ns0:eastAsia="en-US"/>
              </ns0:rPr>
            </ns0:pPr>
            <ns0:r>
              <ns0:rPr>
                <ns0:rFonts ns0:eastAsia="Consolas" ns0:cs="Consolas" ns0:ascii="Consolas" ns0:hAnsi="Consolas"/>
                <ns0:b ns0:val="false"/>
                <ns0:i ns0:val="false"/>
                <ns0:color ns0:val="000000"/>
                <ns0:kern ns0:val="0"/>
                <ns0:sz ns0:val="21"/>
                <ns0:lang ns0:eastAsia="en-US"/>
              </ns0:rPr>
              <ns0:t>$ free -h</ns0:t>
            </ns0:r>
          </ns0:p>
          <ns0:p>
            <ns0:pPr>
              <ns0:pStyle ns0:val="ReportCode"/>
              <ns0:keepNext ns0:val="false"/>
              <ns0:keepLines ns0:val="false"/>
              <ns0:widowControl ns0:val="false"/>
              <ns0:suppressAutoHyphens ns0:val="true"/>
              <ns0:spacing ns0:lineRule="auto" ns0:line="240" ns0:before="0" ns0:after="0"/>
              <ns0:ind ns0:start="0" ns0:end="0" ns0:hanging="0"/>
              <ns0:jc ns0:val="start"/>
              <ns0:rPr>
                <ns0:kern ns0:val="0"/>
                <ns0:lang ns0:eastAsia="en-US"/>
              </ns0:rPr>
            </ns0:pPr>
            <ns0:r>
              <ns0:rPr>
                <ns0:rFonts ns0:eastAsia="Consolas" ns0:cs="Consolas" ns0:ascii="Consolas" ns0:hAnsi="Consolas"/>
                <ns0:b ns0:val="false"/>
                <ns0:i ns0:val="false"/>
                <ns0:color ns0:val="000000"/>
                <ns0:kern ns0:val="0"/>
                <ns0:sz ns0:val="21"/>
                <ns0:lang ns0:eastAsia="en-US"/>
              </ns0:rPr>
              <ns0:t>$ df -h /</ns0:t>
            </ns0:r>
          </ns0:p>
        </ns0:tc>
      </ns0:tr>
    </ns0:tbl>
    <ns0:p>
      <ns0:pPr>
        <ns0:pStyle ns0:val="Normal"/>
        <ns0:keepNext ns0:val="true"/>
        <ns0:keepLines/>
        <ns0:widowControl/>
        <ns0:spacing ns0:lineRule="auto" ns0:line="312" ns0:before="0" ns0:after="0"/>
        <ns0:ind ns0:start="0" ns0:end="0" ns0:firstLine="709"/>
        <ns0:jc ns0:val="both"/>
        <ns0:rPr/>
      </ns0:pPr>
      <ns0:r>
        <ns0:rPr>
          <ns0:rFonts ns0:eastAsia="Times New Roman" ns0:cs="Times New Roman"/>
          <ns0:b/>
          <ns0:color ns0:val="000000"/>
          <ns0:sz ns0:val="28"/>
        </ns0:rPr>
        <ns0:t>Kết quả của lượt tái kiểm chứng chính thức:</ns0:t>
      </ns0:r>
    </ns0:p>
    <ns0:tbl>
      <ns0:tblPr>
        <ns0:tblStyle ns0:val="TableGrid"/>
        <ns0:tblW ns0:w="9354" ns0:type="dxa"/>
        <ns0:jc ns0:val="center"/>
        <ns0:tblInd ns0:w="0" ns0:type="dxa"/>
        <ns0:tblLayout ns0:type="fixed"/>
        <ns0:tblCellMar>
          <ns0:top ns0:w="75" ns0:type="dxa"/>
          <ns0:start ns0:w="85" ns0:type="dxa"/>
          <ns0:bottom ns0:w="75" ns0:type="dxa"/>
          <ns0:end ns0:w="85" ns0:type="dxa"/>
        </ns0:tblCellMar>
        <ns0:tblLook ns0:val="04a0" ns0:noHBand="0" ns0:noVBand="1" ns0:firstColumn="1" ns0:lastRow="0" ns0:lastColumn="0" ns0:firstRow="1"/>
      </ns0:tblPr>
      <ns0:tblGrid>
        <ns0:gridCol ns0:w="9354"/>
      </ns0:tblGrid>
      <ns0:tr>
        <ns0:trPr>
          <ns0:tblHeader ns0:val="true"/>
          <ns0:cantSplit ns0:val="true"/>
        </ns0:trPr>
        <ns0:tc>
          <ns0:tcPr>
            <ns0:tcW ns0:w="9354"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ReportCode"/>
              <ns0:keepNext ns0:val="false"/>
              <ns0:keepLines ns0:val="false"/>
              <ns0:widowControl ns0:val="false"/>
              <ns0:suppressAutoHyphens ns0:val="true"/>
              <ns0:spacing ns0:lineRule="auto" ns0:line="240" ns0:before="0" ns0:after="0"/>
              <ns0:ind ns0:start="0" ns0:end="0" ns0:hanging="0"/>
              <ns0:jc ns0:val="start"/>
              <ns0:rPr>
                <ns0:kern ns0:val="0"/>
                <ns0:lang ns0:eastAsia="en-US"/>
              </ns0:rPr>
            </ns0:pPr>
            <ns0:r>
              <ns0:rPr>
                <ns0:rFonts ns0:eastAsia="Consolas" ns0:cs="Consolas" ns0:ascii="Consolas" ns0:hAnsi="Consolas"/>
                <ns0:b ns0:val="false"/>
                <ns0:color ns0:val="000000"/>
                <ns0:kern ns0:val="0"/>
                <ns0:sz ns0:val="21"/>
                <ns0:lang ns0:eastAsia="en-US"/>
              </ns0:rPr>
              <ns0:t>Máy thực nghiệm chính thức: Ubuntu Server 22.04.5 LTS.</ns0:t>
              <ns0:br/>
              <ns0:t>CPU khả dụng: 4 vCPU.</ns0:t>
              <ns0:br/>
              <ns0:t>RAM khả dụng xấp xỉ 19 GiB.</ns0:t>
              <ns0:br/>
              <ns0:t>Phân vùng hệ thống đủ dung lượng cho ảnh dựng, vùng lưu trữ và tệp kết quả.</ns0:t>
            </ns0:r>
          </ns0:p>
        </ns0:tc>
      </ns0:tr>
    </ns0:tbl>
    <ns0:p>
      <ns0:pPr>
        <ns0:pStyle ns0:val="Heading3"/>
        <ns0:keepNext ns0:val="true"/>
        <ns0:keepLines/>
        <ns0:pageBreakBefore ns0:val="false"/>
        <ns0:widowControl/>
        <ns0:numPr>
          <ns0:ilvl ns0:val="0"/>
          <ns0:numId ns0:val="0"/>
        </ns0:numPr>
        <ns0:spacing ns0:lineRule="auto" ns0:line="312" ns0:before="0" ns0:after="0"/>
        <ns0:ind ns0:start="0" ns0:end="0" ns0:hanging="0"/>
        <ns0:jc ns0:val="start"/>
        <ns0:rPr/>
      </ns0:pPr>
      <ns0:bookmarkStart ns0:id="232" ns0:name="__RefHeading___Toc10132_3013018603"/>
      <ns0:bookmarkStart ns0:id="233" ns0:name="report_target_3112"/>
      <ns0:bookmarkEnd ns0:id="232"/>
      <ns0:r>
        <ns0:rPr>
          <ns0:rFonts ns0:eastAsia="Times New Roman" ns0:cs="Times New Roman"/>
          <ns0:b/>
          <ns0:i/>
          <ns0:color ns0:val="000000"/>
          <ns0:sz ns0:val="28"/>
        </ns0:rPr>
        <ns0:t>3.2.2. Lấy mã nguồn và cố định phiên bản</ns0:t>
      </ns0:r>
      <ns0:bookmarkEnd ns0:id="233"/>
    </ns0:p>
    <ns0:p>
      <ns0:pPr>
        <ns0:pStyle ns0:val="Normal"/>
        <ns0:keepNext ns0:val="false"/>
        <ns0:keepLines ns0:val="false"/>
        <ns0:widowControl/>
        <ns0:spacing ns0:lineRule="auto" ns0:line="312" ns0:before="0" ns0:after="0"/>
        <ns0:ind ns0:start="0" ns0:end="0" ns0:firstLine="709"/>
        <ns0:jc ns0:val="both"/>
        <ns0:rPr/>
      </ns0:pPr>
      <ns0:r>
        <ns0:rPr>
          <ns0:rFonts ns0:eastAsia="Times New Roman" ns0:cs="Times New Roman"/>
          <ns0:i ns0:val="false"/>
          <ns0:color ns0:val="000000"/>
          <ns0:sz ns0:val="28"/>
        </ns0:rPr>
        <ns0:t>Repository được checkout đúng commit của lượt tái kiểm chứng. Sau checkout, git status --short phải không có thay đổi ở mã nguồn nghiệp vụ. Script source-manifest.py tính dấu vân tay trên tập tệp được kiểm soát; tệp kết quả sinh sau khi chạy không được đưa vào fingerprint nguồn.</ns0:t>
      </ns0:r>
    </ns0:p>
    <ns0:p>
      <ns0:pPr>
        <ns0:pStyle ns0:val="Normal"/>
        <ns0:keepNext ns0:val="true"/>
        <ns0:keepLines/>
        <ns0:widowControl/>
        <ns0:spacing ns0:lineRule="auto" ns0:line="312" ns0:before="0" ns0:after="0"/>
        <ns0:ind ns0:start="0" ns0:end="0" ns0:firstLine="709"/>
        <ns0:jc ns0:val="both"/>
        <ns0:rPr/>
      </ns0:pPr>
      <ns0:r>
        <ns0:rPr>
          <ns0:rFonts ns0:eastAsia="Times New Roman" ns0:cs="Times New Roman"/>
          <ns0:b/>
          <ns0:color ns0:val="000000"/>
          <ns0:sz ns0:val="28"/>
        </ns0:rPr>
        <ns0:t>Bước 1 - Tải repository về máy mới</ns0:t>
      </ns0:r>
    </ns0:p>
    <ns0:p>
      <ns0:pPr>
        <ns0:pStyle ns0:val="Normal"/>
        <ns0:keepNext ns0:val="true"/>
        <ns0:keepLines/>
        <ns0:widowControl/>
        <ns0:spacing ns0:lineRule="auto" ns0:line="312" ns0:before="0" ns0:after="0"/>
        <ns0:ind ns0:start="0" ns0:end="0" ns0:firstLine="709"/>
        <ns0:jc ns0:val="both"/>
        <ns0:rPr/>
      </ns0:pPr>
      <ns0:r>
        <ns0:rPr>
          <ns0:rFonts ns0:eastAsia="Times New Roman" ns0:cs="Times New Roman"/>
          <ns0:i ns0:val="false"/>
          <ns0:color ns0:val="000000"/>
          <ns0:sz ns0:val="28"/>
        </ns0:rPr>
        <ns0:t>Tiến hành chạy:</ns0:t>
      </ns0:r>
    </ns0:p>
    <ns0:tbl>
      <ns0:tblPr>
        <ns0:tblStyle ns0:val="TableGrid"/>
        <ns0:tblW ns0:w="9354" ns0:type="dxa"/>
        <ns0:jc ns0:val="center"/>
        <ns0:tblInd ns0:w="0" ns0:type="dxa"/>
        <ns0:tblLayout ns0:type="fixed"/>
        <ns0:tblCellMar>
          <ns0:top ns0:w="75" ns0:type="dxa"/>
          <ns0:start ns0:w="85" ns0:type="dxa"/>
          <ns0:bottom ns0:w="75" ns0:type="dxa"/>
          <ns0:end ns0:w="85" ns0:type="dxa"/>
        </ns0:tblCellMar>
        <ns0:tblLook ns0:val="04a0" ns0:noHBand="0" ns0:noVBand="1" ns0:firstColumn="1" ns0:lastRow="0" ns0:lastColumn="0" ns0:firstRow="1"/>
      </ns0:tblPr>
      <ns0:tblGrid>
        <ns0:gridCol ns0:w="9354"/>
      </ns0:tblGrid>
      <ns0:tr>
        <ns0:trPr>
          <ns0:tblHeader ns0:val="true"/>
          <ns0:cantSplit ns0:val="true"/>
        </ns0:trPr>
        <ns0:tc>
          <ns0:tcPr>
            <ns0:tcW ns0:w="9354"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ReportCode"/>
              <ns0:keepNext ns0:val="true"/>
              <ns0:keepLines ns0:val="false"/>
              <ns0:widowControl ns0:val="false"/>
              <ns0:suppressAutoHyphens ns0:val="true"/>
              <ns0:spacing ns0:lineRule="auto" ns0:line="240" ns0:before="0" ns0:after="0"/>
              <ns0:ind ns0:start="0" ns0:end="0" ns0:hanging="0"/>
              <ns0:jc ns0:val="start"/>
              <ns0:rPr>
                <ns0:kern ns0:val="0"/>
                <ns0:lang ns0:eastAsia="en-US"/>
              </ns0:rPr>
            </ns0:pPr>
            <ns0:r>
              <ns0:rPr>
                <ns0:rFonts ns0:eastAsia="Consolas" ns0:cs="Consolas" ns0:ascii="Consolas" ns0:hAnsi="Consolas"/>
                <ns0:b ns0:val="false"/>
                <ns0:i ns0:val="false"/>
                <ns0:color ns0:val="000000"/>
                <ns0:kern ns0:val="0"/>
                <ns0:sz ns0:val="21"/>
                <ns0:lang ns0:eastAsia="en-US"/>
              </ns0:rPr>
              <ns0:t>$ cd ~</ns0:t>
            </ns0:r>
          </ns0:p>
          <ns0:p>
            <ns0:pPr>
              <ns0:pStyle ns0:val="ReportCode"/>
              <ns0:keepNext ns0:val="true"/>
              <ns0:keepLines ns0:val="false"/>
              <ns0:widowControl ns0:val="false"/>
              <ns0:suppressAutoHyphens ns0:val="true"/>
              <ns0:spacing ns0:lineRule="auto" ns0:line="240" ns0:before="0" ns0:after="0"/>
              <ns0:ind ns0:start="0" ns0:end="0" ns0:hanging="0"/>
              <ns0:jc ns0:val="start"/>
              <ns0:rPr>
                <ns0:kern ns0:val="0"/>
                <ns0:lang ns0:eastAsia="en-US"/>
              </ns0:rPr>
            </ns0:pPr>
            <ns0:r>
              <ns0:rPr>
                <ns0:rFonts ns0:eastAsia="Consolas" ns0:cs="Consolas" ns0:ascii="Consolas" ns0:hAnsi="Consolas"/>
                <ns0:b ns0:val="false"/>
                <ns0:i ns0:val="false"/>
                <ns0:color ns0:val="000000"/>
                <ns0:kern ns0:val="0"/>
                <ns0:sz ns0:val="21"/>
                <ns0:lang ns0:eastAsia="en-US"/>
              </ns0:rPr>
              <ns0:t>$ git clone https://github.com/ebkk24/DATN-AT190226.git</ns0:t>
            </ns0:r>
          </ns0:p>
          <ns0:p>
            <ns0:pPr>
              <ns0:pStyle ns0:val="ReportCode"/>
              <ns0:keepNext ns0:val="true"/>
              <ns0:keepLines ns0:val="false"/>
              <ns0:widowControl ns0:val="false"/>
              <ns0:suppressAutoHyphens ns0:val="true"/>
              <ns0:spacing ns0:lineRule="auto" ns0:line="240" ns0:before="0" ns0:after="0"/>
              <ns0:ind ns0:start="0" ns0:end="0" ns0:hanging="0"/>
              <ns0:jc ns0:val="start"/>
              <ns0:rPr>
                <ns0:kern ns0:val="0"/>
                <ns0:lang ns0:eastAsia="en-US"/>
              </ns0:rPr>
            </ns0:pPr>
            <ns0:r>
              <ns0:rPr>
                <ns0:rFonts ns0:eastAsia="Consolas" ns0:cs="Consolas" ns0:ascii="Consolas" ns0:hAnsi="Consolas"/>
                <ns0:b ns0:val="false"/>
                <ns0:i ns0:val="false"/>
                <ns0:color ns0:val="000000"/>
                <ns0:kern ns0:val="0"/>
                <ns0:sz ns0:val="21"/>
                <ns0:lang ns0:eastAsia="en-US"/>
              </ns0:rPr>
              <ns0:t>$ cd DATN-AT190226</ns0:t>
            </ns0:r>
          </ns0:p>
          <ns0:p>
            <ns0:pPr>
              <ns0:pStyle ns0:val="ReportCode"/>
              <ns0:keepNext ns0:val="false"/>
              <ns0:keepLines ns0:val="false"/>
              <ns0:widowControl ns0:val="false"/>
              <ns0:suppressAutoHyphens ns0:val="true"/>
              <ns0:spacing ns0:lineRule="auto" ns0:line="240" ns0:before="0" ns0:after="0"/>
              <ns0:ind ns0:start="0" ns0:end="0" ns0:hanging="0"/>
              <ns0:jc ns0:val="start"/>
              <ns0:rPr>
                <ns0:kern ns0:val="0"/>
                <ns0:lang ns0:eastAsia="en-US"/>
              </ns0:rPr>
            </ns0:pPr>
            <ns0:r>
              <ns0:rPr>
                <ns0:rFonts ns0:eastAsia="Consolas" ns0:cs="Consolas" ns0:ascii="Consolas" ns0:hAnsi="Consolas"/>
                <ns0:b ns0:val="false"/>
                <ns0:i ns0:val="false"/>
                <ns0:color ns0:val="000000"/>
                <ns0:kern ns0:val="0"/>
                <ns0:sz ns0:val="21"/>
                <ns0:lang ns0:eastAsia="en-US"/>
              </ns0:rPr>
              <ns0:t>$ git fetch --all --tags</ns0:t>
            </ns0:r>
          </ns0:p>
        </ns0:tc>
      </ns0:tr>
    </ns0:tbl>
    <ns0:p>
      <ns0:pPr>
        <ns0:pStyle ns0:val="Normal"/>
        <ns0:keepNext ns0:val="true"/>
        <ns0:keepLines/>
        <ns0:widowControl/>
        <ns0:spacing ns0:lineRule="auto" ns0:line="312" ns0:before="0" ns0:after="0"/>
        <ns0:ind ns0:start="0" ns0:end="0" ns0:firstLine="709"/>
        <ns0:jc ns0:val="both"/>
        <ns0:rPr/>
      </ns0:pPr>
      <ns0:r>
        <ns0:rPr>
          <ns0:rFonts ns0:eastAsia="Times New Roman" ns0:cs="Times New Roman"/>
          <ns0:b/>
          <ns0:color ns0:val="000000"/>
          <ns0:sz ns0:val="28"/>
        </ns0:rPr>
        <ns0:t>Kết quả mong đợi khi chạy thành công:</ns0:t>
      </ns0:r>
    </ns0:p>
    <ns0:tbl>
      <ns0:tblPr>
        <ns0:tblStyle ns0:val="TableGrid"/>
        <ns0:tblW ns0:w="9354" ns0:type="dxa"/>
        <ns0:jc ns0:val="center"/>
        <ns0:tblInd ns0:w="0" ns0:type="dxa"/>
        <ns0:tblLayout ns0:type="fixed"/>
        <ns0:tblCellMar>
          <ns0:top ns0:w="75" ns0:type="dxa"/>
          <ns0:start ns0:w="85" ns0:type="dxa"/>
          <ns0:bottom ns0:w="75" ns0:type="dxa"/>
          <ns0:end ns0:w="85" ns0:type="dxa"/>
        </ns0:tblCellMar>
        <ns0:tblLook ns0:val="04a0" ns0:noHBand="0" ns0:noVBand="1" ns0:firstColumn="1" ns0:lastRow="0" ns0:lastColumn="0" ns0:firstRow="1"/>
      </ns0:tblPr>
      <ns0:tblGrid>
        <ns0:gridCol ns0:w="9354"/>
      </ns0:tblGrid>
      <ns0:tr>
        <ns0:trPr>
          <ns0:tblHeader ns0:val="true"/>
          <ns0:cantSplit ns0:val="true"/>
        </ns0:trPr>
        <ns0:tc>
          <ns0:tcPr>
            <ns0:tcW ns0:w="9354"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ReportCode"/>
              <ns0:keepNext ns0:val="false"/>
              <ns0:keepLines ns0:val="false"/>
              <ns0:widowControl ns0:val="false"/>
              <ns0:suppressAutoHyphens ns0:val="true"/>
              <ns0:spacing ns0:lineRule="auto" ns0:line="240" ns0:before="0" ns0:after="0"/>
              <ns0:ind ns0:start="0" ns0:end="0" ns0:hanging="0"/>
              <ns0:jc ns0:val="start"/>
              <ns0:rPr>
                <ns0:kern ns0:val="0"/>
                <ns0:lang ns0:eastAsia="en-US"/>
              </ns0:rPr>
            </ns0:pPr>
            <ns0:r>
              <ns0:rPr>
                <ns0:rFonts ns0:eastAsia="Consolas" ns0:cs="Consolas" ns0:ascii="Consolas" ns0:hAnsi="Consolas"/>
                <ns0:b ns0:val="false"/>
                <ns0:i ns0:val="false"/>
                <ns0:color ns0:val="000000"/>
                <ns0:kern ns0:val="0"/>
                <ns0:sz ns0:val="21"/>
                <ns0:lang ns0:eastAsia="en-US"/>
              </ns0:rPr>
              <ns0:t>Repository DATN-AT190226 được tạo trên máy và có thể truy cập các thư mục backend, frontend-* và experiments/repro.</ns0:t>
            </ns0:r>
          </ns0:p>
        </ns0:tc>
      </ns0:tr>
    </ns0:tbl>
    <ns0:p>
      <ns0:pPr>
        <ns0:pStyle ns0:val="Normal"/>
        <ns0:keepNext ns0:val="true"/>
        <ns0:keepLines/>
        <ns0:widowControl/>
        <ns0:spacing ns0:lineRule="auto" ns0:line="312" ns0:before="0" ns0:after="0"/>
        <ns0:ind ns0:start="0" ns0:end="0" ns0:firstLine="709"/>
        <ns0:jc ns0:val="both"/>
        <ns0:rPr/>
      </ns0:pPr>
      <ns0:r>
        <ns0:rPr>
          <ns0:rFonts ns0:eastAsia="Times New Roman" ns0:cs="Times New Roman"/>
          <ns0:b/>
          <ns0:color ns0:val="000000"/>
          <ns0:sz ns0:val="28"/>
        </ns0:rPr>
        <ns0:t>Bước 2 - Checkout đúng mốc mã nguồn dùng cho lượt tái kiểm chứng</ns0:t>
      </ns0:r>
    </ns0:p>
    <ns0:p>
      <ns0:pPr>
        <ns0:pStyle ns0:val="Normal"/>
        <ns0:keepNext ns0:val="true"/>
        <ns0:keepLines/>
        <ns0:widowControl/>
        <ns0:spacing ns0:lineRule="auto" ns0:line="312" ns0:before="0" ns0:after="0"/>
        <ns0:ind ns0:start="0" ns0:end="0" ns0:firstLine="709"/>
        <ns0:jc ns0:val="both"/>
        <ns0:rPr/>
      </ns0:pPr>
      <ns0:r>
        <ns0:rPr>
          <ns0:rFonts ns0:eastAsia="Times New Roman" ns0:cs="Times New Roman"/>
          <ns0:i ns0:val="false"/>
          <ns0:color ns0:val="000000"/>
          <ns0:sz ns0:val="28"/>
        </ns0:rPr>
        <ns0:t>Tiến hành chạy:</ns0:t>
      </ns0:r>
    </ns0:p>
    <ns0:tbl>
      <ns0:tblPr>
        <ns0:tblStyle ns0:val="TableGrid"/>
        <ns0:tblW ns0:w="9354" ns0:type="dxa"/>
        <ns0:jc ns0:val="center"/>
        <ns0:tblInd ns0:w="0" ns0:type="dxa"/>
        <ns0:tblLayout ns0:type="fixed"/>
        <ns0:tblCellMar>
          <ns0:top ns0:w="75" ns0:type="dxa"/>
          <ns0:start ns0:w="85" ns0:type="dxa"/>
          <ns0:bottom ns0:w="75" ns0:type="dxa"/>
          <ns0:end ns0:w="85" ns0:type="dxa"/>
        </ns0:tblCellMar>
        <ns0:tblLook ns0:val="04a0" ns0:noHBand="0" ns0:noVBand="1" ns0:firstColumn="1" ns0:lastRow="0" ns0:lastColumn="0" ns0:firstRow="1"/>
      </ns0:tblPr>
      <ns0:tblGrid>
        <ns0:gridCol ns0:w="9354"/>
      </ns0:tblGrid>
      <ns0:tr>
        <ns0:trPr>
          <ns0:tblHeader ns0:val="true"/>
          <ns0:cantSplit ns0:val="true"/>
        </ns0:trPr>
        <ns0:tc>
          <ns0:tcPr>
            <ns0:tcW ns0:w="9354"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ReportCode"/>
              <ns0:keepNext ns0:val="true"/>
              <ns0:keepLines ns0:val="false"/>
              <ns0:widowControl ns0:val="false"/>
              <ns0:suppressAutoHyphens ns0:val="true"/>
              <ns0:spacing ns0:lineRule="auto" ns0:line="240" ns0:before="0" ns0:after="0"/>
              <ns0:ind ns0:start="0" ns0:end="0" ns0:hanging="0"/>
              <ns0:jc ns0:val="start"/>
              <ns0:rPr>
                <ns0:kern ns0:val="0"/>
                <ns0:lang ns0:eastAsia="en-US"/>
              </ns0:rPr>
            </ns0:pPr>
            <ns0:r>
              <ns0:rPr>
                <ns0:rFonts ns0:eastAsia="Consolas" ns0:cs="Consolas" ns0:ascii="Consolas" ns0:hAnsi="Consolas"/>
                <ns0:b ns0:val="false"/>
                <ns0:i ns0:val="false"/>
                <ns0:color ns0:val="000000"/>
                <ns0:kern ns0:val="0"/>
                <ns0:sz ns0:val="21"/>
                <ns0:lang ns0:eastAsia="en-US"/>
              </ns0:rPr>
              <ns0:t>$ git checkout 2816de8aac13492b614dbcc6b3b3e1f3eba52bc1</ns0:t>
            </ns0:r>
          </ns0:p>
          <ns0:p>
            <ns0:pPr>
              <ns0:pStyle ns0:val="ReportCode"/>
              <ns0:keepNext ns0:val="true"/>
              <ns0:keepLines ns0:val="false"/>
              <ns0:widowControl ns0:val="false"/>
              <ns0:suppressAutoHyphens ns0:val="true"/>
              <ns0:spacing ns0:lineRule="auto" ns0:line="240" ns0:before="0" ns0:after="0"/>
              <ns0:ind ns0:start="0" ns0:end="0" ns0:hanging="0"/>
              <ns0:jc ns0:val="start"/>
              <ns0:rPr>
                <ns0:kern ns0:val="0"/>
                <ns0:lang ns0:eastAsia="en-US"/>
              </ns0:rPr>
            </ns0:pPr>
            <ns0:r>
              <ns0:rPr>
                <ns0:rFonts ns0:eastAsia="Consolas" ns0:cs="Consolas" ns0:ascii="Consolas" ns0:hAnsi="Consolas"/>
                <ns0:b ns0:val="false"/>
                <ns0:i ns0:val="false"/>
                <ns0:color ns0:val="000000"/>
                <ns0:kern ns0:val="0"/>
                <ns0:sz ns0:val="21"/>
                <ns0:lang ns0:eastAsia="en-US"/>
              </ns0:rPr>
              <ns0:t>$ git rev-parse HEAD</ns0:t>
            </ns0:r>
          </ns0:p>
          <ns0:p>
            <ns0:pPr>
              <ns0:pStyle ns0:val="ReportCode"/>
              <ns0:keepNext ns0:val="false"/>
              <ns0:keepLines ns0:val="false"/>
              <ns0:widowControl ns0:val="false"/>
              <ns0:suppressAutoHyphens ns0:val="true"/>
              <ns0:spacing ns0:lineRule="auto" ns0:line="240" ns0:before="0" ns0:after="0"/>
              <ns0:ind ns0:start="0" ns0:end="0" ns0:hanging="0"/>
              <ns0:jc ns0:val="start"/>
              <ns0:rPr>
                <ns0:kern ns0:val="0"/>
                <ns0:lang ns0:eastAsia="en-US"/>
              </ns0:rPr>
            </ns0:pPr>
            <ns0:r>
              <ns0:rPr>
                <ns0:rFonts ns0:eastAsia="Consolas" ns0:cs="Consolas" ns0:ascii="Consolas" ns0:hAnsi="Consolas"/>
                <ns0:b ns0:val="false"/>
                <ns0:i ns0:val="false"/>
                <ns0:color ns0:val="000000"/>
                <ns0:kern ns0:val="0"/>
                <ns0:sz ns0:val="21"/>
                <ns0:lang ns0:eastAsia="en-US"/>
              </ns0:rPr>
              <ns0:t>$ git status --short</ns0:t>
            </ns0:r>
          </ns0:p>
        </ns0:tc>
      </ns0:tr>
    </ns0:tbl>
    <ns0:p>
      <ns0:pPr>
        <ns0:pStyle ns0:val="Normal"/>
        <ns0:keepNext ns0:val="true"/>
        <ns0:keepLines/>
        <ns0:widowControl/>
        <ns0:spacing ns0:lineRule="auto" ns0:line="312" ns0:before="0" ns0:after="0"/>
        <ns0:ind ns0:start="0" ns0:end="0" ns0:firstLine="709"/>
        <ns0:jc ns0:val="both"/>
        <ns0:rPr/>
      </ns0:pPr>
      <ns0:r>
        <ns0:rPr>
          <ns0:rFonts ns0:eastAsia="Times New Roman" ns0:cs="Times New Roman"/>
          <ns0:b/>
          <ns0:color ns0:val="000000"/>
          <ns0:sz ns0:val="28"/>
        </ns0:rPr>
        <ns0:t>Kết quả mong đợi khi chạy thành công:</ns0:t>
      </ns0:r>
    </ns0:p>
    <ns0:tbl>
      <ns0:tblPr>
        <ns0:tblStyle ns0:val="TableGrid"/>
        <ns0:tblW ns0:w="9354" ns0:type="dxa"/>
        <ns0:jc ns0:val="center"/>
        <ns0:tblInd ns0:w="0" ns0:type="dxa"/>
        <ns0:tblLayout ns0:type="fixed"/>
        <ns0:tblCellMar>
          <ns0:top ns0:w="75" ns0:type="dxa"/>
          <ns0:start ns0:w="85" ns0:type="dxa"/>
          <ns0:bottom ns0:w="75" ns0:type="dxa"/>
          <ns0:end ns0:w="85" ns0:type="dxa"/>
        </ns0:tblCellMar>
        <ns0:tblLook ns0:val="04a0" ns0:noHBand="0" ns0:noVBand="1" ns0:firstColumn="1" ns0:lastRow="0" ns0:lastColumn="0" ns0:firstRow="1"/>
      </ns0:tblPr>
      <ns0:tblGrid>
        <ns0:gridCol ns0:w="9354"/>
      </ns0:tblGrid>
      <ns0:tr>
        <ns0:trPr>
          <ns0:tblHeader ns0:val="true"/>
          <ns0:cantSplit ns0:val="true"/>
        </ns0:trPr>
        <ns0:tc>
          <ns0:tcPr>
            <ns0:tcW ns0:w="9354"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ReportCode"/>
              <ns0:keepNext ns0:val="true"/>
              <ns0:keepLines ns0:val="false"/>
              <ns0:widowControl ns0:val="false"/>
              <ns0:suppressAutoHyphens ns0:val="true"/>
              <ns0:spacing ns0:lineRule="auto" ns0:line="240" ns0:before="0" ns0:after="0"/>
              <ns0:ind ns0:start="0" ns0:end="0" ns0:hanging="0"/>
              <ns0:jc ns0:val="start"/>
              <ns0:rPr>
                <ns0:kern ns0:val="0"/>
                <ns0:lang ns0:eastAsia="en-US"/>
              </ns0:rPr>
            </ns0:pPr>
            <ns0:r>
              <ns0:rPr>
                <ns0:rFonts ns0:eastAsia="Consolas" ns0:cs="Consolas" ns0:ascii="Consolas" ns0:hAnsi="Consolas"/>
                <ns0:b ns0:val="false"/>
                <ns0:i ns0:val="false"/>
                <ns0:color ns0:val="000000"/>
                <ns0:kern ns0:val="0"/>
                <ns0:sz ns0:val="21"/>
                <ns0:lang ns0:eastAsia="en-US"/>
              </ns0:rPr>
              <ns0:t>2816de8aac13492b614dbcc6b3b3e1f3eba52bc1</ns0:t>
            </ns0:r>
          </ns0:p>
          <ns0:p>
            <ns0:pPr>
              <ns0:pStyle ns0:val="ReportCode"/>
              <ns0:keepNext ns0:val="false"/>
              <ns0:keepLines ns0:val="false"/>
              <ns0:widowControl ns0:val="false"/>
              <ns0:suppressAutoHyphens ns0:val="true"/>
              <ns0:spacing ns0:lineRule="auto" ns0:line="240" ns0:before="0" ns0:after="0"/>
              <ns0:ind ns0:start="0" ns0:end="0" ns0:hanging="0"/>
              <ns0:jc ns0:val="start"/>
              <ns0:rPr>
                <ns0:kern ns0:val="0"/>
                <ns0:lang ns0:eastAsia="en-US"/>
              </ns0:rPr>
            </ns0:pPr>
            <ns0:r>
              <ns0:rPr>
                <ns0:rFonts ns0:eastAsia="Consolas" ns0:cs="Consolas" ns0:ascii="Consolas" ns0:hAnsi="Consolas"/>
                <ns0:b ns0:val="false"/>
                <ns0:i ns0:val="false"/>
                <ns0:color ns0:val="000000"/>
                <ns0:kern ns0:val="0"/>
                <ns0:sz ns0:val="21"/>
                <ns0:lang ns0:eastAsia="en-US"/>
              </ns0:rPr>
              <ns0:t>(git status --short không in thêm dòng nào khi working tree sạch)</ns0:t>
            </ns0:r>
          </ns0:p>
        </ns0:tc>
      </ns0:tr>
    </ns0:tbl>
    <ns0:p>
      <ns0:pPr>
        <ns0:pStyle ns0:val="Normal"/>
        <ns0:keepNext ns0:val="false"/>
        <ns0:keepLines ns0:val="false"/>
        <ns0:widowControl/>
        <ns0:spacing ns0:lineRule="auto" ns0:line="312" ns0:before="0" ns0:after="0"/>
        <ns0:ind ns0:start="0" ns0:end="0" ns0:firstLine="709"/>
        <ns0:jc ns0:val="both"/>
        <ns0:rPr/>
      </ns0:pPr>
      <ns0:r>
        <ns0:rPr>
          <ns0:rFonts ns0:eastAsia="Times New Roman" ns0:cs="Times New Roman"/>
          <ns0:i ns0:val="false"/>
          <ns0:color ns0:val="000000"/>
          <ns0:sz ns0:val="28"/>
        </ns0:rPr>
        <ns0:t>Nếu git status --short hiển thị tệp sửa hoặc tệp chưa theo dõi thì không dùng lượt đó làm bằng chứng chính thức; phải làm sạch cây nguồn hoặc tạo fingerprint mới và ghi nhận rõ trong bằng chứng.</ns0:t>
      </ns0:r>
    </ns0:p>
    <ns0:p>
      <ns0:pPr>
        <ns0:pStyle ns0:val="Heading3"/>
        <ns0:keepNext ns0:val="true"/>
        <ns0:keepLines/>
        <ns0:pageBreakBefore ns0:val="false"/>
        <ns0:widowControl/>
        <ns0:numPr>
          <ns0:ilvl ns0:val="0"/>
          <ns0:numId ns0:val="0"/>
        </ns0:numPr>
        <ns0:spacing ns0:lineRule="auto" ns0:line="312" ns0:before="0" ns0:after="0"/>
        <ns0:ind ns0:start="0" ns0:end="0" ns0:hanging="0"/>
        <ns0:jc ns0:val="start"/>
        <ns0:rPr/>
      </ns0:pPr>
      <ns0:bookmarkStart ns0:id="234" ns0:name="__RefHeading___Toc10134_3013018603"/>
      <ns0:bookmarkStart ns0:id="235" ns0:name="report_target_3113"/>
      <ns0:bookmarkEnd ns0:id="234"/>
      <ns0:r>
        <ns0:rPr>
          <ns0:rFonts ns0:eastAsia="Times New Roman" ns0:cs="Times New Roman"/>
          <ns0:b/>
          <ns0:i/>
          <ns0:color ns0:val="000000"/>
          <ns0:sz ns0:val="28"/>
        </ns0:rPr>
        <ns0:t>3.2.3. Tạo cấu hình runtime và bảo vệ bí mật</ns0:t>
      </ns0:r>
      <ns0:bookmarkEnd ns0:id="235"/>
    </ns0:p>
    <ns0:p>
      <ns0:pPr>
        <ns0:pStyle ns0:val="Normal"/>
        <ns0:keepNext ns0:val="false"/>
        <ns0:keepLines ns0:val="false"/>
        <ns0:widowControl/>
        <ns0:spacing ns0:lineRule="auto" ns0:line="312" ns0:before="0" ns0:after="0"/>
        <ns0:ind ns0:start="0" ns0:end="0" ns0:firstLine="709"/>
        <ns0:jc ns0:val="both"/>
        <ns0:rPr/>
      </ns0:pPr>
      <ns0:r>
        <ns0:rPr>
          <ns0:rFonts ns0:eastAsia="Times New Roman" ns0:cs="Times New Roman"/>
          <ns0:i ns0:val="false"/>
          <ns0:color ns0:val="000000"/>
          <ns0:sz ns0:val="28"/>
        </ns0:rPr>
        <ns0:t>Tệp cấu hình mẫu được sao chép thành cấu hình runtime riêng. Mật khẩu PostgreSQL/Redis, JWT secret, Bitcoin RPC credential và WIF phát hành không được đưa vào Git hoặc ảnh chụp báo cáo. Tệp runtime đặt quyền đọc hạn chế; WIF chỉ cấp cho thành phần cần ký. Issuer Profile chỉ công bố khóa công khai và endpoint cần thiết.</ns0:t>
      </ns0:r>
      <ns0:r>
        <ns0:rPr>
          <ns0:rFonts ns0:eastAsia="Times New Roman" ns0:cs="Times New Roman"/>
          <ns0:color ns0:val="000000"/>
          <ns0:sz ns0:val="28"/>
        </ns0:rPr>
        <ns0:t xml:space="preserve"> Các nhóm cấu hình runtime và nguyên tắc bảo vệ được tổng hợp tại Bảng 3.2.</ns0:t>
      </ns0:r>
    </ns0:p>
    <ns0:p>
      <ns0:pPr>
        <ns0:pStyle ns0:val="Normal"/>
        <ns0:keepNext ns0:val="true"/>
        <ns0:keepLines/>
        <ns0:widowControl/>
        <ns0:spacing ns0:lineRule="auto" ns0:line="312" ns0:before="0" ns0:after="0"/>
        <ns0:ind ns0:start="0" ns0:end="0" ns0:firstLine="709"/>
        <ns0:jc ns0:val="both"/>
        <ns0:rPr/>
      </ns0:pPr>
      <ns0:r>
        <ns0:rPr>
          <ns0:rFonts ns0:eastAsia="Times New Roman" ns0:cs="Times New Roman"/>
          <ns0:b/>
          <ns0:color ns0:val="000000"/>
          <ns0:sz ns0:val="28"/>
        </ns0:rPr>
        <ns0:t>Bước 1 - Kiểm tra namespace tái lập và quyền thực thi script</ns0:t>
      </ns0:r>
    </ns0:p>
    <ns0:p>
      <ns0:pPr>
        <ns0:pStyle ns0:val="Normal"/>
        <ns0:keepNext ns0:val="true"/>
        <ns0:keepLines/>
        <ns0:widowControl/>
        <ns0:spacing ns0:lineRule="auto" ns0:line="312" ns0:before="0" ns0:after="0"/>
        <ns0:ind ns0:start="0" ns0:end="0" ns0:firstLine="709"/>
        <ns0:jc ns0:val="both"/>
        <ns0:rPr/>
      </ns0:pPr>
      <ns0:r>
        <ns0:rPr>
          <ns0:rFonts ns0:eastAsia="Times New Roman" ns0:cs="Times New Roman"/>
          <ns0:i ns0:val="false"/>
          <ns0:color ns0:val="000000"/>
          <ns0:sz ns0:val="28"/>
        </ns0:rPr>
        <ns0:t>Tiến hành chạy:</ns0:t>
      </ns0:r>
    </ns0:p>
    <ns0:tbl>
      <ns0:tblPr>
        <ns0:tblStyle ns0:val="TableGrid"/>
        <ns0:tblW ns0:w="9354" ns0:type="dxa"/>
        <ns0:jc ns0:val="center"/>
        <ns0:tblInd ns0:w="0" ns0:type="dxa"/>
        <ns0:tblLayout ns0:type="fixed"/>
        <ns0:tblCellMar>
          <ns0:top ns0:w="75" ns0:type="dxa"/>
          <ns0:start ns0:w="85" ns0:type="dxa"/>
          <ns0:bottom ns0:w="75" ns0:type="dxa"/>
          <ns0:end ns0:w="85" ns0:type="dxa"/>
        </ns0:tblCellMar>
        <ns0:tblLook ns0:val="04a0" ns0:noHBand="0" ns0:noVBand="1" ns0:firstColumn="1" ns0:lastRow="0" ns0:lastColumn="0" ns0:firstRow="1"/>
      </ns0:tblPr>
      <ns0:tblGrid>
        <ns0:gridCol ns0:w="9354"/>
      </ns0:tblGrid>
      <ns0:tr>
        <ns0:trPr>
          <ns0:tblHeader ns0:val="true"/>
          <ns0:cantSplit ns0:val="true"/>
        </ns0:trPr>
        <ns0:tc>
          <ns0:tcPr>
            <ns0:tcW ns0:w="9354"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ReportCode"/>
              <ns0:keepNext ns0:val="true"/>
              <ns0:keepLines ns0:val="false"/>
              <ns0:widowControl ns0:val="false"/>
              <ns0:suppressAutoHyphens ns0:val="true"/>
              <ns0:spacing ns0:lineRule="auto" ns0:line="240" ns0:before="0" ns0:after="0"/>
              <ns0:ind ns0:start="0" ns0:end="0" ns0:hanging="0"/>
              <ns0:jc ns0:val="start"/>
              <ns0:rPr>
                <ns0:kern ns0:val="0"/>
                <ns0:lang ns0:eastAsia="en-US"/>
              </ns0:rPr>
            </ns0:pPr>
            <ns0:r>
              <ns0:rPr>
                <ns0:rFonts ns0:eastAsia="Consolas" ns0:cs="Consolas" ns0:ascii="Consolas" ns0:hAnsi="Consolas"/>
                <ns0:b ns0:val="false"/>
                <ns0:i ns0:val="false"/>
                <ns0:color ns0:val="000000"/>
                <ns0:kern ns0:val="0"/>
                <ns0:sz ns0:val="21"/>
                <ns0:lang ns0:eastAsia="en-US"/>
              </ns0:rPr>
              <ns0:t>$ chmod +x experiments/repro/scripts/*.sh</ns0:t>
            </ns0:r>
          </ns0:p>
          <ns0:p>
            <ns0:pPr>
              <ns0:pStyle ns0:val="ReportCode"/>
              <ns0:keepNext ns0:val="true"/>
              <ns0:keepLines ns0:val="false"/>
              <ns0:widowControl ns0:val="false"/>
              <ns0:suppressAutoHyphens ns0:val="true"/>
              <ns0:spacing ns0:lineRule="auto" ns0:line="240" ns0:before="0" ns0:after="0"/>
              <ns0:ind ns0:start="0" ns0:end="0" ns0:hanging="0"/>
              <ns0:jc ns0:val="start"/>
              <ns0:rPr>
                <ns0:kern ns0:val="0"/>
                <ns0:lang ns0:eastAsia="en-US"/>
              </ns0:rPr>
            </ns0:pPr>
            <ns0:r>
              <ns0:rPr>
                <ns0:rFonts ns0:eastAsia="Consolas" ns0:cs="Consolas" ns0:ascii="Consolas" ns0:hAnsi="Consolas"/>
                <ns0:b ns0:val="false"/>
                <ns0:i ns0:val="false"/>
                <ns0:color ns0:val="000000"/>
                <ns0:kern ns0:val="0"/>
                <ns0:sz ns0:val="21"/>
                <ns0:lang ns0:eastAsia="en-US"/>
              </ns0:rPr>
              <ns0:t>$ test ! -e experiments/repro/runtime/.env &amp;&amp; echo RUNTIME_CLEAN || echo RUNTIME_EXISTS</ns0:t>
            </ns0:r>
          </ns0:p>
          <ns0:p>
            <ns0:pPr>
              <ns0:pStyle ns0:val="ReportCode"/>
              <ns0:keepNext ns0:val="false"/>
              <ns0:keepLines ns0:val="false"/>
              <ns0:widowControl ns0:val="false"/>
              <ns0:suppressAutoHyphens ns0:val="true"/>
              <ns0:spacing ns0:lineRule="auto" ns0:line="240" ns0:before="0" ns0:after="0"/>
              <ns0:ind ns0:start="0" ns0:end="0" ns0:hanging="0"/>
              <ns0:jc ns0:val="start"/>
              <ns0:rPr>
                <ns0:kern ns0:val="0"/>
                <ns0:lang ns0:eastAsia="en-US"/>
              </ns0:rPr>
            </ns0:pPr>
            <ns0:r>
              <ns0:rPr>
                <ns0:rFonts ns0:eastAsia="Consolas" ns0:cs="Consolas" ns0:ascii="Consolas" ns0:hAnsi="Consolas"/>
                <ns0:b ns0:val="false"/>
                <ns0:i ns0:val="false"/>
                <ns0:color ns0:val="000000"/>
                <ns0:kern ns0:val="0"/>
                <ns0:sz ns0:val="21"/>
                <ns0:lang ns0:eastAsia="en-US"/>
              </ns0:rPr>
              <ns0:t>$ grep -n "datn-blockcerts-repro" experiments/repro/scripts/prepare.sh | head</ns0:t>
            </ns0:r>
          </ns0:p>
        </ns0:tc>
      </ns0:tr>
    </ns0:tbl>
    <ns0:p>
      <ns0:pPr>
        <ns0:pStyle ns0:val="Normal"/>
        <ns0:keepNext ns0:val="true"/>
        <ns0:keepLines/>
        <ns0:widowControl/>
        <ns0:spacing ns0:lineRule="auto" ns0:line="312" ns0:before="0" ns0:after="0"/>
        <ns0:ind ns0:start="0" ns0:end="0" ns0:firstLine="709"/>
        <ns0:jc ns0:val="both"/>
        <ns0:rPr/>
      </ns0:pPr>
      <ns0:r>
        <ns0:rPr>
          <ns0:rFonts ns0:eastAsia="Times New Roman" ns0:cs="Times New Roman"/>
          <ns0:b/>
          <ns0:color ns0:val="000000"/>
          <ns0:sz ns0:val="28"/>
        </ns0:rPr>
        <ns0:t>Kết quả mong đợi khi chạy thành công:</ns0:t>
      </ns0:r>
    </ns0:p>
    <ns0:tbl>
      <ns0:tblPr>
        <ns0:tblStyle ns0:val="TableGrid"/>
        <ns0:tblW ns0:w="9354" ns0:type="dxa"/>
        <ns0:jc ns0:val="center"/>
        <ns0:tblInd ns0:w="0" ns0:type="dxa"/>
        <ns0:tblLayout ns0:type="fixed"/>
        <ns0:tblCellMar>
          <ns0:top ns0:w="75" ns0:type="dxa"/>
          <ns0:start ns0:w="85" ns0:type="dxa"/>
          <ns0:bottom ns0:w="75" ns0:type="dxa"/>
          <ns0:end ns0:w="85" ns0:type="dxa"/>
        </ns0:tblCellMar>
        <ns0:tblLook ns0:val="04a0" ns0:noHBand="0" ns0:noVBand="1" ns0:firstColumn="1" ns0:lastRow="0" ns0:lastColumn="0" ns0:firstRow="1"/>
      </ns0:tblPr>
      <ns0:tblGrid>
        <ns0:gridCol ns0:w="9354"/>
      </ns0:tblGrid>
      <ns0:tr>
        <ns0:trPr>
          <ns0:tblHeader ns0:val="true"/>
          <ns0:cantSplit ns0:val="true"/>
        </ns0:trPr>
        <ns0:tc>
          <ns0:tcPr>
            <ns0:tcW ns0:w="9354"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ReportCode"/>
              <ns0:keepNext ns0:val="true"/>
              <ns0:keepLines ns0:val="false"/>
              <ns0:widowControl ns0:val="false"/>
              <ns0:suppressAutoHyphens ns0:val="true"/>
              <ns0:spacing ns0:lineRule="auto" ns0:line="240" ns0:before="0" ns0:after="0"/>
              <ns0:ind ns0:start="0" ns0:end="0" ns0:hanging="0"/>
              <ns0:jc ns0:val="start"/>
              <ns0:rPr>
                <ns0:kern ns0:val="0"/>
                <ns0:lang ns0:eastAsia="en-US"/>
              </ns0:rPr>
            </ns0:pPr>
            <ns0:r>
              <ns0:rPr>
                <ns0:rFonts ns0:eastAsia="Consolas" ns0:cs="Consolas" ns0:ascii="Consolas" ns0:hAnsi="Consolas"/>
                <ns0:b ns0:val="false"/>
                <ns0:i ns0:val="false"/>
                <ns0:color ns0:val="000000"/>
                <ns0:kern ns0:val="0"/>
                <ns0:sz ns0:val="21"/>
                <ns0:lang ns0:eastAsia="en-US"/>
              </ns0:rPr>
              <ns0:t>RUNTIME_CLEAN (đối với máy mới).</ns0:t>
            </ns0:r>
          </ns0:p>
          <ns0:p>
            <ns0:pPr>
              <ns0:pStyle ns0:val="ReportCode"/>
              <ns0:keepNext ns0:val="false"/>
              <ns0:keepLines ns0:val="false"/>
              <ns0:widowControl ns0:val="false"/>
              <ns0:suppressAutoHyphens ns0:val="true"/>
              <ns0:spacing ns0:lineRule="auto" ns0:line="240" ns0:before="0" ns0:after="0"/>
              <ns0:ind ns0:start="0" ns0:end="0" ns0:hanging="0"/>
              <ns0:jc ns0:val="start"/>
              <ns0:rPr>
                <ns0:kern ns0:val="0"/>
                <ns0:lang ns0:eastAsia="en-US"/>
              </ns0:rPr>
            </ns0:pPr>
            <ns0:r>
              <ns0:rPr>
                <ns0:rFonts ns0:eastAsia="Consolas" ns0:cs="Consolas" ns0:ascii="Consolas" ns0:hAnsi="Consolas"/>
                <ns0:b ns0:val="false"/>
                <ns0:i ns0:val="false"/>
                <ns0:color ns0:val="000000"/>
                <ns0:kern ns0:val="0"/>
                <ns0:sz ns0:val="21"/>
                <ns0:lang ns0:eastAsia="en-US"/>
              </ns0:rPr>
              <ns0:t>Các dòng cấu hình chỉ tới namespace datn-blockcerts-repro.</ns0:t>
            </ns0:r>
          </ns0:p>
        </ns0:tc>
      </ns0:tr>
    </ns0:tbl>
    <ns0:p>
      <ns0:pPr>
        <ns0:pStyle ns0:val="Normal"/>
        <ns0:keepNext ns0:val="true"/>
        <ns0:keepLines/>
        <ns0:widowControl/>
        <ns0:spacing ns0:lineRule="auto" ns0:line="312" ns0:before="0" ns0:after="0"/>
        <ns0:ind ns0:start="0" ns0:end="0" ns0:firstLine="709"/>
        <ns0:jc ns0:val="both"/>
        <ns0:rPr/>
      </ns0:pPr>
      <ns0:r>
        <ns0:rPr>
          <ns0:rFonts ns0:eastAsia="Times New Roman" ns0:cs="Times New Roman"/>
          <ns0:b/>
          <ns0:color ns0:val="000000"/>
          <ns0:sz ns0:val="28"/>
        </ns0:rPr>
        <ns0:t>Bước 2 - Không tự ghi bí mật vào mã nguồn</ns0:t>
      </ns0:r>
    </ns0:p>
    <ns0:p>
      <ns0:pPr>
        <ns0:pStyle ns0:val="Normal"/>
        <ns0:keepNext ns0:val="false"/>
        <ns0:keepLines ns0:val="false"/>
        <ns0:widowControl/>
        <ns0:spacing ns0:lineRule="auto" ns0:line="312" ns0:before="0" ns0:after="0"/>
        <ns0:ind ns0:start="0" ns0:end="0" ns0:firstLine="709"/>
        <ns0:jc ns0:val="both"/>
        <ns0:rPr/>
      </ns0:pPr>
      <ns0:r>
        <ns0:rPr>
          <ns0:rFonts ns0:eastAsia="Times New Roman" ns0:cs="Times New Roman"/>
          <ns0:i ns0:val="false"/>
          <ns0:color ns0:val="000000"/>
          <ns0:sz ns0:val="28"/>
        </ns0:rPr>
        <ns0:t>Bộ prepare.sh tự sinh mật khẩu PostgreSQL/Redis, Bitcoin RPC credential và JWT secret bằng OpenSSL; khóa phát hành regtest cũng được sinh trong runtime. Vì vậy người thực hiện không cần sửa .env.example bằng bí mật thật. Sau bước prepare, chỉ kiểm tra quyền tệp, không sao chép giá trị bí mật vào báo cáo.</ns0:t>
      </ns0:r>
    </ns0:p>
    <ns0:p>
      <ns0:pPr>
        <ns0:pStyle ns0:val="ReportTable"/>
        <ns0:keepNext ns0:val="true"/>
        <ns0:keepLines ns0:val="false"/>
        <ns0:pageBreakBefore ns0:val="false"/>
        <ns0:widowControl/>
        <ns0:spacing ns0:lineRule="auto" ns0:line="312" ns0:before="0" ns0:after="0"/>
        <ns0:ind ns0:start="0" ns0:end="0" ns0:hanging="0"/>
        <ns0:jc ns0:val="center"/>
        <ns0:rPr/>
      </ns0:pPr>
      <ns0:bookmarkStart ns0:id="236" ns0:name="__RefHeading___Toc10336_3013018603"/>
      <ns0:bookmarkStart ns0:id="237" ns0:name="report_target_3114"/>
      <ns0:bookmarkEnd ns0:id="236"/>
      <ns0:r>
        <ns0:rPr>
          <ns0:rFonts ns0:eastAsia="Times New Roman" ns0:cs="Times New Roman"/>
          <ns0:b/>
          <ns0:i ns0:val="false"/>
          <ns0:color ns0:val="000000"/>
          <ns0:sz ns0:val="28"/>
        </ns0:rPr>
        <ns0:t>Bảng 3.2. Nhóm cấu hình runtime và nguyên tắc bảo vệ</ns0:t>
      </ns0:r>
      <ns0:bookmarkEnd ns0:id="237"/>
    </ns0:p>
    <ns0:tbl>
      <ns0:tblPr>
        <ns0:tblStyle ns0:val="TableGrid"/>
        <ns0:tblW ns0:w="9355" ns0:type="dxa"/>
        <ns0:jc ns0:val="center"/>
        <ns0:tblInd ns0:w="0" ns0:type="dxa"/>
        <ns0:tblLayout ns0:type="fixed"/>
        <ns0:tblCellMar>
          <ns0:top ns0:w="75" ns0:type="dxa"/>
          <ns0:start ns0:w="85" ns0:type="dxa"/>
          <ns0:bottom ns0:w="75" ns0:type="dxa"/>
          <ns0:end ns0:w="85" ns0:type="dxa"/>
        </ns0:tblCellMar>
        <ns0:tblLook ns0:val="04a0" ns0:noHBand="0" ns0:noVBand="1" ns0:firstColumn="1" ns0:lastRow="0" ns0:lastColumn="0" ns0:firstRow="1"/>
      </ns0:tblPr>
      <ns0:tblGrid>
        <ns0:gridCol ns0:w="2058"/>
        <ns0:gridCol ns0:w="2900"/>
        <ns0:gridCol ns0:w="4397"/>
      </ns0:tblGrid>
      <ns0:tr>
        <ns0:trPr>
          <ns0:tblHeader ns0:val="true"/>
          <ns0:cantSplit ns0:val="true"/>
        </ns0:trPr>
        <ns0:tc>
          <ns0:tcPr>
            <ns0:tcW ns0:w="2058" ns0:type="dxa"/>
            <ns0:tcBorders>
              <ns0:top ns0:val="single" ns0:sz="4" ns0:space="0" ns0:color="777777"/>
              <ns0:start ns0:val="single" ns0:sz="4" ns0:space="0" ns0:color="777777"/>
              <ns0:bottom ns0:val="single" ns0:sz="4" ns0:space="0" ns0:color="777777"/>
              <ns0:end ns0:val="single" ns0:sz="4" ns0:space="0" ns0:color="777777"/>
            </ns0:tcBorders>
            <ns0:shd ns0:fill="EFEFEF"/>
            <ns0:vAlign ns0:val="center"/>
          </ns0:tcPr>
          <ns0:p>
            <ns0:pPr>
              <ns0:pStyle ns0:val="Normal"/>
              <ns0:keepNext ns0:val="false"/>
              <ns0:keepLines/>
              <ns0:widowControl ns0:val="false"/>
              <ns0:suppressAutoHyphens ns0:val="true"/>
              <ns0:spacing ns0:lineRule="auto" ns0:line="276" ns0:before="0" ns0:after="0"/>
              <ns0:ind ns0:start="0" ns0:end="0" ns0:hanging="0"/>
              <ns0:jc ns0:val="center"/>
              <ns0:rPr>
                <ns0:kern ns0:val="0"/>
                <ns0:lang ns0:eastAsia="en-US"/>
              </ns0:rPr>
            </ns0:pPr>
            <ns0:r>
              <ns0:rPr>
                <ns0:rFonts ns0:eastAsia="Times New Roman" ns0:cs="Times New Roman"/>
                <ns0:b/>
                <ns0:color ns0:val="000000"/>
                <ns0:kern ns0:val="0"/>
                <ns0:sz ns0:val="28"/>
                <ns0:lang ns0:eastAsia="en-US"/>
              </ns0:rPr>
              <ns0:t>Nhóm</ns0:t>
            </ns0:r>
          </ns0:p>
        </ns0:tc>
        <ns0:tc>
          <ns0:tcPr>
            <ns0:tcW ns0:w="2900" ns0:type="dxa"/>
            <ns0:tcBorders>
              <ns0:top ns0:val="single" ns0:sz="4" ns0:space="0" ns0:color="777777"/>
              <ns0:start ns0:val="single" ns0:sz="4" ns0:space="0" ns0:color="777777"/>
              <ns0:bottom ns0:val="single" ns0:sz="4" ns0:space="0" ns0:color="777777"/>
              <ns0:end ns0:val="single" ns0:sz="4" ns0:space="0" ns0:color="777777"/>
            </ns0:tcBorders>
            <ns0:shd ns0:fill="EFEFEF"/>
            <ns0:vAlign ns0:val="center"/>
          </ns0:tcPr>
          <ns0:p>
            <ns0:pPr>
              <ns0:pStyle ns0:val="Normal"/>
              <ns0:keepNext ns0:val="false"/>
              <ns0:keepLines/>
              <ns0:widowControl ns0:val="false"/>
              <ns0:suppressAutoHyphens ns0:val="true"/>
              <ns0:spacing ns0:lineRule="auto" ns0:line="276" ns0:before="0" ns0:after="0"/>
              <ns0:ind ns0:start="0" ns0:end="0" ns0:hanging="0"/>
              <ns0:jc ns0:val="center"/>
              <ns0:rPr>
                <ns0:kern ns0:val="0"/>
                <ns0:lang ns0:eastAsia="en-US"/>
              </ns0:rPr>
            </ns0:pPr>
            <ns0:r>
              <ns0:rPr>
                <ns0:rFonts ns0:eastAsia="Times New Roman" ns0:cs="Times New Roman"/>
                <ns0:b/>
                <ns0:color ns0:val="000000"/>
                <ns0:kern ns0:val="0"/>
                <ns0:sz ns0:val="28"/>
                <ns0:lang ns0:eastAsia="en-US"/>
              </ns0:rPr>
              <ns0:t>Ví dụ</ns0:t>
            </ns0:r>
          </ns0:p>
        </ns0:tc>
        <ns0:tc>
          <ns0:tcPr>
            <ns0:tcW ns0:w="4397" ns0:type="dxa"/>
            <ns0:tcBorders>
              <ns0:top ns0:val="single" ns0:sz="4" ns0:space="0" ns0:color="777777"/>
              <ns0:start ns0:val="single" ns0:sz="4" ns0:space="0" ns0:color="777777"/>
              <ns0:bottom ns0:val="single" ns0:sz="4" ns0:space="0" ns0:color="777777"/>
              <ns0:end ns0:val="single" ns0:sz="4" ns0:space="0" ns0:color="777777"/>
            </ns0:tcBorders>
            <ns0:shd ns0:fill="EFEFEF"/>
            <ns0:vAlign ns0:val="center"/>
          </ns0:tcPr>
          <ns0:p>
            <ns0:pPr>
              <ns0:pStyle ns0:val="Normal"/>
              <ns0:keepNext ns0:val="false"/>
              <ns0:keepLines/>
              <ns0:widowControl ns0:val="false"/>
              <ns0:suppressAutoHyphens ns0:val="true"/>
              <ns0:spacing ns0:lineRule="auto" ns0:line="276" ns0:before="0" ns0:after="0"/>
              <ns0:ind ns0:start="0" ns0:end="0" ns0:hanging="0"/>
              <ns0:jc ns0:val="center"/>
              <ns0:rPr>
                <ns0:kern ns0:val="0"/>
                <ns0:lang ns0:eastAsia="en-US"/>
              </ns0:rPr>
            </ns0:pPr>
            <ns0:r>
              <ns0:rPr>
                <ns0:rFonts ns0:eastAsia="Times New Roman" ns0:cs="Times New Roman"/>
                <ns0:b/>
                <ns0:color ns0:val="000000"/>
                <ns0:kern ns0:val="0"/>
                <ns0:sz ns0:val="28"/>
                <ns0:lang ns0:eastAsia="en-US"/>
              </ns0:rPr>
              <ns0:t>Yêu cầu</ns0:t>
            </ns0:r>
          </ns0:p>
        </ns0:tc>
      </ns0:tr>
      <ns0:tr>
        <ns0:trPr>
          <ns0:cantSplit ns0:val="true"/>
        </ns0:trPr>
        <ns0:tc>
          <ns0:tcPr>
            <ns0:tcW ns0:w="2058"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Cơ sở dữ liệu</ns0:t>
            </ns0:r>
          </ns0:p>
        </ns0:tc>
        <ns0:tc>
          <ns0:tcPr>
            <ns0:tcW ns0:w="2900"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POSTGRES_PASSWORD, DATABASE_URL</ns0:t>
            </ns0:r>
          </ns0:p>
        </ns0:tc>
        <ns0:tc>
          <ns0:tcPr>
            <ns0:tcW ns0:w="4397"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Sinh riêng cho môi trường; không công bố</ns0:t>
            </ns0:r>
          </ns0:p>
        </ns0:tc>
      </ns0:tr>
      <ns0:tr>
        <ns0:trPr>
          <ns0:cantSplit ns0:val="true"/>
        </ns0:trPr>
        <ns0:tc>
          <ns0:tcPr>
            <ns0:tcW ns0:w="2058"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Redis</ns0:t>
            </ns0:r>
          </ns0:p>
        </ns0:tc>
        <ns0:tc>
          <ns0:tcPr>
            <ns0:tcW ns0:w="2900"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REDIS_PASSWORD, REDIS_URL</ns0:t>
            </ns0:r>
          </ns0:p>
        </ns0:tc>
        <ns0:tc>
          <ns0:tcPr>
            <ns0:tcW ns0:w="4397"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Không ghi vào tệp kết quả công khai</ns0:t>
            </ns0:r>
          </ns0:p>
        </ns0:tc>
      </ns0:tr>
      <ns0:tr>
        <ns0:trPr>
          <ns0:cantSplit ns0:val="true"/>
        </ns0:trPr>
        <ns0:tc>
          <ns0:tcPr>
            <ns0:tcW ns0:w="2058"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JWT</ns0:t>
            </ns0:r>
          </ns0:p>
        </ns0:tc>
        <ns0:tc>
          <ns0:tcPr>
            <ns0:tcW ns0:w="2900"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JWT_SECRET, JWT_EXPIRES_IN</ns0:t>
            </ns0:r>
          </ns0:p>
        </ns0:tc>
        <ns0:tc>
          <ns0:tcPr>
            <ns0:tcW ns0:w="4397"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Secret sinh ngẫu nhiên; thời hạn token cấu hình riêng; không công bố secret</ns0:t>
            </ns0:r>
          </ns0:p>
        </ns0:tc>
      </ns0:tr>
      <ns0:tr>
        <ns0:trPr>
          <ns0:cantSplit ns0:val="true"/>
        </ns0:trPr>
        <ns0:tc>
          <ns0:tcPr>
            <ns0:tcW ns0:w="2058"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Bitcoin RPC</ns0:t>
            </ns0:r>
          </ns0:p>
        </ns0:tc>
        <ns0:tc>
          <ns0:tcPr>
            <ns0:tcW ns0:w="2900"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BITCOIN_RPC_USER/PASSWORD</ns0:t>
            </ns0:r>
          </ns0:p>
        </ns0:tc>
        <ns0:tc>
          <ns0:tcPr>
            <ns0:tcW ns0:w="4397"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Chỉ dùng trong mạng nội bộ</ns0:t>
            </ns0:r>
          </ns0:p>
        </ns0:tc>
      </ns0:tr>
      <ns0:tr>
        <ns0:trPr>
          <ns0:cantSplit ns0:val="true"/>
        </ns0:trPr>
        <ns0:tc>
          <ns0:tcPr>
            <ns0:tcW ns0:w="2058"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Blockcerts</ns0:t>
            </ns0:r>
          </ns0:p>
        </ns0:tc>
        <ns0:tc>
          <ns0:tcPr>
            <ns0:tcW ns0:w="2900"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Issuer URL, revocation URL, WIF</ns0:t>
            </ns0:r>
          </ns0:p>
        </ns0:tc>
        <ns0:tc>
          <ns0:tcPr>
            <ns0:tcW ns0:w="4397"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URL nhất quán; WIF tuyệt đối bí mật</ns0:t>
            </ns0:r>
          </ns0:p>
        </ns0:tc>
      </ns0:tr>
      <ns0:tr>
        <ns0:trPr>
          <ns0:cantSplit ns0:val="true"/>
        </ns0:trPr>
        <ns0:tc>
          <ns0:tcPr>
            <ns0:tcW ns0:w="2058"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Frontend</ns0:t>
            </ns0:r>
          </ns0:p>
        </ns0:tc>
        <ns0:tc>
          <ns0:tcPr>
            <ns0:tcW ns0:w="2900"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API base URL</ns0:t>
            </ns0:r>
          </ns0:p>
        </ns0:tc>
        <ns0:tc>
          <ns0:tcPr>
            <ns0:tcW ns0:w="4397"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Không chứa credential</ns0:t>
            </ns0:r>
          </ns0:p>
        </ns0:tc>
      </ns0:tr>
    </ns0:tbl>
    <ns0:p>
      <ns0:pPr>
        <ns0:pStyle ns0:val="Heading3"/>
        <ns0:keepNext ns0:val="true"/>
        <ns0:keepLines/>
        <ns0:pageBreakBefore ns0:val="false"/>
        <ns0:widowControl/>
        <ns0:numPr>
          <ns0:ilvl ns0:val="0"/>
          <ns0:numId ns0:val="0"/>
        </ns0:numPr>
        <ns0:spacing ns0:lineRule="auto" ns0:line="312" ns0:before="0" ns0:after="0"/>
        <ns0:ind ns0:start="0" ns0:end="0" ns0:hanging="0"/>
        <ns0:jc ns0:val="start"/>
        <ns0:rPr/>
      </ns0:pPr>
      <ns0:bookmarkStart ns0:id="238" ns0:name="__RefHeading___Toc10136_3013018603"/>
      <ns0:bookmarkStart ns0:id="239" ns0:name="report_target_3115"/>
      <ns0:bookmarkEnd ns0:id="238"/>
      <ns0:r>
        <ns0:rPr>
          <ns0:rFonts ns0:eastAsia="Times New Roman" ns0:cs="Times New Roman"/>
          <ns0:b/>
          <ns0:i/>
          <ns0:color ns0:val="000000"/>
          <ns0:sz ns0:val="28"/>
        </ns0:rPr>
        <ns0:t>3.2.4. Dựng PostgreSQL, Redis và Bitcoin regtest</ns0:t>
      </ns0:r>
      <ns0:bookmarkEnd ns0:id="239"/>
    </ns0:p>
    <ns0:p>
      <ns0:pPr>
        <ns0:pStyle ns0:val="Normal"/>
        <ns0:keepNext ns0:val="false"/>
        <ns0:keepLines ns0:val="false"/>
        <ns0:widowControl/>
        <ns0:spacing ns0:lineRule="auto" ns0:line="312" ns0:before="0" ns0:after="0"/>
        <ns0:ind ns0:start="0" ns0:end="0" ns0:firstLine="709"/>
        <ns0:jc ns0:val="both"/>
        <ns0:rPr/>
      </ns0:pPr>
      <ns0:r>
        <ns0:rPr>
          <ns0:rFonts ns0:eastAsia="Times New Roman" ns0:cs="Times New Roman"/>
          <ns0:i ns0:val="false"/>
          <ns0:color ns0:val="000000"/>
          <ns0:sz ns0:val="28"/>
        </ns0:rPr>
        <ns0:t>Bộ experiments/repro dựng một stack tách biệt nhằm tránh phụ thuộc trạng thái của môi trường phát triển trước đó. PostgreSQL, Redis và Bitcoin Core phải đạt health check trước khi backend chạy. Đây là readiness ở mức triển khai, khác với endpoint /health của backend vốn chỉ là liveness và trả trạng thái tiến trình ứng dụng.</ns0:t>
      </ns0:r>
    </ns0:p>
    <ns0:p>
      <ns0:pPr>
        <ns0:pStyle ns0:val="Normal"/>
        <ns0:keepNext ns0:val="true"/>
        <ns0:keepLines/>
        <ns0:widowControl/>
        <ns0:spacing ns0:lineRule="auto" ns0:line="312" ns0:before="0" ns0:after="0"/>
        <ns0:ind ns0:start="0" ns0:end="0" ns0:firstLine="709"/>
        <ns0:jc ns0:val="both"/>
        <ns0:rPr/>
      </ns0:pPr>
      <ns0:r>
        <ns0:rPr>
          <ns0:rFonts ns0:eastAsia="Times New Roman" ns0:cs="Times New Roman"/>
          <ns0:b/>
          <ns0:color ns0:val="000000"/>
          <ns0:sz ns0:val="28"/>
        </ns0:rPr>
        <ns0:t>Bước 1 - Chuẩn bị toàn bộ stack tái lập từ đầu</ns0:t>
      </ns0:r>
    </ns0:p>
    <ns0:p>
      <ns0:pPr>
        <ns0:pStyle ns0:val="Normal"/>
        <ns0:keepNext ns0:val="true"/>
        <ns0:keepLines/>
        <ns0:widowControl/>
        <ns0:spacing ns0:lineRule="auto" ns0:line="312" ns0:before="0" ns0:after="0"/>
        <ns0:ind ns0:start="0" ns0:end="0" ns0:firstLine="709"/>
        <ns0:jc ns0:val="both"/>
        <ns0:rPr/>
      </ns0:pPr>
      <ns0:r>
        <ns0:rPr>
          <ns0:rFonts ns0:eastAsia="Times New Roman" ns0:cs="Times New Roman"/>
          <ns0:i ns0:val="false"/>
          <ns0:color ns0:val="000000"/>
          <ns0:sz ns0:val="28"/>
        </ns0:rPr>
        <ns0:t>Trên máy mới, tiến hành chạy lệnh sau. Tùy CPU, tốc độ mạng và cache image, bước này có thể mất vài phút:</ns0:t>
      </ns0:r>
    </ns0:p>
    <ns0:tbl>
      <ns0:tblPr>
        <ns0:tblStyle ns0:val="TableGrid"/>
        <ns0:tblW ns0:w="9354" ns0:type="dxa"/>
        <ns0:jc ns0:val="center"/>
        <ns0:tblInd ns0:w="0" ns0:type="dxa"/>
        <ns0:tblLayout ns0:type="fixed"/>
        <ns0:tblCellMar>
          <ns0:top ns0:w="75" ns0:type="dxa"/>
          <ns0:start ns0:w="85" ns0:type="dxa"/>
          <ns0:bottom ns0:w="75" ns0:type="dxa"/>
          <ns0:end ns0:w="85" ns0:type="dxa"/>
        </ns0:tblCellMar>
        <ns0:tblLook ns0:val="04a0" ns0:noHBand="0" ns0:noVBand="1" ns0:firstColumn="1" ns0:lastRow="0" ns0:lastColumn="0" ns0:firstRow="1"/>
      </ns0:tblPr>
      <ns0:tblGrid>
        <ns0:gridCol ns0:w="9354"/>
      </ns0:tblGrid>
      <ns0:tr>
        <ns0:trPr>
          <ns0:tblHeader ns0:val="true"/>
          <ns0:cantSplit ns0:val="true"/>
        </ns0:trPr>
        <ns0:tc>
          <ns0:tcPr>
            <ns0:tcW ns0:w="9354"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ReportCode"/>
              <ns0:keepNext ns0:val="true"/>
              <ns0:keepLines ns0:val="false"/>
              <ns0:widowControl ns0:val="false"/>
              <ns0:suppressAutoHyphens ns0:val="true"/>
              <ns0:spacing ns0:lineRule="auto" ns0:line="240" ns0:before="0" ns0:after="0"/>
              <ns0:ind ns0:start="0" ns0:end="0" ns0:hanging="0"/>
              <ns0:jc ns0:val="start"/>
              <ns0:rPr>
                <ns0:kern ns0:val="0"/>
                <ns0:lang ns0:eastAsia="en-US"/>
              </ns0:rPr>
            </ns0:pPr>
            <ns0:r>
              <ns0:rPr>
                <ns0:rFonts ns0:eastAsia="Consolas" ns0:cs="Consolas" ns0:ascii="Consolas" ns0:hAnsi="Consolas"/>
                <ns0:b ns0:val="false"/>
                <ns0:i ns0:val="false"/>
                <ns0:color ns0:val="000000"/>
                <ns0:kern ns0:val="0"/>
                <ns0:sz ns0:val="21"/>
                <ns0:lang ns0:eastAsia="en-US"/>
              </ns0:rPr>
              <ns0:t>$ cd ~/DATN-AT190226</ns0:t>
            </ns0:r>
          </ns0:p>
          <ns0:p>
            <ns0:pPr>
              <ns0:pStyle ns0:val="ReportCode"/>
              <ns0:keepNext ns0:val="false"/>
              <ns0:keepLines ns0:val="false"/>
              <ns0:widowControl ns0:val="false"/>
              <ns0:suppressAutoHyphens ns0:val="true"/>
              <ns0:spacing ns0:lineRule="auto" ns0:line="240" ns0:before="0" ns0:after="0"/>
              <ns0:ind ns0:start="0" ns0:end="0" ns0:hanging="0"/>
              <ns0:jc ns0:val="start"/>
              <ns0:rPr>
                <ns0:kern ns0:val="0"/>
                <ns0:lang ns0:eastAsia="en-US"/>
              </ns0:rPr>
            </ns0:pPr>
            <ns0:r>
              <ns0:rPr>
                <ns0:rFonts ns0:eastAsia="Consolas" ns0:cs="Consolas" ns0:ascii="Consolas" ns0:hAnsi="Consolas"/>
                <ns0:b ns0:val="false"/>
                <ns0:i ns0:val="false"/>
                <ns0:color ns0:val="000000"/>
                <ns0:kern ns0:val="0"/>
                <ns0:sz ns0:val="21"/>
                <ns0:lang ns0:eastAsia="en-US"/>
              </ns0:rPr>
              <ns0:t>$ bash experiments/repro/scripts/prepare.sh --reset</ns0:t>
            </ns0:r>
          </ns0:p>
        </ns0:tc>
      </ns0:tr>
    </ns0:tbl>
    <ns0:p>
      <ns0:pPr>
        <ns0:pStyle ns0:val="Normal"/>
        <ns0:keepNext ns0:val="true"/>
        <ns0:keepLines/>
        <ns0:widowControl/>
        <ns0:spacing ns0:lineRule="auto" ns0:line="312" ns0:before="0" ns0:after="0"/>
        <ns0:ind ns0:start="0" ns0:end="0" ns0:firstLine="709"/>
        <ns0:jc ns0:val="both"/>
        <ns0:rPr/>
      </ns0:pPr>
      <ns0:r>
        <ns0:rPr>
          <ns0:rFonts ns0:eastAsia="Times New Roman" ns0:cs="Times New Roman"/>
          <ns0:b/>
          <ns0:color ns0:val="000000"/>
          <ns0:sz ns0:val="28"/>
        </ns0:rPr>
        <ns0:t>Kết quả mong đợi khi chạy thành công:</ns0:t>
      </ns0:r>
    </ns0:p>
    <ns0:tbl>
      <ns0:tblPr>
        <ns0:tblStyle ns0:val="TableGrid"/>
        <ns0:tblW ns0:w="9354" ns0:type="dxa"/>
        <ns0:jc ns0:val="center"/>
        <ns0:tblInd ns0:w="0" ns0:type="dxa"/>
        <ns0:tblLayout ns0:type="fixed"/>
        <ns0:tblCellMar>
          <ns0:top ns0:w="75" ns0:type="dxa"/>
          <ns0:start ns0:w="85" ns0:type="dxa"/>
          <ns0:bottom ns0:w="75" ns0:type="dxa"/>
          <ns0:end ns0:w="85" ns0:type="dxa"/>
        </ns0:tblCellMar>
        <ns0:tblLook ns0:val="04a0" ns0:noHBand="0" ns0:noVBand="1" ns0:firstColumn="1" ns0:lastRow="0" ns0:lastColumn="0" ns0:firstRow="1"/>
      </ns0:tblPr>
      <ns0:tblGrid>
        <ns0:gridCol ns0:w="9354"/>
      </ns0:tblGrid>
      <ns0:tr>
        <ns0:trPr>
          <ns0:tblHeader ns0:val="true"/>
          <ns0:cantSplit ns0:val="true"/>
        </ns0:trPr>
        <ns0:tc>
          <ns0:tcPr>
            <ns0:tcW ns0:w="9354"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ReportCode"/>
              <ns0:keepNext ns0:val="true"/>
              <ns0:keepLines ns0:val="false"/>
              <ns0:widowControl ns0:val="false"/>
              <ns0:suppressAutoHyphens ns0:val="true"/>
              <ns0:spacing ns0:lineRule="auto" ns0:line="240" ns0:before="0" ns0:after="0"/>
              <ns0:ind ns0:start="0" ns0:end="0" ns0:hanging="0"/>
              <ns0:jc ns0:val="start"/>
              <ns0:rPr>
                <ns0:kern ns0:val="0"/>
                <ns0:lang ns0:eastAsia="en-US"/>
              </ns0:rPr>
            </ns0:pPr>
            <ns0:r>
              <ns0:rPr>
                <ns0:rFonts ns0:eastAsia="Consolas" ns0:cs="Consolas" ns0:ascii="Consolas" ns0:hAnsi="Consolas"/>
                <ns0:b ns0:val="false"/>
                <ns0:i ns0:val="false"/>
                <ns0:color ns0:val="000000"/>
                <ns0:kern ns0:val="0"/>
                <ns0:sz ns0:val="21"/>
                <ns0:lang ns0:eastAsia="en-US"/>
              </ns0:rPr>
              <ns0:t>[1/8] Cài phụ thuộc, kiểm thử biên dịch và build từ mã nguồn hiện có</ns0:t>
            </ns0:r>
          </ns0:p>
          <ns0:p>
            <ns0:pPr>
              <ns0:pStyle ns0:val="ReportCode"/>
              <ns0:keepNext ns0:val="true"/>
              <ns0:keepLines ns0:val="false"/>
              <ns0:widowControl ns0:val="false"/>
              <ns0:suppressAutoHyphens ns0:val="true"/>
              <ns0:spacing ns0:lineRule="auto" ns0:line="240" ns0:before="0" ns0:after="0"/>
              <ns0:ind ns0:start="0" ns0:end="0" ns0:hanging="0"/>
              <ns0:jc ns0:val="start"/>
              <ns0:rPr>
                <ns0:kern ns0:val="0"/>
                <ns0:lang ns0:eastAsia="en-US"/>
              </ns0:rPr>
            </ns0:pPr>
            <ns0:r>
              <ns0:rPr>
                <ns0:rFonts ns0:eastAsia="Consolas" ns0:cs="Consolas" ns0:ascii="Consolas" ns0:hAnsi="Consolas"/>
                <ns0:b ns0:val="false"/>
                <ns0:i ns0:val="false"/>
                <ns0:color ns0:val="000000"/>
                <ns0:kern ns0:val="0"/>
                <ns0:sz ns0:val="21"/>
                <ns0:lang ns0:eastAsia="en-US"/>
              </ns0:rPr>
              <ns0:t>[2/8] Tạo cây dự án runtime tách biệt</ns0:t>
            </ns0:r>
          </ns0:p>
          <ns0:p>
            <ns0:pPr>
              <ns0:pStyle ns0:val="ReportCode"/>
              <ns0:keepNext ns0:val="true"/>
              <ns0:keepLines ns0:val="false"/>
              <ns0:widowControl ns0:val="false"/>
              <ns0:suppressAutoHyphens ns0:val="true"/>
              <ns0:spacing ns0:lineRule="auto" ns0:line="240" ns0:before="0" ns0:after="0"/>
              <ns0:ind ns0:start="0" ns0:end="0" ns0:hanging="0"/>
              <ns0:jc ns0:val="start"/>
              <ns0:rPr>
                <ns0:kern ns0:val="0"/>
                <ns0:lang ns0:eastAsia="en-US"/>
              </ns0:rPr>
            </ns0:pPr>
            <ns0:r>
              <ns0:rPr>
                <ns0:rFonts ns0:eastAsia="Consolas" ns0:cs="Consolas" ns0:ascii="Consolas" ns0:hAnsi="Consolas"/>
                <ns0:b ns0:val="false"/>
                <ns0:i ns0:val="false"/>
                <ns0:color ns0:val="000000"/>
                <ns0:kern ns0:val="0"/>
                <ns0:sz ns0:val="21"/>
                <ns0:lang ns0:eastAsia="en-US"/>
              </ns0:rPr>
              <ns0:t>[3/8] Khởi động PostgreSQL, Redis và Bitcoin regtest của stack riêng</ns0:t>
            </ns0:r>
          </ns0:p>
          <ns0:p>
            <ns0:pPr>
              <ns0:pStyle ns0:val="ReportCode"/>
              <ns0:keepNext ns0:val="true"/>
              <ns0:keepLines ns0:val="false"/>
              <ns0:widowControl ns0:val="false"/>
              <ns0:suppressAutoHyphens ns0:val="true"/>
              <ns0:spacing ns0:lineRule="auto" ns0:line="240" ns0:before="0" ns0:after="0"/>
              <ns0:ind ns0:start="0" ns0:end="0" ns0:hanging="0"/>
              <ns0:jc ns0:val="start"/>
              <ns0:rPr>
                <ns0:kern ns0:val="0"/>
                <ns0:lang ns0:eastAsia="en-US"/>
              </ns0:rPr>
            </ns0:pPr>
            <ns0:r>
              <ns0:rPr>
                <ns0:rFonts ns0:eastAsia="Consolas" ns0:cs="Consolas" ns0:ascii="Consolas" ns0:hAnsi="Consolas"/>
                <ns0:b ns0:val="false"/>
                <ns0:i ns0:val="false"/>
                <ns0:color ns0:val="000000"/>
                <ns0:kern ns0:val="0"/>
                <ns0:sz ns0:val="21"/>
                <ns0:lang ns0:eastAsia="en-US"/>
              </ns0:rPr>
              <ns0:t>[4/8] Tạo khóa phát hành dùng riêng cho regtest và cấp UTXO</ns0:t>
            </ns0:r>
          </ns0:p>
          <ns0:p>
            <ns0:pPr>
              <ns0:pStyle ns0:val="ReportCode"/>
              <ns0:keepNext ns0:val="true"/>
              <ns0:keepLines ns0:val="false"/>
              <ns0:widowControl ns0:val="false"/>
              <ns0:suppressAutoHyphens ns0:val="true"/>
              <ns0:spacing ns0:lineRule="auto" ns0:line="240" ns0:before="0" ns0:after="0"/>
              <ns0:ind ns0:start="0" ns0:end="0" ns0:hanging="0"/>
              <ns0:jc ns0:val="start"/>
              <ns0:rPr>
                <ns0:kern ns0:val="0"/>
                <ns0:lang ns0:eastAsia="en-US"/>
              </ns0:rPr>
            </ns0:pPr>
            <ns0:r>
              <ns0:rPr>
                <ns0:rFonts ns0:eastAsia="Consolas" ns0:cs="Consolas" ns0:ascii="Consolas" ns0:hAnsi="Consolas"/>
                <ns0:b ns0:val="false"/>
                <ns0:i ns0:val="false"/>
                <ns0:color ns0:val="000000"/>
                <ns0:kern ns0:val="0"/>
                <ns0:sz ns0:val="21"/>
                <ns0:lang ns0:eastAsia="en-US"/>
              </ns0:rPr>
              <ns0:t>[5/8] Sinh cấu hình Blockcerts cho URL và địa chỉ của stack kiểm thử</ns0:t>
            </ns0:r>
          </ns0:p>
          <ns0:p>
            <ns0:pPr>
              <ns0:pStyle ns0:val="ReportCode"/>
              <ns0:keepNext ns0:val="true"/>
              <ns0:keepLines ns0:val="false"/>
              <ns0:widowControl ns0:val="false"/>
              <ns0:suppressAutoHyphens ns0:val="true"/>
              <ns0:spacing ns0:lineRule="auto" ns0:line="240" ns0:before="0" ns0:after="0"/>
              <ns0:ind ns0:start="0" ns0:end="0" ns0:hanging="0"/>
              <ns0:jc ns0:val="start"/>
              <ns0:rPr>
                <ns0:kern ns0:val="0"/>
                <ns0:lang ns0:eastAsia="en-US"/>
              </ns0:rPr>
            </ns0:pPr>
            <ns0:r>
              <ns0:rPr>
                <ns0:rFonts ns0:eastAsia="Consolas" ns0:cs="Consolas" ns0:ascii="Consolas" ns0:hAnsi="Consolas"/>
                <ns0:b ns0:val="false"/>
                <ns0:i ns0:val="false"/>
                <ns0:color ns0:val="000000"/>
                <ns0:kern ns0:val="0"/>
                <ns0:sz ns0:val="21"/>
                <ns0:lang ns0:eastAsia="en-US"/>
              </ns0:rPr>
              <ns0:t>[6/8] Chạy 10 migration trên cơ sở dữ liệu kiểm thử</ns0:t>
            </ns0:r>
          </ns0:p>
          <ns0:p>
            <ns0:pPr>
              <ns0:pStyle ns0:val="ReportCode"/>
              <ns0:keepNext ns0:val="true"/>
              <ns0:keepLines ns0:val="false"/>
              <ns0:widowControl ns0:val="false"/>
              <ns0:suppressAutoHyphens ns0:val="true"/>
              <ns0:spacing ns0:lineRule="auto" ns0:line="240" ns0:before="0" ns0:after="0"/>
              <ns0:ind ns0:start="0" ns0:end="0" ns0:hanging="0"/>
              <ns0:jc ns0:val="start"/>
              <ns0:rPr>
                <ns0:kern ns0:val="0"/>
                <ns0:lang ns0:eastAsia="en-US"/>
              </ns0:rPr>
            </ns0:pPr>
            <ns0:r>
              <ns0:rPr>
                <ns0:rFonts ns0:eastAsia="Consolas" ns0:cs="Consolas" ns0:ascii="Consolas" ns0:hAnsi="Consolas"/>
                <ns0:b ns0:val="false"/>
                <ns0:i ns0:val="false"/>
                <ns0:color ns0:val="000000"/>
                <ns0:kern ns0:val="0"/>
                <ns0:sz ns0:val="21"/>
                <ns0:lang ns0:eastAsia="en-US"/>
              </ns0:rPr>
              <ns0:t>[7/8] Tạo cấu hình Nginx cổng 18088</ns0:t>
            </ns0:r>
          </ns0:p>
          <ns0:p>
            <ns0:pPr>
              <ns0:pStyle ns0:val="ReportCode"/>
              <ns0:keepNext ns0:val="true"/>
              <ns0:keepLines ns0:val="false"/>
              <ns0:widowControl ns0:val="false"/>
              <ns0:suppressAutoHyphens ns0:val="true"/>
              <ns0:spacing ns0:lineRule="auto" ns0:line="240" ns0:before="0" ns0:after="0"/>
              <ns0:ind ns0:start="0" ns0:end="0" ns0:hanging="0"/>
              <ns0:jc ns0:val="start"/>
              <ns0:rPr>
                <ns0:kern ns0:val="0"/>
                <ns0:lang ns0:eastAsia="en-US"/>
              </ns0:rPr>
            </ns0:pPr>
            <ns0:r>
              <ns0:rPr>
                <ns0:rFonts ns0:eastAsia="Consolas" ns0:cs="Consolas" ns0:ascii="Consolas" ns0:hAnsi="Consolas"/>
                <ns0:b ns0:val="false"/>
                <ns0:i ns0:val="false"/>
                <ns0:color ns0:val="000000"/>
                <ns0:kern ns0:val="0"/>
                <ns0:sz ns0:val="21"/>
                <ns0:lang ns0:eastAsia="en-US"/>
              </ns0:rPr>
              <ns0:t>[8/8] Kiểm tra phạm vi cách ly</ns0:t>
            </ns0:r>
          </ns0:p>
          <ns0:p>
            <ns0:pPr>
              <ns0:pStyle ns0:val="ReportCode"/>
              <ns0:keepNext ns0:val="false"/>
              <ns0:keepLines ns0:val="false"/>
              <ns0:widowControl ns0:val="false"/>
              <ns0:suppressAutoHyphens ns0:val="true"/>
              <ns0:spacing ns0:lineRule="auto" ns0:line="240" ns0:before="0" ns0:after="0"/>
              <ns0:ind ns0:start="0" ns0:end="0" ns0:hanging="0"/>
              <ns0:jc ns0:val="start"/>
              <ns0:rPr>
                <ns0:kern ns0:val="0"/>
                <ns0:lang ns0:eastAsia="en-US"/>
              </ns0:rPr>
            </ns0:pPr>
            <ns0:r>
              <ns0:rPr>
                <ns0:rFonts ns0:eastAsia="Consolas" ns0:cs="Consolas" ns0:ascii="Consolas" ns0:hAnsi="Consolas"/>
                <ns0:b ns0:val="false"/>
                <ns0:i ns0:val="false"/>
                <ns0:color ns0:val="000000"/>
                <ns0:kern ns0:val="0"/>
                <ns0:sz ns0:val="21"/>
                <ns0:lang ns0:eastAsia="en-US"/>
              </ns0:rPr>
              <ns0:t>PREPARE_PASS stack=datn-blockcerts-repro api=14000 web=18088 key_mode=600</ns0:t>
            </ns0:r>
          </ns0:p>
        </ns0:tc>
      </ns0:tr>
    </ns0:tbl>
    <ns0:p>
      <ns0:pPr>
        <ns0:pStyle ns0:val="Normal"/>
        <ns0:keepNext ns0:val="false"/>
        <ns0:keepLines ns0:val="false"/>
        <ns0:widowControl/>
        <ns0:spacing ns0:lineRule="auto" ns0:line="312" ns0:before="0" ns0:after="0"/>
        <ns0:ind ns0:start="0" ns0:end="0" ns0:firstLine="709"/>
        <ns0:jc ns0:val="both"/>
        <ns0:rPr/>
      </ns0:pPr>
      <ns0:r>
        <ns0:rPr>
          <ns0:rFonts ns0:eastAsia="Times New Roman" ns0:cs="Times New Roman"/>
          <ns0:i ns0:val="false"/>
          <ns0:color ns0:val="000000"/>
          <ns0:sz ns0:val="28"/>
        </ns0:rPr>
        <ns0:t>Dòng PREPARE_PASS là cổng kiểm soát của bước chuẩn bị. Nếu script dừng ở một bước trước đó thì không tiếp tục start.sh; phải xử lý lỗi rồi chạy lại prepare.sh.</ns0:t>
      </ns0:r>
    </ns0:p>
    <ns0:p>
      <ns0:pPr>
        <ns0:pStyle ns0:val="Normal"/>
        <ns0:keepNext ns0:val="true"/>
        <ns0:keepLines/>
        <ns0:widowControl/>
        <ns0:spacing ns0:lineRule="auto" ns0:line="312" ns0:before="0" ns0:after="0"/>
        <ns0:ind ns0:start="0" ns0:end="0" ns0:firstLine="709"/>
        <ns0:jc ns0:val="both"/>
        <ns0:rPr/>
      </ns0:pPr>
      <ns0:r>
        <ns0:rPr>
          <ns0:rFonts ns0:eastAsia="Times New Roman" ns0:cs="Times New Roman"/>
          <ns0:b/>
          <ns0:color ns0:val="000000"/>
          <ns0:sz ns0:val="28"/>
        </ns0:rPr>
        <ns0:t>Bước 2 - Kiểm tra quyền của tệp bí mật</ns0:t>
      </ns0:r>
    </ns0:p>
    <ns0:p>
      <ns0:pPr>
        <ns0:pStyle ns0:val="Normal"/>
        <ns0:keepNext ns0:val="true"/>
        <ns0:keepLines/>
        <ns0:widowControl/>
        <ns0:spacing ns0:lineRule="auto" ns0:line="312" ns0:before="0" ns0:after="0"/>
        <ns0:ind ns0:start="0" ns0:end="0" ns0:firstLine="709"/>
        <ns0:jc ns0:val="both"/>
        <ns0:rPr/>
      </ns0:pPr>
      <ns0:r>
        <ns0:rPr>
          <ns0:rFonts ns0:eastAsia="Times New Roman" ns0:cs="Times New Roman"/>
          <ns0:i ns0:val="false"/>
          <ns0:color ns0:val="000000"/>
          <ns0:sz ns0:val="28"/>
        </ns0:rPr>
        <ns0:t>Tiến hành chạy:</ns0:t>
      </ns0:r>
    </ns0:p>
    <ns0:tbl>
      <ns0:tblPr>
        <ns0:tblStyle ns0:val="TableGrid"/>
        <ns0:tblW ns0:w="9354" ns0:type="dxa"/>
        <ns0:jc ns0:val="center"/>
        <ns0:tblInd ns0:w="0" ns0:type="dxa"/>
        <ns0:tblLayout ns0:type="fixed"/>
        <ns0:tblCellMar>
          <ns0:top ns0:w="75" ns0:type="dxa"/>
          <ns0:start ns0:w="85" ns0:type="dxa"/>
          <ns0:bottom ns0:w="75" ns0:type="dxa"/>
          <ns0:end ns0:w="85" ns0:type="dxa"/>
        </ns0:tblCellMar>
        <ns0:tblLook ns0:val="04a0" ns0:noHBand="0" ns0:noVBand="1" ns0:firstColumn="1" ns0:lastRow="0" ns0:lastColumn="0" ns0:firstRow="1"/>
      </ns0:tblPr>
      <ns0:tblGrid>
        <ns0:gridCol ns0:w="9354"/>
      </ns0:tblGrid>
      <ns0:tr>
        <ns0:trPr>
          <ns0:tblHeader ns0:val="true"/>
          <ns0:cantSplit ns0:val="true"/>
        </ns0:trPr>
        <ns0:tc>
          <ns0:tcPr>
            <ns0:tcW ns0:w="9354"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ReportCode"/>
              <ns0:keepNext ns0:val="true"/>
              <ns0:keepLines ns0:val="false"/>
              <ns0:widowControl ns0:val="false"/>
              <ns0:suppressAutoHyphens ns0:val="true"/>
              <ns0:spacing ns0:lineRule="auto" ns0:line="240" ns0:before="0" ns0:after="0"/>
              <ns0:ind ns0:start="0" ns0:end="0" ns0:hanging="0"/>
              <ns0:jc ns0:val="start"/>
              <ns0:rPr>
                <ns0:kern ns0:val="0"/>
                <ns0:lang ns0:eastAsia="en-US"/>
              </ns0:rPr>
            </ns0:pPr>
            <ns0:r>
              <ns0:rPr>
                <ns0:rFonts ns0:eastAsia="Consolas" ns0:cs="Consolas" ns0:ascii="Consolas" ns0:hAnsi="Consolas"/>
                <ns0:b ns0:val="false"/>
                <ns0:i ns0:val="false"/>
                <ns0:color ns0:val="000000"/>
                <ns0:kern ns0:val="0"/>
                <ns0:sz ns0:val="21"/>
                <ns0:lang ns0:eastAsia="en-US"/>
              </ns0:rPr>
              <ns0:t>$ stat -c '%a %n' experiments/repro/runtime/.env</ns0:t>
            </ns0:r>
          </ns0:p>
          <ns0:p>
            <ns0:pPr>
              <ns0:pStyle ns0:val="ReportCode"/>
              <ns0:keepNext ns0:val="false"/>
              <ns0:keepLines ns0:val="false"/>
              <ns0:widowControl ns0:val="false"/>
              <ns0:suppressAutoHyphens ns0:val="true"/>
              <ns0:spacing ns0:lineRule="auto" ns0:line="240" ns0:before="0" ns0:after="0"/>
              <ns0:ind ns0:start="0" ns0:end="0" ns0:hanging="0"/>
              <ns0:jc ns0:val="start"/>
              <ns0:rPr>
                <ns0:kern ns0:val="0"/>
                <ns0:lang ns0:eastAsia="en-US"/>
              </ns0:rPr>
            </ns0:pPr>
            <ns0:r>
              <ns0:rPr>
                <ns0:rFonts ns0:eastAsia="Consolas" ns0:cs="Consolas" ns0:ascii="Consolas" ns0:hAnsi="Consolas"/>
                <ns0:b ns0:val="false"/>
                <ns0:i ns0:val="false"/>
                <ns0:color ns0:val="000000"/>
                <ns0:kern ns0:val="0"/>
                <ns0:sz ns0:val="21"/>
                <ns0:lang ns0:eastAsia="en-US"/>
              </ns0:rPr>
              <ns0:t>$ stat -c '%a %n' experiments/repro/runtime/project/storage/credentials/pk_issuer.txt</ns0:t>
            </ns0:r>
          </ns0:p>
        </ns0:tc>
      </ns0:tr>
    </ns0:tbl>
    <ns0:p>
      <ns0:pPr>
        <ns0:pStyle ns0:val="Normal"/>
        <ns0:keepNext ns0:val="true"/>
        <ns0:keepLines/>
        <ns0:widowControl/>
        <ns0:spacing ns0:lineRule="auto" ns0:line="312" ns0:before="0" ns0:after="0"/>
        <ns0:ind ns0:start="0" ns0:end="0" ns0:firstLine="709"/>
        <ns0:jc ns0:val="both"/>
        <ns0:rPr/>
      </ns0:pPr>
      <ns0:r>
        <ns0:rPr>
          <ns0:rFonts ns0:eastAsia="Times New Roman" ns0:cs="Times New Roman"/>
          <ns0:b/>
          <ns0:color ns0:val="000000"/>
          <ns0:sz ns0:val="28"/>
        </ns0:rPr>
        <ns0:t>Kết quả mong đợi khi chạy thành công:</ns0:t>
      </ns0:r>
    </ns0:p>
    <ns0:tbl>
      <ns0:tblPr>
        <ns0:tblStyle ns0:val="TableGrid"/>
        <ns0:tblW ns0:w="9354" ns0:type="dxa"/>
        <ns0:jc ns0:val="center"/>
        <ns0:tblInd ns0:w="0" ns0:type="dxa"/>
        <ns0:tblLayout ns0:type="fixed"/>
        <ns0:tblCellMar>
          <ns0:top ns0:w="75" ns0:type="dxa"/>
          <ns0:start ns0:w="85" ns0:type="dxa"/>
          <ns0:bottom ns0:w="75" ns0:type="dxa"/>
          <ns0:end ns0:w="85" ns0:type="dxa"/>
        </ns0:tblCellMar>
        <ns0:tblLook ns0:val="04a0" ns0:noHBand="0" ns0:noVBand="1" ns0:firstColumn="1" ns0:lastRow="0" ns0:lastColumn="0" ns0:firstRow="1"/>
      </ns0:tblPr>
      <ns0:tblGrid>
        <ns0:gridCol ns0:w="9354"/>
      </ns0:tblGrid>
      <ns0:tr>
        <ns0:trPr>
          <ns0:tblHeader ns0:val="true"/>
          <ns0:cantSplit ns0:val="true"/>
        </ns0:trPr>
        <ns0:tc>
          <ns0:tcPr>
            <ns0:tcW ns0:w="9354"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ReportCode"/>
              <ns0:keepNext ns0:val="true"/>
              <ns0:keepLines ns0:val="false"/>
              <ns0:widowControl ns0:val="false"/>
              <ns0:suppressAutoHyphens ns0:val="true"/>
              <ns0:spacing ns0:lineRule="auto" ns0:line="240" ns0:before="0" ns0:after="0"/>
              <ns0:ind ns0:start="0" ns0:end="0" ns0:hanging="0"/>
              <ns0:jc ns0:val="start"/>
              <ns0:rPr>
                <ns0:kern ns0:val="0"/>
                <ns0:lang ns0:eastAsia="en-US"/>
              </ns0:rPr>
            </ns0:pPr>
            <ns0:r>
              <ns0:rPr>
                <ns0:rFonts ns0:eastAsia="Consolas" ns0:cs="Consolas" ns0:ascii="Consolas" ns0:hAnsi="Consolas"/>
                <ns0:b ns0:val="false"/>
                <ns0:i ns0:val="false"/>
                <ns0:color ns0:val="000000"/>
                <ns0:kern ns0:val="0"/>
                <ns0:sz ns0:val="21"/>
                <ns0:lang ns0:eastAsia="en-US"/>
              </ns0:rPr>
              <ns0:t>600 experiments/repro/runtime/.env</ns0:t>
            </ns0:r>
          </ns0:p>
          <ns0:p>
            <ns0:pPr>
              <ns0:pStyle ns0:val="ReportCode"/>
              <ns0:keepNext ns0:val="false"/>
              <ns0:keepLines ns0:val="false"/>
              <ns0:widowControl ns0:val="false"/>
              <ns0:suppressAutoHyphens ns0:val="true"/>
              <ns0:spacing ns0:lineRule="auto" ns0:line="240" ns0:before="0" ns0:after="0"/>
              <ns0:ind ns0:start="0" ns0:end="0" ns0:hanging="0"/>
              <ns0:jc ns0:val="start"/>
              <ns0:rPr>
                <ns0:kern ns0:val="0"/>
                <ns0:lang ns0:eastAsia="en-US"/>
              </ns0:rPr>
            </ns0:pPr>
            <ns0:r>
              <ns0:rPr>
                <ns0:rFonts ns0:eastAsia="Consolas" ns0:cs="Consolas" ns0:ascii="Consolas" ns0:hAnsi="Consolas"/>
                <ns0:b ns0:val="false"/>
                <ns0:i ns0:val="false"/>
                <ns0:color ns0:val="000000"/>
                <ns0:kern ns0:val="0"/>
                <ns0:sz ns0:val="21"/>
                <ns0:lang ns0:eastAsia="en-US"/>
              </ns0:rPr>
              <ns0:t>600 experiments/repro/runtime/project/storage/credentials/pk_issuer.txt</ns0:t>
            </ns0:r>
          </ns0:p>
        </ns0:tc>
      </ns0:tr>
    </ns0:tbl>
    <ns0:p>
      <ns0:pPr>
        <ns0:pStyle ns0:val="Normal"/>
        <ns0:keepNext ns0:val="false"/>
        <ns0:keepLines ns0:val="false"/>
        <ns0:widowControl/>
        <ns0:spacing ns0:lineRule="auto" ns0:line="312" ns0:before="0" ns0:after="0"/>
        <ns0:ind ns0:start="0" ns0:end="0" ns0:firstLine="709"/>
        <ns0:jc ns0:val="both"/>
        <ns0:rPr/>
      </ns0:pPr>
      <ns0:r>
        <ns0:rPr>
          <ns0:rFonts ns0:eastAsia="Times New Roman" ns0:cs="Times New Roman"/>
          <ns0:color ns0:val="000000"/>
          <ns0:sz ns0:val="28"/>
        </ns0:rPr>
        <ns0:t>Trong lượt tái kiểm chứng, health.sh còn kiểm tra backend, Nginx, ba cổng web, Issuer Profile và số migration trong PostgreSQL. Điều kiện đạt là ba container healthy, các endpoint trả HTTP thành công và đủ 10 migration đã được áp dụng.</ns0:t>
      </ns0:r>
    </ns0:p>
    <ns0:p>
      <ns0:pPr>
        <ns0:pStyle ns0:val="Heading3"/>
        <ns0:keepNext ns0:val="true"/>
        <ns0:keepLines/>
        <ns0:pageBreakBefore ns0:val="false"/>
        <ns0:widowControl/>
        <ns0:numPr>
          <ns0:ilvl ns0:val="0"/>
          <ns0:numId ns0:val="0"/>
        </ns0:numPr>
        <ns0:spacing ns0:lineRule="auto" ns0:line="312" ns0:before="0" ns0:after="0"/>
        <ns0:ind ns0:start="0" ns0:end="0" ns0:hanging="0"/>
        <ns0:jc ns0:val="start"/>
        <ns0:rPr/>
      </ns0:pPr>
      <ns0:bookmarkStart ns0:id="240" ns0:name="__RefHeading___Toc10138_3013018603"/>
      <ns0:bookmarkStart ns0:id="241" ns0:name="report_target_3116"/>
      <ns0:bookmarkEnd ns0:id="240"/>
      <ns0:r>
        <ns0:rPr>
          <ns0:rFonts ns0:eastAsia="Times New Roman" ns0:cs="Times New Roman"/>
          <ns0:b/>
          <ns0:i/>
          <ns0:color ns0:val="000000"/>
          <ns0:sz ns0:val="28"/>
        </ns0:rPr>
        <ns0:t>3.2.5. Áp dụng migration, cài phụ thuộc và build</ns0:t>
      </ns0:r>
      <ns0:bookmarkEnd ns0:id="241"/>
    </ns0:p>
    <ns0:p>
      <ns0:pPr>
        <ns0:pStyle ns0:val="Normal"/>
        <ns0:keepNext ns0:val="false"/>
        <ns0:keepLines ns0:val="false"/>
        <ns0:widowControl/>
        <ns0:spacing ns0:lineRule="auto" ns0:line="312" ns0:before="0" ns0:after="0"/>
        <ns0:ind ns0:start="0" ns0:end="0" ns0:firstLine="709"/>
        <ns0:jc ns0:val="both"/>
        <ns0:rPr/>
      </ns0:pPr>
      <ns0:r>
        <ns0:rPr>
          <ns0:rFonts ns0:eastAsia="Times New Roman" ns0:cs="Times New Roman"/>
          <ns0:i ns0:val="false"/>
          <ns0:color ns0:val="000000"/>
          <ns0:sz ns0:val="28"/>
        </ns0:rPr>
        <ns0:t>Backend chạy synchronize=false; schema được quản lý bằng migration [22]. Phiên bản hiện tại có mười migration, trong đó migration cuối tách requestBatchId và issuanceBatchId. Sau migration, backend và ba frontend được build độc lập. Build thành công chỉ chứng minh mã có thể biên dịch và đóng gói; kiểm thử nghiệp vụ được thực hiện ở bước sau.</ns0:t>
      </ns0:r>
    </ns0:p>
    <ns0:p>
      <ns0:pPr>
        <ns0:pStyle ns0:val="Normal"/>
        <ns0:keepNext ns0:val="true"/>
        <ns0:keepLines/>
        <ns0:widowControl/>
        <ns0:spacing ns0:lineRule="auto" ns0:line="312" ns0:before="0" ns0:after="0"/>
        <ns0:ind ns0:start="0" ns0:end="0" ns0:firstLine="709"/>
        <ns0:jc ns0:val="both"/>
        <ns0:rPr/>
      </ns0:pPr>
      <ns0:r>
        <ns0:rPr>
          <ns0:rFonts ns0:eastAsia="Times New Roman" ns0:cs="Times New Roman"/>
          <ns0:b/>
          <ns0:color ns0:val="000000"/>
          <ns0:sz ns0:val="28"/>
        </ns0:rPr>
        <ns0:t>Bước 1 - Xác nhận ba container hạ tầng đang healthy</ns0:t>
      </ns0:r>
    </ns0:p>
    <ns0:p>
      <ns0:pPr>
        <ns0:pStyle ns0:val="Normal"/>
        <ns0:keepNext ns0:val="true"/>
        <ns0:keepLines/>
        <ns0:widowControl/>
        <ns0:spacing ns0:lineRule="auto" ns0:line="312" ns0:before="0" ns0:after="0"/>
        <ns0:ind ns0:start="0" ns0:end="0" ns0:firstLine="709"/>
        <ns0:jc ns0:val="both"/>
        <ns0:rPr/>
      </ns0:pPr>
      <ns0:r>
        <ns0:rPr>
          <ns0:rFonts ns0:eastAsia="Times New Roman" ns0:cs="Times New Roman"/>
          <ns0:i ns0:val="false"/>
          <ns0:color ns0:val="000000"/>
          <ns0:sz ns0:val="28"/>
        </ns0:rPr>
        <ns0:t>Tiến hành chạy:</ns0:t>
      </ns0:r>
    </ns0:p>
    <ns0:tbl>
      <ns0:tblPr>
        <ns0:tblStyle ns0:val="TableGrid"/>
        <ns0:tblW ns0:w="9354" ns0:type="dxa"/>
        <ns0:jc ns0:val="center"/>
        <ns0:tblInd ns0:w="0" ns0:type="dxa"/>
        <ns0:tblLayout ns0:type="fixed"/>
        <ns0:tblCellMar>
          <ns0:top ns0:w="75" ns0:type="dxa"/>
          <ns0:start ns0:w="85" ns0:type="dxa"/>
          <ns0:bottom ns0:w="75" ns0:type="dxa"/>
          <ns0:end ns0:w="85" ns0:type="dxa"/>
        </ns0:tblCellMar>
        <ns0:tblLook ns0:val="04a0" ns0:noHBand="0" ns0:noVBand="1" ns0:firstColumn="1" ns0:lastRow="0" ns0:lastColumn="0" ns0:firstRow="1"/>
      </ns0:tblPr>
      <ns0:tblGrid>
        <ns0:gridCol ns0:w="9354"/>
      </ns0:tblGrid>
      <ns0:tr>
        <ns0:trPr>
          <ns0:tblHeader ns0:val="true"/>
          <ns0:cantSplit ns0:val="true"/>
        </ns0:trPr>
        <ns0:tc>
          <ns0:tcPr>
            <ns0:tcW ns0:w="9354"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ReportCode"/>
              <ns0:keepNext ns0:val="false"/>
              <ns0:keepLines ns0:val="false"/>
              <ns0:widowControl ns0:val="false"/>
              <ns0:suppressAutoHyphens ns0:val="true"/>
              <ns0:spacing ns0:lineRule="auto" ns0:line="240" ns0:before="0" ns0:after="0"/>
              <ns0:ind ns0:start="0" ns0:end="0" ns0:hanging="0"/>
              <ns0:jc ns0:val="start"/>
              <ns0:rPr>
                <ns0:kern ns0:val="0"/>
                <ns0:lang ns0:eastAsia="en-US"/>
              </ns0:rPr>
            </ns0:pPr>
            <ns0:r>
              <ns0:rPr>
                <ns0:rFonts ns0:eastAsia="Consolas" ns0:cs="Consolas" ns0:ascii="Consolas" ns0:hAnsi="Consolas"/>
                <ns0:b ns0:val="false"/>
                <ns0:color ns0:val="000000"/>
                <ns0:kern ns0:val="0"/>
                <ns0:sz ns0:val="21"/>
                <ns0:lang ns0:eastAsia="en-US"/>
              </ns0:rPr>
              <ns0:t>$ docker ps --filter 'name=datn-repro' \</ns0:t>
              <ns0:br/>
              <ns0:t xml:space="preserve">  --format 'table {{.Names}}\t{{.Status}}\t{{.Ports}}'</ns0:t>
              <ns0:br/>
              <ns0:t>$ for c in datn-repro-postgres datn-repro-redis \</ns0:t>
              <ns0:br/>
              <ns0:t xml:space="preserve">  datn-repro-bitcoin-core; do</ns0:t>
              <ns0:br/>
              <ns0:t xml:space="preserve">    echo -n "$c: "</ns0:t>
              <ns0:br/>
              <ns0:t xml:space="preserve">    docker inspect -f '{{.State.Health.Status}}' "$c"</ns0:t>
              <ns0:br/>
              <ns0:t xml:space="preserve">  done</ns0:t>
            </ns0:r>
          </ns0:p>
        </ns0:tc>
      </ns0:tr>
    </ns0:tbl>
    <ns0:p>
      <ns0:pPr>
        <ns0:pStyle ns0:val="Normal"/>
        <ns0:keepNext ns0:val="true"/>
        <ns0:keepLines/>
        <ns0:widowControl/>
        <ns0:spacing ns0:lineRule="auto" ns0:line="312" ns0:before="0" ns0:after="0"/>
        <ns0:ind ns0:start="0" ns0:end="0" ns0:firstLine="709"/>
        <ns0:jc ns0:val="both"/>
        <ns0:rPr/>
      </ns0:pPr>
      <ns0:r>
        <ns0:rPr>
          <ns0:rFonts ns0:eastAsia="Times New Roman" ns0:cs="Times New Roman"/>
          <ns0:b/>
          <ns0:color ns0:val="000000"/>
          <ns0:sz ns0:val="28"/>
        </ns0:rPr>
        <ns0:t>Kết quả mong đợi khi chạy thành công:</ns0:t>
      </ns0:r>
    </ns0:p>
    <ns0:tbl>
      <ns0:tblPr>
        <ns0:tblStyle ns0:val="TableGrid"/>
        <ns0:tblW ns0:w="9354" ns0:type="dxa"/>
        <ns0:jc ns0:val="center"/>
        <ns0:tblInd ns0:w="0" ns0:type="dxa"/>
        <ns0:tblLayout ns0:type="fixed"/>
        <ns0:tblCellMar>
          <ns0:top ns0:w="75" ns0:type="dxa"/>
          <ns0:start ns0:w="85" ns0:type="dxa"/>
          <ns0:bottom ns0:w="75" ns0:type="dxa"/>
          <ns0:end ns0:w="85" ns0:type="dxa"/>
        </ns0:tblCellMar>
        <ns0:tblLook ns0:val="04a0" ns0:noHBand="0" ns0:noVBand="1" ns0:firstColumn="1" ns0:lastRow="0" ns0:lastColumn="0" ns0:firstRow="1"/>
      </ns0:tblPr>
      <ns0:tblGrid>
        <ns0:gridCol ns0:w="9354"/>
      </ns0:tblGrid>
      <ns0:tr>
        <ns0:trPr>
          <ns0:tblHeader ns0:val="true"/>
          <ns0:cantSplit ns0:val="true"/>
        </ns0:trPr>
        <ns0:tc>
          <ns0:tcPr>
            <ns0:tcW ns0:w="9354"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ReportCode"/>
              <ns0:keepNext ns0:val="true"/>
              <ns0:keepLines ns0:val="false"/>
              <ns0:widowControl ns0:val="false"/>
              <ns0:suppressAutoHyphens ns0:val="true"/>
              <ns0:spacing ns0:lineRule="auto" ns0:line="240" ns0:before="0" ns0:after="0"/>
              <ns0:ind ns0:start="0" ns0:end="0" ns0:hanging="0"/>
              <ns0:jc ns0:val="start"/>
              <ns0:rPr>
                <ns0:kern ns0:val="0"/>
                <ns0:lang ns0:eastAsia="en-US"/>
              </ns0:rPr>
            </ns0:pPr>
            <ns0:r>
              <ns0:rPr>
                <ns0:rFonts ns0:eastAsia="Consolas" ns0:cs="Consolas" ns0:ascii="Consolas" ns0:hAnsi="Consolas"/>
                <ns0:b ns0:val="false"/>
                <ns0:i ns0:val="false"/>
                <ns0:color ns0:val="000000"/>
                <ns0:kern ns0:val="0"/>
                <ns0:sz ns0:val="21"/>
                <ns0:lang ns0:eastAsia="en-US"/>
              </ns0:rPr>
              <ns0:t>datn-repro-postgres: healthy</ns0:t>
            </ns0:r>
          </ns0:p>
          <ns0:p>
            <ns0:pPr>
              <ns0:pStyle ns0:val="ReportCode"/>
              <ns0:keepNext ns0:val="true"/>
              <ns0:keepLines ns0:val="false"/>
              <ns0:widowControl ns0:val="false"/>
              <ns0:suppressAutoHyphens ns0:val="true"/>
              <ns0:spacing ns0:lineRule="auto" ns0:line="240" ns0:before="0" ns0:after="0"/>
              <ns0:ind ns0:start="0" ns0:end="0" ns0:hanging="0"/>
              <ns0:jc ns0:val="start"/>
              <ns0:rPr>
                <ns0:kern ns0:val="0"/>
                <ns0:lang ns0:eastAsia="en-US"/>
              </ns0:rPr>
            </ns0:pPr>
            <ns0:r>
              <ns0:rPr>
                <ns0:rFonts ns0:eastAsia="Consolas" ns0:cs="Consolas" ns0:ascii="Consolas" ns0:hAnsi="Consolas"/>
                <ns0:b ns0:val="false"/>
                <ns0:i ns0:val="false"/>
                <ns0:color ns0:val="000000"/>
                <ns0:kern ns0:val="0"/>
                <ns0:sz ns0:val="21"/>
                <ns0:lang ns0:eastAsia="en-US"/>
              </ns0:rPr>
              <ns0:t>datn-repro-redis: healthy</ns0:t>
            </ns0:r>
          </ns0:p>
          <ns0:p>
            <ns0:pPr>
              <ns0:pStyle ns0:val="ReportCode"/>
              <ns0:keepNext ns0:val="false"/>
              <ns0:keepLines ns0:val="false"/>
              <ns0:widowControl ns0:val="false"/>
              <ns0:suppressAutoHyphens ns0:val="true"/>
              <ns0:spacing ns0:lineRule="auto" ns0:line="240" ns0:before="0" ns0:after="0"/>
              <ns0:ind ns0:start="0" ns0:end="0" ns0:hanging="0"/>
              <ns0:jc ns0:val="start"/>
              <ns0:rPr>
                <ns0:kern ns0:val="0"/>
                <ns0:lang ns0:eastAsia="en-US"/>
              </ns0:rPr>
            </ns0:pPr>
            <ns0:r>
              <ns0:rPr>
                <ns0:rFonts ns0:eastAsia="Consolas" ns0:cs="Consolas" ns0:ascii="Consolas" ns0:hAnsi="Consolas"/>
                <ns0:b ns0:val="false"/>
                <ns0:i ns0:val="false"/>
                <ns0:color ns0:val="000000"/>
                <ns0:kern ns0:val="0"/>
                <ns0:sz ns0:val="21"/>
                <ns0:lang ns0:eastAsia="en-US"/>
              </ns0:rPr>
              <ns0:t>datn-repro-bitcoin-core: healthy</ns0:t>
            </ns0:r>
          </ns0:p>
        </ns0:tc>
      </ns0:tr>
    </ns0:tbl>
    <ns0:p>
      <ns0:pPr>
        <ns0:pStyle ns0:val="Normal"/>
        <ns0:keepNext ns0:val="true"/>
        <ns0:keepLines/>
        <ns0:widowControl/>
        <ns0:spacing ns0:lineRule="auto" ns0:line="312" ns0:before="0" ns0:after="0"/>
        <ns0:ind ns0:start="0" ns0:end="0" ns0:firstLine="709"/>
        <ns0:jc ns0:val="both"/>
        <ns0:rPr/>
      </ns0:pPr>
      <ns0:r>
        <ns0:rPr>
          <ns0:rFonts ns0:eastAsia="Times New Roman" ns0:cs="Times New Roman"/>
          <ns0:b/>
          <ns0:color ns0:val="000000"/>
          <ns0:sz ns0:val="28"/>
        </ns0:rPr>
        <ns0:t>Bước 2 - Kiểm tra đủ 10 migration</ns0:t>
      </ns0:r>
    </ns0:p>
    <ns0:p>
      <ns0:pPr>
        <ns0:pStyle ns0:val="Normal"/>
        <ns0:keepNext ns0:val="true"/>
        <ns0:keepLines/>
        <ns0:widowControl/>
        <ns0:spacing ns0:lineRule="auto" ns0:line="312" ns0:before="0" ns0:after="0"/>
        <ns0:ind ns0:start="0" ns0:end="0" ns0:firstLine="709"/>
        <ns0:jc ns0:val="both"/>
        <ns0:rPr/>
      </ns0:pPr>
      <ns0:r>
        <ns0:rPr>
          <ns0:rFonts ns0:eastAsia="Times New Roman" ns0:cs="Times New Roman"/>
          <ns0:i ns0:val="false"/>
          <ns0:color ns0:val="000000"/>
          <ns0:sz ns0:val="28"/>
        </ns0:rPr>
        <ns0:t>Nạp biến môi trường runtime vào shell hiện tại rồi truy vấn bảng migration:</ns0:t>
      </ns0:r>
    </ns0:p>
    <ns0:tbl>
      <ns0:tblPr>
        <ns0:tblStyle ns0:val="TableGrid"/>
        <ns0:tblW ns0:w="9354" ns0:type="dxa"/>
        <ns0:jc ns0:val="center"/>
        <ns0:tblInd ns0:w="0" ns0:type="dxa"/>
        <ns0:tblLayout ns0:type="fixed"/>
        <ns0:tblCellMar>
          <ns0:top ns0:w="75" ns0:type="dxa"/>
          <ns0:start ns0:w="85" ns0:type="dxa"/>
          <ns0:bottom ns0:w="75" ns0:type="dxa"/>
          <ns0:end ns0:w="85" ns0:type="dxa"/>
        </ns0:tblCellMar>
        <ns0:tblLook ns0:val="04a0" ns0:noHBand="0" ns0:noVBand="1" ns0:firstColumn="1" ns0:lastRow="0" ns0:lastColumn="0" ns0:firstRow="1"/>
      </ns0:tblPr>
      <ns0:tblGrid>
        <ns0:gridCol ns0:w="9354"/>
      </ns0:tblGrid>
      <ns0:tr>
        <ns0:trPr>
          <ns0:tblHeader ns0:val="true"/>
          <ns0:cantSplit ns0:val="true"/>
        </ns0:trPr>
        <ns0:tc>
          <ns0:tcPr>
            <ns0:tcW ns0:w="9354"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ReportCode"/>
              <ns0:keepNext ns0:val="false"/>
              <ns0:keepLines ns0:val="false"/>
              <ns0:widowControl ns0:val="false"/>
              <ns0:suppressAutoHyphens ns0:val="true"/>
              <ns0:spacing ns0:lineRule="auto" ns0:line="240" ns0:before="0" ns0:after="0"/>
              <ns0:ind ns0:start="0" ns0:end="0" ns0:hanging="0"/>
              <ns0:jc ns0:val="start"/>
              <ns0:rPr>
                <ns0:kern ns0:val="0"/>
                <ns0:lang ns0:eastAsia="en-US"/>
              </ns0:rPr>
            </ns0:pPr>
            <ns0:r>
              <ns0:rPr>
                <ns0:rFonts ns0:eastAsia="Consolas" ns0:cs="Consolas" ns0:ascii="Consolas" ns0:hAnsi="Consolas"/>
                <ns0:b ns0:val="false"/>
                <ns0:color ns0:val="000000"/>
                <ns0:kern ns0:val="0"/>
                <ns0:sz ns0:val="21"/>
                <ns0:lang ns0:eastAsia="en-US"/>
              </ns0:rPr>
              <ns0:t>$ set -a</ns0:t>
              <ns0:br/>
              <ns0:t>$ source experiments/repro/runtime/.env</ns0:t>
              <ns0:br/>
              <ns0:t>$ set +a</ns0:t>
              <ns0:br/>
              <ns0:t>$ docker exec \</ns0:t>
              <ns0:br/>
              <ns0:t xml:space="preserve">  -e PGPASSWORD="$POSTGRES_PASSWORD" \</ns0:t>
              <ns0:br/>
              <ns0:t xml:space="preserve">  datn-repro-postgres \</ns0:t>
              <ns0:br/>
              <ns0:t xml:space="preserve">  psql -U "$POSTGRES_USER" -d "$POSTGRES_DB" \</ns0:t>
              <ns0:br/>
              <ns0:t xml:space="preserve">  -Atc 'select count(*) from typeorm_migrations'</ns0:t>
            </ns0:r>
          </ns0:p>
        </ns0:tc>
      </ns0:tr>
    </ns0:tbl>
    <ns0:p>
      <ns0:pPr>
        <ns0:pStyle ns0:val="Normal"/>
        <ns0:keepNext ns0:val="true"/>
        <ns0:keepLines/>
        <ns0:widowControl/>
        <ns0:spacing ns0:lineRule="auto" ns0:line="312" ns0:before="0" ns0:after="0"/>
        <ns0:ind ns0:start="0" ns0:end="0" ns0:firstLine="709"/>
        <ns0:jc ns0:val="both"/>
        <ns0:rPr/>
      </ns0:pPr>
      <ns0:r>
        <ns0:rPr>
          <ns0:rFonts ns0:eastAsia="Times New Roman" ns0:cs="Times New Roman"/>
          <ns0:b/>
          <ns0:color ns0:val="000000"/>
          <ns0:sz ns0:val="28"/>
        </ns0:rPr>
        <ns0:t>Kết quả mong đợi khi chạy thành công:</ns0:t>
      </ns0:r>
    </ns0:p>
    <ns0:tbl>
      <ns0:tblPr>
        <ns0:tblStyle ns0:val="TableGrid"/>
        <ns0:tblW ns0:w="9354" ns0:type="dxa"/>
        <ns0:jc ns0:val="center"/>
        <ns0:tblInd ns0:w="0" ns0:type="dxa"/>
        <ns0:tblLayout ns0:type="fixed"/>
        <ns0:tblCellMar>
          <ns0:top ns0:w="75" ns0:type="dxa"/>
          <ns0:start ns0:w="85" ns0:type="dxa"/>
          <ns0:bottom ns0:w="75" ns0:type="dxa"/>
          <ns0:end ns0:w="85" ns0:type="dxa"/>
        </ns0:tblCellMar>
        <ns0:tblLook ns0:val="04a0" ns0:noHBand="0" ns0:noVBand="1" ns0:firstColumn="1" ns0:lastRow="0" ns0:lastColumn="0" ns0:firstRow="1"/>
      </ns0:tblPr>
      <ns0:tblGrid>
        <ns0:gridCol ns0:w="9354"/>
      </ns0:tblGrid>
      <ns0:tr>
        <ns0:trPr>
          <ns0:tblHeader ns0:val="true"/>
          <ns0:cantSplit ns0:val="true"/>
        </ns0:trPr>
        <ns0:tc>
          <ns0:tcPr>
            <ns0:tcW ns0:w="9354"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ReportCode"/>
              <ns0:keepNext ns0:val="false"/>
              <ns0:keepLines ns0:val="false"/>
              <ns0:widowControl ns0:val="false"/>
              <ns0:suppressAutoHyphens ns0:val="true"/>
              <ns0:spacing ns0:lineRule="auto" ns0:line="240" ns0:before="0" ns0:after="0"/>
              <ns0:ind ns0:start="0" ns0:end="0" ns0:hanging="0"/>
              <ns0:jc ns0:val="start"/>
              <ns0:rPr>
                <ns0:kern ns0:val="0"/>
                <ns0:lang ns0:eastAsia="en-US"/>
              </ns0:rPr>
            </ns0:pPr>
            <ns0:r>
              <ns0:rPr>
                <ns0:rFonts ns0:eastAsia="Consolas" ns0:cs="Consolas" ns0:ascii="Consolas" ns0:hAnsi="Consolas"/>
                <ns0:b ns0:val="false"/>
                <ns0:i ns0:val="false"/>
                <ns0:color ns0:val="000000"/>
                <ns0:kern ns0:val="0"/>
                <ns0:sz ns0:val="21"/>
                <ns0:lang ns0:eastAsia="en-US"/>
              </ns0:rPr>
              <ns0:t>10</ns0:t>
            </ns0:r>
          </ns0:p>
        </ns0:tc>
      </ns0:tr>
    </ns0:tbl>
    <ns0:p>
      <ns0:pPr>
        <ns0:pStyle ns0:val="Normal"/>
        <ns0:keepNext ns0:val="true"/>
        <ns0:keepLines/>
        <ns0:widowControl/>
        <ns0:spacing ns0:lineRule="auto" ns0:line="312" ns0:before="0" ns0:after="0"/>
        <ns0:ind ns0:start="0" ns0:end="0" ns0:firstLine="709"/>
        <ns0:jc ns0:val="both"/>
        <ns0:rPr/>
      </ns0:pPr>
      <ns0:r>
        <ns0:rPr>
          <ns0:rFonts ns0:eastAsia="Times New Roman" ns0:cs="Times New Roman"/>
          <ns0:b/>
          <ns0:color ns0:val="000000"/>
          <ns0:sz ns0:val="28"/>
        </ns0:rPr>
        <ns0:t>Bước 3 - Kiểm tra sản phẩm build của ba frontend</ns0:t>
      </ns0:r>
    </ns0:p>
    <ns0:p>
      <ns0:pPr>
        <ns0:pStyle ns0:val="Normal"/>
        <ns0:keepNext ns0:val="true"/>
        <ns0:keepLines/>
        <ns0:widowControl/>
        <ns0:spacing ns0:lineRule="auto" ns0:line="312" ns0:before="0" ns0:after="0"/>
        <ns0:ind ns0:start="0" ns0:end="0" ns0:firstLine="709"/>
        <ns0:jc ns0:val="both"/>
        <ns0:rPr/>
      </ns0:pPr>
      <ns0:r>
        <ns0:rPr>
          <ns0:rFonts ns0:eastAsia="Times New Roman" ns0:cs="Times New Roman"/>
          <ns0:i ns0:val="false"/>
          <ns0:color ns0:val="000000"/>
          <ns0:sz ns0:val="28"/>
        </ns0:rPr>
        <ns0:t>Tiến hành chạy:</ns0:t>
      </ns0:r>
    </ns0:p>
    <ns0:tbl>
      <ns0:tblPr>
        <ns0:tblStyle ns0:val="TableGrid"/>
        <ns0:tblW ns0:w="9354" ns0:type="dxa"/>
        <ns0:jc ns0:val="center"/>
        <ns0:tblInd ns0:w="0" ns0:type="dxa"/>
        <ns0:tblLayout ns0:type="fixed"/>
        <ns0:tblCellMar>
          <ns0:top ns0:w="75" ns0:type="dxa"/>
          <ns0:start ns0:w="85" ns0:type="dxa"/>
          <ns0:bottom ns0:w="75" ns0:type="dxa"/>
          <ns0:end ns0:w="85" ns0:type="dxa"/>
        </ns0:tblCellMar>
        <ns0:tblLook ns0:val="04a0" ns0:noHBand="0" ns0:noVBand="1" ns0:firstColumn="1" ns0:lastRow="0" ns0:lastColumn="0" ns0:firstRow="1"/>
      </ns0:tblPr>
      <ns0:tblGrid>
        <ns0:gridCol ns0:w="9354"/>
      </ns0:tblGrid>
      <ns0:tr>
        <ns0:trPr>
          <ns0:tblHeader ns0:val="true"/>
          <ns0:cantSplit ns0:val="true"/>
        </ns0:trPr>
        <ns0:tc>
          <ns0:tcPr>
            <ns0:tcW ns0:w="9354"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ReportCode"/>
              <ns0:keepNext ns0:val="true"/>
              <ns0:keepLines ns0:val="false"/>
              <ns0:widowControl ns0:val="false"/>
              <ns0:suppressAutoHyphens ns0:val="true"/>
              <ns0:spacing ns0:lineRule="auto" ns0:line="240" ns0:before="0" ns0:after="0"/>
              <ns0:ind ns0:start="0" ns0:end="0" ns0:hanging="0"/>
              <ns0:jc ns0:val="start"/>
              <ns0:rPr>
                <ns0:kern ns0:val="0"/>
                <ns0:lang ns0:eastAsia="en-US"/>
              </ns0:rPr>
            </ns0:pPr>
            <ns0:r>
              <ns0:rPr>
                <ns0:rFonts ns0:eastAsia="Consolas" ns0:cs="Consolas" ns0:ascii="Consolas" ns0:hAnsi="Consolas"/>
                <ns0:b ns0:val="false"/>
                <ns0:i ns0:val="false"/>
                <ns0:color ns0:val="000000"/>
                <ns0:kern ns0:val="0"/>
                <ns0:sz ns0:val="21"/>
                <ns0:lang ns0:eastAsia="en-US"/>
              </ns0:rPr>
              <ns0:t>$ test -f frontend-admin/dist/index.html &amp;&amp; echo ADMIN_BUILD_OK</ns0:t>
            </ns0:r>
          </ns0:p>
          <ns0:p>
            <ns0:pPr>
              <ns0:pStyle ns0:val="ReportCode"/>
              <ns0:keepNext ns0:val="true"/>
              <ns0:keepLines ns0:val="false"/>
              <ns0:widowControl ns0:val="false"/>
              <ns0:suppressAutoHyphens ns0:val="true"/>
              <ns0:spacing ns0:lineRule="auto" ns0:line="240" ns0:before="0" ns0:after="0"/>
              <ns0:ind ns0:start="0" ns0:end="0" ns0:hanging="0"/>
              <ns0:jc ns0:val="start"/>
              <ns0:rPr>
                <ns0:kern ns0:val="0"/>
                <ns0:lang ns0:eastAsia="en-US"/>
              </ns0:rPr>
            </ns0:pPr>
            <ns0:r>
              <ns0:rPr>
                <ns0:rFonts ns0:eastAsia="Consolas" ns0:cs="Consolas" ns0:ascii="Consolas" ns0:hAnsi="Consolas"/>
                <ns0:b ns0:val="false"/>
                <ns0:i ns0:val="false"/>
                <ns0:color ns0:val="000000"/>
                <ns0:kern ns0:val="0"/>
                <ns0:sz ns0:val="21"/>
                <ns0:lang ns0:eastAsia="en-US"/>
              </ns0:rPr>
              <ns0:t>$ test -f frontend-client/dist/index.html &amp;&amp; echo STUDENT_BUILD_OK</ns0:t>
            </ns0:r>
          </ns0:p>
          <ns0:p>
            <ns0:pPr>
              <ns0:pStyle ns0:val="ReportCode"/>
              <ns0:keepNext ns0:val="true"/>
              <ns0:keepLines ns0:val="false"/>
              <ns0:widowControl ns0:val="false"/>
              <ns0:suppressAutoHyphens ns0:val="true"/>
              <ns0:spacing ns0:lineRule="auto" ns0:line="240" ns0:before="0" ns0:after="0"/>
              <ns0:ind ns0:start="0" ns0:end="0" ns0:hanging="0"/>
              <ns0:jc ns0:val="start"/>
              <ns0:rPr>
                <ns0:kern ns0:val="0"/>
                <ns0:lang ns0:eastAsia="en-US"/>
              </ns0:rPr>
            </ns0:pPr>
            <ns0:r>
              <ns0:rPr>
                <ns0:rFonts ns0:eastAsia="Consolas" ns0:cs="Consolas" ns0:ascii="Consolas" ns0:hAnsi="Consolas"/>
                <ns0:b ns0:val="false"/>
                <ns0:i ns0:val="false"/>
                <ns0:color ns0:val="000000"/>
                <ns0:kern ns0:val="0"/>
                <ns0:sz ns0:val="21"/>
                <ns0:lang ns0:eastAsia="en-US"/>
              </ns0:rPr>
              <ns0:t>$ test -f frontend-verify/dist/index.html &amp;&amp; echo VERIFY_BUILD_OK</ns0:t>
            </ns0:r>
          </ns0:p>
          <ns0:p>
            <ns0:pPr>
              <ns0:pStyle ns0:val="ReportCode"/>
              <ns0:keepNext ns0:val="false"/>
              <ns0:keepLines ns0:val="false"/>
              <ns0:widowControl ns0:val="false"/>
              <ns0:suppressAutoHyphens ns0:val="true"/>
              <ns0:spacing ns0:lineRule="auto" ns0:line="240" ns0:before="0" ns0:after="0"/>
              <ns0:ind ns0:start="0" ns0:end="0" ns0:hanging="0"/>
              <ns0:jc ns0:val="start"/>
              <ns0:rPr>
                <ns0:kern ns0:val="0"/>
                <ns0:lang ns0:eastAsia="en-US"/>
              </ns0:rPr>
            </ns0:pPr>
            <ns0:r>
              <ns0:rPr>
                <ns0:rFonts ns0:eastAsia="Consolas" ns0:cs="Consolas" ns0:ascii="Consolas" ns0:hAnsi="Consolas"/>
                <ns0:b ns0:val="false"/>
                <ns0:i ns0:val="false"/>
                <ns0:color ns0:val="000000"/>
                <ns0:kern ns0:val="0"/>
                <ns0:sz ns0:val="21"/>
                <ns0:lang ns0:eastAsia="en-US"/>
              </ns0:rPr>
              <ns0:t>$ test -d backend/dist &amp;&amp; echo BACKEND_BUILD_OK</ns0:t>
            </ns0:r>
          </ns0:p>
        </ns0:tc>
      </ns0:tr>
    </ns0:tbl>
    <ns0:p>
      <ns0:pPr>
        <ns0:pStyle ns0:val="Normal"/>
        <ns0:keepNext ns0:val="true"/>
        <ns0:keepLines/>
        <ns0:widowControl/>
        <ns0:spacing ns0:lineRule="auto" ns0:line="312" ns0:before="0" ns0:after="0"/>
        <ns0:ind ns0:start="0" ns0:end="0" ns0:firstLine="709"/>
        <ns0:jc ns0:val="both"/>
        <ns0:rPr/>
      </ns0:pPr>
      <ns0:r>
        <ns0:rPr>
          <ns0:rFonts ns0:eastAsia="Times New Roman" ns0:cs="Times New Roman"/>
          <ns0:b/>
          <ns0:color ns0:val="000000"/>
          <ns0:sz ns0:val="28"/>
        </ns0:rPr>
        <ns0:t>Kết quả mong đợi khi chạy thành công:</ns0:t>
      </ns0:r>
    </ns0:p>
    <ns0:tbl>
      <ns0:tblPr>
        <ns0:tblStyle ns0:val="TableGrid"/>
        <ns0:tblW ns0:w="9354" ns0:type="dxa"/>
        <ns0:jc ns0:val="center"/>
        <ns0:tblInd ns0:w="0" ns0:type="dxa"/>
        <ns0:tblLayout ns0:type="fixed"/>
        <ns0:tblCellMar>
          <ns0:top ns0:w="75" ns0:type="dxa"/>
          <ns0:start ns0:w="85" ns0:type="dxa"/>
          <ns0:bottom ns0:w="75" ns0:type="dxa"/>
          <ns0:end ns0:w="85" ns0:type="dxa"/>
        </ns0:tblCellMar>
        <ns0:tblLook ns0:val="04a0" ns0:noHBand="0" ns0:noVBand="1" ns0:firstColumn="1" ns0:lastRow="0" ns0:lastColumn="0" ns0:firstRow="1"/>
      </ns0:tblPr>
      <ns0:tblGrid>
        <ns0:gridCol ns0:w="9354"/>
      </ns0:tblGrid>
      <ns0:tr>
        <ns0:trPr>
          <ns0:tblHeader ns0:val="true"/>
          <ns0:cantSplit ns0:val="true"/>
        </ns0:trPr>
        <ns0:tc>
          <ns0:tcPr>
            <ns0:tcW ns0:w="9354"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ReportCode"/>
              <ns0:keepNext ns0:val="true"/>
              <ns0:keepLines ns0:val="false"/>
              <ns0:widowControl ns0:val="false"/>
              <ns0:suppressAutoHyphens ns0:val="true"/>
              <ns0:spacing ns0:lineRule="auto" ns0:line="240" ns0:before="0" ns0:after="0"/>
              <ns0:ind ns0:start="0" ns0:end="0" ns0:hanging="0"/>
              <ns0:jc ns0:val="start"/>
              <ns0:rPr>
                <ns0:kern ns0:val="0"/>
                <ns0:lang ns0:eastAsia="en-US"/>
              </ns0:rPr>
            </ns0:pPr>
            <ns0:r>
              <ns0:rPr>
                <ns0:rFonts ns0:eastAsia="Consolas" ns0:cs="Consolas" ns0:ascii="Consolas" ns0:hAnsi="Consolas"/>
                <ns0:b ns0:val="false"/>
                <ns0:i ns0:val="false"/>
                <ns0:color ns0:val="000000"/>
                <ns0:kern ns0:val="0"/>
                <ns0:sz ns0:val="21"/>
                <ns0:lang ns0:eastAsia="en-US"/>
              </ns0:rPr>
              <ns0:t>ADMIN_BUILD_OK</ns0:t>
            </ns0:r>
          </ns0:p>
          <ns0:p>
            <ns0:pPr>
              <ns0:pStyle ns0:val="ReportCode"/>
              <ns0:keepNext ns0:val="true"/>
              <ns0:keepLines ns0:val="false"/>
              <ns0:widowControl ns0:val="false"/>
              <ns0:suppressAutoHyphens ns0:val="true"/>
              <ns0:spacing ns0:lineRule="auto" ns0:line="240" ns0:before="0" ns0:after="0"/>
              <ns0:ind ns0:start="0" ns0:end="0" ns0:hanging="0"/>
              <ns0:jc ns0:val="start"/>
              <ns0:rPr>
                <ns0:kern ns0:val="0"/>
                <ns0:lang ns0:eastAsia="en-US"/>
              </ns0:rPr>
            </ns0:pPr>
            <ns0:r>
              <ns0:rPr>
                <ns0:rFonts ns0:eastAsia="Consolas" ns0:cs="Consolas" ns0:ascii="Consolas" ns0:hAnsi="Consolas"/>
                <ns0:b ns0:val="false"/>
                <ns0:i ns0:val="false"/>
                <ns0:color ns0:val="000000"/>
                <ns0:kern ns0:val="0"/>
                <ns0:sz ns0:val="21"/>
                <ns0:lang ns0:eastAsia="en-US"/>
              </ns0:rPr>
              <ns0:t>STUDENT_BUILD_OK</ns0:t>
            </ns0:r>
          </ns0:p>
          <ns0:p>
            <ns0:pPr>
              <ns0:pStyle ns0:val="ReportCode"/>
              <ns0:keepNext ns0:val="true"/>
              <ns0:keepLines ns0:val="false"/>
              <ns0:widowControl ns0:val="false"/>
              <ns0:suppressAutoHyphens ns0:val="true"/>
              <ns0:spacing ns0:lineRule="auto" ns0:line="240" ns0:before="0" ns0:after="0"/>
              <ns0:ind ns0:start="0" ns0:end="0" ns0:hanging="0"/>
              <ns0:jc ns0:val="start"/>
              <ns0:rPr>
                <ns0:kern ns0:val="0"/>
                <ns0:lang ns0:eastAsia="en-US"/>
              </ns0:rPr>
            </ns0:pPr>
            <ns0:r>
              <ns0:rPr>
                <ns0:rFonts ns0:eastAsia="Consolas" ns0:cs="Consolas" ns0:ascii="Consolas" ns0:hAnsi="Consolas"/>
                <ns0:b ns0:val="false"/>
                <ns0:i ns0:val="false"/>
                <ns0:color ns0:val="000000"/>
                <ns0:kern ns0:val="0"/>
                <ns0:sz ns0:val="21"/>
                <ns0:lang ns0:eastAsia="en-US"/>
              </ns0:rPr>
              <ns0:t>VERIFY_BUILD_OK</ns0:t>
            </ns0:r>
          </ns0:p>
          <ns0:p>
            <ns0:pPr>
              <ns0:pStyle ns0:val="ReportCode"/>
              <ns0:keepNext ns0:val="false"/>
              <ns0:keepLines ns0:val="false"/>
              <ns0:widowControl ns0:val="false"/>
              <ns0:suppressAutoHyphens ns0:val="true"/>
              <ns0:spacing ns0:lineRule="auto" ns0:line="240" ns0:before="0" ns0:after="0"/>
              <ns0:ind ns0:start="0" ns0:end="0" ns0:hanging="0"/>
              <ns0:jc ns0:val="start"/>
              <ns0:rPr>
                <ns0:kern ns0:val="0"/>
                <ns0:lang ns0:eastAsia="en-US"/>
              </ns0:rPr>
            </ns0:pPr>
            <ns0:r>
              <ns0:rPr>
                <ns0:rFonts ns0:eastAsia="Consolas" ns0:cs="Consolas" ns0:ascii="Consolas" ns0:hAnsi="Consolas"/>
                <ns0:b ns0:val="false"/>
                <ns0:i ns0:val="false"/>
                <ns0:color ns0:val="000000"/>
                <ns0:kern ns0:val="0"/>
                <ns0:sz ns0:val="21"/>
                <ns0:lang ns0:eastAsia="en-US"/>
              </ns0:rPr>
              <ns0:t>BACKEND_BUILD_OK</ns0:t>
            </ns0:r>
          </ns0:p>
        </ns0:tc>
      </ns0:tr>
    </ns0:tbl>
    <ns0:p>
      <ns0:pPr>
        <ns0:pStyle ns0:val="Heading3"/>
        <ns0:keepNext ns0:val="true"/>
        <ns0:keepLines/>
        <ns0:pageBreakBefore ns0:val="false"/>
        <ns0:widowControl/>
        <ns0:numPr>
          <ns0:ilvl ns0:val="0"/>
          <ns0:numId ns0:val="0"/>
        </ns0:numPr>
        <ns0:spacing ns0:lineRule="auto" ns0:line="312" ns0:before="0" ns0:after="0"/>
        <ns0:ind ns0:start="0" ns0:end="0" ns0:hanging="0"/>
        <ns0:jc ns0:val="start"/>
        <ns0:rPr/>
      </ns0:pPr>
      <ns0:bookmarkStart ns0:id="242" ns0:name="__RefHeading___Toc10140_3013018603"/>
      <ns0:bookmarkStart ns0:id="243" ns0:name="report_target_3117"/>
      <ns0:bookmarkEnd ns0:id="242"/>
      <ns0:r>
        <ns0:rPr>
          <ns0:rFonts ns0:eastAsia="Times New Roman" ns0:cs="Times New Roman"/>
          <ns0:b/>
          <ns0:i/>
          <ns0:color ns0:val="000000"/>
          <ns0:sz ns0:val="28"/>
        </ns0:rPr>
        <ns0:t>3.2.6. Khởi tạo Blockcerts regtest và preflight</ns0:t>
      </ns0:r>
      <ns0:bookmarkEnd ns0:id="243"/>
    </ns0:p>
    <ns0:p>
      <ns0:pPr>
        <ns0:pStyle ns0:val="Normal"/>
        <ns0:keepNext ns0:val="false"/>
        <ns0:keepLines ns0:val="false"/>
        <ns0:widowControl/>
        <ns0:spacing ns0:lineRule="auto" ns0:line="312" ns0:before="0" ns0:after="0"/>
        <ns0:ind ns0:start="0" ns0:end="0" ns0:firstLine="709"/>
        <ns0:jc ns0:val="both"/>
        <ns0:rPr/>
      </ns0:pPr>
      <ns0:r>
        <ns0:rPr>
          <ns0:rFonts ns0:eastAsia="Times New Roman" ns0:cs="Times New Roman"/>
          <ns0:i ns0:val="false"/>
          <ns0:color ns0:val="000000"/>
          <ns0:sz ns0:val="28"/>
        </ns0:rPr>
        <ns0:t>Trước khi cho người dùng thao tác trên Web, môi trường phát hành phải chứng minh rằng Issuer Profile, khóa phát hành, Bitcoin RPC và toolchain cert-tools/cert-issuer phối hợp đúng. Preflight sử dụng dữ liệu giả lập để tạo chứng thư mẫu, neo Merkle root và kiểm tra receipt. Chỉ khi proof, chain=bitcoinRegtest và OP_RETURN khớp thì hệ thống mới được coi là sẵn sàng cho demo nghiệp vụ.</ns0:t>
      </ns0:r>
    </ns0:p>
    <ns0:p>
      <ns0:pPr>
        <ns0:pStyle ns0:val="Normal"/>
        <ns0:keepNext ns0:val="true"/>
        <ns0:keepLines/>
        <ns0:widowControl/>
        <ns0:spacing ns0:lineRule="auto" ns0:line="312" ns0:before="0" ns0:after="0"/>
        <ns0:ind ns0:start="0" ns0:end="0" ns0:firstLine="709"/>
        <ns0:jc ns0:val="both"/>
        <ns0:rPr/>
      </ns0:pPr>
      <ns0:r>
        <ns0:rPr>
          <ns0:rFonts ns0:eastAsia="Times New Roman" ns0:cs="Times New Roman"/>
          <ns0:b/>
          <ns0:color ns0:val="000000"/>
          <ns0:sz ns0:val="28"/>
        </ns0:rPr>
        <ns0:t>Bước 1 - Kiểm tra địa chỉ phát hành và Issuer Profile đã được sinh</ns0:t>
      </ns0:r>
    </ns0:p>
    <ns0:p>
      <ns0:pPr>
        <ns0:pStyle ns0:val="Normal"/>
        <ns0:keepNext ns0:val="true"/>
        <ns0:keepLines/>
        <ns0:widowControl/>
        <ns0:spacing ns0:lineRule="auto" ns0:line="312" ns0:before="0" ns0:after="0"/>
        <ns0:ind ns0:start="0" ns0:end="0" ns0:firstLine="709"/>
        <ns0:jc ns0:val="both"/>
        <ns0:rPr/>
      </ns0:pPr>
      <ns0:r>
        <ns0:rPr>
          <ns0:rFonts ns0:eastAsia="Times New Roman" ns0:cs="Times New Roman"/>
          <ns0:i ns0:val="false"/>
          <ns0:color ns0:val="000000"/>
          <ns0:sz ns0:val="28"/>
        </ns0:rPr>
        <ns0:t>Tiến hành chạy:</ns0:t>
      </ns0:r>
    </ns0:p>
    <ns0:tbl>
      <ns0:tblPr>
        <ns0:tblStyle ns0:val="TableGrid"/>
        <ns0:tblW ns0:w="9354" ns0:type="dxa"/>
        <ns0:jc ns0:val="center"/>
        <ns0:tblInd ns0:w="0" ns0:type="dxa"/>
        <ns0:tblLayout ns0:type="fixed"/>
        <ns0:tblCellMar>
          <ns0:top ns0:w="75" ns0:type="dxa"/>
          <ns0:start ns0:w="85" ns0:type="dxa"/>
          <ns0:bottom ns0:w="75" ns0:type="dxa"/>
          <ns0:end ns0:w="85" ns0:type="dxa"/>
        </ns0:tblCellMar>
        <ns0:tblLook ns0:val="04a0" ns0:noHBand="0" ns0:noVBand="1" ns0:firstColumn="1" ns0:lastRow="0" ns0:lastColumn="0" ns0:firstRow="1"/>
      </ns0:tblPr>
      <ns0:tblGrid>
        <ns0:gridCol ns0:w="9354"/>
      </ns0:tblGrid>
      <ns0:tr>
        <ns0:trPr>
          <ns0:tblHeader ns0:val="true"/>
          <ns0:cantSplit ns0:val="true"/>
        </ns0:trPr>
        <ns0:tc>
          <ns0:tcPr>
            <ns0:tcW ns0:w="9354"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ReportCode"/>
              <ns0:keepNext ns0:val="false"/>
              <ns0:keepLines ns0:val="false"/>
              <ns0:widowControl ns0:val="false"/>
              <ns0:suppressAutoHyphens ns0:val="true"/>
              <ns0:spacing ns0:lineRule="auto" ns0:line="240" ns0:before="0" ns0:after="0"/>
              <ns0:ind ns0:start="0" ns0:end="0" ns0:hanging="0"/>
              <ns0:jc ns0:val="start"/>
              <ns0:rPr>
                <ns0:kern ns0:val="0"/>
                <ns0:lang ns0:eastAsia="en-US"/>
              </ns0:rPr>
            </ns0:pPr>
            <ns0:r>
              <ns0:rPr>
                <ns0:rFonts ns0:eastAsia="Consolas" ns0:cs="Consolas" ns0:ascii="Consolas" ns0:hAnsi="Consolas"/>
                <ns0:b ns0:val="false"/>
                <ns0:color ns0:val="000000"/>
                <ns0:kern ns0:val="0"/>
                <ns0:sz ns0:val="21"/>
                <ns0:lang ns0:eastAsia="en-US"/>
              </ns0:rPr>
              <ns0:t>$ grep '^ISSUING_ADDRESS=' experiments/repro/runtime/.env</ns0:t>
              <ns0:br/>
              <ns0:t>$ cat experiments/repro/runtime/project/blockcerts/issuer/\</ns0:t>
              <ns0:br/>
              <ns0:t>issuing-address.txt</ns0:t>
              <ns0:br/>
              <ns0:t>$ python3 -m json.tool \</ns0:t>
              <ns0:br/>
              <ns0:t xml:space="preserve">  experiments/repro/runtime/project/blockcerts/issuer/profile.json \</ns0:t>
              <ns0:br/>
              <ns0:t xml:space="preserve">  | head -n 40</ns0:t>
            </ns0:r>
          </ns0:p>
        </ns0:tc>
      </ns0:tr>
    </ns0:tbl>
    <ns0:p>
      <ns0:pPr>
        <ns0:pStyle ns0:val="Normal"/>
        <ns0:keepNext ns0:val="true"/>
        <ns0:keepLines/>
        <ns0:widowControl/>
        <ns0:spacing ns0:lineRule="auto" ns0:line="312" ns0:before="0" ns0:after="0"/>
        <ns0:ind ns0:start="0" ns0:end="0" ns0:firstLine="709"/>
        <ns0:jc ns0:val="both"/>
        <ns0:rPr/>
      </ns0:pPr>
      <ns0:r>
        <ns0:rPr>
          <ns0:rFonts ns0:eastAsia="Times New Roman" ns0:cs="Times New Roman"/>
          <ns0:b/>
          <ns0:color ns0:val="000000"/>
          <ns0:sz ns0:val="28"/>
        </ns0:rPr>
        <ns0:t>Kết quả mong đợi khi chạy thành công:</ns0:t>
      </ns0:r>
    </ns0:p>
    <ns0:tbl>
      <ns0:tblPr>
        <ns0:tblStyle ns0:val="TableGrid"/>
        <ns0:tblW ns0:w="9354" ns0:type="dxa"/>
        <ns0:jc ns0:val="center"/>
        <ns0:tblInd ns0:w="0" ns0:type="dxa"/>
        <ns0:tblLayout ns0:type="fixed"/>
        <ns0:tblCellMar>
          <ns0:top ns0:w="75" ns0:type="dxa"/>
          <ns0:start ns0:w="85" ns0:type="dxa"/>
          <ns0:bottom ns0:w="75" ns0:type="dxa"/>
          <ns0:end ns0:w="85" ns0:type="dxa"/>
        </ns0:tblCellMar>
        <ns0:tblLook ns0:val="04a0" ns0:noHBand="0" ns0:noVBand="1" ns0:firstColumn="1" ns0:lastRow="0" ns0:lastColumn="0" ns0:firstRow="1"/>
      </ns0:tblPr>
      <ns0:tblGrid>
        <ns0:gridCol ns0:w="9354"/>
      </ns0:tblGrid>
      <ns0:tr>
        <ns0:trPr>
          <ns0:tblHeader ns0:val="true"/>
          <ns0:cantSplit ns0:val="true"/>
        </ns0:trPr>
        <ns0:tc>
          <ns0:tcPr>
            <ns0:tcW ns0:w="9354"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ReportCode"/>
              <ns0:keepNext ns0:val="true"/>
              <ns0:keepLines ns0:val="false"/>
              <ns0:widowControl ns0:val="false"/>
              <ns0:suppressAutoHyphens ns0:val="true"/>
              <ns0:spacing ns0:lineRule="auto" ns0:line="240" ns0:before="0" ns0:after="0"/>
              <ns0:ind ns0:start="0" ns0:end="0" ns0:hanging="0"/>
              <ns0:jc ns0:val="start"/>
              <ns0:rPr>
                <ns0:kern ns0:val="0"/>
                <ns0:lang ns0:eastAsia="en-US"/>
              </ns0:rPr>
            </ns0:pPr>
            <ns0:r>
              <ns0:rPr>
                <ns0:rFonts ns0:eastAsia="Consolas" ns0:cs="Consolas" ns0:ascii="Consolas" ns0:hAnsi="Consolas"/>
                <ns0:b ns0:val="false"/>
                <ns0:i ns0:val="false"/>
                <ns0:color ns0:val="000000"/>
                <ns0:kern ns0:val="0"/>
                <ns0:sz ns0:val="21"/>
                <ns0:lang ns0:eastAsia="en-US"/>
              </ns0:rPr>
              <ns0:t>ISSUING_ADDRESS=&lt;địa_chỉ_Bitcoin_regtest&gt;</ns0:t>
            </ns0:r>
          </ns0:p>
          <ns0:p>
            <ns0:pPr>
              <ns0:pStyle ns0:val="ReportCode"/>
              <ns0:keepNext ns0:val="true"/>
              <ns0:keepLines ns0:val="false"/>
              <ns0:widowControl ns0:val="false"/>
              <ns0:suppressAutoHyphens ns0:val="true"/>
              <ns0:spacing ns0:lineRule="auto" ns0:line="240" ns0:before="0" ns0:after="0"/>
              <ns0:ind ns0:start="0" ns0:end="0" ns0:hanging="0"/>
              <ns0:jc ns0:val="start"/>
              <ns0:rPr>
                <ns0:kern ns0:val="0"/>
                <ns0:lang ns0:eastAsia="en-US"/>
              </ns0:rPr>
            </ns0:pPr>
            <ns0:r>
              <ns0:rPr>
                <ns0:rFonts ns0:eastAsia="Consolas" ns0:cs="Consolas" ns0:ascii="Consolas" ns0:hAnsi="Consolas"/>
                <ns0:b ns0:val="false"/>
                <ns0:i ns0:val="false"/>
                <ns0:color ns0:val="000000"/>
                <ns0:kern ns0:val="0"/>
                <ns0:sz ns0:val="21"/>
                <ns0:lang ns0:eastAsia="en-US"/>
              </ns0:rPr>
              <ns0:t>&lt;địa_chỉ_Bitcoin_regtest&gt;</ns0:t>
            </ns0:r>
          </ns0:p>
          <ns0:p>
            <ns0:pPr>
              <ns0:pStyle ns0:val="ReportCode"/>
              <ns0:keepNext ns0:val="false"/>
              <ns0:keepLines ns0:val="false"/>
              <ns0:widowControl ns0:val="false"/>
              <ns0:suppressAutoHyphens ns0:val="true"/>
              <ns0:spacing ns0:lineRule="auto" ns0:line="240" ns0:before="0" ns0:after="0"/>
              <ns0:ind ns0:start="0" ns0:end="0" ns0:hanging="0"/>
              <ns0:jc ns0:val="start"/>
              <ns0:rPr>
                <ns0:kern ns0:val="0"/>
                <ns0:lang ns0:eastAsia="en-US"/>
              </ns0:rPr>
            </ns0:pPr>
            <ns0:r>
              <ns0:rPr>
                <ns0:rFonts ns0:eastAsia="Consolas" ns0:cs="Consolas" ns0:ascii="Consolas" ns0:hAnsi="Consolas"/>
                <ns0:b ns0:val="false"/>
                <ns0:i ns0:val="false"/>
                <ns0:color ns0:val="000000"/>
                <ns0:kern ns0:val="0"/>
                <ns0:sz ns0:val="21"/>
                <ns0:lang ns0:eastAsia="en-US"/>
              </ns0:rPr>
              <ns0:t>Issuer Profile chứa URL http://127.0.0.1:18088/api/blockcerts/issuers/kma/...</ns0:t>
            </ns0:r>
          </ns0:p>
        </ns0:tc>
      </ns0:tr>
    </ns0:tbl>
    <ns0:p>
      <ns0:pPr>
        <ns0:pStyle ns0:val="Normal"/>
        <ns0:keepNext ns0:val="true"/>
        <ns0:keepLines/>
        <ns0:widowControl/>
        <ns0:spacing ns0:lineRule="auto" ns0:line="312" ns0:before="0" ns0:after="0"/>
        <ns0:ind ns0:start="0" ns0:end="0" ns0:firstLine="709"/>
        <ns0:jc ns0:val="both"/>
        <ns0:rPr/>
      </ns0:pPr>
      <ns0:r>
        <ns0:rPr>
          <ns0:rFonts ns0:eastAsia="Times New Roman" ns0:cs="Times New Roman"/>
          <ns0:b/>
          <ns0:color ns0:val="000000"/>
          <ns0:sz ns0:val="28"/>
        </ns0:rPr>
        <ns0:t>Bước 2 - Không hiển thị WIF; chỉ kiểm tra quyền truy cập</ns0:t>
      </ns0:r>
    </ns0:p>
    <ns0:p>
      <ns0:pPr>
        <ns0:pStyle ns0:val="Normal"/>
        <ns0:keepNext ns0:val="true"/>
        <ns0:keepLines/>
        <ns0:widowControl/>
        <ns0:spacing ns0:lineRule="auto" ns0:line="312" ns0:before="0" ns0:after="0"/>
        <ns0:ind ns0:start="0" ns0:end="0" ns0:firstLine="709"/>
        <ns0:jc ns0:val="both"/>
        <ns0:rPr/>
      </ns0:pPr>
      <ns0:r>
        <ns0:rPr>
          <ns0:rFonts ns0:eastAsia="Times New Roman" ns0:cs="Times New Roman"/>
          <ns0:i ns0:val="false"/>
          <ns0:color ns0:val="000000"/>
          <ns0:sz ns0:val="28"/>
        </ns0:rPr>
        <ns0:t>Tiến hành chạy:</ns0:t>
      </ns0:r>
    </ns0:p>
    <ns0:tbl>
      <ns0:tblPr>
        <ns0:tblStyle ns0:val="TableGrid"/>
        <ns0:tblW ns0:w="9354" ns0:type="dxa"/>
        <ns0:jc ns0:val="center"/>
        <ns0:tblInd ns0:w="0" ns0:type="dxa"/>
        <ns0:tblLayout ns0:type="fixed"/>
        <ns0:tblCellMar>
          <ns0:top ns0:w="75" ns0:type="dxa"/>
          <ns0:start ns0:w="85" ns0:type="dxa"/>
          <ns0:bottom ns0:w="75" ns0:type="dxa"/>
          <ns0:end ns0:w="85" ns0:type="dxa"/>
        </ns0:tblCellMar>
        <ns0:tblLook ns0:val="04a0" ns0:noHBand="0" ns0:noVBand="1" ns0:firstColumn="1" ns0:lastRow="0" ns0:lastColumn="0" ns0:firstRow="1"/>
      </ns0:tblPr>
      <ns0:tblGrid>
        <ns0:gridCol ns0:w="9354"/>
      </ns0:tblGrid>
      <ns0:tr>
        <ns0:trPr>
          <ns0:tblHeader ns0:val="true"/>
          <ns0:cantSplit ns0:val="true"/>
        </ns0:trPr>
        <ns0:tc>
          <ns0:tcPr>
            <ns0:tcW ns0:w="9354"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ReportCode"/>
              <ns0:keepNext ns0:val="false"/>
              <ns0:keepLines ns0:val="false"/>
              <ns0:widowControl ns0:val="false"/>
              <ns0:suppressAutoHyphens ns0:val="true"/>
              <ns0:spacing ns0:lineRule="auto" ns0:line="240" ns0:before="0" ns0:after="0"/>
              <ns0:ind ns0:start="0" ns0:end="0" ns0:hanging="0"/>
              <ns0:jc ns0:val="start"/>
              <ns0:rPr>
                <ns0:kern ns0:val="0"/>
                <ns0:lang ns0:eastAsia="en-US"/>
              </ns0:rPr>
            </ns0:pPr>
            <ns0:r>
              <ns0:rPr>
                <ns0:rFonts ns0:eastAsia="Consolas" ns0:cs="Consolas" ns0:ascii="Consolas" ns0:hAnsi="Consolas"/>
                <ns0:b ns0:val="false"/>
                <ns0:i ns0:val="false"/>
                <ns0:color ns0:val="000000"/>
                <ns0:kern ns0:val="0"/>
                <ns0:sz ns0:val="21"/>
                <ns0:lang ns0:eastAsia="en-US"/>
              </ns0:rPr>
              <ns0:t>$ stat -c '%a %n' experiments/repro/runtime/project/storage/credentials/pk_issuer.txt</ns0:t>
            </ns0:r>
          </ns0:p>
        </ns0:tc>
      </ns0:tr>
    </ns0:tbl>
    <ns0:p>
      <ns0:pPr>
        <ns0:pStyle ns0:val="Normal"/>
        <ns0:keepNext ns0:val="true"/>
        <ns0:keepLines/>
        <ns0:widowControl/>
        <ns0:spacing ns0:lineRule="auto" ns0:line="312" ns0:before="0" ns0:after="0"/>
        <ns0:ind ns0:start="0" ns0:end="0" ns0:firstLine="709"/>
        <ns0:jc ns0:val="both"/>
        <ns0:rPr/>
      </ns0:pPr>
      <ns0:r>
        <ns0:rPr>
          <ns0:rFonts ns0:eastAsia="Times New Roman" ns0:cs="Times New Roman"/>
          <ns0:b/>
          <ns0:color ns0:val="000000"/>
          <ns0:sz ns0:val="28"/>
        </ns0:rPr>
        <ns0:t>Kết quả mong đợi khi chạy thành công:</ns0:t>
      </ns0:r>
    </ns0:p>
    <ns0:tbl>
      <ns0:tblPr>
        <ns0:tblStyle ns0:val="TableGrid"/>
        <ns0:tblW ns0:w="9354" ns0:type="dxa"/>
        <ns0:jc ns0:val="center"/>
        <ns0:tblInd ns0:w="0" ns0:type="dxa"/>
        <ns0:tblLayout ns0:type="fixed"/>
        <ns0:tblCellMar>
          <ns0:top ns0:w="75" ns0:type="dxa"/>
          <ns0:start ns0:w="85" ns0:type="dxa"/>
          <ns0:bottom ns0:w="75" ns0:type="dxa"/>
          <ns0:end ns0:w="85" ns0:type="dxa"/>
        </ns0:tblCellMar>
        <ns0:tblLook ns0:val="04a0" ns0:noHBand="0" ns0:noVBand="1" ns0:firstColumn="1" ns0:lastRow="0" ns0:lastColumn="0" ns0:firstRow="1"/>
      </ns0:tblPr>
      <ns0:tblGrid>
        <ns0:gridCol ns0:w="9354"/>
      </ns0:tblGrid>
      <ns0:tr>
        <ns0:trPr>
          <ns0:tblHeader ns0:val="true"/>
          <ns0:cantSplit ns0:val="true"/>
        </ns0:trPr>
        <ns0:tc>
          <ns0:tcPr>
            <ns0:tcW ns0:w="9354"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ReportCode"/>
              <ns0:keepNext ns0:val="false"/>
              <ns0:keepLines ns0:val="false"/>
              <ns0:widowControl ns0:val="false"/>
              <ns0:suppressAutoHyphens ns0:val="true"/>
              <ns0:spacing ns0:lineRule="auto" ns0:line="240" ns0:before="0" ns0:after="0"/>
              <ns0:ind ns0:start="0" ns0:end="0" ns0:hanging="0"/>
              <ns0:jc ns0:val="start"/>
              <ns0:rPr>
                <ns0:kern ns0:val="0"/>
                <ns0:lang ns0:eastAsia="en-US"/>
              </ns0:rPr>
            </ns0:pPr>
            <ns0:r>
              <ns0:rPr>
                <ns0:rFonts ns0:eastAsia="Consolas" ns0:cs="Consolas" ns0:ascii="Consolas" ns0:hAnsi="Consolas"/>
                <ns0:b ns0:val="false"/>
                <ns0:i ns0:val="false"/>
                <ns0:color ns0:val="000000"/>
                <ns0:kern ns0:val="0"/>
                <ns0:sz ns0:val="21"/>
                <ns0:lang ns0:eastAsia="en-US"/>
              </ns0:rPr>
              <ns0:t>600 experiments/repro/runtime/project/storage/credentials/pk_issuer.txt</ns0:t>
            </ns0:r>
          </ns0:p>
        </ns0:tc>
      </ns0:tr>
    </ns0:tbl>
    <ns0:p>
      <ns0:pPr>
        <ns0:pStyle ns0:val="Normal"/>
        <ns0:keepNext ns0:val="false"/>
        <ns0:keepLines ns0:val="false"/>
        <ns0:widowControl/>
        <ns0:spacing ns0:lineRule="auto" ns0:line="312" ns0:before="0" ns0:after="0"/>
        <ns0:ind ns0:start="0" ns0:end="0" ns0:firstLine="709"/>
        <ns0:jc ns0:val="both"/>
        <ns0:rPr/>
      </ns0:pPr>
      <ns0:r>
        <ns0:rPr>
          <ns0:rFonts ns0:eastAsia="Times New Roman" ns0:cs="Times New Roman"/>
          <ns0:i ns0:val="false"/>
          <ns0:color ns0:val="000000"/>
          <ns0:sz ns0:val="28"/>
        </ns0:rPr>
        <ns0:t>Không chạy cat đối với pk_issuer.txt trong ảnh chụp hoặc phiên trình bày, vì đây là WIF phát hành của môi trường regtest. Chỉ địa chỉ công khai và Issuer Profile được phép xuất hiện trong bằng chứng.</ns0:t>
      </ns0:r>
    </ns0:p>
    <ns0:p>
      <ns0:pPr>
        <ns0:pStyle ns0:val="Normal"/>
        <ns0:keepNext ns0:val="false"/>
        <ns0:keepLines ns0:val="false"/>
        <ns0:widowControl/>
        <ns0:spacing ns0:lineRule="auto" ns0:line="312" ns0:before="0" ns0:after="0"/>
        <ns0:ind ns0:start="0" ns0:end="0" ns0:firstLine="709"/>
        <ns0:jc ns0:val="both"/>
        <ns0:rPr/>
      </ns0:pPr>
      <ns0:r>
        <ns0:rPr>
          <ns0:rFonts ns0:eastAsia="Times New Roman" ns0:cs="Times New Roman"/>
          <ns0:i ns0:val="false"/>
          <ns0:color ns0:val="000000"/>
          <ns0:sz ns0:val="28"/>
        </ns0:rPr>
        <ns0:t>Khóa riêng không được đưa vào profile hoặc frontend. Việc dùng regtest cho phép chủ động tạo block và tái lập kết quả, nhưng không đại diện cho phí, mempool hay độ trễ của Bitcoin mainnet [18].</ns0:t>
      </ns0:r>
    </ns0:p>
    <ns0:p>
      <ns0:pPr>
        <ns0:pStyle ns0:val="Heading3"/>
        <ns0:keepNext ns0:val="true"/>
        <ns0:keepLines/>
        <ns0:pageBreakBefore ns0:val="false"/>
        <ns0:widowControl/>
        <ns0:numPr>
          <ns0:ilvl ns0:val="0"/>
          <ns0:numId ns0:val="0"/>
        </ns0:numPr>
        <ns0:spacing ns0:lineRule="auto" ns0:line="312" ns0:before="0" ns0:after="0"/>
        <ns0:ind ns0:start="0" ns0:end="0" ns0:hanging="0"/>
        <ns0:jc ns0:val="start"/>
        <ns0:rPr/>
      </ns0:pPr>
      <ns0:bookmarkStart ns0:id="244" ns0:name="__RefHeading___Toc10142_3013018603"/>
      <ns0:bookmarkStart ns0:id="245" ns0:name="report_target_3118"/>
      <ns0:bookmarkEnd ns0:id="244"/>
      <ns0:r>
        <ns0:rPr>
          <ns0:rFonts ns0:eastAsia="Times New Roman" ns0:cs="Times New Roman"/>
          <ns0:b/>
          <ns0:i/>
          <ns0:color ns0:val="000000"/>
          <ns0:sz ns0:val="28"/>
        </ns0:rPr>
        <ns0:t>3.2.7. Triển khai backend và ba cổng web</ns0:t>
      </ns0:r>
      <ns0:bookmarkEnd ns0:id="245"/>
    </ns0:p>
    <ns0:p>
      <ns0:pPr>
        <ns0:pStyle ns0:val="Normal"/>
        <ns0:keepNext ns0:val="false"/>
        <ns0:keepLines ns0:val="false"/>
        <ns0:widowControl/>
        <ns0:spacing ns0:lineRule="auto" ns0:line="312" ns0:before="0" ns0:after="0"/>
        <ns0:ind ns0:start="0" ns0:end="0" ns0:firstLine="709"/>
        <ns0:jc ns0:val="both"/>
        <ns0:rPr/>
      </ns0:pPr>
      <ns0:r>
        <ns0:rPr>
          <ns0:rFonts ns0:eastAsia="Times New Roman" ns0:cs="Times New Roman"/>
          <ns0:i ns0:val="false"/>
          <ns0:color ns0:val="000000"/>
          <ns0:sz ns0:val="28"/>
        </ns0:rPr>
        <ns0:t>Sau build, Nginx phục vụ ba base path cho cổng quản trị, cổng Student và cổng Verify, đồng thời chuyển tiếp API tới backend. Cổng quản trị phục vụ Maker/Checker; cổng Student chỉ hiển thị chứng thư của sinh viên đang đăng nhập; cổng Verify công khai không yêu cầu đăng nhập. Ở lượt tái kiểm chứng, các endpoint Web được kiểm tra cùng /health và Issuer Profile trước khi thực hiện E2E.</ns0:t>
      </ns0:r>
      <ns0:r>
        <ns0:rPr>
          <ns0:rFonts ns0:eastAsia="Times New Roman" ns0:cs="Times New Roman"/>
          <ns0:color ns0:val="000000"/>
          <ns0:sz ns0:val="28"/>
        </ns0:rPr>
        <ns0:t xml:space="preserve"> Điều kiện hoàn thành giai đoạn triển khai được tổng hợp tại Bảng 3.3.</ns0:t>
      </ns0:r>
    </ns0:p>
    <ns0:p>
      <ns0:pPr>
        <ns0:pStyle ns0:val="Normal"/>
        <ns0:keepNext ns0:val="true"/>
        <ns0:keepLines/>
        <ns0:widowControl/>
        <ns0:spacing ns0:lineRule="auto" ns0:line="312" ns0:before="0" ns0:after="0"/>
        <ns0:ind ns0:start="0" ns0:end="0" ns0:firstLine="709"/>
        <ns0:jc ns0:val="both"/>
        <ns0:rPr/>
      </ns0:pPr>
      <ns0:r>
        <ns0:rPr>
          <ns0:rFonts ns0:eastAsia="Times New Roman" ns0:cs="Times New Roman"/>
          <ns0:b/>
          <ns0:color ns0:val="000000"/>
          <ns0:sz ns0:val="28"/>
        </ns0:rPr>
        <ns0:t>Bước 1 - Khởi động backend và Nginx của stack tái lập</ns0:t>
      </ns0:r>
    </ns0:p>
    <ns0:p>
      <ns0:pPr>
        <ns0:pStyle ns0:val="Normal"/>
        <ns0:keepNext ns0:val="true"/>
        <ns0:keepLines/>
        <ns0:widowControl/>
        <ns0:spacing ns0:lineRule="auto" ns0:line="312" ns0:before="0" ns0:after="0"/>
        <ns0:ind ns0:start="0" ns0:end="0" ns0:firstLine="709"/>
        <ns0:jc ns0:val="both"/>
        <ns0:rPr/>
      </ns0:pPr>
      <ns0:r>
        <ns0:rPr>
          <ns0:rFonts ns0:eastAsia="Times New Roman" ns0:cs="Times New Roman"/>
          <ns0:i ns0:val="false"/>
          <ns0:color ns0:val="000000"/>
          <ns0:sz ns0:val="28"/>
        </ns0:rPr>
        <ns0:t>Tiến hành chạy:</ns0:t>
      </ns0:r>
    </ns0:p>
    <ns0:tbl>
      <ns0:tblPr>
        <ns0:tblStyle ns0:val="TableGrid"/>
        <ns0:tblW ns0:w="9354" ns0:type="dxa"/>
        <ns0:jc ns0:val="center"/>
        <ns0:tblInd ns0:w="0" ns0:type="dxa"/>
        <ns0:tblLayout ns0:type="fixed"/>
        <ns0:tblCellMar>
          <ns0:top ns0:w="75" ns0:type="dxa"/>
          <ns0:start ns0:w="85" ns0:type="dxa"/>
          <ns0:bottom ns0:w="75" ns0:type="dxa"/>
          <ns0:end ns0:w="85" ns0:type="dxa"/>
        </ns0:tblCellMar>
        <ns0:tblLook ns0:val="04a0" ns0:noHBand="0" ns0:noVBand="1" ns0:firstColumn="1" ns0:lastRow="0" ns0:lastColumn="0" ns0:firstRow="1"/>
      </ns0:tblPr>
      <ns0:tblGrid>
        <ns0:gridCol ns0:w="9354"/>
      </ns0:tblGrid>
      <ns0:tr>
        <ns0:trPr>
          <ns0:tblHeader ns0:val="true"/>
          <ns0:cantSplit ns0:val="true"/>
        </ns0:trPr>
        <ns0:tc>
          <ns0:tcPr>
            <ns0:tcW ns0:w="9354"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ReportCode"/>
              <ns0:keepNext ns0:val="false"/>
              <ns0:keepLines ns0:val="false"/>
              <ns0:widowControl ns0:val="false"/>
              <ns0:suppressAutoHyphens ns0:val="true"/>
              <ns0:spacing ns0:lineRule="auto" ns0:line="240" ns0:before="0" ns0:after="0"/>
              <ns0:ind ns0:start="0" ns0:end="0" ns0:hanging="0"/>
              <ns0:jc ns0:val="start"/>
              <ns0:rPr>
                <ns0:kern ns0:val="0"/>
                <ns0:lang ns0:eastAsia="en-US"/>
              </ns0:rPr>
            </ns0:pPr>
            <ns0:r>
              <ns0:rPr>
                <ns0:rFonts ns0:eastAsia="Consolas" ns0:cs="Consolas" ns0:ascii="Consolas" ns0:hAnsi="Consolas"/>
                <ns0:b ns0:val="false"/>
                <ns0:i ns0:val="false"/>
                <ns0:color ns0:val="000000"/>
                <ns0:kern ns0:val="0"/>
                <ns0:sz ns0:val="21"/>
                <ns0:lang ns0:eastAsia="en-US"/>
              </ns0:rPr>
              <ns0:t>$ bash experiments/repro/scripts/start.sh</ns0:t>
            </ns0:r>
          </ns0:p>
        </ns0:tc>
      </ns0:tr>
    </ns0:tbl>
    <ns0:p>
      <ns0:pPr>
        <ns0:pStyle ns0:val="Normal"/>
        <ns0:keepNext ns0:val="true"/>
        <ns0:keepLines/>
        <ns0:widowControl/>
        <ns0:spacing ns0:lineRule="auto" ns0:line="312" ns0:before="0" ns0:after="0"/>
        <ns0:ind ns0:start="0" ns0:end="0" ns0:firstLine="709"/>
        <ns0:jc ns0:val="both"/>
        <ns0:rPr/>
      </ns0:pPr>
      <ns0:r>
        <ns0:rPr>
          <ns0:rFonts ns0:eastAsia="Times New Roman" ns0:cs="Times New Roman"/>
          <ns0:b/>
          <ns0:color ns0:val="000000"/>
          <ns0:sz ns0:val="28"/>
        </ns0:rPr>
        <ns0:t>Kết quả mong đợi khi chạy thành công:</ns0:t>
      </ns0:r>
    </ns0:p>
    <ns0:tbl>
      <ns0:tblPr>
        <ns0:tblStyle ns0:val="TableGrid"/>
        <ns0:tblW ns0:w="9354" ns0:type="dxa"/>
        <ns0:jc ns0:val="center"/>
        <ns0:tblInd ns0:w="0" ns0:type="dxa"/>
        <ns0:tblLayout ns0:type="fixed"/>
        <ns0:tblCellMar>
          <ns0:top ns0:w="75" ns0:type="dxa"/>
          <ns0:start ns0:w="85" ns0:type="dxa"/>
          <ns0:bottom ns0:w="75" ns0:type="dxa"/>
          <ns0:end ns0:w="85" ns0:type="dxa"/>
        </ns0:tblCellMar>
        <ns0:tblLook ns0:val="04a0" ns0:noHBand="0" ns0:noVBand="1" ns0:firstColumn="1" ns0:lastRow="0" ns0:lastColumn="0" ns0:firstRow="1"/>
      </ns0:tblPr>
      <ns0:tblGrid>
        <ns0:gridCol ns0:w="9354"/>
      </ns0:tblGrid>
      <ns0:tr>
        <ns0:trPr>
          <ns0:tblHeader ns0:val="true"/>
          <ns0:cantSplit ns0:val="true"/>
        </ns0:trPr>
        <ns0:tc>
          <ns0:tcPr>
            <ns0:tcW ns0:w="9354"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ReportCode"/>
              <ns0:keepNext ns0:val="false"/>
              <ns0:keepLines ns0:val="false"/>
              <ns0:widowControl ns0:val="false"/>
              <ns0:suppressAutoHyphens ns0:val="true"/>
              <ns0:spacing ns0:lineRule="auto" ns0:line="240" ns0:before="0" ns0:after="0"/>
              <ns0:ind ns0:start="0" ns0:end="0" ns0:hanging="0"/>
              <ns0:jc ns0:val="start"/>
              <ns0:rPr>
                <ns0:kern ns0:val="0"/>
                <ns0:lang ns0:eastAsia="en-US"/>
              </ns0:rPr>
            </ns0:pPr>
            <ns0:r>
              <ns0:rPr>
                <ns0:rFonts ns0:eastAsia="Consolas" ns0:cs="Consolas" ns0:ascii="Consolas" ns0:hAnsi="Consolas"/>
                <ns0:b ns0:val="false"/>
                <ns0:i ns0:val="false"/>
                <ns0:color ns0:val="000000"/>
                <ns0:kern ns0:val="0"/>
                <ns0:sz ns0:val="21"/>
                <ns0:lang ns0:eastAsia="en-US"/>
              </ns0:rPr>
              <ns0:t>START_PASS api=14000 web=18088 fault_after_broadcast=0</ns0:t>
            </ns0:r>
          </ns0:p>
        </ns0:tc>
      </ns0:tr>
    </ns0:tbl>
    <ns0:p>
      <ns0:pPr>
        <ns0:pStyle ns0:val="Normal"/>
        <ns0:keepNext ns0:val="true"/>
        <ns0:keepLines/>
        <ns0:widowControl/>
        <ns0:spacing ns0:lineRule="auto" ns0:line="312" ns0:before="0" ns0:after="0"/>
        <ns0:ind ns0:start="0" ns0:end="0" ns0:firstLine="709"/>
        <ns0:jc ns0:val="both"/>
        <ns0:rPr/>
      </ns0:pPr>
      <ns0:r>
        <ns0:rPr>
          <ns0:rFonts ns0:eastAsia="Times New Roman" ns0:cs="Times New Roman"/>
          <ns0:b/>
          <ns0:color ns0:val="000000"/>
          <ns0:sz ns0:val="28"/>
        </ns0:rPr>
        <ns0:t>Bước 2 - Chạy readiness/dependency check</ns0:t>
      </ns0:r>
    </ns0:p>
    <ns0:p>
      <ns0:pPr>
        <ns0:pStyle ns0:val="Normal"/>
        <ns0:keepNext ns0:val="true"/>
        <ns0:keepLines/>
        <ns0:widowControl/>
        <ns0:spacing ns0:lineRule="auto" ns0:line="312" ns0:before="0" ns0:after="0"/>
        <ns0:ind ns0:start="0" ns0:end="0" ns0:firstLine="709"/>
        <ns0:jc ns0:val="both"/>
        <ns0:rPr/>
      </ns0:pPr>
      <ns0:r>
        <ns0:rPr>
          <ns0:rFonts ns0:eastAsia="Times New Roman" ns0:cs="Times New Roman"/>
          <ns0:i ns0:val="false"/>
          <ns0:color ns0:val="000000"/>
          <ns0:sz ns0:val="28"/>
        </ns0:rPr>
        <ns0:t>Tiến hành chạy:</ns0:t>
      </ns0:r>
    </ns0:p>
    <ns0:tbl>
      <ns0:tblPr>
        <ns0:tblStyle ns0:val="TableGrid"/>
        <ns0:tblW ns0:w="9354" ns0:type="dxa"/>
        <ns0:jc ns0:val="center"/>
        <ns0:tblInd ns0:w="0" ns0:type="dxa"/>
        <ns0:tblLayout ns0:type="fixed"/>
        <ns0:tblCellMar>
          <ns0:top ns0:w="75" ns0:type="dxa"/>
          <ns0:start ns0:w="85" ns0:type="dxa"/>
          <ns0:bottom ns0:w="75" ns0:type="dxa"/>
          <ns0:end ns0:w="85" ns0:type="dxa"/>
        </ns0:tblCellMar>
        <ns0:tblLook ns0:val="04a0" ns0:noHBand="0" ns0:noVBand="1" ns0:firstColumn="1" ns0:lastRow="0" ns0:lastColumn="0" ns0:firstRow="1"/>
      </ns0:tblPr>
      <ns0:tblGrid>
        <ns0:gridCol ns0:w="9354"/>
      </ns0:tblGrid>
      <ns0:tr>
        <ns0:trPr>
          <ns0:tblHeader ns0:val="true"/>
          <ns0:cantSplit ns0:val="true"/>
        </ns0:trPr>
        <ns0:tc>
          <ns0:tcPr>
            <ns0:tcW ns0:w="9354"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ReportCode"/>
              <ns0:keepNext ns0:val="false"/>
              <ns0:keepLines ns0:val="false"/>
              <ns0:widowControl ns0:val="false"/>
              <ns0:suppressAutoHyphens ns0:val="true"/>
              <ns0:spacing ns0:lineRule="auto" ns0:line="240" ns0:before="0" ns0:after="0"/>
              <ns0:ind ns0:start="0" ns0:end="0" ns0:hanging="0"/>
              <ns0:jc ns0:val="start"/>
              <ns0:rPr>
                <ns0:kern ns0:val="0"/>
                <ns0:lang ns0:eastAsia="en-US"/>
              </ns0:rPr>
            </ns0:pPr>
            <ns0:r>
              <ns0:rPr>
                <ns0:rFonts ns0:eastAsia="Consolas" ns0:cs="Consolas" ns0:ascii="Consolas" ns0:hAnsi="Consolas"/>
                <ns0:b ns0:val="false"/>
                <ns0:i ns0:val="false"/>
                <ns0:color ns0:val="000000"/>
                <ns0:kern ns0:val="0"/>
                <ns0:sz ns0:val="21"/>
                <ns0:lang ns0:eastAsia="en-US"/>
              </ns0:rPr>
              <ns0:t>$ bash experiments/repro/scripts/health.sh</ns0:t>
            </ns0:r>
          </ns0:p>
        </ns0:tc>
      </ns0:tr>
    </ns0:tbl>
    <ns0:p>
      <ns0:pPr>
        <ns0:pStyle ns0:val="Normal"/>
        <ns0:keepNext ns0:val="true"/>
        <ns0:keepLines/>
        <ns0:widowControl/>
        <ns0:spacing ns0:lineRule="auto" ns0:line="312" ns0:before="0" ns0:after="0"/>
        <ns0:ind ns0:start="0" ns0:end="0" ns0:firstLine="709"/>
        <ns0:jc ns0:val="both"/>
        <ns0:rPr/>
      </ns0:pPr>
      <ns0:r>
        <ns0:rPr>
          <ns0:rFonts ns0:eastAsia="Times New Roman" ns0:cs="Times New Roman"/>
          <ns0:b/>
          <ns0:color ns0:val="000000"/>
          <ns0:sz ns0:val="28"/>
        </ns0:rPr>
        <ns0:t>Kết quả mong đợi khi chạy thành công:</ns0:t>
      </ns0:r>
    </ns0:p>
    <ns0:tbl>
      <ns0:tblPr>
        <ns0:tblStyle ns0:val="TableGrid"/>
        <ns0:tblW ns0:w="9354" ns0:type="dxa"/>
        <ns0:jc ns0:val="center"/>
        <ns0:tblInd ns0:w="0" ns0:type="dxa"/>
        <ns0:tblLayout ns0:type="fixed"/>
        <ns0:tblCellMar>
          <ns0:top ns0:w="75" ns0:type="dxa"/>
          <ns0:start ns0:w="85" ns0:type="dxa"/>
          <ns0:bottom ns0:w="75" ns0:type="dxa"/>
          <ns0:end ns0:w="85" ns0:type="dxa"/>
        </ns0:tblCellMar>
        <ns0:tblLook ns0:val="04a0" ns0:noHBand="0" ns0:noVBand="1" ns0:firstColumn="1" ns0:lastRow="0" ns0:lastColumn="0" ns0:firstRow="1"/>
      </ns0:tblPr>
      <ns0:tblGrid>
        <ns0:gridCol ns0:w="9354"/>
      </ns0:tblGrid>
      <ns0:tr>
        <ns0:trPr>
          <ns0:tblHeader ns0:val="true"/>
          <ns0:cantSplit ns0:val="true"/>
        </ns0:trPr>
        <ns0:tc>
          <ns0:tcPr>
            <ns0:tcW ns0:w="9354"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ReportCode"/>
              <ns0:keepNext ns0:val="false"/>
              <ns0:keepLines ns0:val="false"/>
              <ns0:widowControl ns0:val="false"/>
              <ns0:suppressAutoHyphens ns0:val="true"/>
              <ns0:spacing ns0:lineRule="auto" ns0:line="240" ns0:before="0" ns0:after="0"/>
              <ns0:ind ns0:start="0" ns0:end="0" ns0:hanging="0"/>
              <ns0:jc ns0:val="start"/>
              <ns0:rPr>
                <ns0:kern ns0:val="0"/>
                <ns0:lang ns0:eastAsia="en-US"/>
              </ns0:rPr>
            </ns0:pPr>
            <ns0:r>
              <ns0:rPr>
                <ns0:rFonts ns0:eastAsia="Consolas" ns0:cs="Consolas" ns0:ascii="Consolas" ns0:hAnsi="Consolas"/>
                <ns0:b ns0:val="false"/>
                <ns0:i ns0:val="false"/>
                <ns0:color ns0:val="000000"/>
                <ns0:kern ns0:val="0"/>
                <ns0:sz ns0:val="21"/>
                <ns0:lang ns0:eastAsia="en-US"/>
              </ns0:rPr>
              <ns0:t>HEALTH_PASS containers=3 migrations=10 api=200 admin=200 student=200 verify=200</ns0:t>
            </ns0:r>
          </ns0:p>
        </ns0:tc>
      </ns0:tr>
    </ns0:tbl>
    <ns0:p>
      <ns0:pPr>
        <ns0:pStyle ns0:val="Normal"/>
        <ns0:keepNext ns0:val="false"/>
        <ns0:keepLines ns0:val="false"/>
        <ns0:widowControl/>
        <ns0:spacing ns0:lineRule="auto" ns0:line="312" ns0:before="0" ns0:after="0"/>
        <ns0:ind ns0:start="0" ns0:end="0" ns0:firstLine="709"/>
        <ns0:jc ns0:val="both"/>
        <ns0:rPr/>
      </ns0:pPr>
      <ns0:r>
        <ns0:rPr>
          <ns0:rFonts ns0:eastAsia="Times New Roman" ns0:cs="Times New Roman"/>
          <ns0:color ns0:val="000000"/>
          <ns0:sz ns0:val="28"/>
        </ns0:rPr>
        <ns0:t>Bước 3 - Kiểm tra trực tiếp các cổng web bằng HTTP</ns0:t>
      </ns0:r>
    </ns0:p>
    <ns0:p>
      <ns0:pPr>
        <ns0:pStyle ns0:val="Normal"/>
        <ns0:keepNext ns0:val="true"/>
        <ns0:keepLines/>
        <ns0:widowControl/>
        <ns0:spacing ns0:lineRule="auto" ns0:line="312" ns0:before="0" ns0:after="0"/>
        <ns0:ind ns0:start="0" ns0:end="0" ns0:firstLine="709"/>
        <ns0:jc ns0:val="both"/>
        <ns0:rPr/>
      </ns0:pPr>
      <ns0:r>
        <ns0:rPr>
          <ns0:rFonts ns0:eastAsia="Times New Roman" ns0:cs="Times New Roman"/>
          <ns0:i ns0:val="false"/>
          <ns0:color ns0:val="000000"/>
          <ns0:sz ns0:val="28"/>
        </ns0:rPr>
        <ns0:t>Tiến hành chạy:</ns0:t>
      </ns0:r>
    </ns0:p>
    <ns0:tbl>
      <ns0:tblPr>
        <ns0:tblStyle ns0:val="TableGrid"/>
        <ns0:tblW ns0:w="9354" ns0:type="dxa"/>
        <ns0:jc ns0:val="center"/>
        <ns0:tblInd ns0:w="0" ns0:type="dxa"/>
        <ns0:tblLayout ns0:type="fixed"/>
        <ns0:tblCellMar>
          <ns0:top ns0:w="75" ns0:type="dxa"/>
          <ns0:start ns0:w="85" ns0:type="dxa"/>
          <ns0:bottom ns0:w="75" ns0:type="dxa"/>
          <ns0:end ns0:w="85" ns0:type="dxa"/>
        </ns0:tblCellMar>
        <ns0:tblLook ns0:val="04a0" ns0:noHBand="0" ns0:noVBand="1" ns0:firstColumn="1" ns0:lastRow="0" ns0:lastColumn="0" ns0:firstRow="1"/>
      </ns0:tblPr>
      <ns0:tblGrid>
        <ns0:gridCol ns0:w="9354"/>
      </ns0:tblGrid>
      <ns0:tr>
        <ns0:trPr>
          <ns0:tblHeader ns0:val="true"/>
          <ns0:cantSplit ns0:val="true"/>
        </ns0:trPr>
        <ns0:tc>
          <ns0:tcPr>
            <ns0:tcW ns0:w="9354"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ReportCode"/>
              <ns0:keepNext ns0:val="true"/>
              <ns0:keepLines ns0:val="false"/>
              <ns0:widowControl ns0:val="false"/>
              <ns0:suppressAutoHyphens ns0:val="true"/>
              <ns0:spacing ns0:lineRule="auto" ns0:line="240" ns0:before="0" ns0:after="0"/>
              <ns0:ind ns0:start="0" ns0:end="0" ns0:hanging="0"/>
              <ns0:jc ns0:val="start"/>
              <ns0:rPr>
                <ns0:kern ns0:val="0"/>
                <ns0:lang ns0:eastAsia="en-US"/>
              </ns0:rPr>
            </ns0:pPr>
            <ns0:r>
              <ns0:rPr>
                <ns0:rFonts ns0:eastAsia="Consolas" ns0:cs="Consolas" ns0:ascii="Consolas" ns0:hAnsi="Consolas"/>
                <ns0:b ns0:val="false"/>
                <ns0:i ns0:val="false"/>
                <ns0:color ns0:val="000000"/>
                <ns0:kern ns0:val="0"/>
                <ns0:sz ns0:val="21"/>
                <ns0:lang ns0:eastAsia="en-US"/>
              </ns0:rPr>
              <ns0:t>$ curl -I http://127.0.0.1:18088/admin/</ns0:t>
            </ns0:r>
          </ns0:p>
          <ns0:p>
            <ns0:pPr>
              <ns0:pStyle ns0:val="ReportCode"/>
              <ns0:keepNext ns0:val="true"/>
              <ns0:keepLines ns0:val="false"/>
              <ns0:widowControl ns0:val="false"/>
              <ns0:suppressAutoHyphens ns0:val="true"/>
              <ns0:spacing ns0:lineRule="auto" ns0:line="240" ns0:before="0" ns0:after="0"/>
              <ns0:ind ns0:start="0" ns0:end="0" ns0:hanging="0"/>
              <ns0:jc ns0:val="start"/>
              <ns0:rPr>
                <ns0:kern ns0:val="0"/>
                <ns0:lang ns0:eastAsia="en-US"/>
              </ns0:rPr>
            </ns0:pPr>
            <ns0:r>
              <ns0:rPr>
                <ns0:rFonts ns0:eastAsia="Consolas" ns0:cs="Consolas" ns0:ascii="Consolas" ns0:hAnsi="Consolas"/>
                <ns0:b ns0:val="false"/>
                <ns0:i ns0:val="false"/>
                <ns0:color ns0:val="000000"/>
                <ns0:kern ns0:val="0"/>
                <ns0:sz ns0:val="21"/>
                <ns0:lang ns0:eastAsia="en-US"/>
              </ns0:rPr>
              <ns0:t>$ curl -I http://127.0.0.1:18088/student/</ns0:t>
            </ns0:r>
          </ns0:p>
          <ns0:p>
            <ns0:pPr>
              <ns0:pStyle ns0:val="ReportCode"/>
              <ns0:keepNext ns0:val="true"/>
              <ns0:keepLines ns0:val="false"/>
              <ns0:widowControl ns0:val="false"/>
              <ns0:suppressAutoHyphens ns0:val="true"/>
              <ns0:spacing ns0:lineRule="auto" ns0:line="240" ns0:before="0" ns0:after="0"/>
              <ns0:ind ns0:start="0" ns0:end="0" ns0:hanging="0"/>
              <ns0:jc ns0:val="start"/>
              <ns0:rPr>
                <ns0:kern ns0:val="0"/>
                <ns0:lang ns0:eastAsia="en-US"/>
              </ns0:rPr>
            </ns0:pPr>
            <ns0:r>
              <ns0:rPr>
                <ns0:rFonts ns0:eastAsia="Consolas" ns0:cs="Consolas" ns0:ascii="Consolas" ns0:hAnsi="Consolas"/>
                <ns0:b ns0:val="false"/>
                <ns0:i ns0:val="false"/>
                <ns0:color ns0:val="000000"/>
                <ns0:kern ns0:val="0"/>
                <ns0:sz ns0:val="21"/>
                <ns0:lang ns0:eastAsia="en-US"/>
              </ns0:rPr>
              <ns0:t>$ curl -I http://127.0.0.1:18088/verify/</ns0:t>
            </ns0:r>
          </ns0:p>
          <ns0:p>
            <ns0:pPr>
              <ns0:pStyle ns0:val="ReportCode"/>
              <ns0:keepNext ns0:val="false"/>
              <ns0:keepLines ns0:val="false"/>
              <ns0:widowControl ns0:val="false"/>
              <ns0:suppressAutoHyphens ns0:val="true"/>
              <ns0:spacing ns0:lineRule="auto" ns0:line="240" ns0:before="0" ns0:after="0"/>
              <ns0:ind ns0:start="0" ns0:end="0" ns0:hanging="0"/>
              <ns0:jc ns0:val="start"/>
              <ns0:rPr>
                <ns0:kern ns0:val="0"/>
                <ns0:lang ns0:eastAsia="en-US"/>
              </ns0:rPr>
            </ns0:pPr>
            <ns0:r>
              <ns0:rPr>
                <ns0:rFonts ns0:eastAsia="Consolas" ns0:cs="Consolas" ns0:ascii="Consolas" ns0:hAnsi="Consolas"/>
                <ns0:b ns0:val="false"/>
                <ns0:i ns0:val="false"/>
                <ns0:color ns0:val="000000"/>
                <ns0:kern ns0:val="0"/>
                <ns0:sz ns0:val="21"/>
                <ns0:lang ns0:eastAsia="en-US"/>
              </ns0:rPr>
              <ns0:t>$ curl -fsS http://127.0.0.1:18088/api/blockcerts/issuers/kma/profile.json | head</ns0:t>
            </ns0:r>
          </ns0:p>
        </ns0:tc>
      </ns0:tr>
    </ns0:tbl>
    <ns0:p>
      <ns0:pPr>
        <ns0:pStyle ns0:val="Normal"/>
        <ns0:keepNext ns0:val="true"/>
        <ns0:keepLines/>
        <ns0:widowControl/>
        <ns0:spacing ns0:lineRule="auto" ns0:line="312" ns0:before="0" ns0:after="0"/>
        <ns0:ind ns0:start="0" ns0:end="0" ns0:firstLine="709"/>
        <ns0:jc ns0:val="both"/>
        <ns0:rPr/>
      </ns0:pPr>
      <ns0:r>
        <ns0:rPr>
          <ns0:rFonts ns0:eastAsia="Times New Roman" ns0:cs="Times New Roman"/>
          <ns0:b/>
          <ns0:color ns0:val="000000"/>
          <ns0:sz ns0:val="28"/>
        </ns0:rPr>
        <ns0:t>Kết quả mong đợi khi chạy thành công:</ns0:t>
      </ns0:r>
    </ns0:p>
    <ns0:tbl>
      <ns0:tblPr>
        <ns0:tblStyle ns0:val="TableGrid"/>
        <ns0:tblW ns0:w="9354" ns0:type="dxa"/>
        <ns0:jc ns0:val="center"/>
        <ns0:tblInd ns0:w="0" ns0:type="dxa"/>
        <ns0:tblLayout ns0:type="fixed"/>
        <ns0:tblCellMar>
          <ns0:top ns0:w="75" ns0:type="dxa"/>
          <ns0:start ns0:w="85" ns0:type="dxa"/>
          <ns0:bottom ns0:w="75" ns0:type="dxa"/>
          <ns0:end ns0:w="85" ns0:type="dxa"/>
        </ns0:tblCellMar>
        <ns0:tblLook ns0:val="04a0" ns0:noHBand="0" ns0:noVBand="1" ns0:firstColumn="1" ns0:lastRow="0" ns0:lastColumn="0" ns0:firstRow="1"/>
      </ns0:tblPr>
      <ns0:tblGrid>
        <ns0:gridCol ns0:w="9354"/>
      </ns0:tblGrid>
      <ns0:tr>
        <ns0:trPr>
          <ns0:tblHeader ns0:val="true"/>
          <ns0:cantSplit ns0:val="true"/>
        </ns0:trPr>
        <ns0:tc>
          <ns0:tcPr>
            <ns0:tcW ns0:w="9354"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ReportCode"/>
              <ns0:keepNext ns0:val="true"/>
              <ns0:keepLines ns0:val="false"/>
              <ns0:widowControl ns0:val="false"/>
              <ns0:suppressAutoHyphens ns0:val="true"/>
              <ns0:spacing ns0:lineRule="auto" ns0:line="240" ns0:before="0" ns0:after="0"/>
              <ns0:ind ns0:start="0" ns0:end="0" ns0:hanging="0"/>
              <ns0:jc ns0:val="start"/>
              <ns0:rPr>
                <ns0:kern ns0:val="0"/>
                <ns0:lang ns0:eastAsia="en-US"/>
              </ns0:rPr>
            </ns0:pPr>
            <ns0:r>
              <ns0:rPr>
                <ns0:rFonts ns0:eastAsia="Consolas" ns0:cs="Consolas" ns0:ascii="Consolas" ns0:hAnsi="Consolas"/>
                <ns0:b ns0:val="false"/>
                <ns0:i ns0:val="false"/>
                <ns0:color ns0:val="000000"/>
                <ns0:kern ns0:val="0"/>
                <ns0:sz ns0:val="21"/>
                <ns0:lang ns0:eastAsia="en-US"/>
              </ns0:rPr>
              <ns0:t>Ba yêu cầu HEAD trả HTTP 200.</ns0:t>
            </ns0:r>
          </ns0:p>
          <ns0:p>
            <ns0:pPr>
              <ns0:pStyle ns0:val="ReportCode"/>
              <ns0:keepNext ns0:val="false"/>
              <ns0:keepLines ns0:val="false"/>
              <ns0:widowControl ns0:val="false"/>
              <ns0:suppressAutoHyphens ns0:val="true"/>
              <ns0:spacing ns0:lineRule="auto" ns0:line="240" ns0:before="0" ns0:after="0"/>
              <ns0:ind ns0:start="0" ns0:end="0" ns0:hanging="0"/>
              <ns0:jc ns0:val="start"/>
              <ns0:rPr>
                <ns0:kern ns0:val="0"/>
                <ns0:lang ns0:eastAsia="en-US"/>
              </ns0:rPr>
            </ns0:pPr>
            <ns0:r>
              <ns0:rPr>
                <ns0:rFonts ns0:eastAsia="Consolas" ns0:cs="Consolas" ns0:ascii="Consolas" ns0:hAnsi="Consolas"/>
                <ns0:b ns0:val="false"/>
                <ns0:i ns0:val="false"/>
                <ns0:color ns0:val="000000"/>
                <ns0:kern ns0:val="0"/>
                <ns0:sz ns0:val="21"/>
                <ns0:lang ns0:eastAsia="en-US"/>
              </ns0:rPr>
              <ns0:t>Issuer Profile trả JSON và không yêu cầu đăng nhập.</ns0:t>
            </ns0:r>
          </ns0:p>
        </ns0:tc>
      </ns0:tr>
    </ns0:tbl>
    <ns0:p>
      <ns0:pPr>
        <ns0:pStyle ns0:val="ReportTable"/>
        <ns0:keepNext ns0:val="true"/>
        <ns0:keepLines ns0:val="false"/>
        <ns0:pageBreakBefore ns0:val="false"/>
        <ns0:widowControl/>
        <ns0:spacing ns0:lineRule="auto" ns0:line="312" ns0:before="0" ns0:after="0"/>
        <ns0:ind ns0:start="0" ns0:end="0" ns0:hanging="0"/>
        <ns0:jc ns0:val="center"/>
        <ns0:rPr/>
      </ns0:pPr>
      <ns0:bookmarkStart ns0:id="246" ns0:name="__RefHeading___Toc10334_3013018603"/>
      <ns0:bookmarkStart ns0:id="247" ns0:name="report_target_3119"/>
      <ns0:bookmarkEnd ns0:id="246"/>
      <ns0:r>
        <ns0:rPr>
          <ns0:rFonts ns0:eastAsia="Times New Roman" ns0:cs="Times New Roman"/>
          <ns0:b/>
          <ns0:i ns0:val="false"/>
          <ns0:color ns0:val="000000"/>
          <ns0:sz ns0:val="28"/>
        </ns0:rPr>
        <ns0:t>Bảng 3.3. Điều kiện hoàn thành giai đoạn triển khai</ns0:t>
      </ns0:r>
      <ns0:bookmarkEnd ns0:id="247"/>
    </ns0:p>
    <ns0:tbl>
      <ns0:tblPr>
        <ns0:tblStyle ns0:val="TableGrid"/>
        <ns0:tblW ns0:w="9355" ns0:type="dxa"/>
        <ns0:jc ns0:val="center"/>
        <ns0:tblInd ns0:w="0" ns0:type="dxa"/>
        <ns0:tblLayout ns0:type="fixed"/>
        <ns0:tblCellMar>
          <ns0:top ns0:w="75" ns0:type="dxa"/>
          <ns0:start ns0:w="85" ns0:type="dxa"/>
          <ns0:bottom ns0:w="75" ns0:type="dxa"/>
          <ns0:end ns0:w="85" ns0:type="dxa"/>
        </ns0:tblCellMar>
        <ns0:tblLook ns0:val="04a0" ns0:noHBand="0" ns0:noVBand="1" ns0:firstColumn="1" ns0:lastRow="0" ns0:lastColumn="0" ns0:firstRow="1"/>
      </ns0:tblPr>
      <ns0:tblGrid>
        <ns0:gridCol ns0:w="2058"/>
        <ns0:gridCol ns0:w="2900"/>
        <ns0:gridCol ns0:w="4397"/>
      </ns0:tblGrid>
      <ns0:tr>
        <ns0:trPr>
          <ns0:tblHeader ns0:val="true"/>
          <ns0:cantSplit ns0:val="true"/>
        </ns0:trPr>
        <ns0:tc>
          <ns0:tcPr>
            <ns0:tcW ns0:w="2058" ns0:type="dxa"/>
            <ns0:tcBorders>
              <ns0:top ns0:val="single" ns0:sz="4" ns0:space="0" ns0:color="777777"/>
              <ns0:start ns0:val="single" ns0:sz="4" ns0:space="0" ns0:color="777777"/>
              <ns0:bottom ns0:val="single" ns0:sz="4" ns0:space="0" ns0:color="777777"/>
              <ns0:end ns0:val="single" ns0:sz="4" ns0:space="0" ns0:color="777777"/>
            </ns0:tcBorders>
            <ns0:shd ns0:fill="EFEFEF"/>
            <ns0:vAlign ns0:val="center"/>
          </ns0:tcPr>
          <ns0:p>
            <ns0:pPr>
              <ns0:pStyle ns0:val="Normal"/>
              <ns0:keepNext ns0:val="false"/>
              <ns0:keepLines/>
              <ns0:widowControl ns0:val="false"/>
              <ns0:suppressAutoHyphens ns0:val="true"/>
              <ns0:spacing ns0:lineRule="auto" ns0:line="276" ns0:before="0" ns0:after="0"/>
              <ns0:ind ns0:start="0" ns0:end="0" ns0:hanging="0"/>
              <ns0:jc ns0:val="center"/>
              <ns0:rPr>
                <ns0:kern ns0:val="0"/>
                <ns0:lang ns0:eastAsia="en-US"/>
              </ns0:rPr>
            </ns0:pPr>
            <ns0:r>
              <ns0:rPr>
                <ns0:rFonts ns0:eastAsia="Times New Roman" ns0:cs="Times New Roman"/>
                <ns0:b/>
                <ns0:color ns0:val="000000"/>
                <ns0:kern ns0:val="0"/>
                <ns0:sz ns0:val="28"/>
                <ns0:lang ns0:eastAsia="en-US"/>
              </ns0:rPr>
              <ns0:t>Hạng mục</ns0:t>
            </ns0:r>
          </ns0:p>
        </ns0:tc>
        <ns0:tc>
          <ns0:tcPr>
            <ns0:tcW ns0:w="2900" ns0:type="dxa"/>
            <ns0:tcBorders>
              <ns0:top ns0:val="single" ns0:sz="4" ns0:space="0" ns0:color="777777"/>
              <ns0:start ns0:val="single" ns0:sz="4" ns0:space="0" ns0:color="777777"/>
              <ns0:bottom ns0:val="single" ns0:sz="4" ns0:space="0" ns0:color="777777"/>
              <ns0:end ns0:val="single" ns0:sz="4" ns0:space="0" ns0:color="777777"/>
            </ns0:tcBorders>
            <ns0:shd ns0:fill="EFEFEF"/>
            <ns0:vAlign ns0:val="center"/>
          </ns0:tcPr>
          <ns0:p>
            <ns0:pPr>
              <ns0:pStyle ns0:val="Normal"/>
              <ns0:keepNext ns0:val="false"/>
              <ns0:keepLines/>
              <ns0:widowControl ns0:val="false"/>
              <ns0:suppressAutoHyphens ns0:val="true"/>
              <ns0:spacing ns0:lineRule="auto" ns0:line="276" ns0:before="0" ns0:after="0"/>
              <ns0:ind ns0:start="0" ns0:end="0" ns0:hanging="0"/>
              <ns0:jc ns0:val="center"/>
              <ns0:rPr>
                <ns0:kern ns0:val="0"/>
                <ns0:lang ns0:eastAsia="en-US"/>
              </ns0:rPr>
            </ns0:pPr>
            <ns0:r>
              <ns0:rPr>
                <ns0:rFonts ns0:eastAsia="Times New Roman" ns0:cs="Times New Roman"/>
                <ns0:b/>
                <ns0:color ns0:val="000000"/>
                <ns0:kern ns0:val="0"/>
                <ns0:sz ns0:val="28"/>
                <ns0:lang ns0:eastAsia="en-US"/>
              </ns0:rPr>
              <ns0:t>Điều kiện đạt</ns0:t>
            </ns0:r>
          </ns0:p>
        </ns0:tc>
        <ns0:tc>
          <ns0:tcPr>
            <ns0:tcW ns0:w="4397" ns0:type="dxa"/>
            <ns0:tcBorders>
              <ns0:top ns0:val="single" ns0:sz="4" ns0:space="0" ns0:color="777777"/>
              <ns0:start ns0:val="single" ns0:sz="4" ns0:space="0" ns0:color="777777"/>
              <ns0:bottom ns0:val="single" ns0:sz="4" ns0:space="0" ns0:color="777777"/>
              <ns0:end ns0:val="single" ns0:sz="4" ns0:space="0" ns0:color="777777"/>
            </ns0:tcBorders>
            <ns0:shd ns0:fill="EFEFEF"/>
            <ns0:vAlign ns0:val="center"/>
          </ns0:tcPr>
          <ns0:p>
            <ns0:pPr>
              <ns0:pStyle ns0:val="Normal"/>
              <ns0:keepNext ns0:val="false"/>
              <ns0:keepLines/>
              <ns0:widowControl ns0:val="false"/>
              <ns0:suppressAutoHyphens ns0:val="true"/>
              <ns0:spacing ns0:lineRule="auto" ns0:line="276" ns0:before="0" ns0:after="0"/>
              <ns0:ind ns0:start="0" ns0:end="0" ns0:hanging="0"/>
              <ns0:jc ns0:val="center"/>
              <ns0:rPr>
                <ns0:kern ns0:val="0"/>
                <ns0:lang ns0:eastAsia="en-US"/>
              </ns0:rPr>
            </ns0:pPr>
            <ns0:r>
              <ns0:rPr>
                <ns0:rFonts ns0:eastAsia="Times New Roman" ns0:cs="Times New Roman"/>
                <ns0:b/>
                <ns0:color ns0:val="000000"/>
                <ns0:kern ns0:val="0"/>
                <ns0:sz ns0:val="28"/>
                <ns0:lang ns0:eastAsia="en-US"/>
              </ns0:rPr>
              <ns0:t>Ý nghĩa</ns0:t>
            </ns0:r>
          </ns0:p>
        </ns0:tc>
      </ns0:tr>
      <ns0:tr>
        <ns0:trPr>
          <ns0:cantSplit ns0:val="true"/>
        </ns0:trPr>
        <ns0:tc>
          <ns0:tcPr>
            <ns0:tcW ns0:w="2058"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/health</ns0:t>
            </ns0:r>
          </ns0:p>
        </ns0:tc>
        <ns0:tc>
          <ns0:tcPr>
            <ns0:tcW ns0:w="2900"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HTTP 200, backend đang chạy</ns0:t>
            </ns0:r>
          </ns0:p>
        </ns0:tc>
        <ns0:tc>
          <ns0:tcPr>
            <ns0:tcW ns0:w="4397"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Liveness của ứng dụng</ns0:t>
            </ns0:r>
          </ns0:p>
        </ns0:tc>
      </ns0:tr>
      <ns0:tr>
        <ns0:trPr>
          <ns0:cantSplit ns0:val="true"/>
        </ns0:trPr>
        <ns0:tc>
          <ns0:tcPr>
            <ns0:tcW ns0:w="2058"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PostgreSQL/Redis/Bitcoin</ns0:t>
            </ns0:r>
          </ns0:p>
        </ns0:tc>
        <ns0:tc>
          <ns0:tcPr>
            <ns0:tcW ns0:w="2900"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Container healthy</ns0:t>
            </ns0:r>
          </ns0:p>
        </ns0:tc>
        <ns0:tc>
          <ns0:tcPr>
            <ns0:tcW ns0:w="4397"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Phụ thuộc hạ tầng sẵn sàng</ns0:t>
            </ns0:r>
          </ns0:p>
        </ns0:tc>
      </ns0:tr>
      <ns0:tr>
        <ns0:trPr>
          <ns0:cantSplit ns0:val="true"/>
        </ns0:trPr>
        <ns0:tc>
          <ns0:tcPr>
            <ns0:tcW ns0:w="2058"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Migration</ns0:t>
            </ns0:r>
          </ns0:p>
        </ns0:tc>
        <ns0:tc>
          <ns0:tcPr>
            <ns0:tcW ns0:w="2900"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10/10 đã áp dụng</ns0:t>
            </ns0:r>
          </ns0:p>
        </ns0:tc>
        <ns0:tc>
          <ns0:tcPr>
            <ns0:tcW ns0:w="4397"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Schema khớp mã nguồn</ns0:t>
            </ns0:r>
          </ns0:p>
        </ns0:tc>
      </ns0:tr>
      <ns0:tr>
        <ns0:trPr>
          <ns0:cantSplit ns0:val="true"/>
        </ns0:trPr>
        <ns0:tc>
          <ns0:tcPr>
            <ns0:tcW ns0:w="2058"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Admin/Student/Verify</ns0:t>
            </ns0:r>
          </ns0:p>
        </ns0:tc>
        <ns0:tc>
          <ns0:tcPr>
            <ns0:tcW ns0:w="2900"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Truy cập được qua Nginx</ns0:t>
            </ns0:r>
          </ns0:p>
        </ns0:tc>
        <ns0:tc>
          <ns0:tcPr>
            <ns0:tcW ns0:w="4397"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Frontend được phục vụ đúng base path</ns0:t>
            </ns0:r>
          </ns0:p>
        </ns0:tc>
      </ns0:tr>
      <ns0:tr>
        <ns0:trPr>
          <ns0:cantSplit ns0:val="true"/>
        </ns0:trPr>
        <ns0:tc>
          <ns0:tcPr>
            <ns0:tcW ns0:w="2058"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Issuer Profile</ns0:t>
            </ns0:r>
          </ns0:p>
        </ns0:tc>
        <ns0:tc>
          <ns0:tcPr>
            <ns0:tcW ns0:w="2900"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Truy cập công khai trong môi trường demo</ns0:t>
            </ns0:r>
          </ns0:p>
        </ns0:tc>
        <ns0:tc>
          <ns0:tcPr>
            <ns0:tcW ns0:w="4397"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Verifier có dữ liệu issuer</ns0:t>
            </ns0:r>
          </ns0:p>
        </ns0:tc>
      </ns0:tr>
    </ns0:tbl>
    <ns0:p>
      <ns0:pPr>
        <ns0:pStyle ns0:val="Heading3"/>
        <ns0:keepNext ns0:val="true"/>
        <ns0:keepLines/>
        <ns0:pageBreakBefore ns0:val="false"/>
        <ns0:widowControl/>
        <ns0:numPr>
          <ns0:ilvl ns0:val="0"/>
          <ns0:numId ns0:val="0"/>
        </ns0:numPr>
        <ns0:spacing ns0:lineRule="auto" ns0:line="312" ns0:before="0" ns0:after="0"/>
        <ns0:ind ns0:start="0" ns0:end="0" ns0:hanging="0"/>
        <ns0:jc ns0:val="start"/>
        <ns0:rPr/>
      </ns0:pPr>
      <ns0:bookmarkStart ns0:id="248" ns0:name="__RefHeading___Toc10144_3013018603"/>
      <ns0:bookmarkStart ns0:id="249" ns0:name="report_target_3120"/>
      <ns0:bookmarkEnd ns0:id="248"/>
      <ns0:r>
        <ns0:rPr>
          <ns0:rFonts ns0:eastAsia="Times New Roman" ns0:cs="Times New Roman"/>
          <ns0:b/>
          <ns0:i/>
          <ns0:color ns0:val="000000"/>
          <ns0:sz ns0:val="28"/>
        </ns0:rPr>
        <ns0:t>3.2.8. Khởi tạo tài khoản thử nghiệm và kiểm tra quyền</ns0:t>
      </ns0:r>
      <ns0:bookmarkEnd ns0:id="249"/>
    </ns0:p>
    <ns0:p>
      <ns0:pPr>
        <ns0:pStyle ns0:val="Normal"/>
        <ns0:keepNext ns0:val="false"/>
        <ns0:keepLines ns0:val="false"/>
        <ns0:widowControl/>
        <ns0:spacing ns0:lineRule="auto" ns0:line="312" ns0:before="0" ns0:after="0"/>
        <ns0:ind ns0:start="0" ns0:end="0" ns0:firstLine="709"/>
        <ns0:jc ns0:val="both"/>
        <ns0:rPr/>
      </ns0:pPr>
      <ns0:r>
        <ns0:rPr>
          <ns0:rFonts ns0:eastAsia="Times New Roman" ns0:cs="Times New Roman"/>
          <ns0:b ns0:val="false"/>
          <ns0:color ns0:val="000000"/>
          <ns0:sz ns0:val="28"/>
        </ns0:rPr>
        <ns0:t>Sau khi health check đạt, hệ thống cần có tài khoản để tái hiện luồng Web. Script bootstrap tạo một Checker trực tiếp trong DB kiểm thử, sau đó dùng API được bảo vệ để tạo Maker, Student và một Student thứ hai phục vụ ca isolation.</ns0:t>
      </ns0:r>
    </ns0:p>
    <ns0:p>
      <ns0:pPr>
        <ns0:pStyle ns0:val="Normal"/>
        <ns0:keepNext ns0:val="true"/>
        <ns0:keepLines/>
        <ns0:widowControl/>
        <ns0:spacing ns0:lineRule="auto" ns0:line="312" ns0:before="0" ns0:after="0"/>
        <ns0:ind ns0:start="0" ns0:end="0" ns0:firstLine="709"/>
        <ns0:jc ns0:val="both"/>
        <ns0:rPr/>
      </ns0:pPr>
      <ns0:r>
        <ns0:rPr>
          <ns0:rFonts ns0:eastAsia="Times New Roman" ns0:cs="Times New Roman"/>
          <ns0:b/>
          <ns0:color ns0:val="000000"/>
          <ns0:sz ns0:val="28"/>
        </ns0:rPr>
        <ns0:t>Tiến hành chạy câu lệnh dưới đây:</ns0:t>
      </ns0:r>
    </ns0:p>
    <ns0:tbl>
      <ns0:tblPr>
        <ns0:tblStyle ns0:val="TableGrid"/>
        <ns0:tblW ns0:w="9354" ns0:type="dxa"/>
        <ns0:jc ns0:val="center"/>
        <ns0:tblInd ns0:w="0" ns0:type="dxa"/>
        <ns0:tblLayout ns0:type="fixed"/>
        <ns0:tblCellMar>
          <ns0:top ns0:w="75" ns0:type="dxa"/>
          <ns0:start ns0:w="85" ns0:type="dxa"/>
          <ns0:bottom ns0:w="75" ns0:type="dxa"/>
          <ns0:end ns0:w="85" ns0:type="dxa"/>
        </ns0:tblCellMar>
        <ns0:tblLook ns0:val="04a0" ns0:noHBand="0" ns0:noVBand="1" ns0:firstColumn="1" ns0:lastRow="0" ns0:lastColumn="0" ns0:firstRow="1"/>
      </ns0:tblPr>
      <ns0:tblGrid>
        <ns0:gridCol ns0:w="9354"/>
      </ns0:tblGrid>
      <ns0:tr>
        <ns0:trPr>
          <ns0:tblHeader ns0:val="true"/>
          <ns0:cantSplit ns0:val="true"/>
        </ns0:trPr>
        <ns0:tc>
          <ns0:tcPr>
            <ns0:tcW ns0:w="9354"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ReportCode"/>
              <ns0:keepNext ns0:val="false"/>
              <ns0:keepLines ns0:val="false"/>
              <ns0:widowControl ns0:val="false"/>
              <ns0:suppressAutoHyphens ns0:val="true"/>
              <ns0:spacing ns0:lineRule="auto" ns0:line="240" ns0:before="0" ns0:after="0"/>
              <ns0:ind ns0:start="0" ns0:end="0" ns0:hanging="0"/>
              <ns0:jc ns0:val="start"/>
              <ns0:rPr>
                <ns0:kern ns0:val="0"/>
                <ns0:lang ns0:eastAsia="en-US"/>
              </ns0:rPr>
            </ns0:pPr>
            <ns0:r>
              <ns0:rPr>
                <ns0:rFonts ns0:eastAsia="Consolas" ns0:cs="Consolas" ns0:ascii="Consolas" ns0:hAnsi="Consolas"/>
                <ns0:b ns0:val="false"/>
                <ns0:color ns0:val="000000"/>
                <ns0:kern ns0:val="0"/>
                <ns0:sz ns0:val="21"/>
                <ns0:lang ns0:eastAsia="en-US"/>
              </ns0:rPr>
              <ns0:t>$ node experiments/repro/scripts/prepare-accounts.mjs</ns0:t>
            </ns0:r>
          </ns0:p>
        </ns0:tc>
      </ns0:tr>
    </ns0:tbl>
    <ns0:p>
      <ns0:pPr>
        <ns0:pStyle ns0:val="Normal"/>
        <ns0:keepNext ns0:val="true"/>
        <ns0:keepLines/>
        <ns0:widowControl/>
        <ns0:spacing ns0:lineRule="auto" ns0:line="312" ns0:before="0" ns0:after="0"/>
        <ns0:ind ns0:start="0" ns0:end="0" ns0:firstLine="709"/>
        <ns0:jc ns0:val="both"/>
        <ns0:rPr/>
      </ns0:pPr>
      <ns0:r>
        <ns0:rPr>
          <ns0:rFonts ns0:eastAsia="Times New Roman" ns0:cs="Times New Roman"/>
          <ns0:b/>
          <ns0:color ns0:val="000000"/>
          <ns0:sz ns0:val="28"/>
        </ns0:rPr>
        <ns0:t>Kết quả mong đợi khi chạy thành công:</ns0:t>
      </ns0:r>
    </ns0:p>
    <ns0:tbl>
      <ns0:tblPr>
        <ns0:tblStyle ns0:val="TableGrid"/>
        <ns0:tblW ns0:w="9354" ns0:type="dxa"/>
        <ns0:jc ns0:val="center"/>
        <ns0:tblInd ns0:w="0" ns0:type="dxa"/>
        <ns0:tblLayout ns0:type="fixed"/>
        <ns0:tblCellMar>
          <ns0:top ns0:w="75" ns0:type="dxa"/>
          <ns0:start ns0:w="85" ns0:type="dxa"/>
          <ns0:bottom ns0:w="75" ns0:type="dxa"/>
          <ns0:end ns0:w="85" ns0:type="dxa"/>
        </ns0:tblCellMar>
        <ns0:tblLook ns0:val="04a0" ns0:noHBand="0" ns0:noVBand="1" ns0:firstColumn="1" ns0:lastRow="0" ns0:lastColumn="0" ns0:firstRow="1"/>
      </ns0:tblPr>
      <ns0:tblGrid>
        <ns0:gridCol ns0:w="9354"/>
      </ns0:tblGrid>
      <ns0:tr>
        <ns0:trPr>
          <ns0:tblHeader ns0:val="true"/>
          <ns0:cantSplit ns0:val="true"/>
        </ns0:trPr>
        <ns0:tc>
          <ns0:tcPr>
            <ns0:tcW ns0:w="9354"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ReportCode"/>
              <ns0:keepNext ns0:val="false"/>
              <ns0:keepLines ns0:val="false"/>
              <ns0:widowControl ns0:val="false"/>
              <ns0:suppressAutoHyphens ns0:val="true"/>
              <ns0:spacing ns0:lineRule="auto" ns0:line="240" ns0:before="0" ns0:after="0"/>
              <ns0:ind ns0:start="0" ns0:end="0" ns0:hanging="0"/>
              <ns0:jc ns0:val="start"/>
              <ns0:rPr>
                <ns0:kern ns0:val="0"/>
                <ns0:lang ns0:eastAsia="en-US"/>
              </ns0:rPr>
            </ns0:pPr>
            <ns0:r>
              <ns0:rPr>
                <ns0:rFonts ns0:eastAsia="Consolas" ns0:cs="Consolas" ns0:ascii="Consolas" ns0:hAnsi="Consolas"/>
                <ns0:b ns0:val="false"/>
                <ns0:color ns0:val="000000"/>
                <ns0:kern ns0:val="0"/>
                <ns0:sz ns0:val="21"/>
                <ns0:lang ns0:eastAsia="en-US"/>
              </ns0:rPr>
              <ns0:t>{"ok":true,"roles":4,"privateMode":"600"}</ns0:t>
            </ns0:r>
          </ns0:p>
        </ns0:tc>
      </ns0:tr>
    </ns0:tbl>
    <ns0:p>
      <ns0:pPr>
        <ns0:pStyle ns0:val="Normal"/>
        <ns0:keepNext ns0:val="true"/>
        <ns0:keepLines/>
        <ns0:widowControl/>
        <ns0:spacing ns0:lineRule="auto" ns0:line="312" ns0:before="0" ns0:after="0"/>
        <ns0:ind ns0:start="0" ns0:end="0" ns0:firstLine="709"/>
        <ns0:jc ns0:val="both"/>
        <ns0:rPr/>
      </ns0:pPr>
      <ns0:r>
        <ns0:rPr>
          <ns0:rFonts ns0:eastAsia="Times New Roman" ns0:cs="Times New Roman"/>
          <ns0:b ns0:val="false"/>
          <ns0:color ns0:val="000000"/>
          <ns0:sz ns0:val="28"/>
        </ns0:rPr>
        <ns0:t>Kiểm tra quyền tệp chứa tài khoản thử nghiệm:</ns0:t>
      </ns0:r>
    </ns0:p>
    <ns0:tbl>
      <ns0:tblPr>
        <ns0:tblStyle ns0:val="TableGrid"/>
        <ns0:tblW ns0:w="9354" ns0:type="dxa"/>
        <ns0:jc ns0:val="center"/>
        <ns0:tblInd ns0:w="0" ns0:type="dxa"/>
        <ns0:tblLayout ns0:type="fixed"/>
        <ns0:tblCellMar>
          <ns0:top ns0:w="75" ns0:type="dxa"/>
          <ns0:start ns0:w="85" ns0:type="dxa"/>
          <ns0:bottom ns0:w="75" ns0:type="dxa"/>
          <ns0:end ns0:w="85" ns0:type="dxa"/>
        </ns0:tblCellMar>
        <ns0:tblLook ns0:val="04a0" ns0:noHBand="0" ns0:noVBand="1" ns0:firstColumn="1" ns0:lastRow="0" ns0:lastColumn="0" ns0:firstRow="1"/>
      </ns0:tblPr>
      <ns0:tblGrid>
        <ns0:gridCol ns0:w="9354"/>
      </ns0:tblGrid>
      <ns0:tr>
        <ns0:trPr>
          <ns0:tblHeader ns0:val="true"/>
          <ns0:cantSplit ns0:val="true"/>
        </ns0:trPr>
        <ns0:tc>
          <ns0:tcPr>
            <ns0:tcW ns0:w="9354"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ReportCode"/>
              <ns0:keepNext ns0:val="false"/>
              <ns0:keepLines ns0:val="false"/>
              <ns0:widowControl ns0:val="false"/>
              <ns0:suppressAutoHyphens ns0:val="true"/>
              <ns0:spacing ns0:lineRule="auto" ns0:line="240" ns0:before="0" ns0:after="0"/>
              <ns0:ind ns0:start="0" ns0:end="0" ns0:hanging="0"/>
              <ns0:jc ns0:val="start"/>
              <ns0:rPr>
                <ns0:kern ns0:val="0"/>
                <ns0:lang ns0:eastAsia="en-US"/>
              </ns0:rPr>
            </ns0:pPr>
            <ns0:r>
              <ns0:rPr>
                <ns0:rFonts ns0:eastAsia="Consolas" ns0:cs="Consolas" ns0:ascii="Consolas" ns0:hAnsi="Consolas"/>
                <ns0:b ns0:val="false"/>
                <ns0:color ns0:val="000000"/>
                <ns0:kern ns0:val="0"/>
                <ns0:sz ns0:val="21"/>
                <ns0:lang ns0:eastAsia="en-US"/>
              </ns0:rPr>
              <ns0:t>$ stat -c '%a %n' experiments/repro/runtime/private/accounts.json</ns0:t>
            </ns0:r>
          </ns0:p>
        </ns0:tc>
      </ns0:tr>
    </ns0:tbl>
    <ns0:p>
      <ns0:pPr>
        <ns0:pStyle ns0:val="Normal"/>
        <ns0:keepNext ns0:val="true"/>
        <ns0:keepLines/>
        <ns0:widowControl/>
        <ns0:spacing ns0:lineRule="auto" ns0:line="312" ns0:before="0" ns0:after="0"/>
        <ns0:ind ns0:start="0" ns0:end="0" ns0:firstLine="709"/>
        <ns0:jc ns0:val="both"/>
        <ns0:rPr/>
      </ns0:pPr>
      <ns0:r>
        <ns0:rPr>
          <ns0:rFonts ns0:eastAsia="Times New Roman" ns0:cs="Times New Roman"/>
          <ns0:b ns0:val="false"/>
          <ns0:color ns0:val="000000"/>
          <ns0:sz ns0:val="28"/>
        </ns0:rPr>
        <ns0:t>Kết quả mong đợi:</ns0:t>
      </ns0:r>
    </ns0:p>
    <ns0:tbl>
      <ns0:tblPr>
        <ns0:tblStyle ns0:val="TableGrid"/>
        <ns0:tblW ns0:w="9354" ns0:type="dxa"/>
        <ns0:jc ns0:val="center"/>
        <ns0:tblInd ns0:w="0" ns0:type="dxa"/>
        <ns0:tblLayout ns0:type="fixed"/>
        <ns0:tblCellMar>
          <ns0:top ns0:w="75" ns0:type="dxa"/>
          <ns0:start ns0:w="85" ns0:type="dxa"/>
          <ns0:bottom ns0:w="75" ns0:type="dxa"/>
          <ns0:end ns0:w="85" ns0:type="dxa"/>
        </ns0:tblCellMar>
        <ns0:tblLook ns0:val="04a0" ns0:noHBand="0" ns0:noVBand="1" ns0:firstColumn="1" ns0:lastRow="0" ns0:lastColumn="0" ns0:firstRow="1"/>
      </ns0:tblPr>
      <ns0:tblGrid>
        <ns0:gridCol ns0:w="9354"/>
      </ns0:tblGrid>
      <ns0:tr>
        <ns0:trPr>
          <ns0:tblHeader ns0:val="true"/>
          <ns0:cantSplit ns0:val="true"/>
        </ns0:trPr>
        <ns0:tc>
          <ns0:tcPr>
            <ns0:tcW ns0:w="9354"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ReportCode"/>
              <ns0:keepNext ns0:val="false"/>
              <ns0:keepLines ns0:val="false"/>
              <ns0:widowControl ns0:val="false"/>
              <ns0:suppressAutoHyphens ns0:val="true"/>
              <ns0:spacing ns0:lineRule="auto" ns0:line="240" ns0:before="0" ns0:after="0"/>
              <ns0:ind ns0:start="0" ns0:end="0" ns0:hanging="0"/>
              <ns0:jc ns0:val="start"/>
              <ns0:rPr>
                <ns0:kern ns0:val="0"/>
                <ns0:lang ns0:eastAsia="en-US"/>
              </ns0:rPr>
            </ns0:pPr>
            <ns0:r>
              <ns0:rPr>
                <ns0:rFonts ns0:eastAsia="Consolas" ns0:cs="Consolas" ns0:ascii="Consolas" ns0:hAnsi="Consolas"/>
                <ns0:b ns0:val="false"/>
                <ns0:color ns0:val="000000"/>
                <ns0:kern ns0:val="0"/>
                <ns0:sz ns0:val="21"/>
                <ns0:lang ns0:eastAsia="en-US"/>
              </ns0:rPr>
              <ns0:t>600 experiments/repro/runtime/private/accounts.json</ns0:t>
            </ns0:r>
          </ns0:p>
        </ns0:tc>
      </ns0:tr>
    </ns0:tbl>
    <ns0:p>
      <ns0:pPr>
        <ns0:pStyle ns0:val="Normal"/>
        <ns0:keepNext ns0:val="false"/>
        <ns0:keepLines ns0:val="false"/>
        <ns0:widowControl/>
        <ns0:spacing ns0:lineRule="auto" ns0:line="312" ns0:before="0" ns0:after="0"/>
        <ns0:ind ns0:start="0" ns0:end="0" ns0:firstLine="709"/>
        <ns0:jc ns0:val="both"/>
        <ns0:rPr/>
      </ns0:pPr>
      <ns0:r>
        <ns0:rPr>
          <ns0:rFonts ns0:eastAsia="Times New Roman" ns0:cs="Times New Roman"/>
          <ns0:color ns0:val="000000"/>
          <ns0:sz ns0:val="28"/>
        </ns0:rPr>
        <ns0:t>Khi cần đăng nhập trên giao diện, người vận hành có thể đọc accounts.json ngay trên máy cục bộ. Tuy nhiên không chụp hoặc sao chép mật khẩu từ tệp này vào báo cáo, Git hoặc tệp kết quả công khai. Lưu ý: khi chạy run-tests.sh ở bước kế tiếp, script tự dừng/khởi động lại ứng dụng và chạy prepare-accounts.mjs thêm một lần; vì vậy accounts.json có thể được thay bằng bộ tài khoản mới. Trước khi demo web phải thực hiện bước reset demo ở Mục 3.5 rồi đọc lại tệp này.</ns0:t>
      </ns0:r>
    </ns0:p>
    <ns0:p>
      <ns0:pPr>
        <ns0:pStyle ns0:val="Heading3"/>
        <ns0:keepNext ns0:val="true"/>
        <ns0:keepLines/>
        <ns0:pageBreakBefore ns0:val="false"/>
        <ns0:widowControl/>
        <ns0:numPr>
          <ns0:ilvl ns0:val="0"/>
          <ns0:numId ns0:val="0"/>
        </ns0:numPr>
        <ns0:spacing ns0:lineRule="auto" ns0:line="312" ns0:before="0" ns0:after="0"/>
        <ns0:ind ns0:start="0" ns0:end="0" ns0:hanging="0"/>
        <ns0:jc ns0:val="start"/>
        <ns0:rPr/>
      </ns0:pPr>
      <ns0:bookmarkStart ns0:id="250" ns0:name="__RefHeading___Toc10146_3013018603"/>
      <ns0:bookmarkStart ns0:id="251" ns0:name="report_target_3121"/>
      <ns0:bookmarkEnd ns0:id="250"/>
      <ns0:r>
        <ns0:rPr>
          <ns0:rFonts ns0:eastAsia="Times New Roman" ns0:cs="Times New Roman"/>
          <ns0:b/>
          <ns0:i/>
          <ns0:color ns0:val="000000"/>
          <ns0:sz ns0:val="28"/>
        </ns0:rPr>
        <ns0:t>3.2.9. Chạy kiểm thử chức năng, an toàn và phục hồi</ns0:t>
      </ns0:r>
      <ns0:bookmarkEnd ns0:id="251"/>
    </ns0:p>
    <ns0:p>
      <ns0:pPr>
        <ns0:pStyle ns0:val="Normal"/>
        <ns0:keepNext ns0:val="false"/>
        <ns0:keepLines ns0:val="false"/>
        <ns0:widowControl/>
        <ns0:spacing ns0:lineRule="auto" ns0:line="312" ns0:before="0" ns0:after="0"/>
        <ns0:ind ns0:start="0" ns0:end="0" ns0:firstLine="709"/>
        <ns0:jc ns0:val="both"/>
        <ns0:rPr/>
      </ns0:pPr>
      <ns0:r>
        <ns0:rPr>
          <ns0:rFonts ns0:eastAsia="Times New Roman" ns0:cs="Times New Roman"/>
          <ns0:color ns0:val="000000"/>
          <ns0:sz ns0:val="28"/>
        </ns0:rPr>
        <ns0:t>Bộ run-tests.sh thực hiện tuần tự unit/integration test backend, test verifier, bootstrap tài khoản, Functional E2E và Recovery E2E. Đây là cổng kiểm soát trước khi dùng số liệu benchmark. Script tự gọi start.sh, health.sh và prepare-accounts.mjs; người thực hiện không cần bootstrap tài khoản thủ công lần thứ hai trong cùng lượt test.</ns0:t>
      </ns0:r>
    </ns0:p>
    <ns0:p>
      <ns0:pPr>
        <ns0:pStyle ns0:val="Normal"/>
        <ns0:keepNext ns0:val="true"/>
        <ns0:keepLines/>
        <ns0:widowControl/>
        <ns0:spacing ns0:lineRule="auto" ns0:line="312" ns0:before="0" ns0:after="0"/>
        <ns0:ind ns0:start="0" ns0:end="0" ns0:firstLine="709"/>
        <ns0:jc ns0:val="both"/>
        <ns0:rPr/>
      </ns0:pPr>
      <ns0:r>
        <ns0:rPr>
          <ns0:rFonts ns0:eastAsia="Times New Roman" ns0:cs="Times New Roman"/>
          <ns0:b/>
          <ns0:color ns0:val="000000"/>
          <ns0:sz ns0:val="28"/>
        </ns0:rPr>
        <ns0:t>Tiến hành chạy:</ns0:t>
      </ns0:r>
    </ns0:p>
    <ns0:tbl>
      <ns0:tblPr>
        <ns0:tblStyle ns0:val="TableGrid"/>
        <ns0:tblW ns0:w="9354" ns0:type="dxa"/>
        <ns0:jc ns0:val="center"/>
        <ns0:tblInd ns0:w="0" ns0:type="dxa"/>
        <ns0:tblLayout ns0:type="fixed"/>
        <ns0:tblCellMar>
          <ns0:top ns0:w="75" ns0:type="dxa"/>
          <ns0:start ns0:w="85" ns0:type="dxa"/>
          <ns0:bottom ns0:w="75" ns0:type="dxa"/>
          <ns0:end ns0:w="85" ns0:type="dxa"/>
        </ns0:tblCellMar>
        <ns0:tblLook ns0:val="04a0" ns0:noHBand="0" ns0:noVBand="1" ns0:firstColumn="1" ns0:lastRow="0" ns0:lastColumn="0" ns0:firstRow="1"/>
      </ns0:tblPr>
      <ns0:tblGrid>
        <ns0:gridCol ns0:w="9354"/>
      </ns0:tblGrid>
      <ns0:tr>
        <ns0:trPr>
          <ns0:tblHeader ns0:val="true"/>
          <ns0:cantSplit ns0:val="true"/>
        </ns0:trPr>
        <ns0:tc>
          <ns0:tcPr>
            <ns0:tcW ns0:w="9354"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ReportCode"/>
              <ns0:keepNext ns0:val="false"/>
              <ns0:keepLines ns0:val="false"/>
              <ns0:widowControl ns0:val="false"/>
              <ns0:suppressAutoHyphens ns0:val="true"/>
              <ns0:spacing ns0:lineRule="auto" ns0:line="240" ns0:before="0" ns0:after="0"/>
              <ns0:ind ns0:start="0" ns0:end="0" ns0:hanging="0"/>
              <ns0:jc ns0:val="start"/>
              <ns0:rPr>
                <ns0:kern ns0:val="0"/>
                <ns0:lang ns0:eastAsia="en-US"/>
              </ns0:rPr>
            </ns0:pPr>
            <ns0:r>
              <ns0:rPr>
                <ns0:rFonts ns0:eastAsia="Consolas" ns0:cs="Consolas" ns0:ascii="Consolas" ns0:hAnsi="Consolas"/>
                <ns0:b ns0:val="false"/>
                <ns0:color ns0:val="000000"/>
                <ns0:kern ns0:val="0"/>
                <ns0:sz ns0:val="21"/>
                <ns0:lang ns0:eastAsia="en-US"/>
              </ns0:rPr>
              <ns0:t>$ bash experiments/repro/scripts/run-tests.sh</ns0:t>
            </ns0:r>
          </ns0:p>
        </ns0:tc>
      </ns0:tr>
    </ns0:tbl>
    <ns0:p>
      <ns0:pPr>
        <ns0:pStyle ns0:val="Normal"/>
        <ns0:keepNext ns0:val="true"/>
        <ns0:keepLines/>
        <ns0:widowControl/>
        <ns0:spacing ns0:lineRule="auto" ns0:line="312" ns0:before="0" ns0:after="0"/>
        <ns0:ind ns0:start="0" ns0:end="0" ns0:firstLine="709"/>
        <ns0:jc ns0:val="both"/>
        <ns0:rPr/>
      </ns0:pPr>
      <ns0:r>
        <ns0:rPr>
          <ns0:rFonts ns0:eastAsia="Times New Roman" ns0:cs="Times New Roman"/>
          <ns0:b ns0:val="false"/>
          <ns0:color ns0:val="000000"/>
          <ns0:sz ns0:val="28"/>
        </ns0:rPr>
        <ns0:t>Dòng kết thúc của lượt chạy đạt:</ns0:t>
      </ns0:r>
    </ns0:p>
    <ns0:tbl>
      <ns0:tblPr>
        <ns0:tblStyle ns0:val="TableGrid"/>
        <ns0:tblW ns0:w="9354" ns0:type="dxa"/>
        <ns0:jc ns0:val="center"/>
        <ns0:tblInd ns0:w="0" ns0:type="dxa"/>
        <ns0:tblLayout ns0:type="fixed"/>
        <ns0:tblCellMar>
          <ns0:top ns0:w="75" ns0:type="dxa"/>
          <ns0:start ns0:w="85" ns0:type="dxa"/>
          <ns0:bottom ns0:w="75" ns0:type="dxa"/>
          <ns0:end ns0:w="85" ns0:type="dxa"/>
        </ns0:tblCellMar>
        <ns0:tblLook ns0:val="04a0" ns0:noHBand="0" ns0:noVBand="1" ns0:firstColumn="1" ns0:lastRow="0" ns0:lastColumn="0" ns0:firstRow="1"/>
      </ns0:tblPr>
      <ns0:tblGrid>
        <ns0:gridCol ns0:w="9354"/>
      </ns0:tblGrid>
      <ns0:tr>
        <ns0:trPr>
          <ns0:tblHeader ns0:val="true"/>
          <ns0:cantSplit ns0:val="true"/>
        </ns0:trPr>
        <ns0:tc>
          <ns0:tcPr>
            <ns0:tcW ns0:w="9354"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ReportCode"/>
              <ns0:keepNext ns0:val="false"/>
              <ns0:keepLines ns0:val="false"/>
              <ns0:widowControl ns0:val="false"/>
              <ns0:suppressAutoHyphens ns0:val="true"/>
              <ns0:spacing ns0:lineRule="auto" ns0:line="240" ns0:before="0" ns0:after="0"/>
              <ns0:ind ns0:start="0" ns0:end="0" ns0:hanging="0"/>
              <ns0:jc ns0:val="start"/>
              <ns0:rPr>
                <ns0:kern ns0:val="0"/>
                <ns0:lang ns0:eastAsia="en-US"/>
              </ns0:rPr>
            </ns0:pPr>
            <ns0:r>
              <ns0:rPr>
                <ns0:rFonts ns0:eastAsia="Consolas" ns0:cs="Consolas" ns0:ascii="Consolas" ns0:hAnsi="Consolas"/>
                <ns0:b ns0:val="false"/>
                <ns0:color ns0:val="000000"/>
                <ns0:kern ns0:val="0"/>
                <ns0:sz ns0:val="21"/>
                <ns0:lang ns0:eastAsia="en-US"/>
              </ns0:rPr>
              <ns0:t>TEST_PASS default=PASS benchmark=SKIPPED</ns0:t>
            </ns0:r>
          </ns0:p>
        </ns0:tc>
      </ns0:tr>
    </ns0:tbl>
    <ns0:p>
      <ns0:pPr>
        <ns0:pStyle ns0:val="Normal"/>
        <ns0:keepNext ns0:val="true"/>
        <ns0:keepLines/>
        <ns0:widowControl/>
        <ns0:spacing ns0:lineRule="auto" ns0:line="312" ns0:before="0" ns0:after="0"/>
        <ns0:ind ns0:start="0" ns0:end="0" ns0:firstLine="709"/>
        <ns0:jc ns0:val="both"/>
        <ns0:rPr/>
      </ns0:pPr>
      <ns0:r>
        <ns0:rPr>
          <ns0:rFonts ns0:eastAsia="Times New Roman" ns0:cs="Times New Roman"/>
          <ns0:b ns0:val="false"/>
          <ns0:color ns0:val="000000"/>
          <ns0:sz ns0:val="28"/>
        </ns0:rPr>
        <ns0:t>Sau đó đọc tệp tổng hợp của lượt chạy:</ns0:t>
      </ns0:r>
    </ns0:p>
    <ns0:tbl>
      <ns0:tblPr>
        <ns0:tblStyle ns0:val="TableGrid"/>
        <ns0:tblW ns0:w="9354" ns0:type="dxa"/>
        <ns0:jc ns0:val="center"/>
        <ns0:tblInd ns0:w="0" ns0:type="dxa"/>
        <ns0:tblLayout ns0:type="fixed"/>
        <ns0:tblCellMar>
          <ns0:top ns0:w="75" ns0:type="dxa"/>
          <ns0:start ns0:w="85" ns0:type="dxa"/>
          <ns0:bottom ns0:w="75" ns0:type="dxa"/>
          <ns0:end ns0:w="85" ns0:type="dxa"/>
        </ns0:tblCellMar>
        <ns0:tblLook ns0:val="04a0" ns0:noHBand="0" ns0:noVBand="1" ns0:firstColumn="1" ns0:lastRow="0" ns0:lastColumn="0" ns0:firstRow="1"/>
      </ns0:tblPr>
      <ns0:tblGrid>
        <ns0:gridCol ns0:w="9354"/>
      </ns0:tblGrid>
      <ns0:tr>
        <ns0:trPr>
          <ns0:tblHeader ns0:val="true"/>
          <ns0:cantSplit ns0:val="true"/>
        </ns0:trPr>
        <ns0:tc>
          <ns0:tcPr>
            <ns0:tcW ns0:w="9354"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ReportCode"/>
              <ns0:keepNext ns0:val="false"/>
              <ns0:keepLines ns0:val="false"/>
              <ns0:widowControl ns0:val="false"/>
              <ns0:suppressAutoHyphens ns0:val="true"/>
              <ns0:spacing ns0:lineRule="auto" ns0:line="240" ns0:before="0" ns0:after="0"/>
              <ns0:ind ns0:start="0" ns0:end="0" ns0:hanging="0"/>
              <ns0:jc ns0:val="start"/>
              <ns0:rPr>
                <ns0:kern ns0:val="0"/>
                <ns0:lang ns0:eastAsia="en-US"/>
              </ns0:rPr>
            </ns0:pPr>
            <ns0:r>
              <ns0:rPr>
                <ns0:rFonts ns0:eastAsia="Consolas" ns0:cs="Consolas" ns0:ascii="Consolas" ns0:hAnsi="Consolas"/>
                <ns0:b ns0:val="false"/>
                <ns0:color ns0:val="000000"/>
                <ns0:kern ns0:val="0"/>
                <ns0:sz ns0:val="21"/>
                <ns0:lang ns0:eastAsia="en-US"/>
              </ns0:rPr>
              <ns0:t>$ python3 -m json.tool experiments/repro/runtime/results/summary.json</ns0:t>
            </ns0:r>
          </ns0:p>
        </ns0:tc>
      </ns0:tr>
    </ns0:tbl>
    <ns0:p>
      <ns0:pPr>
        <ns0:pStyle ns0:val="Normal"/>
        <ns0:keepNext ns0:val="true"/>
        <ns0:keepLines/>
        <ns0:widowControl/>
        <ns0:spacing ns0:lineRule="auto" ns0:line="312" ns0:before="0" ns0:after="0"/>
        <ns0:ind ns0:start="0" ns0:end="0" ns0:firstLine="709"/>
        <ns0:jc ns0:val="both"/>
        <ns0:rPr/>
      </ns0:pPr>
      <ns0:r>
        <ns0:rPr>
          <ns0:rFonts ns0:eastAsia="Times New Roman" ns0:cs="Times New Roman"/>
          <ns0:b/>
          <ns0:color ns0:val="000000"/>
          <ns0:sz ns0:val="28"/>
        </ns0:rPr>
        <ns0:t>Kết quả của lượt tái kiểm chứng chính thức:</ns0:t>
      </ns0:r>
    </ns0:p>
    <ns0:tbl>
      <ns0:tblPr>
        <ns0:tblStyle ns0:val="TableGrid"/>
        <ns0:tblW ns0:w="9354" ns0:type="dxa"/>
        <ns0:jc ns0:val="center"/>
        <ns0:tblInd ns0:w="0" ns0:type="dxa"/>
        <ns0:tblLayout ns0:type="fixed"/>
        <ns0:tblCellMar>
          <ns0:top ns0:w="75" ns0:type="dxa"/>
          <ns0:start ns0:w="85" ns0:type="dxa"/>
          <ns0:bottom ns0:w="75" ns0:type="dxa"/>
          <ns0:end ns0:w="85" ns0:type="dxa"/>
        </ns0:tblCellMar>
        <ns0:tblLook ns0:val="04a0" ns0:noHBand="0" ns0:noVBand="1" ns0:firstColumn="1" ns0:lastRow="0" ns0:lastColumn="0" ns0:firstRow="1"/>
      </ns0:tblPr>
      <ns0:tblGrid>
        <ns0:gridCol ns0:w="9354"/>
      </ns0:tblGrid>
      <ns0:tr>
        <ns0:trPr>
          <ns0:tblHeader ns0:val="true"/>
          <ns0:cantSplit ns0:val="true"/>
        </ns0:trPr>
        <ns0:tc>
          <ns0:tcPr>
            <ns0:tcW ns0:w="9354"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ReportCode"/>
              <ns0:keepNext ns0:val="false"/>
              <ns0:keepLines ns0:val="false"/>
              <ns0:widowControl ns0:val="false"/>
              <ns0:suppressAutoHyphens ns0:val="true"/>
              <ns0:spacing ns0:lineRule="auto" ns0:line="240" ns0:before="0" ns0:after="0"/>
              <ns0:ind ns0:start="0" ns0:end="0" ns0:hanging="0"/>
              <ns0:jc ns0:val="start"/>
              <ns0:rPr>
                <ns0:kern ns0:val="0"/>
                <ns0:lang ns0:eastAsia="en-US"/>
              </ns0:rPr>
            </ns0:pPr>
            <ns0:r>
              <ns0:rPr>
                <ns0:rFonts ns0:eastAsia="Consolas" ns0:cs="Consolas" ns0:ascii="Consolas" ns0:hAnsi="Consolas"/>
                <ns0:b ns0:val="false"/>
                <ns0:color ns0:val="000000"/>
                <ns0:kern ns0:val="0"/>
                <ns0:sz ns0:val="21"/>
                <ns0:lang ns0:eastAsia="en-US"/>
              </ns0:rPr>
              <ns0:t>{</ns0:t>
              <ns0:br/>
              <ns0:t xml:space="preserve">  "default": "PASS",</ns0:t>
              <ns0:br/>
              <ns0:t xml:space="preserve">  "functional": true,</ns0:t>
              <ns0:br/>
              <ns0:t xml:space="preserve">  "recovery": true,</ns0:t>
              <ns0:br/>
              <ns0:t xml:space="preserve">  "backend_suites": 12,</ns0:t>
              <ns0:br/>
              <ns0:t xml:space="preserve">  "backend_tests": 49,</ns0:t>
              <ns0:br/>
              <ns0:t xml:space="preserve">  "ssrf_tests": 10,</ns0:t>
              <ns0:br/>
              <ns0:t xml:space="preserve">  "verification_status_tests": 6,</ns0:t>
              <ns0:br/>
              <ns0:t xml:space="preserve">  "verifier_tests": 16</ns0:t>
              <ns0:br/>
              <ns0:t>}</ns0:t>
            </ns0:r>
          </ns0:p>
        </ns0:tc>
      </ns0:tr>
    </ns0:tbl>
    <ns0:p>
      <ns0:pPr>
        <ns0:pStyle ns0:val="Normal"/>
        <ns0:keepNext ns0:val="false"/>
        <ns0:keepLines ns0:val="false"/>
        <ns0:widowControl/>
        <ns0:spacing ns0:lineRule="auto" ns0:line="312" ns0:before="0" ns0:after="0"/>
        <ns0:ind ns0:start="0" ns0:end="0" ns0:firstLine="709"/>
        <ns0:jc ns0:val="both"/>
        <ns0:rPr/>
      </ns0:pPr>
      <ns0:r>
        <ns0:rPr>
          <ns0:rFonts ns0:eastAsia="Times New Roman" ns0:cs="Times New Roman"/>
          <ns0:b ns0:val="false"/>
          <ns0:color ns0:val="000000"/>
          <ns0:sz ns0:val="28"/>
        </ns0:rPr>
        <ns0:t>Nếu một test thất bại thì không bỏ qua bằng cờ cưỡng bức. Cần đọc log trong experiments/repro/runtime/logs/, xử lý nguyên nhân và chạy lại từ bước phù hợp.</ns0:t>
      </ns0:r>
    </ns0:p>
    <ns0:p>
      <ns0:pPr>
        <ns0:pStyle ns0:val="Heading3"/>
        <ns0:keepNext ns0:val="true"/>
        <ns0:keepLines/>
        <ns0:pageBreakBefore ns0:val="false"/>
        <ns0:widowControl/>
        <ns0:numPr>
          <ns0:ilvl ns0:val="0"/>
          <ns0:numId ns0:val="0"/>
        </ns0:numPr>
        <ns0:spacing ns0:lineRule="auto" ns0:line="312" ns0:before="0" ns0:after="0"/>
        <ns0:ind ns0:start="0" ns0:end="0" ns0:hanging="0"/>
        <ns0:jc ns0:val="start"/>
        <ns0:rPr/>
      </ns0:pPr>
      <ns0:bookmarkStart ns0:id="252" ns0:name="__RefHeading___Toc10148_3013018603"/>
      <ns0:bookmarkStart ns0:id="253" ns0:name="report_target_3122"/>
      <ns0:bookmarkEnd ns0:id="252"/>
      <ns0:r>
        <ns0:rPr>
          <ns0:rFonts ns0:eastAsia="Times New Roman" ns0:cs="Times New Roman"/>
          <ns0:b/>
          <ns0:i/>
          <ns0:color ns0:val="000000"/>
          <ns0:sz ns0:val="28"/>
        </ns0:rPr>
        <ns0:t>3.2.10. Chạy đo hiệu năng và cố định bộ bằng chứng</ns0:t>
      </ns0:r>
      <ns0:bookmarkEnd ns0:id="253"/>
    </ns0:p>
    <ns0:p>
      <ns0:pPr>
        <ns0:pStyle ns0:val="Normal"/>
        <ns0:keepNext ns0:val="false"/>
        <ns0:keepLines ns0:val="false"/>
        <ns0:widowControl/>
        <ns0:spacing ns0:lineRule="auto" ns0:line="312" ns0:before="0" ns0:after="0"/>
        <ns0:ind ns0:start="0" ns0:end="0" ns0:firstLine="709"/>
        <ns0:jc ns0:val="both"/>
        <ns0:rPr/>
      </ns0:pPr>
      <ns0:r>
        <ns0:rPr>
          <ns0:rFonts ns0:eastAsia="Times New Roman" ns0:cs="Times New Roman"/>
          <ns0:b ns0:val="false"/>
          <ns0:color ns0:val="000000"/>
          <ns0:sz ns0:val="28"/>
        </ns0:rPr>
        <ns0:t>Benchmark là bước tốn thời gian hơn, chỉ chạy sau khi kiểm thử mặc định đạt. Runner phát hành 10, 100 và 500 chứng thư, mỗi kích thước lặp ba lần, rồi kiểm toán tệp kết quả và bước xác minh đầy đủ.</ns0:t>
      </ns0:r>
    </ns0:p>
    <ns0:p>
      <ns0:pPr>
        <ns0:pStyle ns0:val="Normal"/>
        <ns0:keepNext ns0:val="true"/>
        <ns0:keepLines/>
        <ns0:widowControl/>
        <ns0:spacing ns0:lineRule="auto" ns0:line="312" ns0:before="0" ns0:after="0"/>
        <ns0:ind ns0:start="0" ns0:end="0" ns0:firstLine="709"/>
        <ns0:jc ns0:val="both"/>
        <ns0:rPr/>
      </ns0:pPr>
      <ns0:r>
        <ns0:rPr>
          <ns0:rFonts ns0:eastAsia="Times New Roman" ns0:cs="Times New Roman"/>
          <ns0:b/>
          <ns0:color ns0:val="000000"/>
          <ns0:sz ns0:val="28"/>
        </ns0:rPr>
        <ns0:t>Tiến hành chạy:</ns0:t>
      </ns0:r>
    </ns0:p>
    <ns0:tbl>
      <ns0:tblPr>
        <ns0:tblStyle ns0:val="TableGrid"/>
        <ns0:tblW ns0:w="9354" ns0:type="dxa"/>
        <ns0:jc ns0:val="center"/>
        <ns0:tblInd ns0:w="0" ns0:type="dxa"/>
        <ns0:tblLayout ns0:type="fixed"/>
        <ns0:tblCellMar>
          <ns0:top ns0:w="75" ns0:type="dxa"/>
          <ns0:start ns0:w="85" ns0:type="dxa"/>
          <ns0:bottom ns0:w="75" ns0:type="dxa"/>
          <ns0:end ns0:w="85" ns0:type="dxa"/>
        </ns0:tblCellMar>
        <ns0:tblLook ns0:val="04a0" ns0:noHBand="0" ns0:noVBand="1" ns0:firstColumn="1" ns0:lastRow="0" ns0:lastColumn="0" ns0:firstRow="1"/>
      </ns0:tblPr>
      <ns0:tblGrid>
        <ns0:gridCol ns0:w="9354"/>
      </ns0:tblGrid>
      <ns0:tr>
        <ns0:trPr>
          <ns0:tblHeader ns0:val="true"/>
          <ns0:cantSplit ns0:val="true"/>
        </ns0:trPr>
        <ns0:tc>
          <ns0:tcPr>
            <ns0:tcW ns0:w="9354"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ReportCode"/>
              <ns0:keepNext ns0:val="false"/>
              <ns0:keepLines ns0:val="false"/>
              <ns0:widowControl ns0:val="false"/>
              <ns0:suppressAutoHyphens ns0:val="true"/>
              <ns0:spacing ns0:lineRule="auto" ns0:line="240" ns0:before="0" ns0:after="0"/>
              <ns0:ind ns0:start="0" ns0:end="0" ns0:hanging="0"/>
              <ns0:jc ns0:val="start"/>
              <ns0:rPr>
                <ns0:kern ns0:val="0"/>
                <ns0:lang ns0:eastAsia="en-US"/>
              </ns0:rPr>
            </ns0:pPr>
            <ns0:r>
              <ns0:rPr>
                <ns0:rFonts ns0:eastAsia="Consolas" ns0:cs="Consolas" ns0:ascii="Consolas" ns0:hAnsi="Consolas"/>
                <ns0:b ns0:val="false"/>
                <ns0:color ns0:val="000000"/>
                <ns0:kern ns0:val="0"/>
                <ns0:sz ns0:val="21"/>
                <ns0:lang ns0:eastAsia="en-US"/>
              </ns0:rPr>
              <ns0:t>$ bash experiments/repro/scripts/run-tests.sh --benchmark</ns0:t>
            </ns0:r>
          </ns0:p>
        </ns0:tc>
      </ns0:tr>
    </ns0:tbl>
    <ns0:p>
      <ns0:pPr>
        <ns0:pStyle ns0:val="Normal"/>
        <ns0:keepNext ns0:val="true"/>
        <ns0:keepLines/>
        <ns0:widowControl/>
        <ns0:spacing ns0:lineRule="auto" ns0:line="312" ns0:before="0" ns0:after="0"/>
        <ns0:ind ns0:start="0" ns0:end="0" ns0:firstLine="709"/>
        <ns0:jc ns0:val="both"/>
        <ns0:rPr/>
      </ns0:pPr>
      <ns0:r>
        <ns0:rPr>
          <ns0:rFonts ns0:eastAsia="Times New Roman" ns0:cs="Times New Roman"/>
          <ns0:b ns0:val="false"/>
          <ns0:color ns0:val="000000"/>
          <ns0:sz ns0:val="28"/>
        </ns0:rPr>
        <ns0:t>Dòng kết thúc của lượt benchmark đạt:</ns0:t>
      </ns0:r>
    </ns0:p>
    <ns0:tbl>
      <ns0:tblPr>
        <ns0:tblStyle ns0:val="TableGrid"/>
        <ns0:tblW ns0:w="9354" ns0:type="dxa"/>
        <ns0:jc ns0:val="center"/>
        <ns0:tblInd ns0:w="0" ns0:type="dxa"/>
        <ns0:tblLayout ns0:type="fixed"/>
        <ns0:tblCellMar>
          <ns0:top ns0:w="75" ns0:type="dxa"/>
          <ns0:start ns0:w="85" ns0:type="dxa"/>
          <ns0:bottom ns0:w="75" ns0:type="dxa"/>
          <ns0:end ns0:w="85" ns0:type="dxa"/>
        </ns0:tblCellMar>
        <ns0:tblLook ns0:val="04a0" ns0:noHBand="0" ns0:noVBand="1" ns0:firstColumn="1" ns0:lastRow="0" ns0:lastColumn="0" ns0:firstRow="1"/>
      </ns0:tblPr>
      <ns0:tblGrid>
        <ns0:gridCol ns0:w="9354"/>
      </ns0:tblGrid>
      <ns0:tr>
        <ns0:trPr>
          <ns0:tblHeader ns0:val="true"/>
          <ns0:cantSplit ns0:val="true"/>
        </ns0:trPr>
        <ns0:tc>
          <ns0:tcPr>
            <ns0:tcW ns0:w="9354"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ReportCode"/>
              <ns0:keepNext ns0:val="false"/>
              <ns0:keepLines ns0:val="false"/>
              <ns0:widowControl ns0:val="false"/>
              <ns0:suppressAutoHyphens ns0:val="true"/>
              <ns0:spacing ns0:lineRule="auto" ns0:line="240" ns0:before="0" ns0:after="0"/>
              <ns0:ind ns0:start="0" ns0:end="0" ns0:hanging="0"/>
              <ns0:jc ns0:val="start"/>
              <ns0:rPr>
                <ns0:kern ns0:val="0"/>
                <ns0:lang ns0:eastAsia="en-US"/>
              </ns0:rPr>
            </ns0:pPr>
            <ns0:r>
              <ns0:rPr>
                <ns0:rFonts ns0:eastAsia="Consolas" ns0:cs="Consolas" ns0:ascii="Consolas" ns0:hAnsi="Consolas"/>
                <ns0:b ns0:val="false"/>
                <ns0:color ns0:val="000000"/>
                <ns0:kern ns0:val="0"/>
                <ns0:sz ns0:val="21"/>
                <ns0:lang ns0:eastAsia="en-US"/>
              </ns0:rPr>
              <ns0:t>TEST_PASS default=PASS benchmark=PASS</ns0:t>
            </ns0:r>
          </ns0:p>
        </ns0:tc>
      </ns0:tr>
    </ns0:tbl>
    <ns0:p>
      <ns0:pPr>
        <ns0:pStyle ns0:val="Normal"/>
        <ns0:keepNext ns0:val="true"/>
        <ns0:keepLines/>
        <ns0:widowControl/>
        <ns0:spacing ns0:lineRule="auto" ns0:line="312" ns0:before="0" ns0:after="0"/>
        <ns0:ind ns0:start="0" ns0:end="0" ns0:firstLine="709"/>
        <ns0:jc ns0:val="both"/>
        <ns0:rPr/>
      </ns0:pPr>
      <ns0:r>
        <ns0:rPr>
          <ns0:rFonts ns0:eastAsia="Times New Roman" ns0:cs="Times New Roman"/>
          <ns0:b ns0:val="false"/>
          <ns0:color ns0:val="000000"/>
          <ns0:sz ns0:val="28"/>
        </ns0:rPr>
        <ns0:t>Đọc kết quả tổng hợp và kiểm toán tệp kết quả:</ns0:t>
      </ns0:r>
    </ns0:p>
    <ns0:tbl>
      <ns0:tblPr>
        <ns0:tblStyle ns0:val="TableGrid"/>
        <ns0:tblW ns0:w="9354" ns0:type="dxa"/>
        <ns0:jc ns0:val="center"/>
        <ns0:tblInd ns0:w="0" ns0:type="dxa"/>
        <ns0:tblLayout ns0:type="fixed"/>
        <ns0:tblCellMar>
          <ns0:top ns0:w="75" ns0:type="dxa"/>
          <ns0:start ns0:w="85" ns0:type="dxa"/>
          <ns0:bottom ns0:w="75" ns0:type="dxa"/>
          <ns0:end ns0:w="85" ns0:type="dxa"/>
        </ns0:tblCellMar>
        <ns0:tblLook ns0:val="04a0" ns0:noHBand="0" ns0:noVBand="1" ns0:firstColumn="1" ns0:lastRow="0" ns0:lastColumn="0" ns0:firstRow="1"/>
      </ns0:tblPr>
      <ns0:tblGrid>
        <ns0:gridCol ns0:w="9354"/>
      </ns0:tblGrid>
      <ns0:tr>
        <ns0:trPr>
          <ns0:tblHeader ns0:val="true"/>
          <ns0:cantSplit ns0:val="true"/>
        </ns0:trPr>
        <ns0:tc>
          <ns0:tcPr>
            <ns0:tcW ns0:w="9354"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ReportCode"/>
              <ns0:keepNext ns0:val="true"/>
              <ns0:keepLines ns0:val="false"/>
              <ns0:widowControl ns0:val="false"/>
              <ns0:suppressAutoHyphens ns0:val="true"/>
              <ns0:spacing ns0:lineRule="auto" ns0:line="240" ns0:before="0" ns0:after="0"/>
              <ns0:ind ns0:start="0" ns0:end="0" ns0:hanging="0"/>
              <ns0:jc ns0:val="start"/>
              <ns0:rPr>
                <ns0:kern ns0:val="0"/>
                <ns0:lang ns0:eastAsia="en-US"/>
              </ns0:rPr>
            </ns0:pPr>
            <ns0:r>
              <ns0:rPr>
                <ns0:rFonts ns0:eastAsia="Consolas" ns0:cs="Consolas" ns0:ascii="Consolas" ns0:hAnsi="Consolas"/>
                <ns0:b ns0:val="false"/>
                <ns0:color ns0:val="000000"/>
                <ns0:kern ns0:val="0"/>
                <ns0:sz ns0:val="21"/>
                <ns0:lang ns0:eastAsia="en-US"/>
              </ns0:rPr>
              <ns0:t>$ python3 -m json.tool experiments/repro/runtime/results/summary.json</ns0:t>
            </ns0:r>
          </ns0:p>
          <ns0:p>
            <ns0:pPr>
              <ns0:pStyle ns0:val="ReportCode"/>
              <ns0:keepNext ns0:val="false"/>
              <ns0:keepLines ns0:val="false"/>
              <ns0:widowControl ns0:val="false"/>
              <ns0:suppressAutoHyphens ns0:val="true"/>
              <ns0:spacing ns0:lineRule="auto" ns0:line="240" ns0:before="0" ns0:after="0"/>
              <ns0:ind ns0:start="0" ns0:end="0" ns0:hanging="0"/>
              <ns0:jc ns0:val="start"/>
              <ns0:rPr>
                <ns0:kern ns0:val="0"/>
                <ns0:lang ns0:eastAsia="en-US"/>
              </ns0:rPr>
            </ns0:pPr>
            <ns0:r>
              <ns0:rPr>
                <ns0:rFonts ns0:eastAsia="Consolas" ns0:cs="Consolas" ns0:ascii="Consolas" ns0:hAnsi="Consolas"/>
                <ns0:b ns0:val="false"/>
                <ns0:color ns0:val="000000"/>
                <ns0:kern ns0:val="0"/>
                <ns0:sz ns0:val="21"/>
                <ns0:lang ns0:eastAsia="en-US"/>
              </ns0:rPr>
              <ns0:t>$ python3 -m json.tool experiments/repro/runtime/results/benchmark-artifact-audit.json | head -n 80</ns0:t>
            </ns0:r>
          </ns0:p>
        </ns0:tc>
      </ns0:tr>
    </ns0:tbl>
    <ns0:p>
      <ns0:pPr>
        <ns0:pStyle ns0:val="Normal"/>
        <ns0:keepNext ns0:val="true"/>
        <ns0:keepLines/>
        <ns0:widowControl/>
        <ns0:spacing ns0:lineRule="auto" ns0:line="312" ns0:before="0" ns0:after="0"/>
        <ns0:ind ns0:start="0" ns0:end="0" ns0:firstLine="709"/>
        <ns0:jc ns0:val="both"/>
        <ns0:rPr/>
      </ns0:pPr>
      <ns0:r>
        <ns0:rPr>
          <ns0:rFonts ns0:eastAsia="Times New Roman" ns0:cs="Times New Roman"/>
          <ns0:b/>
          <ns0:color ns0:val="000000"/>
          <ns0:sz ns0:val="28"/>
        </ns0:rPr>
        <ns0:t>Kết quả của bộ bằng chứng chính thức:</ns0:t>
      </ns0:r>
    </ns0:p>
    <ns0:tbl>
      <ns0:tblPr>
        <ns0:tblStyle ns0:val="TableGrid"/>
        <ns0:tblW ns0:w="9354" ns0:type="dxa"/>
        <ns0:jc ns0:val="center"/>
        <ns0:tblInd ns0:w="0" ns0:type="dxa"/>
        <ns0:tblLayout ns0:type="fixed"/>
        <ns0:tblCellMar>
          <ns0:top ns0:w="75" ns0:type="dxa"/>
          <ns0:start ns0:w="85" ns0:type="dxa"/>
          <ns0:bottom ns0:w="75" ns0:type="dxa"/>
          <ns0:end ns0:w="85" ns0:type="dxa"/>
        </ns0:tblCellMar>
        <ns0:tblLook ns0:val="04a0" ns0:noHBand="0" ns0:noVBand="1" ns0:firstColumn="1" ns0:lastRow="0" ns0:lastColumn="0" ns0:firstRow="1"/>
      </ns0:tblPr>
      <ns0:tblGrid>
        <ns0:gridCol ns0:w="9354"/>
      </ns0:tblGrid>
      <ns0:tr>
        <ns0:trPr>
          <ns0:tblHeader ns0:val="true"/>
          <ns0:cantSplit ns0:val="true"/>
        </ns0:trPr>
        <ns0:tc>
          <ns0:tcPr>
            <ns0:tcW ns0:w="9354"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ReportCode"/>
              <ns0:keepNext ns0:val="false"/>
              <ns0:keepLines ns0:val="false"/>
              <ns0:widowControl ns0:val="false"/>
              <ns0:suppressAutoHyphens ns0:val="true"/>
              <ns0:spacing ns0:lineRule="auto" ns0:line="240" ns0:before="0" ns0:after="0"/>
              <ns0:ind ns0:start="0" ns0:end="0" ns0:hanging="0"/>
              <ns0:jc ns0:val="start"/>
              <ns0:rPr>
                <ns0:kern ns0:val="0"/>
                <ns0:lang ns0:eastAsia="en-US"/>
              </ns0:rPr>
            </ns0:pPr>
            <ns0:r>
              <ns0:rPr>
                <ns0:rFonts ns0:eastAsia="Consolas" ns0:cs="Consolas" ns0:ascii="Consolas" ns0:hAnsi="Consolas"/>
                <ns0:b ns0:val="false"/>
                <ns0:color ns0:val="000000"/>
                <ns0:kern ns0:val="0"/>
                <ns0:sz ns0:val="21"/>
                <ns0:lang ns0:eastAsia="en-US"/>
              </ns0:rPr>
              <ns0:t>summary.json (các trường cần đối chiếu):</ns0:t>
              <ns0:br/>
              <ns0:t>{</ns0:t>
              <ns0:br/>
              <ns0:t xml:space="preserve">  "benchmark": "PASS",</ns0:t>
              <ns0:br/>
              <ns0:t xml:space="preserve">  "benchmark_runs": 9,</ns0:t>
              <ns0:br/>
              <ns0:t xml:space="preserve">  "benchmark_certificates": 1830,</ns0:t>
              <ns0:br/>
              <ns0:t xml:space="preserve">  "full_verifier_valid": 1830</ns0:t>
              <ns0:br/>
              <ns0:t>}</ns0:t>
              <ns0:br/>
              <ns0:t>benchmark-artifact-audit.json (kết quả tổng hợp):</ns0:t>
              <ns0:br/>
              <ns0:t>{</ns0:t>
              <ns0:br/>
              <ns0:t xml:space="preserve">  "passed": true,</ns0:t>
              <ns0:br/>
              <ns0:t xml:space="preserve">  "fullVerifierValid": 1830</ns0:t>
              <ns0:br/>
              <ns0:t>}</ns0:t>
            </ns0:r>
          </ns0:p>
        </ns0:tc>
      </ns0:tr>
    </ns0:tbl>
    <ns0:p>
      <ns0:pPr>
        <ns0:pStyle ns0:val="Normal"/>
        <ns0:keepNext ns0:val="false"/>
        <ns0:keepLines ns0:val="false"/>
        <ns0:widowControl/>
        <ns0:spacing ns0:lineRule="auto" ns0:line="312" ns0:before="0" ns0:after="0"/>
        <ns0:ind ns0:start="0" ns0:end="0" ns0:firstLine="709"/>
        <ns0:jc ns0:val="both"/>
        <ns0:rPr/>
      </ns0:pPr>
      <ns0:r>
        <ns0:rPr>
          <ns0:rFonts ns0:eastAsia="Times New Roman" ns0:cs="Times New Roman"/>
          <ns0:b ns0:val="false"/>
          <ns0:color ns0:val="000000"/>
          <ns0:sz ns0:val="28"/>
        </ns0:rPr>
        <ns0:t>Các số liệu thời gian, thông lượng và tài nguyên được phân tích riêng ở Mục 3.9. Không dùng kết quả từ một working tree khác để thay cho bộ bằng chứng của cây nguồn đã chốt.</ns0:t>
      </ns0:r>
    </ns0:p>
    <ns0:p>
      <ns0:pPr>
        <ns0:pStyle ns0:val="Heading3"/>
        <ns0:keepNext ns0:val="true"/>
        <ns0:keepLines/>
        <ns0:pageBreakBefore ns0:val="false"/>
        <ns0:widowControl/>
        <ns0:numPr>
          <ns0:ilvl ns0:val="0"/>
          <ns0:numId ns0:val="0"/>
        </ns0:numPr>
        <ns0:spacing ns0:lineRule="auto" ns0:line="312" ns0:before="0" ns0:after="0"/>
        <ns0:ind ns0:start="0" ns0:end="0" ns0:hanging="0"/>
        <ns0:jc ns0:val="start"/>
        <ns0:rPr/>
      </ns0:pPr>
      <ns0:bookmarkStart ns0:id="254" ns0:name="__RefHeading___Toc10150_3013018603"/>
      <ns0:bookmarkStart ns0:id="255" ns0:name="report_target_3123"/>
      <ns0:bookmarkEnd ns0:id="254"/>
      <ns0:r>
        <ns0:rPr>
          <ns0:rFonts ns0:eastAsia="Times New Roman" ns0:cs="Times New Roman"/>
          <ns0:b/>
          <ns0:i/>
          <ns0:color ns0:val="000000"/>
          <ns0:sz ns0:val="28"/>
        </ns0:rPr>
        <ns0:t>3.2.11. Dừng dịch vụ và làm sạch môi trường tái lập</ns0:t>
      </ns0:r>
      <ns0:bookmarkEnd ns0:id="255"/>
    </ns0:p>
    <ns0:p>
      <ns0:pPr>
        <ns0:pStyle ns0:val="Normal"/>
        <ns0:keepNext ns0:val="false"/>
        <ns0:keepLines ns0:val="false"/>
        <ns0:widowControl/>
        <ns0:spacing ns0:lineRule="auto" ns0:line="312" ns0:before="0" ns0:after="0"/>
        <ns0:ind ns0:start="0" ns0:end="0" ns0:firstLine="709"/>
        <ns0:jc ns0:val="both"/>
        <ns0:rPr/>
      </ns0:pPr>
      <ns0:r>
        <ns0:rPr>
          <ns0:rFonts ns0:eastAsia="Times New Roman" ns0:cs="Times New Roman"/>
          <ns0:b ns0:val="false"/>
          <ns0:color ns0:val="000000"/>
          <ns0:sz ns0:val="28"/>
        </ns0:rPr>
        <ns0:t>Sau khi hoàn tất thực nghiệm, lựa chọn mức dừng phù hợp. Không sử dụng docker system prune vì có thể ảnh hưởng stack khác trên máy.</ns0:t>
      </ns0:r>
    </ns0:p>
    <ns0:p>
      <ns0:pPr>
        <ns0:pStyle ns0:val="Normal"/>
        <ns0:keepNext ns0:val="true"/>
        <ns0:keepLines/>
        <ns0:widowControl/>
        <ns0:spacing ns0:lineRule="auto" ns0:line="312" ns0:before="0" ns0:after="0"/>
        <ns0:ind ns0:start="0" ns0:end="0" ns0:firstLine="709"/>
        <ns0:jc ns0:val="both"/>
        <ns0:rPr/>
      </ns0:pPr>
      <ns0:r>
        <ns0:rPr>
          <ns0:rFonts ns0:eastAsia="Times New Roman" ns0:cs="Times New Roman"/>
          <ns0:b/>
          <ns0:color ns0:val="000000"/>
          <ns0:sz ns0:val="28"/>
        </ns0:rPr>
        <ns0:t>Chỉ dừng backend/Nginx nhưng giữ container và dữ liệu:</ns0:t>
      </ns0:r>
    </ns0:p>
    <ns0:tbl>
      <ns0:tblPr>
        <ns0:tblStyle ns0:val="TableGrid"/>
        <ns0:tblW ns0:w="9354" ns0:type="dxa"/>
        <ns0:jc ns0:val="center"/>
        <ns0:tblInd ns0:w="0" ns0:type="dxa"/>
        <ns0:tblLayout ns0:type="fixed"/>
        <ns0:tblCellMar>
          <ns0:top ns0:w="75" ns0:type="dxa"/>
          <ns0:start ns0:w="85" ns0:type="dxa"/>
          <ns0:bottom ns0:w="75" ns0:type="dxa"/>
          <ns0:end ns0:w="85" ns0:type="dxa"/>
        </ns0:tblCellMar>
        <ns0:tblLook ns0:val="04a0" ns0:noHBand="0" ns0:noVBand="1" ns0:firstColumn="1" ns0:lastRow="0" ns0:lastColumn="0" ns0:firstRow="1"/>
      </ns0:tblPr>
      <ns0:tblGrid>
        <ns0:gridCol ns0:w="9354"/>
      </ns0:tblGrid>
      <ns0:tr>
        <ns0:trPr>
          <ns0:tblHeader ns0:val="true"/>
          <ns0:cantSplit ns0:val="true"/>
        </ns0:trPr>
        <ns0:tc>
          <ns0:tcPr>
            <ns0:tcW ns0:w="9354"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ReportCode"/>
              <ns0:keepNext ns0:val="false"/>
              <ns0:keepLines ns0:val="false"/>
              <ns0:widowControl ns0:val="false"/>
              <ns0:suppressAutoHyphens ns0:val="true"/>
              <ns0:spacing ns0:lineRule="auto" ns0:line="240" ns0:before="0" ns0:after="0"/>
              <ns0:ind ns0:start="0" ns0:end="0" ns0:hanging="0"/>
              <ns0:jc ns0:val="start"/>
              <ns0:rPr>
                <ns0:kern ns0:val="0"/>
                <ns0:lang ns0:eastAsia="en-US"/>
              </ns0:rPr>
            </ns0:pPr>
            <ns0:r>
              <ns0:rPr>
                <ns0:rFonts ns0:eastAsia="Consolas" ns0:cs="Consolas" ns0:ascii="Consolas" ns0:hAnsi="Consolas"/>
                <ns0:b ns0:val="false"/>
                <ns0:color ns0:val="000000"/>
                <ns0:kern ns0:val="0"/>
                <ns0:sz ns0:val="21"/>
                <ns0:lang ns0:eastAsia="en-US"/>
              </ns0:rPr>
              <ns0:t>$ bash experiments/repro/scripts/stop.sh --app-only</ns0:t>
            </ns0:r>
          </ns0:p>
        </ns0:tc>
      </ns0:tr>
    </ns0:tbl>
    <ns0:p>
      <ns0:pPr>
        <ns0:pStyle ns0:val="Normal"/>
        <ns0:keepNext ns0:val="true"/>
        <ns0:keepLines/>
        <ns0:widowControl/>
        <ns0:spacing ns0:lineRule="auto" ns0:line="312" ns0:before="0" ns0:after="0"/>
        <ns0:ind ns0:start="0" ns0:end="0" ns0:firstLine="709"/>
        <ns0:jc ns0:val="both"/>
        <ns0:rPr/>
      </ns0:pPr>
      <ns0:r>
        <ns0:rPr>
          <ns0:rFonts ns0:eastAsia="Times New Roman" ns0:cs="Times New Roman"/>
          <ns0:b/>
          <ns0:color ns0:val="000000"/>
          <ns0:sz ns0:val="28"/>
        </ns0:rPr>
        <ns0:t>Dừng cả container nhưng giữ volume:</ns0:t>
      </ns0:r>
    </ns0:p>
    <ns0:tbl>
      <ns0:tblPr>
        <ns0:tblStyle ns0:val="TableGrid"/>
        <ns0:tblW ns0:w="9354" ns0:type="dxa"/>
        <ns0:jc ns0:val="center"/>
        <ns0:tblInd ns0:w="0" ns0:type="dxa"/>
        <ns0:tblLayout ns0:type="fixed"/>
        <ns0:tblCellMar>
          <ns0:top ns0:w="75" ns0:type="dxa"/>
          <ns0:start ns0:w="85" ns0:type="dxa"/>
          <ns0:bottom ns0:w="75" ns0:type="dxa"/>
          <ns0:end ns0:w="85" ns0:type="dxa"/>
        </ns0:tblCellMar>
        <ns0:tblLook ns0:val="04a0" ns0:noHBand="0" ns0:noVBand="1" ns0:firstColumn="1" ns0:lastRow="0" ns0:lastColumn="0" ns0:firstRow="1"/>
      </ns0:tblPr>
      <ns0:tblGrid>
        <ns0:gridCol ns0:w="9354"/>
      </ns0:tblGrid>
      <ns0:tr>
        <ns0:trPr>
          <ns0:tblHeader ns0:val="true"/>
          <ns0:cantSplit ns0:val="true"/>
        </ns0:trPr>
        <ns0:tc>
          <ns0:tcPr>
            <ns0:tcW ns0:w="9354"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ReportCode"/>
              <ns0:keepNext ns0:val="false"/>
              <ns0:keepLines ns0:val="false"/>
              <ns0:widowControl ns0:val="false"/>
              <ns0:suppressAutoHyphens ns0:val="true"/>
              <ns0:spacing ns0:lineRule="auto" ns0:line="240" ns0:before="0" ns0:after="0"/>
              <ns0:ind ns0:start="0" ns0:end="0" ns0:hanging="0"/>
              <ns0:jc ns0:val="start"/>
              <ns0:rPr>
                <ns0:kern ns0:val="0"/>
                <ns0:lang ns0:eastAsia="en-US"/>
              </ns0:rPr>
            </ns0:pPr>
            <ns0:r>
              <ns0:rPr>
                <ns0:rFonts ns0:eastAsia="Consolas" ns0:cs="Consolas" ns0:ascii="Consolas" ns0:hAnsi="Consolas"/>
                <ns0:b ns0:val="false"/>
                <ns0:color ns0:val="000000"/>
                <ns0:kern ns0:val="0"/>
                <ns0:sz ns0:val="21"/>
                <ns0:lang ns0:eastAsia="en-US"/>
              </ns0:rPr>
              <ns0:t>$ bash experiments/repro/scripts/stop.sh --down</ns0:t>
            </ns0:r>
          </ns0:p>
        </ns0:tc>
      </ns0:tr>
    </ns0:tbl>
    <ns0:p>
      <ns0:pPr>
        <ns0:pStyle ns0:val="Normal"/>
        <ns0:keepNext ns0:val="true"/>
        <ns0:keepLines/>
        <ns0:widowControl/>
        <ns0:spacing ns0:lineRule="auto" ns0:line="312" ns0:before="0" ns0:after="0"/>
        <ns0:ind ns0:start="0" ns0:end="0" ns0:firstLine="709"/>
        <ns0:jc ns0:val="both"/>
        <ns0:rPr/>
      </ns0:pPr>
      <ns0:r>
        <ns0:rPr>
          <ns0:rFonts ns0:eastAsia="Times New Roman" ns0:cs="Times New Roman"/>
          <ns0:b/>
          <ns0:color ns0:val="000000"/>
          <ns0:sz ns0:val="28"/>
        </ns0:rPr>
        <ns0:t>Xóa toàn bộ stack và volume của namespace tái lập (thao tác phá hủy):</ns0:t>
      </ns0:r>
    </ns0:p>
    <ns0:tbl>
      <ns0:tblPr>
        <ns0:tblStyle ns0:val="TableGrid"/>
        <ns0:tblW ns0:w="9354" ns0:type="dxa"/>
        <ns0:jc ns0:val="center"/>
        <ns0:tblInd ns0:w="0" ns0:type="dxa"/>
        <ns0:tblLayout ns0:type="fixed"/>
        <ns0:tblCellMar>
          <ns0:top ns0:w="75" ns0:type="dxa"/>
          <ns0:start ns0:w="85" ns0:type="dxa"/>
          <ns0:bottom ns0:w="75" ns0:type="dxa"/>
          <ns0:end ns0:w="85" ns0:type="dxa"/>
        </ns0:tblCellMar>
        <ns0:tblLook ns0:val="04a0" ns0:noHBand="0" ns0:noVBand="1" ns0:firstColumn="1" ns0:lastRow="0" ns0:lastColumn="0" ns0:firstRow="1"/>
      </ns0:tblPr>
      <ns0:tblGrid>
        <ns0:gridCol ns0:w="9354"/>
      </ns0:tblGrid>
      <ns0:tr>
        <ns0:trPr>
          <ns0:tblHeader ns0:val="true"/>
          <ns0:cantSplit ns0:val="true"/>
        </ns0:trPr>
        <ns0:tc>
          <ns0:tcPr>
            <ns0:tcW ns0:w="9354"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ReportCode"/>
              <ns0:keepNext ns0:val="false"/>
              <ns0:keepLines ns0:val="false"/>
              <ns0:widowControl ns0:val="false"/>
              <ns0:suppressAutoHyphens ns0:val="true"/>
              <ns0:spacing ns0:lineRule="auto" ns0:line="240" ns0:before="0" ns0:after="0"/>
              <ns0:ind ns0:start="0" ns0:end="0" ns0:hanging="0"/>
              <ns0:jc ns0:val="start"/>
              <ns0:rPr>
                <ns0:kern ns0:val="0"/>
                <ns0:lang ns0:eastAsia="en-US"/>
              </ns0:rPr>
            </ns0:pPr>
            <ns0:r>
              <ns0:rPr>
                <ns0:rFonts ns0:eastAsia="Consolas" ns0:cs="Consolas" ns0:ascii="Consolas" ns0:hAnsi="Consolas"/>
                <ns0:b ns0:val="false"/>
                <ns0:color ns0:val="000000"/>
                <ns0:kern ns0:val="0"/>
                <ns0:sz ns0:val="21"/>
                <ns0:lang ns0:eastAsia="en-US"/>
              </ns0:rPr>
              <ns0:t>$ bash experiments/repro/scripts/stop.sh --purge</ns0:t>
            </ns0:r>
          </ns0:p>
        </ns0:tc>
      </ns0:tr>
    </ns0:tbl>
    <ns0:p>
      <ns0:pPr>
        <ns0:pStyle ns0:val="Normal"/>
        <ns0:keepNext ns0:val="false"/>
        <ns0:keepLines ns0:val="false"/>
        <ns0:widowControl/>
        <ns0:spacing ns0:lineRule="auto" ns0:line="312" ns0:before="0" ns0:after="0"/>
        <ns0:ind ns0:start="0" ns0:end="0" ns0:firstLine="709"/>
        <ns0:jc ns0:val="both"/>
        <ns0:rPr/>
      </ns0:pPr>
      <ns0:r>
        <ns0:rPr>
          <ns0:rFonts ns0:eastAsia="Times New Roman" ns0:cs="Times New Roman"/>
          <ns0:color ns0:val="000000"/>
          <ns0:sz ns0:val="28"/>
        </ns0:rPr>
        <ns0:t>Sau khi purge, chỉ dữ liệu thuộc namespace datn-blockcerts-repro bị xóa; stack chính tại cổng 4000/8088 không thuộc phạm vi kịch bản tái lập.</ns0:t>
      </ns0:r>
    </ns0:p>
    <ns0:p>
      <ns0:pPr>
        <ns0:pStyle ns0:val="Heading2"/>
        <ns0:keepNext ns0:val="true"/>
        <ns0:keepLines/>
        <ns0:pageBreakBefore ns0:val="false"/>
        <ns0:widowControl/>
        <ns0:numPr>
          <ns0:ilvl ns0:val="0"/>
          <ns0:numId ns0:val="0"/>
        </ns0:numPr>
        <ns0:spacing ns0:lineRule="auto" ns0:line="312" ns0:before="0" ns0:after="0"/>
        <ns0:ind ns0:start="0" ns0:end="0" ns0:hanging="0"/>
        <ns0:jc ns0:val="start"/>
        <ns0:rPr/>
      </ns0:pPr>
      <ns0:bookmarkStart ns0:id="256" ns0:name="__RefHeading___Toc10152_3013018603"/>
      <ns0:bookmarkStart ns0:id="257" ns0:name="report_target_3124"/>
      <ns0:bookmarkEnd ns0:id="256"/>
      <ns0:r>
        <ns0:rPr>
          <ns0:rFonts ns0:eastAsia="Times New Roman" ns0:cs="Times New Roman"/>
          <ns0:b/>
          <ns0:i ns0:val="false"/>
          <ns0:color ns0:val="000000"/>
          <ns0:sz ns0:val="28"/>
        </ns0:rPr>
        <ns0:t>3.3. Hiện thực backend, dữ liệu và hàng đợi</ns0:t>
      </ns0:r>
      <ns0:bookmarkEnd ns0:id="257"/>
    </ns0:p>
    <ns0:p>
      <ns0:pPr>
        <ns0:pStyle ns0:val="Heading3"/>
        <ns0:keepNext ns0:val="true"/>
        <ns0:keepLines/>
        <ns0:pageBreakBefore ns0:val="false"/>
        <ns0:widowControl/>
        <ns0:numPr>
          <ns0:ilvl ns0:val="0"/>
          <ns0:numId ns0:val="0"/>
        </ns0:numPr>
        <ns0:spacing ns0:lineRule="auto" ns0:line="312" ns0:before="0" ns0:after="0"/>
        <ns0:ind ns0:start="0" ns0:end="0" ns0:hanging="0"/>
        <ns0:jc ns0:val="start"/>
        <ns0:rPr/>
      </ns0:pPr>
      <ns0:bookmarkStart ns0:id="258" ns0:name="__RefHeading___Toc10154_3013018603"/>
      <ns0:bookmarkStart ns0:id="259" ns0:name="report_target_3125"/>
      <ns0:bookmarkEnd ns0:id="258"/>
      <ns0:r>
        <ns0:rPr>
          <ns0:rFonts ns0:eastAsia="Times New Roman" ns0:cs="Times New Roman"/>
          <ns0:b/>
          <ns0:i/>
          <ns0:color ns0:val="000000"/>
          <ns0:sz ns0:val="28"/>
        </ns0:rPr>
        <ns0:t>3.3.1. Các mô-đun nghiệp vụ</ns0:t>
      </ns0:r>
      <ns0:bookmarkEnd ns0:id="259"/>
    </ns0:p>
    <ns0:p>
      <ns0:pPr>
        <ns0:pStyle ns0:val="Normal"/>
        <ns0:keepNext ns0:val="false"/>
        <ns0:keepLines ns0:val="false"/>
        <ns0:widowControl/>
        <ns0:spacing ns0:lineRule="auto" ns0:line="312" ns0:before="0" ns0:after="0"/>
        <ns0:ind ns0:start="0" ns0:end="0" ns0:firstLine="709"/>
        <ns0:jc ns0:val="both"/>
        <ns0:rPr/>
      </ns0:pPr>
      <ns0:r>
        <ns0:rPr>
          <ns0:rFonts ns0:eastAsia="Times New Roman" ns0:cs="Times New Roman"/>
          <ns0:i ns0:val="false"/>
          <ns0:color ns0:val="000000"/>
          <ns0:sz ns0:val="28"/>
        </ns0:rPr>
        <ns0:t>Backend gồm các module xác thực, quản trị tài khoản, phát hành, xác minh, thu hồi, audit và Issuer Profile. Route cần bảo vệ gắn AuthGuard trước RolesGuard để req.user được tạo trước khi kiểm tra vai trò. Maker và Checker cùng dùng cổng quản trị nhưng không có role Admin độc lập. Checker tạo tài khoản; Maker lập phiếu; Student chỉ đọc chứng thư của chính mình; người xác minh là tác nhân công khai.</ns0:t>
      </ns0:r>
    </ns0:p>
    <ns0:p>
      <ns0:pPr>
        <ns0:pStyle ns0:val="Heading3"/>
        <ns0:keepNext ns0:val="true"/>
        <ns0:keepLines/>
        <ns0:pageBreakBefore ns0:val="false"/>
        <ns0:widowControl/>
        <ns0:numPr>
          <ns0:ilvl ns0:val="0"/>
          <ns0:numId ns0:val="0"/>
        </ns0:numPr>
        <ns0:spacing ns0:lineRule="auto" ns0:line="312" ns0:before="0" ns0:after="0"/>
        <ns0:ind ns0:start="0" ns0:end="0" ns0:hanging="0"/>
        <ns0:jc ns0:val="start"/>
        <ns0:rPr/>
      </ns0:pPr>
      <ns0:bookmarkStart ns0:id="260" ns0:name="__RefHeading___Toc10156_3013018603"/>
      <ns0:bookmarkStart ns0:id="261" ns0:name="report_target_3126"/>
      <ns0:bookmarkEnd ns0:id="260"/>
      <ns0:r>
        <ns0:rPr>
          <ns0:rFonts ns0:eastAsia="Times New Roman" ns0:cs="Times New Roman"/>
          <ns0:b/>
          <ns0:i/>
          <ns0:color ns0:val="000000"/>
          <ns0:sz ns0:val="28"/>
        </ns0:rPr>
        <ns0:t>3.3.2. Mô hình dữ liệu và liên kết người học</ns0:t>
      </ns0:r>
      <ns0:bookmarkEnd ns0:id="261"/>
    </ns0:p>
    <ns0:p>
      <ns0:pPr>
        <ns0:pStyle ns0:val="Normal"/>
        <ns0:keepNext ns0:val="false"/>
        <ns0:keepLines ns0:val="false"/>
        <ns0:widowControl/>
        <ns0:spacing ns0:lineRule="auto" ns0:line="312" ns0:before="0" ns0:after="0"/>
        <ns0:ind ns0:start="0" ns0:end="0" ns0:firstLine="709"/>
        <ns0:jc ns0:val="both"/>
        <ns0:rPr/>
      </ns0:pPr>
      <ns0:r>
        <ns0:rPr>
          <ns0:rFonts ns0:eastAsia="Times New Roman" ns0:cs="Times New Roman"/>
          <ns0:i ns0:val="false"/>
          <ns0:color ns0:val="000000"/>
          <ns0:sz ns0:val="28"/>
        </ns0:rPr>
        <ns0:t>issued_certificates vừa giữ yêu cầu nghiệp vụ vừa giữ kết quả phát hành. Quyền sở hữu chứng thư được xác định bằng khóa ngoại studentId và studentCode duy nhất; recipientName chỉ là snapshot hiển thị nên hai sinh viên trùng tên vẫn được tách biệt. requestBatchId biểu diễn nhóm phiếu Maker tạo, còn issuanceBatchId chỉ được sinh tại một lần Checker duyệt. Vì vậy một requestBatchId có thể sinh nhiều issuanceBatchId khi duyệt từng phần.</ns0:t>
      </ns0:r>
      <ns0:r>
        <ns0:rPr>
          <ns0:rFonts ns0:eastAsia="Times New Roman" ns0:cs="Times New Roman"/>
          <ns0:color ns0:val="000000"/>
          <ns0:sz ns0:val="28"/>
        </ns0:rPr>
        <ns0:t xml:space="preserve"> Các thực thể dữ liệu trực tiếp tham gia luồng được tổng hợp tại Bảng 3.4.</ns0:t>
      </ns0:r>
    </ns0:p>
    <ns0:p>
      <ns0:pPr>
        <ns0:pStyle ns0:val="ReportTable"/>
        <ns0:keepNext ns0:val="true"/>
        <ns0:keepLines ns0:val="false"/>
        <ns0:pageBreakBefore ns0:val="false"/>
        <ns0:widowControl/>
        <ns0:spacing ns0:lineRule="auto" ns0:line="312" ns0:before="0" ns0:after="0"/>
        <ns0:ind ns0:start="0" ns0:end="0" ns0:hanging="0"/>
        <ns0:jc ns0:val="center"/>
        <ns0:rPr/>
      </ns0:pPr>
      <ns0:bookmarkStart ns0:id="262" ns0:name="__RefHeading___Toc10332_3013018603"/>
      <ns0:bookmarkStart ns0:id="263" ns0:name="report_target_3127"/>
      <ns0:bookmarkEnd ns0:id="262"/>
      <ns0:r>
        <ns0:rPr>
          <ns0:rFonts ns0:eastAsia="Times New Roman" ns0:cs="Times New Roman"/>
          <ns0:b/>
          <ns0:i ns0:val="false"/>
          <ns0:color ns0:val="000000"/>
          <ns0:sz ns0:val="28"/>
        </ns0:rPr>
        <ns0:t>Bảng 3.4. Các thực thể dữ liệu trực tiếp tham gia luồng phát hành</ns0:t>
      </ns0:r>
      <ns0:bookmarkEnd ns0:id="263"/>
    </ns0:p>
    <ns0:tbl>
      <ns0:tblPr>
        <ns0:tblStyle ns0:val="TableGrid"/>
        <ns0:tblW ns0:w="9354" ns0:type="dxa"/>
        <ns0:jc ns0:val="center"/>
        <ns0:tblInd ns0:w="0" ns0:type="dxa"/>
        <ns0:tblLayout ns0:type="fixed"/>
        <ns0:tblCellMar>
          <ns0:top ns0:w="75" ns0:type="dxa"/>
          <ns0:start ns0:w="85" ns0:type="dxa"/>
          <ns0:bottom ns0:w="75" ns0:type="dxa"/>
          <ns0:end ns0:w="85" ns0:type="dxa"/>
        </ns0:tblCellMar>
        <ns0:tblLook ns0:val="04a0" ns0:noHBand="0" ns0:noVBand="1" ns0:firstColumn="1" ns0:lastRow="0" ns0:lastColumn="0" ns0:firstRow="1"/>
      </ns0:tblPr>
      <ns0:tblGrid>
        <ns0:gridCol ns0:w="2891"/>
        <ns0:gridCol ns0:w="2551"/>
        <ns0:gridCol ns0:w="3912"/>
      </ns0:tblGrid>
      <ns0:tr>
        <ns0:trPr>
          <ns0:tblHeader ns0:val="true"/>
          <ns0:cantSplit ns0:val="true"/>
        </ns0:trPr>
        <ns0:tc>
          <ns0:tcPr>
            <ns0:tcW ns0:w="2891" ns0:type="dxa"/>
            <ns0:tcBorders>
              <ns0:top ns0:val="single" ns0:sz="4" ns0:space="0" ns0:color="777777"/>
              <ns0:start ns0:val="single" ns0:sz="4" ns0:space="0" ns0:color="777777"/>
              <ns0:bottom ns0:val="single" ns0:sz="4" ns0:space="0" ns0:color="777777"/>
              <ns0:end ns0:val="single" ns0:sz="4" ns0:space="0" ns0:color="777777"/>
            </ns0:tcBorders>
            <ns0:shd ns0:fill="EFEFEF"/>
            <ns0:vAlign ns0:val="center"/>
          </ns0:tcPr>
          <ns0:p>
            <ns0:pPr>
              <ns0:pStyle ns0:val="Normal"/>
              <ns0:keepNext ns0:val="false"/>
              <ns0:keepLines/>
              <ns0:widowControl ns0:val="false"/>
              <ns0:suppressAutoHyphens ns0:val="true"/>
              <ns0:spacing ns0:lineRule="auto" ns0:line="276" ns0:before="0" ns0:after="0"/>
              <ns0:ind ns0:start="0" ns0:end="0" ns0:hanging="0"/>
              <ns0:jc ns0:val="center"/>
              <ns0:rPr>
                <ns0:kern ns0:val="0"/>
                <ns0:lang ns0:eastAsia="en-US"/>
              </ns0:rPr>
            </ns0:pPr>
            <ns0:r>
              <ns0:rPr>
                <ns0:rFonts ns0:eastAsia="Times New Roman" ns0:cs="Times New Roman"/>
                <ns0:b/>
                <ns0:color ns0:val="000000"/>
                <ns0:kern ns0:val="0"/>
                <ns0:sz ns0:val="28"/>
                <ns0:lang ns0:eastAsia="en-US"/>
              </ns0:rPr>
              <ns0:t>Bảng</ns0:t>
            </ns0:r>
          </ns0:p>
        </ns0:tc>
        <ns0:tc>
          <ns0:tcPr>
            <ns0:tcW ns0:w="2551" ns0:type="dxa"/>
            <ns0:tcBorders>
              <ns0:top ns0:val="single" ns0:sz="4" ns0:space="0" ns0:color="777777"/>
              <ns0:start ns0:val="single" ns0:sz="4" ns0:space="0" ns0:color="777777"/>
              <ns0:bottom ns0:val="single" ns0:sz="4" ns0:space="0" ns0:color="777777"/>
              <ns0:end ns0:val="single" ns0:sz="4" ns0:space="0" ns0:color="777777"/>
            </ns0:tcBorders>
            <ns0:shd ns0:fill="EFEFEF"/>
            <ns0:vAlign ns0:val="center"/>
          </ns0:tcPr>
          <ns0:p>
            <ns0:pPr>
              <ns0:pStyle ns0:val="Normal"/>
              <ns0:keepNext ns0:val="false"/>
              <ns0:keepLines/>
              <ns0:widowControl ns0:val="false"/>
              <ns0:suppressAutoHyphens ns0:val="true"/>
              <ns0:spacing ns0:lineRule="auto" ns0:line="276" ns0:before="0" ns0:after="0"/>
              <ns0:ind ns0:start="0" ns0:end="0" ns0:hanging="0"/>
              <ns0:jc ns0:val="center"/>
              <ns0:rPr>
                <ns0:kern ns0:val="0"/>
                <ns0:lang ns0:eastAsia="en-US"/>
              </ns0:rPr>
            </ns0:pPr>
            <ns0:r>
              <ns0:rPr>
                <ns0:rFonts ns0:eastAsia="Times New Roman" ns0:cs="Times New Roman"/>
                <ns0:b/>
                <ns0:color ns0:val="000000"/>
                <ns0:kern ns0:val="0"/>
                <ns0:sz ns0:val="28"/>
                <ns0:lang ns0:eastAsia="en-US"/>
              </ns0:rPr>
              <ns0:t>Vai trò trong luồng</ns0:t>
            </ns0:r>
          </ns0:p>
        </ns0:tc>
        <ns0:tc>
          <ns0:tcPr>
            <ns0:tcW ns0:w="3912" ns0:type="dxa"/>
            <ns0:tcBorders>
              <ns0:top ns0:val="single" ns0:sz="4" ns0:space="0" ns0:color="777777"/>
              <ns0:start ns0:val="single" ns0:sz="4" ns0:space="0" ns0:color="777777"/>
              <ns0:bottom ns0:val="single" ns0:sz="4" ns0:space="0" ns0:color="777777"/>
              <ns0:end ns0:val="single" ns0:sz="4" ns0:space="0" ns0:color="777777"/>
            </ns0:tcBorders>
            <ns0:shd ns0:fill="EFEFEF"/>
            <ns0:vAlign ns0:val="center"/>
          </ns0:tcPr>
          <ns0:p>
            <ns0:pPr>
              <ns0:pStyle ns0:val="Normal"/>
              <ns0:keepNext ns0:val="false"/>
              <ns0:keepLines/>
              <ns0:widowControl ns0:val="false"/>
              <ns0:suppressAutoHyphens ns0:val="true"/>
              <ns0:spacing ns0:lineRule="auto" ns0:line="276" ns0:before="0" ns0:after="0"/>
              <ns0:ind ns0:start="0" ns0:end="0" ns0:hanging="0"/>
              <ns0:jc ns0:val="center"/>
              <ns0:rPr>
                <ns0:kern ns0:val="0"/>
                <ns0:lang ns0:eastAsia="en-US"/>
              </ns0:rPr>
            </ns0:pPr>
            <ns0:r>
              <ns0:rPr>
                <ns0:rFonts ns0:eastAsia="Times New Roman" ns0:cs="Times New Roman"/>
                <ns0:b/>
                <ns0:color ns0:val="000000"/>
                <ns0:kern ns0:val="0"/>
                <ns0:sz ns0:val="28"/>
                <ns0:lang ns0:eastAsia="en-US"/>
              </ns0:rPr>
              <ns0:t>Điểm quan trọng</ns0:t>
            </ns0:r>
          </ns0:p>
        </ns0:tc>
      </ns0:tr>
      <ns0:tr>
        <ns0:trPr>
          <ns0:cantSplit ns0:val="true"/>
        </ns0:trPr>
        <ns0:tc>
          <ns0:tcPr>
            <ns0:tcW ns0:w="2891"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users</ns0:t>
            </ns0:r>
          </ns0:p>
        </ns0:tc>
        <ns0:tc>
          <ns0:tcPr>
            <ns0:tcW ns0:w="2551"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Tài khoản, role, Student profile</ns0:t>
            </ns0:r>
          </ns0:p>
        </ns0:tc>
        <ns0:tc>
          <ns0:tcPr>
            <ns0:tcW ns0:w="3912"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studentCode duy nhất; không trả passwordHash</ns0:t>
            </ns0:r>
          </ns0:p>
        </ns0:tc>
      </ns0:tr>
      <ns0:tr>
        <ns0:trPr>
          <ns0:cantSplit ns0:val="true"/>
        </ns0:trPr>
        <ns0:tc>
          <ns0:tcPr>
            <ns0:tcW ns0:w="2891"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issued_certificates</ns0:t>
            </ns0:r>
          </ns0:p>
        </ns0:tc>
        <ns0:tc>
          <ns0:tcPr>
            <ns0:tcW ns0:w="2551"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Phiếu + tệp chứng thư sau phát hành</ns0:t>
            </ns0:r>
          </ns0:p>
        </ns0:tc>
        <ns0:tc>
          <ns0:tcPr>
            <ns0:tcW ns0:w="3912"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studentId, requestBatchId, issuanceBatchId, txid, trạng thái, checkpoint thu hồi</ns0:t>
            </ns0:r>
          </ns0:p>
        </ns0:tc>
      </ns0:tr>
      <ns0:tr>
        <ns0:trPr>
          <ns0:cantSplit ns0:val="true"/>
        </ns0:trPr>
        <ns0:tc>
          <ns0:tcPr>
            <ns0:tcW ns0:w="2891"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issuance_batches</ns0:t>
            </ns0:r>
          </ns0:p>
        </ns0:tc>
        <ns0:tc>
          <ns0:tcPr>
            <ns0:tcW ns0:w="2551"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Trạng thái một lần phát hành</ns0:t>
            </ns0:r>
          </ns0:p>
        </ns0:tc>
        <ns0:tc>
          <ns0:tcPr>
            <ns0:tcW ns0:w="3912"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jobId ổn định, giao dịch thô, anchorTxid, attemptCount</ns0:t>
            </ns0:r>
          </ns0:p>
        </ns0:tc>
      </ns0:tr>
      <ns0:tr>
        <ns0:trPr>
          <ns0:cantSplit ns0:val="true"/>
        </ns0:trPr>
        <ns0:tc>
          <ns0:tcPr>
            <ns0:tcW ns0:w="2891"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issuance_outbox</ns0:t>
            </ns0:r>
          </ns0:p>
        </ns0:tc>
        <ns0:tc>
          <ns0:tcPr>
            <ns0:tcW ns0:w="2551"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Giao hàng job DB → Redis/BullMQ</ns0:t>
            </ns0:r>
          </ns0:p>
        </ns0:tc>
        <ns0:tc>
          <ns0:tcPr>
            <ns0:tcW ns0:w="3912"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pending/dispatched; retry nếu enqueue lỗi</ns0:t>
            </ns0:r>
          </ns0:p>
        </ns0:tc>
      </ns0:tr>
      <ns0:tr>
        <ns0:trPr>
          <ns0:cantSplit ns0:val="true"/>
        </ns0:trPr>
        <ns0:tc>
          <ns0:tcPr>
            <ns0:tcW ns0:w="2891"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verification_logs</ns0:t>
            </ns0:r>
          </ns0:p>
        </ns0:tc>
        <ns0:tc>
          <ns0:tcPr>
            <ns0:tcW ns0:w="2551"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Kết quả xác minh</ns0:t>
            </ns0:r>
          </ns0:p>
        </ns0:tc>
        <ns0:tc>
          <ns0:tcPr>
            <ns0:tcW ns0:w="3912"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Không lưu PII thô trong lượt E2E cuối</ns0:t>
            </ns0:r>
          </ns0:p>
        </ns0:tc>
      </ns0:tr>
      <ns0:tr>
        <ns0:trPr>
          <ns0:cantSplit ns0:val="true"/>
        </ns0:trPr>
        <ns0:tc>
          <ns0:tcPr>
            <ns0:tcW ns0:w="2891"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audit_logs</ns0:t>
            </ns0:r>
          </ns0:p>
        </ns0:tc>
        <ns0:tc>
          <ns0:tcPr>
            <ns0:tcW ns0:w="2551"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Actor/action/target</ns0:t>
            </ns0:r>
          </ns0:p>
        </ns0:tc>
        <ns0:tc>
          <ns0:tcPr>
            <ns0:tcW ns0:w="3912"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Chuỗi previousHash/entryHash phát hiện sửa cục bộ</ns0:t>
            </ns0:r>
          </ns0:p>
        </ns0:tc>
      </ns0:tr>
    </ns0:tbl>
    <ns0:p>
      <ns0:pPr>
        <ns0:pStyle ns0:val="Heading3"/>
        <ns0:keepNext ns0:val="true"/>
        <ns0:keepLines/>
        <ns0:pageBreakBefore ns0:val="false"/>
        <ns0:widowControl/>
        <ns0:numPr>
          <ns0:ilvl ns0:val="0"/>
          <ns0:numId ns0:val="0"/>
        </ns0:numPr>
        <ns0:spacing ns0:lineRule="auto" ns0:line="312" ns0:before="0" ns0:after="0"/>
        <ns0:ind ns0:start="0" ns0:end="0" ns0:hanging="0"/>
        <ns0:jc ns0:val="start"/>
        <ns0:rPr/>
      </ns0:pPr>
      <ns0:bookmarkStart ns0:id="264" ns0:name="__RefHeading___Toc10158_3013018603"/>
      <ns0:bookmarkStart ns0:id="265" ns0:name="report_target_3128"/>
      <ns0:bookmarkEnd ns0:id="264"/>
      <ns0:r>
        <ns0:rPr>
          <ns0:rFonts ns0:eastAsia="Times New Roman" ns0:cs="Times New Roman"/>
          <ns0:b/>
          <ns0:i/>
          <ns0:color ns0:val="000000"/>
          <ns0:sz ns0:val="28"/>
        </ns0:rPr>
        <ns0:t>3.3.3. Outbox giao dịch và phục hồi phát hành</ns0:t>
      </ns0:r>
      <ns0:bookmarkEnd ns0:id="265"/>
    </ns0:p>
    <ns0:p>
      <ns0:pPr>
        <ns0:pStyle ns0:val="Normal"/>
        <ns0:keepNext ns0:val="false"/>
        <ns0:keepLines ns0:val="false"/>
        <ns0:widowControl/>
        <ns0:spacing ns0:lineRule="auto" ns0:line="312" ns0:before="0" ns0:after="0"/>
        <ns0:ind ns0:start="0" ns0:end="0" ns0:firstLine="709"/>
        <ns0:jc ns0:val="both"/>
        <ns0:rPr/>
      </ns0:pPr>
      <ns0:r>
        <ns0:rPr>
          <ns0:rFonts ns0:eastAsia="Times New Roman" ns0:cs="Times New Roman"/>
          <ns0:i ns0:val="false"/>
          <ns0:color ns0:val="000000"/>
          <ns0:sz ns0:val="28"/>
        </ns0:rPr>
        <ns0:t>Khi Checker duyệt, các bản ghi chứng thư, IssuanceBatch và IssuanceOutbox được ghi trong cùng transaction PostgreSQL. Sau commit, dispatcher mới đẩy job vào BullMQ. Nếu enqueue thất bại, outbox vẫn ở trạng thái pending và dispatcher nền thử lại. Job sử dụng jobId ổn định và chính sách tối đa 5 attempts với exponential backoff, giảm nguy cơ tạo nhiều công việc tương đương do lỗi mạng tạm thời.</ns0:t>
      </ns0:r>
    </ns0:p>
    <ns0:p>
      <ns0:pPr>
        <ns0:pStyle ns0:val="Normal"/>
        <ns0:keepNext ns0:val="false"/>
        <ns0:keepLines ns0:val="false"/>
        <ns0:widowControl/>
        <ns0:spacing ns0:lineRule="auto" ns0:line="312" ns0:before="0" ns0:after="0"/>
        <ns0:ind ns0:start="0" ns0:end="0" ns0:firstLine="709"/>
        <ns0:jc ns0:val="both"/>
        <ns0:rPr/>
      </ns0:pPr>
      <ns0:r>
        <ns0:rPr>
          <ns0:rFonts ns0:eastAsia="Times New Roman" ns0:cs="Times New Roman"/>
          <ns0:i ns0:val="false"/>
          <ns0:color ns0:val="000000"/>
          <ns0:sz ns0:val="28"/>
        </ns0:rPr>
        <ns0:t>Worker duy trì checkpoint theo lô. Trước khi broadcast, raw transaction và dữ liệu anchor được lưu bền vững; nếu tiến trình lỗi sau thời điểm node đã nhận giao dịch, recovery dùng lại transaction đã checkpoint thay vì tạo giao dịch khác. Recovery E2E của lượt 30/09 xác nhận transaction ID không đổi và số block chỉ tăng một lần.</ns0:t>
      </ns0:r>
    </ns0:p>
    <ns0:p>
      <ns0:pPr>
        <ns0:pStyle ns0:val="Heading3"/>
        <ns0:keepNext ns0:val="true"/>
        <ns0:keepLines/>
        <ns0:pageBreakBefore ns0:val="false"/>
        <ns0:widowControl/>
        <ns0:numPr>
          <ns0:ilvl ns0:val="0"/>
          <ns0:numId ns0:val="0"/>
        </ns0:numPr>
        <ns0:spacing ns0:lineRule="auto" ns0:line="312" ns0:before="0" ns0:after="0"/>
        <ns0:ind ns0:start="0" ns0:end="0" ns0:hanging="0"/>
        <ns0:jc ns0:val="start"/>
        <ns0:rPr/>
      </ns0:pPr>
      <ns0:bookmarkStart ns0:id="266" ns0:name="__RefHeading___Toc10160_3013018603"/>
      <ns0:bookmarkStart ns0:id="267" ns0:name="report_target_3129"/>
      <ns0:bookmarkEnd ns0:id="266"/>
      <ns0:r>
        <ns0:rPr>
          <ns0:rFonts ns0:eastAsia="Times New Roman" ns0:cs="Times New Roman"/>
          <ns0:b/>
          <ns0:i/>
          <ns0:color ns0:val="000000"/>
          <ns0:sz ns0:val="28"/>
        </ns0:rPr>
        <ns0:t>3.3.4. Audit và dữ liệu xác minh</ns0:t>
      </ns0:r>
      <ns0:bookmarkEnd ns0:id="267"/>
    </ns0:p>
    <ns0:p>
      <ns0:pPr>
        <ns0:pStyle ns0:val="Normal"/>
        <ns0:keepNext ns0:val="false"/>
        <ns0:keepLines ns0:val="false"/>
        <ns0:widowControl/>
        <ns0:spacing ns0:lineRule="auto" ns0:line="312" ns0:before="0" ns0:after="0"/>
        <ns0:ind ns0:start="0" ns0:end="0" ns0:firstLine="709"/>
        <ns0:jc ns0:val="both"/>
        <ns0:rPr/>
      </ns0:pPr>
      <ns0:r>
        <ns0:rPr>
          <ns0:rFonts ns0:eastAsia="Times New Roman" ns0:cs="Times New Roman"/>
          <ns0:i ns0:val="false"/>
          <ns0:color ns0:val="000000"/>
          <ns0:sz ns0:val="28"/>
        </ns0:rPr>
        <ns0:t>Audit ghi actor, role, action và target cho các bước chính. Hash chain giúp phát hiện việc sửa hoặc xóa ở giữa chuỗi, nhưng đây là tamper-evident chứ không phải bất biến tuyệt đối: DBA có thể viết lại cả chuỗi hoặc xóa phần đuôi nếu head hash không được neo ra nơi độc lập. Ngoài ra, audit hiện được ghi sau một số transaction nghiệp vụ; lỗi audit không rollback nghiệp vụ chính. Đây là giới hạn cần được nêu rõ thay vì coi audit là giao dịch nguyên tử với nghiệp vụ.</ns0:t>
      </ns0:r>
    </ns0:p>
    <ns0:p>
      <ns0:pPr>
        <ns0:pStyle ns0:val="Normal"/>
        <ns0:keepNext ns0:val="false"/>
        <ns0:keepLines ns0:val="false"/>
        <ns0:widowControl/>
        <ns0:spacing ns0:lineRule="auto" ns0:line="312" ns0:before="0" ns0:after="0"/>
        <ns0:ind ns0:start="0" ns0:end="0" ns0:firstLine="709"/>
        <ns0:jc ns0:val="both"/>
        <ns0:rPr/>
      </ns0:pPr>
      <ns0:r>
        <ns0:rPr>
          <ns0:rFonts ns0:eastAsia="Times New Roman" ns0:cs="Times New Roman"/>
          <ns0:i ns0:val="false"/>
          <ns0:color ns0:val="000000"/>
          <ns0:sz ns0:val="28"/>
        </ns0:rPr>
        <ns0:t>Functional E2E còn kiểm tra verification_logs không chứa họ tên, email hoặc mã sinh viên lấy từ chứng thư thử nghiệm. Tệp chứng thư trong workspace được yêu cầu có quyền 0600 trong lượt kiểm tra. Các kiểm soát này giảm rủi ro rò rỉ dữ liệu ngoài blockchain nhưng không thay thế chính sách retention, mã hóa backup và giám sát truy cập.</ns0:t>
      </ns0:r>
    </ns0:p>
    <ns0:p>
      <ns0:pPr>
        <ns0:pStyle ns0:val="Heading2"/>
        <ns0:keepNext ns0:val="true"/>
        <ns0:keepLines/>
        <ns0:pageBreakBefore ns0:val="false"/>
        <ns0:widowControl/>
        <ns0:numPr>
          <ns0:ilvl ns0:val="0"/>
          <ns0:numId ns0:val="0"/>
        </ns0:numPr>
        <ns0:spacing ns0:lineRule="auto" ns0:line="312" ns0:before="0" ns0:after="0"/>
        <ns0:ind ns0:start="0" ns0:end="0" ns0:hanging="0"/>
        <ns0:jc ns0:val="start"/>
        <ns0:rPr/>
      </ns0:pPr>
      <ns0:bookmarkStart ns0:id="268" ns0:name="__RefHeading___Toc10162_3013018603"/>
      <ns0:bookmarkStart ns0:id="269" ns0:name="report_target_3130"/>
      <ns0:bookmarkEnd ns0:id="268"/>
      <ns0:r>
        <ns0:rPr>
          <ns0:rFonts ns0:eastAsia="Times New Roman" ns0:cs="Times New Roman"/>
          <ns0:b/>
          <ns0:i ns0:val="false"/>
          <ns0:color ns0:val="000000"/>
          <ns0:sz ns0:val="28"/>
        </ns0:rPr>
        <ns0:t>3.4. Hiện thực phát hành, xác minh và thu hồi Blockcerts</ns0:t>
      </ns0:r>
      <ns0:bookmarkEnd ns0:id="269"/>
    </ns0:p>
    <ns0:p>
      <ns0:pPr>
        <ns0:pStyle ns0:val="Heading3"/>
        <ns0:keepNext ns0:val="true"/>
        <ns0:keepLines/>
        <ns0:pageBreakBefore ns0:val="false"/>
        <ns0:widowControl/>
        <ns0:numPr>
          <ns0:ilvl ns0:val="0"/>
          <ns0:numId ns0:val="0"/>
        </ns0:numPr>
        <ns0:spacing ns0:lineRule="auto" ns0:line="312" ns0:before="0" ns0:after="0"/>
        <ns0:ind ns0:start="0" ns0:end="0" ns0:hanging="0"/>
        <ns0:jc ns0:val="start"/>
        <ns0:rPr/>
      </ns0:pPr>
      <ns0:bookmarkStart ns0:id="270" ns0:name="__RefHeading___Toc10164_3013018603"/>
      <ns0:bookmarkStart ns0:id="271" ns0:name="report_target_3131"/>
      <ns0:bookmarkEnd ns0:id="270"/>
      <ns0:r>
        <ns0:rPr>
          <ns0:rFonts ns0:eastAsia="Times New Roman" ns0:cs="Times New Roman"/>
          <ns0:b/>
          <ns0:i/>
          <ns0:color ns0:val="000000"/>
          <ns0:sz ns0:val="28"/>
        </ns0:rPr>
        <ns0:t>3.4.1. Phát hành theo lô và gom lô Merkle</ns0:t>
      </ns0:r>
      <ns0:bookmarkEnd ns0:id="271"/>
    </ns0:p>
    <ns0:p>
      <ns0:pPr>
        <ns0:pStyle ns0:val="Normal"/>
        <ns0:keepNext ns0:val="false"/>
        <ns0:keepLines ns0:val="false"/>
        <ns0:widowControl/>
        <ns0:spacing ns0:lineRule="auto" ns0:line="312" ns0:before="0" ns0:after="0"/>
        <ns0:ind ns0:start="0" ns0:end="0" ns0:firstLine="709"/>
        <ns0:jc ns0:val="both"/>
        <ns0:rPr/>
      </ns0:pPr>
      <ns0:r>
        <ns0:rPr>
          <ns0:rFonts ns0:eastAsia="Times New Roman" ns0:cs="Times New Roman"/>
          <ns0:i ns0:val="false"/>
          <ns0:color ns0:val="000000"/>
          <ns0:sz ns0:val="28"/>
        </ns0:rPr>
        <ns0:t>Maker tạo phiếu đơn hoặc lô tối đa 500 bản ghi. Backend xác thực dữ liệu, đối chiếu Student và đặt pending_approval. Khi Checker duyệt, các phiếu được gán một issuanceBatchId mới và chuyển queued. Worker chia bước sinh unsigned certificate thành chunk 10 hồ sơ, tối đa 16 chunk song song trên máy thử nghiệm; sau đó gom toàn bộ output để gọi cert-issuer một lần. Kết quả là một Merkle tree và một transaction Bitcoin cho toàn bộ issuance batch.</ns0:t>
      </ns0:r>
    </ns0:p>
    <ns0:p>
      <ns0:pPr>
        <ns0:pStyle ns0:val="Normal"/>
        <ns0:keepNext ns0:val="false"/>
        <ns0:keepLines ns0:val="false"/>
        <ns0:widowControl/>
        <ns0:spacing ns0:lineRule="auto" ns0:line="312" ns0:before="0" ns0:after="0"/>
        <ns0:ind ns0:start="0" ns0:end="0" ns0:firstLine="709"/>
        <ns0:jc ns0:val="both"/>
        <ns0:rPr/>
      </ns0:pPr>
      <ns0:r>
        <ns0:rPr>
          <ns0:rFonts ns0:eastAsia="Times New Roman" ns0:cs="Times New Roman"/>
          <ns0:i ns0:val="false"/>
          <ns0:color ns0:val="000000"/>
          <ns0:sz ns0:val="28"/>
        </ns0:rPr>
        <ns0:t>Mỗi chứng thư có certUid, target hash và đường dẫn Merkle riêng nhưng dùng chung Merkle root và txid với các chứng thư trong cùng lô. Merkle root mới được neo vào OP_RETURN; toàn bộ hồ sơ và dữ liệu cá nhân không được ghi trực tiếp lên blockchain. Đây là lý do cột txid không thể có unique constraint ở cấp chứng thư.</ns0:t>
      </ns0:r>
    </ns0:p>
    <ns0:p>
      <ns0:pPr>
        <ns0:pStyle ns0:val="Heading3"/>
        <ns0:keepNext ns0:val="true"/>
        <ns0:keepLines/>
        <ns0:pageBreakBefore ns0:val="false"/>
        <ns0:widowControl/>
        <ns0:numPr>
          <ns0:ilvl ns0:val="0"/>
          <ns0:numId ns0:val="0"/>
        </ns0:numPr>
        <ns0:spacing ns0:lineRule="auto" ns0:line="312" ns0:before="0" ns0:after="0"/>
        <ns0:ind ns0:start="0" ns0:end="0" ns0:hanging="0"/>
        <ns0:jc ns0:val="start"/>
        <ns0:rPr/>
      </ns0:pPr>
      <ns0:bookmarkStart ns0:id="272" ns0:name="__RefHeading___Toc10166_3013018603"/>
      <ns0:bookmarkStart ns0:id="273" ns0:name="report_target_3132"/>
      <ns0:bookmarkEnd ns0:id="272"/>
      <ns0:r>
        <ns0:rPr>
          <ns0:rFonts ns0:eastAsia="Times New Roman" ns0:cs="Times New Roman"/>
          <ns0:b/>
          <ns0:i/>
          <ns0:color ns0:val="000000"/>
          <ns0:sz ns0:val="28"/>
        </ns0:rPr>
        <ns0:t>3.4.2. Xác minh công khai</ns0:t>
      </ns0:r>
      <ns0:bookmarkEnd ns0:id="273"/>
    </ns0:p>
    <ns0:p>
      <ns0:pPr>
        <ns0:pStyle ns0:val="Normal"/>
        <ns0:keepNext ns0:val="false"/>
        <ns0:keepLines ns0:val="false"/>
        <ns0:widowControl/>
        <ns0:spacing ns0:lineRule="auto" ns0:line="312" ns0:before="0" ns0:after="0"/>
        <ns0:ind ns0:start="0" ns0:end="0" ns0:firstLine="709"/>
        <ns0:jc ns0:val="both"/>
        <ns0:rPr/>
      </ns0:pPr>
      <ns0:r>
        <ns0:rPr>
          <ns0:rFonts ns0:eastAsia="Times New Roman" ns0:cs="Times New Roman"/>
          <ns0:i ns0:val="false"/>
          <ns0:color ns0:val="000000"/>
          <ns0:sz ns0:val="28"/>
        </ns0:rPr>
        <ns0:t>Cổng Verify gửi JSON đến POST /api/verify. Backend và verifier kiểm tra semantic, target hash, Merkle proof, anchor Bitcoin, Issuer Profile và trạng thái thu hồi. Kết quả được phân biệt thành VALID, INVALID, REVOKED và INDETERMINATE. INVALID chỉ dùng khi có bằng chứng xác định nội dung/proof/anchor sai; lỗi mạng, timeout hoặc phụ thuộc tạm thời không đủ dữ kiện phải trả INDETERMINATE để tránh kết luận âm tính giả.</ns0:t>
      </ns0:r>
    </ns0:p>
    <ns0:p>
      <ns0:pPr>
        <ns0:pStyle ns0:val="Normal"/>
        <ns0:keepNext ns0:val="false"/>
        <ns0:keepLines ns0:val="false"/>
        <ns0:widowControl/>
        <ns0:spacing ns0:lineRule="auto" ns0:line="312" ns0:before="0" ns0:after="0"/>
        <ns0:ind ns0:start="0" ns0:end="0" ns0:firstLine="709"/>
        <ns0:jc ns0:val="both"/>
        <ns0:rPr/>
      </ns0:pPr>
      <ns0:r>
        <ns0:rPr>
          <ns0:rFonts ns0:eastAsia="Times New Roman" ns0:cs="Times New Roman"/>
          <ns0:i ns0:val="false"/>
          <ns0:color ns0:val="000000"/>
          <ns0:sz ns0:val="28"/>
        </ns0:rPr>
        <ns0:t>Dịch vụ tải tài nguyên ngoài áp safe-fetch: chặn loopback, private, link-local và metadata IP; kiểm tra lại sau redirect; giới hạn timeout/kích thước và xử lý kết quả DNS trộn. Bộ hồi quy cuối có 10 ca SSRF và 6 ca phân loại trạng thái, tổng 16/16 đạt. Kết quả này chứng minh các ca đã định nghĩa, không thay thế kiểm thử xâm nhập độc lập [23].</ns0:t>
      </ns0:r>
    </ns0:p>
    <ns0:p>
      <ns0:pPr>
        <ns0:pStyle ns0:val="Heading3"/>
        <ns0:keepNext ns0:val="true"/>
        <ns0:keepLines/>
        <ns0:pageBreakBefore ns0:val="false"/>
        <ns0:widowControl/>
        <ns0:numPr>
          <ns0:ilvl ns0:val="0"/>
          <ns0:numId ns0:val="0"/>
        </ns0:numPr>
        <ns0:spacing ns0:lineRule="auto" ns0:line="312" ns0:before="0" ns0:after="0"/>
        <ns0:ind ns0:start="0" ns0:end="0" ns0:hanging="0"/>
        <ns0:jc ns0:val="start"/>
        <ns0:rPr/>
      </ns0:pPr>
      <ns0:bookmarkStart ns0:id="274" ns0:name="__RefHeading___Toc10168_3013018603"/>
      <ns0:bookmarkStart ns0:id="275" ns0:name="report_target_3133"/>
      <ns0:bookmarkEnd ns0:id="274"/>
      <ns0:r>
        <ns0:rPr>
          <ns0:rFonts ns0:eastAsia="Times New Roman" ns0:cs="Times New Roman"/>
          <ns0:b/>
          <ns0:i/>
          <ns0:color ns0:val="000000"/>
          <ns0:sz ns0:val="28"/>
        </ns0:rPr>
        <ns0:t>3.4.3. Thu hồi có điểm kiểm soát và đối soát trạng thái</ns0:t>
      </ns0:r>
      <ns0:bookmarkEnd ns0:id="275"/>
    </ns0:p>
    <ns0:p>
      <ns0:pPr>
        <ns0:pStyle ns0:val="Normal"/>
        <ns0:keepNext ns0:val="false"/>
        <ns0:keepLines ns0:val="false"/>
        <ns0:widowControl/>
        <ns0:spacing ns0:lineRule="auto" ns0:line="312" ns0:before="0" ns0:after="0"/>
        <ns0:ind ns0:start="0" ns0:end="0" ns0:firstLine="709"/>
        <ns0:jc ns0:val="both"/>
        <ns0:rPr/>
      </ns0:pPr>
      <ns0:r>
        <ns0:rPr>
          <ns0:rFonts ns0:eastAsia="Times New Roman" ns0:cs="Times New Roman"/>
          <ns0:i ns0:val="false"/>
          <ns0:color ns0:val="000000"/>
          <ns0:sz ns0:val="28"/>
        </ns0:rPr>
        <ns0:t>Cơ chế thu hồi là phần mở rộng của nguyên mẫu: Checker yêu cầu thu hồi, service tạo payload REVOKE:&lt;certUid&gt; trong OP_RETURN. Chuỗi này không nên được mô tả như một cơ chế chuẩn bắt buộc của Blockcerts; verifier bên ngoài không mặc nhiên hiểu protocol thu hồi riêng của hệ thống.</ns0:t>
      </ns0:r>
    </ns0:p>
    <ns0:p>
      <ns0:pPr>
        <ns0:pStyle ns0:val="Normal"/>
        <ns0:keepNext ns0:val="false"/>
        <ns0:keepLines ns0:val="false"/>
        <ns0:widowControl/>
        <ns0:spacing ns0:lineRule="auto" ns0:line="312" ns0:before="0" ns0:after="0"/>
        <ns0:ind ns0:start="0" ns0:end="0" ns0:firstLine="709"/>
        <ns0:jc ns0:val="both"/>
        <ns0:rPr/>
      </ns0:pPr>
      <ns0:r>
        <ns0:rPr>
          <ns0:rFonts ns0:eastAsia="Times New Roman" ns0:cs="Times New Roman"/>
          <ns0:i ns0:val="false"/>
          <ns0:color ns0:val="000000"/>
          <ns0:sz ns0:val="28"/>
        </ns0:rPr>
        <ns0:t>Để tránh tạo giao dịch thứ hai khi lỗi xảy ra, service dùng advisory lock để tuần tự hóa việc tiêu UTXO. Khi bắt đầu, bản ghi chuyển revocation_pending. Raw transaction đã ký và revocationIntentTxid được checkpoint bền vững trước sendrawtransaction. Nếu sau đó xảy ra timeout hoặc crash, trạng thái chuyển revocation_reconciliation_required và tiến trình nền chỉ tra/broadcast lại đúng raw transaction đã lưu. Khi transaction có ít nhất một confirmation, bản ghi mới chuyển revoked và revocationTxid được chốt bằng intent txid. Thứ tự này quan trọng vì PostgreSQL và Bitcoin không nằm trong một transaction ACID chung.</ns0:t>
      </ns0:r>
    </ns0:p>
    <ns0:p>
      <ns0:pPr>
        <ns0:pStyle ns0:val="Heading2"/>
        <ns0:keepNext ns0:val="true"/>
        <ns0:keepLines/>
        <ns0:pageBreakBefore ns0:val="false"/>
        <ns0:widowControl/>
        <ns0:numPr>
          <ns0:ilvl ns0:val="0"/>
          <ns0:numId ns0:val="0"/>
        </ns0:numPr>
        <ns0:spacing ns0:lineRule="auto" ns0:line="312" ns0:before="0" ns0:after="0"/>
        <ns0:ind ns0:start="0" ns0:end="0" ns0:hanging="0"/>
        <ns0:jc ns0:val="start"/>
        <ns0:rPr/>
      </ns0:pPr>
      <ns0:bookmarkStart ns0:id="276" ns0:name="__RefHeading___Toc10170_3013018603"/>
      <ns0:bookmarkStart ns0:id="277" ns0:name="report_target_3134"/>
      <ns0:bookmarkEnd ns0:id="276"/>
      <ns0:r>
        <ns0:rPr>
          <ns0:rFonts ns0:eastAsia="Times New Roman" ns0:cs="Times New Roman"/>
          <ns0:b/>
          <ns0:i ns0:val="false"/>
          <ns0:color ns0:val="000000"/>
          <ns0:sz ns0:val="28"/>
        </ns0:rPr>
        <ns0:t>3.5. Tái hiện quy trình nghiệp vụ trên web từ đầu đến cuối</ns0:t>
      </ns0:r>
      <ns0:bookmarkEnd ns0:id="277"/>
    </ns0:p>
    <ns0:p>
      <ns0:pPr>
        <ns0:pStyle ns0:val="Normal"/>
        <ns0:keepNext ns0:val="false"/>
        <ns0:keepLines ns0:val="false"/>
        <ns0:widowControl/>
        <ns0:spacing ns0:lineRule="auto" ns0:line="312" ns0:before="0" ns0:after="0"/>
        <ns0:ind ns0:start="0" ns0:end="0" ns0:firstLine="709"/>
        <ns0:jc ns0:val="both"/>
        <ns0:rPr/>
      </ns0:pPr>
      <ns0:r>
        <ns0:rPr>
          <ns0:rFonts ns0:eastAsia="Times New Roman" ns0:cs="Times New Roman"/>
          <ns0:color ns0:val="000000"/>
          <ns0:sz ns0:val="28"/>
        </ns0:rPr>
        <ns0:t>Mục này trình bày luồng sử dụng mà người bảo vệ hoặc người vận hành có thể tái hiện trực tiếp: tạo tài khoản thử nghiệm, Maker lập phiếu, Checker phê duyệt, Worker phát hành, Student tải chứng thư, Verify kiểm tra, sửa JSON để chứng minh tính toàn vẹn và cuối cùng thu hồi. Hình 3.3–3.12 được chụp trong cùng một lượt demo sạch sau khi chạy demo-reset.sh --quick, dùng một Student và số hiệu KMA-2026-0001 xuyên suốt. Các khẳng định về gia cố an toàn, phục hồi và số liệu định lượng vẫn được đối chiếu bằng mã nguồn cùng kết quả E2E ngày 30/09/2026, không suy ra chỉ từ ảnh giao diện.</ns0:t>
      </ns0:r>
    </ns0:p>
    <ns0:p>
      <ns0:pPr>
        <ns0:pStyle ns0:val="Normal"/>
        <ns0:keepNext ns0:val="true"/>
        <ns0:keepLines/>
        <ns0:widowControl/>
        <ns0:spacing ns0:lineRule="auto" ns0:line="312" ns0:before="0" ns0:after="0"/>
        <ns0:ind ns0:start="0" ns0:end="0" ns0:firstLine="709"/>
        <ns0:jc ns0:val="both"/>
        <ns0:rPr/>
      </ns0:pPr>
      <ns0:r>
        <ns0:rPr>
          <ns0:rFonts ns0:eastAsia="Times New Roman" ns0:cs="Times New Roman"/>
          <ns0:b/>
          <ns0:color ns0:val="000000"/>
          <ns0:sz ns0:val="28"/>
        </ns0:rPr>
        <ns0:t>Bước chuẩn bị - Đưa môi trường về trạng thái demo sạch</ns0:t>
      </ns0:r>
    </ns0:p>
    <ns0:p>
      <ns0:pPr>
        <ns0:pStyle ns0:val="Normal"/>
        <ns0:keepNext ns0:val="false"/>
        <ns0:keepLines ns0:val="false"/>
        <ns0:widowControl/>
        <ns0:spacing ns0:lineRule="auto" ns0:line="312" ns0:before="0" ns0:after="0"/>
        <ns0:ind ns0:start="0" ns0:end="0" ns0:firstLine="709"/>
        <ns0:jc ns0:val="both"/>
        <ns0:rPr/>
      </ns0:pPr>
      <ns0:r>
        <ns0:rPr>
          <ns0:rFonts ns0:eastAsia="Times New Roman" ns0:cs="Times New Roman"/>
          <ns0:b ns0:val="false"/>
          <ns0:color ns0:val="000000"/>
          <ns0:sz ns0:val="28"/>
        </ns0:rPr>
        <ns0:t>Trước khi thao tác trên Web, cần xóa dữ liệu nghiệp vụ cũ trong namespace tái lập, tạo lại bốn tài khoản thử nghiệm và kiểm tra health. Không dùng --full cho mỗi lần demo vì chế độ đó xóa toàn bộ volume/runtime.</ns0:t>
      </ns0:r>
    </ns0:p>
    <ns0:p>
      <ns0:pPr>
        <ns0:pStyle ns0:val="Normal"/>
        <ns0:keepNext ns0:val="true"/>
        <ns0:keepLines/>
        <ns0:widowControl/>
        <ns0:spacing ns0:lineRule="auto" ns0:line="312" ns0:before="0" ns0:after="0"/>
        <ns0:ind ns0:start="0" ns0:end="0" ns0:firstLine="709"/>
        <ns0:jc ns0:val="both"/>
        <ns0:rPr/>
      </ns0:pPr>
      <ns0:r>
        <ns0:rPr>
          <ns0:rFonts ns0:eastAsia="Times New Roman" ns0:cs="Times New Roman"/>
          <ns0:b/>
          <ns0:color ns0:val="000000"/>
          <ns0:sz ns0:val="28"/>
        </ns0:rPr>
        <ns0:t>Tiến hành chạy:</ns0:t>
      </ns0:r>
    </ns0:p>
    <ns0:tbl>
      <ns0:tblPr>
        <ns0:tblStyle ns0:val="TableGrid"/>
        <ns0:tblW ns0:w="9354" ns0:type="dxa"/>
        <ns0:jc ns0:val="center"/>
        <ns0:tblInd ns0:w="0" ns0:type="dxa"/>
        <ns0:tblLayout ns0:type="fixed"/>
        <ns0:tblCellMar>
          <ns0:top ns0:w="75" ns0:type="dxa"/>
          <ns0:start ns0:w="85" ns0:type="dxa"/>
          <ns0:bottom ns0:w="75" ns0:type="dxa"/>
          <ns0:end ns0:w="85" ns0:type="dxa"/>
        </ns0:tblCellMar>
        <ns0:tblLook ns0:val="04a0" ns0:noHBand="0" ns0:noVBand="1" ns0:firstColumn="1" ns0:lastRow="0" ns0:lastColumn="0" ns0:firstRow="1"/>
      </ns0:tblPr>
      <ns0:tblGrid>
        <ns0:gridCol ns0:w="9354"/>
      </ns0:tblGrid>
      <ns0:tr>
        <ns0:trPr>
          <ns0:tblHeader ns0:val="true"/>
          <ns0:cantSplit ns0:val="true"/>
        </ns0:trPr>
        <ns0:tc>
          <ns0:tcPr>
            <ns0:tcW ns0:w="9354"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ReportCode"/>
              <ns0:keepNext ns0:val="true"/>
              <ns0:keepLines ns0:val="false"/>
              <ns0:widowControl ns0:val="false"/>
              <ns0:suppressAutoHyphens ns0:val="true"/>
              <ns0:spacing ns0:lineRule="auto" ns0:line="240" ns0:before="0" ns0:after="0"/>
              <ns0:ind ns0:start="0" ns0:end="0" ns0:hanging="0"/>
              <ns0:jc ns0:val="start"/>
              <ns0:rPr>
                <ns0:kern ns0:val="0"/>
                <ns0:lang ns0:eastAsia="en-US"/>
              </ns0:rPr>
            </ns0:pPr>
            <ns0:r>
              <ns0:rPr>
                <ns0:rFonts ns0:eastAsia="Consolas" ns0:cs="Consolas" ns0:ascii="Consolas" ns0:hAnsi="Consolas"/>
                <ns0:b ns0:val="false"/>
                <ns0:color ns0:val="000000"/>
                <ns0:kern ns0:val="0"/>
                <ns0:sz ns0:val="21"/>
                <ns0:lang ns0:eastAsia="en-US"/>
              </ns0:rPr>
              <ns0:t>$ bash experiments/repro/scripts/demo-reset.sh --dry-run</ns0:t>
            </ns0:r>
          </ns0:p>
          <ns0:p>
            <ns0:pPr>
              <ns0:pStyle ns0:val="ReportCode"/>
              <ns0:keepNext ns0:val="false"/>
              <ns0:keepLines ns0:val="false"/>
              <ns0:widowControl ns0:val="false"/>
              <ns0:suppressAutoHyphens ns0:val="true"/>
              <ns0:spacing ns0:lineRule="auto" ns0:line="240" ns0:before="0" ns0:after="0"/>
              <ns0:ind ns0:start="0" ns0:end="0" ns0:hanging="0"/>
              <ns0:jc ns0:val="start"/>
              <ns0:rPr>
                <ns0:kern ns0:val="0"/>
                <ns0:lang ns0:eastAsia="en-US"/>
              </ns0:rPr>
            </ns0:pPr>
            <ns0:r>
              <ns0:rPr>
                <ns0:rFonts ns0:eastAsia="Consolas" ns0:cs="Consolas" ns0:ascii="Consolas" ns0:hAnsi="Consolas"/>
                <ns0:b ns0:val="false"/>
                <ns0:color ns0:val="000000"/>
                <ns0:kern ns0:val="0"/>
                <ns0:sz ns0:val="21"/>
                <ns0:lang ns0:eastAsia="en-US"/>
              </ns0:rPr>
              <ns0:t>$ bash experiments/repro/scripts/demo-reset.sh --quick</ns0:t>
            </ns0:r>
          </ns0:p>
        </ns0:tc>
      </ns0:tr>
    </ns0:tbl>
    <ns0:p>
      <ns0:pPr>
        <ns0:pStyle ns0:val="Normal"/>
        <ns0:keepNext ns0:val="true"/>
        <ns0:keepLines/>
        <ns0:widowControl/>
        <ns0:spacing ns0:lineRule="auto" ns0:line="312" ns0:before="0" ns0:after="0"/>
        <ns0:ind ns0:start="0" ns0:end="0" ns0:firstLine="709"/>
        <ns0:jc ns0:val="both"/>
        <ns0:rPr/>
      </ns0:pPr>
      <ns0:r>
        <ns0:rPr>
          <ns0:rFonts ns0:eastAsia="Times New Roman" ns0:cs="Times New Roman"/>
          <ns0:b/>
          <ns0:color ns0:val="000000"/>
          <ns0:sz ns0:val="28"/>
        </ns0:rPr>
        <ns0:t>Kết quả mong đợi:</ns0:t>
      </ns0:r>
    </ns0:p>
    <ns0:tbl>
      <ns0:tblPr>
        <ns0:tblStyle ns0:val="TableGrid"/>
        <ns0:tblW ns0:w="9354" ns0:type="dxa"/>
        <ns0:jc ns0:val="center"/>
        <ns0:tblInd ns0:w="0" ns0:type="dxa"/>
        <ns0:tblLayout ns0:type="fixed"/>
        <ns0:tblCellMar>
          <ns0:top ns0:w="75" ns0:type="dxa"/>
          <ns0:start ns0:w="85" ns0:type="dxa"/>
          <ns0:bottom ns0:w="75" ns0:type="dxa"/>
          <ns0:end ns0:w="85" ns0:type="dxa"/>
        </ns0:tblCellMar>
        <ns0:tblLook ns0:val="04a0" ns0:noHBand="0" ns0:noVBand="1" ns0:firstColumn="1" ns0:lastRow="0" ns0:lastColumn="0" ns0:firstRow="1"/>
      </ns0:tblPr>
      <ns0:tblGrid>
        <ns0:gridCol ns0:w="9354"/>
      </ns0:tblGrid>
      <ns0:tr>
        <ns0:trPr>
          <ns0:tblHeader ns0:val="true"/>
          <ns0:cantSplit ns0:val="true"/>
        </ns0:trPr>
        <ns0:tc>
          <ns0:tcPr>
            <ns0:tcW ns0:w="9354"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ReportCode"/>
              <ns0:keepNext ns0:val="true"/>
              <ns0:keepLines ns0:val="false"/>
              <ns0:widowControl ns0:val="false"/>
              <ns0:suppressAutoHyphens ns0:val="true"/>
              <ns0:spacing ns0:lineRule="auto" ns0:line="240" ns0:before="0" ns0:after="0"/>
              <ns0:ind ns0:start="0" ns0:end="0" ns0:hanging="0"/>
              <ns0:jc ns0:val="start"/>
              <ns0:rPr>
                <ns0:kern ns0:val="0"/>
                <ns0:lang ns0:eastAsia="en-US"/>
              </ns0:rPr>
            </ns0:pPr>
            <ns0:r>
              <ns0:rPr>
                <ns0:rFonts ns0:eastAsia="Consolas" ns0:cs="Consolas" ns0:ascii="Consolas" ns0:hAnsi="Consolas"/>
                <ns0:b ns0:val="false"/>
                <ns0:color ns0:val="000000"/>
                <ns0:kern ns0:val="0"/>
                <ns0:sz ns0:val="21"/>
                <ns0:lang ns0:eastAsia="en-US"/>
              </ns0:rPr>
              <ns0:t>DEMO_RESET_DRY_RUN scope=PASS containers=PASS schema=PASS mode=quick</ns0:t>
            </ns0:r>
          </ns0:p>
          <ns0:p>
            <ns0:pPr>
              <ns0:pStyle ns0:val="ReportCode"/>
              <ns0:keepNext ns0:val="true"/>
              <ns0:keepLines ns0:val="false"/>
              <ns0:widowControl ns0:val="false"/>
              <ns0:suppressAutoHyphens ns0:val="true"/>
              <ns0:spacing ns0:lineRule="auto" ns0:line="240" ns0:before="0" ns0:after="0"/>
              <ns0:ind ns0:start="0" ns0:end="0" ns0:hanging="0"/>
              <ns0:jc ns0:val="start"/>
              <ns0:rPr>
                <ns0:kern ns0:val="0"/>
                <ns0:lang ns0:eastAsia="en-US"/>
              </ns0:rPr>
            </ns0:pPr>
            <ns0:r>
              <ns0:rPr>
                <ns0:rFonts ns0:eastAsia="Consolas" ns0:cs="Consolas" ns0:ascii="Consolas" ns0:hAnsi="Consolas"/>
                <ns0:b ns0:val="false"/>
                <ns0:color ns0:val="000000"/>
                <ns0:kern ns0:val="0"/>
                <ns0:sz ns0:val="21"/>
                <ns0:lang ns0:eastAsia="en-US"/>
              </ns0:rPr>
              <ns0:t>HEALTH_PASS containers=3 migrations=10 api=200 admin=200 student=200 verify=200</ns0:t>
            </ns0:r>
          </ns0:p>
          <ns0:p>
            <ns0:pPr>
              <ns0:pStyle ns0:val="ReportCode"/>
              <ns0:keepNext ns0:val="false"/>
              <ns0:keepLines ns0:val="false"/>
              <ns0:widowControl ns0:val="false"/>
              <ns0:suppressAutoHyphens ns0:val="true"/>
              <ns0:spacing ns0:lineRule="auto" ns0:line="240" ns0:before="0" ns0:after="0"/>
              <ns0:ind ns0:start="0" ns0:end="0" ns0:hanging="0"/>
              <ns0:jc ns0:val="start"/>
              <ns0:rPr>
                <ns0:kern ns0:val="0"/>
                <ns0:lang ns0:eastAsia="en-US"/>
              </ns0:rPr>
            </ns0:pPr>
            <ns0:r>
              <ns0:rPr>
                <ns0:rFonts ns0:eastAsia="Consolas" ns0:cs="Consolas" ns0:ascii="Consolas" ns0:hAnsi="Consolas"/>
                <ns0:b ns0:val="false"/>
                <ns0:color ns0:val="000000"/>
                <ns0:kern ns0:val="0"/>
                <ns0:sz ns0:val="21"/>
                <ns0:lang ns0:eastAsia="en-US"/>
              </ns0:rPr>
              <ns0:t>DEMO_READY mode=quick health=PASS accounts=READY data=CLEAN</ns0:t>
            </ns0:r>
          </ns0:p>
        </ns0:tc>
      </ns0:tr>
    </ns0:tbl>
    <ns0:p>
      <ns0:pPr>
        <ns0:pStyle ns0:val="Normal"/>
        <ns0:keepNext ns0:val="false"/>
        <ns0:keepLines ns0:val="false"/>
        <ns0:widowControl/>
        <ns0:spacing ns0:lineRule="auto" ns0:line="312" ns0:before="0" ns0:after="0"/>
        <ns0:ind ns0:start="0" ns0:end="0" ns0:firstLine="709"/>
        <ns0:jc ns0:val="both"/>
        <ns0:rPr/>
      </ns0:pPr>
      <ns0:r>
        <ns0:rPr>
          <ns0:rFonts ns0:eastAsia="Times New Roman" ns0:cs="Times New Roman"/>
          <ns0:b ns0:val="false"/>
          <ns0:color ns0:val="000000"/>
          <ns0:sz ns0:val="28"/>
        </ns0:rPr>
        <ns0:t>Sau khi xuất hiện DEMO_READY, accounts.json đã được tạo lại và là bộ credential phải dùng cho toàn bộ phần Web bên dưới. Không dùng credential đã đọc trước khi chạy run-tests.sh hoặc benchmark.</ns0:t>
      </ns0:r>
    </ns0:p>
    <ns0:p>
      <ns0:pPr>
        <ns0:pStyle ns0:val="Normal"/>
        <ns0:keepNext ns0:val="false"/>
        <ns0:keepLines ns0:val="false"/>
        <ns0:widowControl/>
        <ns0:spacing ns0:lineRule="auto" ns0:line="312" ns0:before="0" ns0:after="0"/>
        <ns0:ind ns0:start="0" ns0:end="0" ns0:firstLine="709"/>
        <ns0:jc ns0:val="both"/>
        <ns0:rPr/>
      </ns0:pPr>
      <ns0:r>
        <ns0:rPr>
          <ns0:rFonts ns0:eastAsia="Times New Roman" ns0:cs="Times New Roman"/>
          <ns0:color ns0:val="000000"/>
          <ns0:sz ns0:val="28"/>
        </ns0:rPr>
        <ns0:t>Địa chỉ truy cập: trên chính máy tái lập, dùng http://127.0.0.1:18088/admin/ cho Maker/Checker, http://127.0.0.1:18088/student/ cho sinh viên và http://127.0.0.1:18088/verify/ để xác minh công khai. Khi truy cập hệ thống chính từ máy khác, dùng http://&lt;IP&gt;:8088/admin/, http://&lt;IP&gt;:8088/student/ và http://&lt;IP&gt;:8088/verify/; không dùng 127.0.0.1. &lt;IP&gt; là 192.168.4.69 trong mạng LAN hoặc 100.105.56.19 qua Tailscale.</ns0:t>
      </ns0:r>
    </ns0:p>
    <ns0:p>
      <ns0:pPr>
        <ns0:pStyle ns0:val="Heading3"/>
        <ns0:keepNext ns0:val="true"/>
        <ns0:keepLines/>
        <ns0:pageBreakBefore ns0:val="false"/>
        <ns0:widowControl/>
        <ns0:numPr>
          <ns0:ilvl ns0:val="0"/>
          <ns0:numId ns0:val="0"/>
        </ns0:numPr>
        <ns0:spacing ns0:lineRule="auto" ns0:line="312" ns0:before="0" ns0:after="0"/>
        <ns0:ind ns0:start="0" ns0:end="0" ns0:hanging="0"/>
        <ns0:jc ns0:val="start"/>
        <ns0:rPr/>
      </ns0:pPr>
      <ns0:bookmarkStart ns0:id="278" ns0:name="__RefHeading___Toc10172_3013018603"/>
      <ns0:bookmarkStart ns0:id="279" ns0:name="report_target_3135"/>
      <ns0:bookmarkEnd ns0:id="278"/>
      <ns0:r>
        <ns0:rPr>
          <ns0:rFonts ns0:eastAsia="Times New Roman" ns0:cs="Times New Roman"/>
          <ns0:b/>
          <ns0:i/>
          <ns0:color ns0:val="000000"/>
          <ns0:sz ns0:val="28"/>
        </ns0:rPr>
        <ns0:t>3.5.1. Khởi tạo tài khoản Checker, Maker và Student</ns0:t>
      </ns0:r>
      <ns0:bookmarkEnd ns0:id="279"/>
    </ns0:p>
    <ns0:p>
      <ns0:pPr>
        <ns0:pStyle ns0:val="Normal"/>
        <ns0:keepNext ns0:val="false"/>
        <ns0:keepLines ns0:val="false"/>
        <ns0:widowControl/>
        <ns0:spacing ns0:lineRule="auto" ns0:line="312" ns0:before="0" ns0:after="0"/>
        <ns0:ind ns0:start="0" ns0:end="0" ns0:firstLine="709"/>
        <ns0:jc ns0:val="both"/>
        <ns0:rPr/>
      </ns0:pPr>
      <ns0:r>
        <ns0:rPr>
          <ns0:rFonts ns0:eastAsia="Times New Roman" ns0:cs="Times New Roman"/>
          <ns0:color ns0:val="000000"/>
          <ns0:sz ns0:val="28"/>
        </ns0:rPr>
        <ns0:t>Bước 1 - Xác nhận tài khoản và dữ liệu Student dùng cho demo. Script demo-reset.sh --quick đã tạo một Checker, một Maker, một Student chính và một Student thứ hai để kiểm tra isolation. Tài khoản không được đăng ký công khai; Checker là vai trò có quyền tạo tài khoản.</ns0:t>
      </ns0:r>
    </ns0:p>
    <ns0:p>
      <ns0:pPr>
        <ns0:pStyle ns0:val="Normal"/>
        <ns0:keepNext ns0:val="true"/>
        <ns0:keepLines/>
        <ns0:widowControl/>
        <ns0:spacing ns0:lineRule="auto" ns0:line="312" ns0:before="0" ns0:after="0"/>
        <ns0:ind ns0:start="0" ns0:end="0" ns0:firstLine="709"/>
        <ns0:jc ns0:val="both"/>
        <ns0:rPr/>
      </ns0:pPr>
      <ns0:r>
        <ns0:rPr>
          <ns0:rFonts ns0:eastAsia="Times New Roman" ns0:cs="Times New Roman"/>
          <ns0:b/>
          <ns0:color ns0:val="000000"/>
          <ns0:sz ns0:val="28"/>
        </ns0:rPr>
        <ns0:t>Kiểm tra tên đăng nhập và mã sinh viên mà không in mật khẩu ra terminal:</ns0:t>
      </ns0:r>
    </ns0:p>
    <ns0:tbl>
      <ns0:tblPr>
        <ns0:tblStyle ns0:val="TableGrid"/>
        <ns0:tblW ns0:w="9354" ns0:type="dxa"/>
        <ns0:jc ns0:val="center"/>
        <ns0:tblInd ns0:w="0" ns0:type="dxa"/>
        <ns0:tblLayout ns0:type="fixed"/>
        <ns0:tblCellMar>
          <ns0:top ns0:w="75" ns0:type="dxa"/>
          <ns0:start ns0:w="85" ns0:type="dxa"/>
          <ns0:bottom ns0:w="75" ns0:type="dxa"/>
          <ns0:end ns0:w="85" ns0:type="dxa"/>
        </ns0:tblCellMar>
        <ns0:tblLook ns0:val="04a0" ns0:noHBand="0" ns0:noVBand="1" ns0:firstColumn="1" ns0:lastRow="0" ns0:lastColumn="0" ns0:firstRow="1"/>
      </ns0:tblPr>
      <ns0:tblGrid>
        <ns0:gridCol ns0:w="9354"/>
      </ns0:tblGrid>
      <ns0:tr>
        <ns0:trPr>
          <ns0:tblHeader ns0:val="true"/>
          <ns0:cantSplit ns0:val="true"/>
        </ns0:trPr>
        <ns0:tc>
          <ns0:tcPr>
            <ns0:tcW ns0:w="9354"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ReportCode"/>
              <ns0:keepNext ns0:val="false"/>
              <ns0:keepLines ns0:val="false"/>
              <ns0:widowControl ns0:val="false"/>
              <ns0:suppressAutoHyphens ns0:val="true"/>
              <ns0:spacing ns0:lineRule="auto" ns0:line="240" ns0:before="0" ns0:after="0"/>
              <ns0:ind ns0:start="0" ns0:end="0" ns0:hanging="0"/>
              <ns0:jc ns0:val="start"/>
              <ns0:rPr>
                <ns0:kern ns0:val="0"/>
                <ns0:lang ns0:eastAsia="en-US"/>
              </ns0:rPr>
            </ns0:pPr>
            <ns0:r>
              <ns0:rPr>
                <ns0:rFonts ns0:eastAsia="Consolas" ns0:cs="Consolas" ns0:ascii="Consolas" ns0:hAnsi="Consolas"/>
                <ns0:b ns0:val="false"/>
                <ns0:color ns0:val="000000"/>
                <ns0:kern ns0:val="0"/>
                <ns0:sz ns0:val="21"/>
                <ns0:lang ns0:eastAsia="en-US"/>
              </ns0:rPr>
              <ns0:t>$ python3 - &lt;&lt;'PY'</ns0:t>
              <ns0:br/>
              <ns0:t>import json</ns0:t>
              <ns0:br/>
              <ns0:t>p = "experiments/repro/runtime/private/accounts.json"</ns0:t>
              <ns0:br/>
              <ns0:t>a = json.load(open(p))</ns0:t>
              <ns0:br/>
              <ns0:t>for role in ("checker", "maker", "student"):</ns0:t>
              <ns0:br/>
              <ns0:t xml:space="preserve">    print(role, "=", a[role]["username"])</ns0:t>
              <ns0:br/>
              <ns0:t>print("studentCode =", a["student"]["studentCode"])</ns0:t>
              <ns0:br/>
              <ns0:t>PY</ns0:t>
            </ns0:r>
          </ns0:p>
        </ns0:tc>
      </ns0:tr>
    </ns0:tbl>
    <ns0:p>
      <ns0:pPr>
        <ns0:pStyle ns0:val="Normal"/>
        <ns0:keepNext ns0:val="false"/>
        <ns0:keepLines ns0:val="false"/>
        <ns0:widowControl/>
        <ns0:spacing ns0:lineRule="auto" ns0:line="312" ns0:before="0" ns0:after="0"/>
        <ns0:ind ns0:start="0" ns0:end="0" ns0:firstLine="709"/>
        <ns0:jc ns0:val="both"/>
        <ns0:rPr/>
      </ns0:pPr>
      <ns0:r>
        <ns0:rPr>
          <ns0:rFonts ns0:eastAsia="Times New Roman" ns0:cs="Times New Roman"/>
          <ns0:b ns0:val="false"/>
          <ns0:color ns0:val="000000"/>
          <ns0:sz ns0:val="28"/>
        </ns0:rPr>
        <ns0:t>Kết quả: terminal in ra username của ba vai trò và studentCode của Student. Khi cần đăng nhập, mở accounts.json trực tiếp trên máy lab để lấy password tương ứng; không chụp mật khẩu vào báo cáo.</ns0:t>
      </ns0:r>
    </ns0:p>
    <ns0:p>
      <ns0:pPr>
        <ns0:pStyle ns0:val="Heading3"/>
        <ns0:keepNext ns0:val="true"/>
        <ns0:keepLines/>
        <ns0:pageBreakBefore ns0:val="false"/>
        <ns0:widowControl/>
        <ns0:numPr>
          <ns0:ilvl ns0:val="0"/>
          <ns0:numId ns0:val="0"/>
        </ns0:numPr>
        <ns0:spacing ns0:lineRule="auto" ns0:line="312" ns0:before="0" ns0:after="0"/>
        <ns0:ind ns0:start="0" ns0:end="0" ns0:hanging="0"/>
        <ns0:jc ns0:val="start"/>
        <ns0:rPr/>
      </ns0:pPr>
      <ns0:bookmarkStart ns0:id="280" ns0:name="__RefHeading___Toc10174_3013018603"/>
      <ns0:bookmarkStart ns0:id="281" ns0:name="report_target_3136"/>
      <ns0:bookmarkEnd ns0:id="280"/>
      <ns0:r>
        <ns0:rPr>
          <ns0:rFonts ns0:eastAsia="Times New Roman" ns0:cs="Times New Roman"/>
          <ns0:b/>
          <ns0:i/>
          <ns0:color ns0:val="000000"/>
          <ns0:sz ns0:val="28"/>
        </ns0:rPr>
        <ns0:t>3.5.2. Maker đăng nhập, tra cứu Student và lập phiếu</ns0:t>
      </ns0:r>
      <ns0:bookmarkEnd ns0:id="281"/>
    </ns0:p>
    <ns0:p>
      <ns0:pPr>
        <ns0:pStyle ns0:val="Normal"/>
        <ns0:keepNext ns0:val="true"/>
        <ns0:keepLines/>
        <ns0:widowControl/>
        <ns0:spacing ns0:lineRule="auto" ns0:line="312" ns0:before="0" ns0:after="0"/>
        <ns0:ind ns0:start="0" ns0:end="0" ns0:firstLine="709"/>
        <ns0:jc ns0:val="both"/>
        <ns0:rPr/>
      </ns0:pPr>
      <ns0:r>
        <ns0:rPr>
          <ns0:rFonts ns0:eastAsia="Times New Roman" ns0:cs="Times New Roman"/>
          <ns0:color ns0:val="000000"/>
          <ns0:sz ns0:val="28"/>
        </ns0:rPr>
        <ns0:t>Bước 2 - Maker đăng nhập cổng quản trị. Mở địa chỉ dưới đây trên trình duyệt, sau đó đăng nhập bằng đối tượng maker trong accounts.json:</ns0:t>
      </ns0:r>
    </ns0:p>
    <ns0:tbl>
      <ns0:tblPr>
        <ns0:tblStyle ns0:val="TableGrid"/>
        <ns0:tblW ns0:w="9354" ns0:type="dxa"/>
        <ns0:jc ns0:val="center"/>
        <ns0:tblInd ns0:w="0" ns0:type="dxa"/>
        <ns0:tblLayout ns0:type="fixed"/>
        <ns0:tblCellMar>
          <ns0:top ns0:w="75" ns0:type="dxa"/>
          <ns0:start ns0:w="85" ns0:type="dxa"/>
          <ns0:bottom ns0:w="75" ns0:type="dxa"/>
          <ns0:end ns0:w="85" ns0:type="dxa"/>
        </ns0:tblCellMar>
        <ns0:tblLook ns0:val="04a0" ns0:noHBand="0" ns0:noVBand="1" ns0:firstColumn="1" ns0:lastRow="0" ns0:lastColumn="0" ns0:firstRow="1"/>
      </ns0:tblPr>
      <ns0:tblGrid>
        <ns0:gridCol ns0:w="9354"/>
      </ns0:tblGrid>
      <ns0:tr>
        <ns0:trPr>
          <ns0:tblHeader ns0:val="true"/>
          <ns0:cantSplit ns0:val="true"/>
        </ns0:trPr>
        <ns0:tc>
          <ns0:tcPr>
            <ns0:tcW ns0:w="9354"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ReportCode"/>
              <ns0:keepNext ns0:val="false"/>
              <ns0:keepLines ns0:val="false"/>
              <ns0:widowControl ns0:val="false"/>
              <ns0:suppressAutoHyphens ns0:val="true"/>
              <ns0:spacing ns0:lineRule="auto" ns0:line="240" ns0:before="0" ns0:after="0"/>
              <ns0:ind ns0:start="0" ns0:end="0" ns0:hanging="0"/>
              <ns0:jc ns0:val="start"/>
              <ns0:rPr>
                <ns0:kern ns0:val="0"/>
                <ns0:lang ns0:eastAsia="en-US"/>
              </ns0:rPr>
            </ns0:pPr>
            <ns0:r>
              <ns0:rPr>
                <ns0:rFonts ns0:eastAsia="Consolas" ns0:cs="Consolas" ns0:ascii="Consolas" ns0:hAnsi="Consolas"/>
                <ns0:b ns0:val="false"/>
                <ns0:color ns0:val="000000"/>
                <ns0:kern ns0:val="0"/>
                <ns0:sz ns0:val="21"/>
                <ns0:lang ns0:eastAsia="en-US"/>
              </ns0:rPr>
              <ns0:t>http://127.0.0.1:18088/admin/</ns0:t>
            </ns0:r>
          </ns0:p>
        </ns0:tc>
      </ns0:tr>
    </ns0:tbl>
    <ns0:p>
      <ns0:pPr>
        <ns0:pStyle ns0:val="Normal"/>
        <ns0:keepNext ns0:val="false"/>
        <ns0:keepLines ns0:val="false"/>
        <ns0:widowControl/>
        <ns0:spacing ns0:lineRule="auto" ns0:line="312" ns0:before="0" ns0:after="0"/>
        <ns0:ind ns0:start="0" ns0:end="0" ns0:firstLine="709"/>
        <ns0:jc ns0:val="both"/>
        <ns0:rPr/>
      </ns0:pPr>
      <ns0:r>
        <ns0:rPr>
          <ns0:rFonts ns0:eastAsia="Times New Roman" ns0:cs="Times New Roman"/>
          <ns0:b ns0:val="false"/>
          <ns0:color ns0:val="000000"/>
          <ns0:sz ns0:val="28"/>
        </ns0:rPr>
        <ns0:t>Kết quả: giao diện quản trị mở thành công; Maker không thấy chức năng phê duyệt hoặc thu hồi. Hình 3.3 minh họa màn hình đăng nhập.</ns0:t>
      </ns0:r>
    </ns0:p>
    <ns0:p>
      <ns0:pPr>
        <ns0:pStyle ns0:val="Normal"/>
        <ns0:keepNext ns0:val="true"/>
        <ns0:keepLines ns0:val="false"/>
        <ns0:widowControl/>
        <ns0:spacing ns0:lineRule="auto" ns0:line="240" ns0:before="0" ns0:after="0"/>
        <ns0:ind ns0:start="0" ns0:end="0" ns0:hanging="0"/>
        <ns0:jc ns0:val="center"/>
        <ns0:rPr/>
      </ns0:pPr>
      <ns0:r>
        <ns0:rPr/>
        <ns0:drawing>
          <ns2:inline distT="0" distB="0" distL="0" distR="0">
            <ns2:extent cx="5623560" cy="3033395"/>
            <ns2:effectExtent l="0" t="0" r="0" b="0"/>
            <ns2:docPr id="18" name="Picture 1991287277" descr="" title=""/>
            <ns2:cNvGraphicFramePr>
              <ns3:graphicFrameLocks noChangeAspect="1"/>
            </ns2:cNvGraphicFramePr>
            <ns3:graphic>
              <ns3:graphicData uri="http://schemas.openxmlformats.org/drawingml/2006/picture">
                <ns4:pic>
                  <ns4:nvPicPr>
                    <ns4:cNvPr id="18" name="Picture 1991287277" descr="" title=""/>
                    <ns4:cNvPicPr>
                      <ns3:picLocks noChangeAspect="1" noChangeArrowheads="1"/>
                    </ns4:cNvPicPr>
                  </ns4:nvPicPr>
                  <ns4:blipFill>
                    <ns3:blip ns5:embed="rId23"/>
                    <ns3:stretch>
                      <ns3:fillRect/>
                    </ns3:stretch>
                  </ns4:blipFill>
                  <ns4:spPr bwMode="auto">
                    <ns3:xfrm>
                      <ns3:off x="0" y="0"/>
                      <ns3:ext cx="5623560" cy="3033395"/>
                    </ns3:xfrm>
                    <ns3:prstGeom prst="rect">
                      <ns3:avLst/>
                    </ns3:prstGeom>
                  </ns4:spPr>
                </ns4:pic>
              </ns3:graphicData>
            </ns3:graphic>
          </ns2:inline>
        </ns0:drawing>
      </ns0:r>
    </ns0:p>
    <ns0:p>
      <ns0:pPr>
        <ns0:pStyle ns0:val="ReportFigure"/>
        <ns0:keepNext ns0:val="false"/>
        <ns0:keepLines ns0:val="false"/>
        <ns0:widowControl/>
        <ns0:spacing ns0:lineRule="auto" ns0:line="312" ns0:before="0" ns0:after="0"/>
        <ns0:ind ns0:start="0" ns0:end="0" ns0:hanging="0"/>
        <ns0:jc ns0:val="center"/>
        <ns0:rPr/>
      </ns0:pPr>
      <ns0:bookmarkStart ns0:id="282" ns0:name="__RefHeading___Toc10270_3013018603"/>
      <ns0:bookmarkStart ns0:id="283" ns0:name="report_target_3137"/>
      <ns0:bookmarkEnd ns0:id="282"/>
      <ns0:r>
        <ns0:rPr>
          <ns0:rFonts ns0:eastAsia="Times New Roman" ns0:cs="Times New Roman"/>
          <ns0:b/>
          <ns0:i ns0:val="false"/>
          <ns0:color ns0:val="000000"/>
          <ns0:sz ns0:val="28"/>
        </ns0:rPr>
        <ns0:t>Hình 3.3. Màn hình đăng nhập cổng quản trị</ns0:t>
      </ns0:r>
      <ns0:bookmarkEnd ns0:id="283"/>
    </ns0:p>
    <ns0:p>
      <ns0:pPr>
        <ns0:pStyle ns0:val="Normal"/>
        <ns0:keepNext ns0:val="false"/>
        <ns0:keepLines ns0:val="false"/>
        <ns0:widowControl/>
        <ns0:spacing ns0:lineRule="auto" ns0:line="312" ns0:before="0" ns0:after="0"/>
        <ns0:ind ns0:start="0" ns0:end="0" ns0:firstLine="709"/>
        <ns0:jc ns0:val="both"/>
        <ns0:rPr/>
      </ns0:pPr>
      <ns0:r>
        <ns0:rPr>
          <ns0:rFonts ns0:eastAsia="Times New Roman" ns0:cs="Times New Roman"/>
          <ns0:color ns0:val="000000"/>
          <ns0:sz ns0:val="28"/>
        </ns0:rPr>
        <ns0:t>Bước 3 - Maker tra cứu Student và lập phiếu theo Hình 3.4. Nhập studentCode lấy ở Bước 1, bấm tra cứu và đối chiếu hồ sơ chỉ đọc. Sau đó nhập tối thiểu các trường nghiệp vụ: tên văn bằng, ngành/chuyên ngành, trình độ, xếp loại, năm tốt nghiệp, ngày cấp, số hiệu, hình thức đào tạo và địa chỉ P2PKH regtest trong trường pubkey. Không sửa hồ sơ Student tại màn hình Maker.</ns0:t>
      </ns0:r>
    </ns0:p>
    <ns0:p>
      <ns0:pPr>
        <ns0:pStyle ns0:val="Normal"/>
        <ns0:keepNext ns0:val="true"/>
        <ns0:keepLines ns0:val="false"/>
        <ns0:widowControl/>
        <ns0:spacing ns0:lineRule="auto" ns0:line="240" ns0:before="0" ns0:after="0"/>
        <ns0:ind ns0:start="0" ns0:end="0" ns0:hanging="0"/>
        <ns0:jc ns0:val="center"/>
        <ns0:rPr/>
      </ns0:pPr>
      <ns0:r>
        <ns0:rPr/>
        <ns0:drawing>
          <ns2:inline distT="0" distB="0" distL="0" distR="0">
            <ns2:extent cx="5623560" cy="3033395"/>
            <ns2:effectExtent l="0" t="0" r="0" b="0"/>
            <ns2:docPr id="19" name="Picture 1991287278" descr="" title=""/>
            <ns2:cNvGraphicFramePr>
              <ns3:graphicFrameLocks noChangeAspect="1"/>
            </ns2:cNvGraphicFramePr>
            <ns3:graphic>
              <ns3:graphicData uri="http://schemas.openxmlformats.org/drawingml/2006/picture">
                <ns4:pic>
                  <ns4:nvPicPr>
                    <ns4:cNvPr id="19" name="Picture 1991287278" descr="" title=""/>
                    <ns4:cNvPicPr>
                      <ns3:picLocks noChangeAspect="1" noChangeArrowheads="1"/>
                    </ns4:cNvPicPr>
                  </ns4:nvPicPr>
                  <ns4:blipFill>
                    <ns3:blip ns5:embed="rId24"/>
                    <ns3:stretch>
                      <ns3:fillRect/>
                    </ns3:stretch>
                  </ns4:blipFill>
                  <ns4:spPr bwMode="auto">
                    <ns3:xfrm>
                      <ns3:off x="0" y="0"/>
                      <ns3:ext cx="5623560" cy="3033395"/>
                    </ns3:xfrm>
                    <ns3:prstGeom prst="rect">
                      <ns3:avLst/>
                    </ns3:prstGeom>
                  </ns4:spPr>
                </ns4:pic>
              </ns3:graphicData>
            </ns3:graphic>
          </ns2:inline>
        </ns0:drawing>
      </ns0:r>
    </ns0:p>
    <ns0:p>
      <ns0:pPr>
        <ns0:pStyle ns0:val="ReportFigure"/>
        <ns0:keepNext ns0:val="false"/>
        <ns0:keepLines ns0:val="false"/>
        <ns0:widowControl/>
        <ns0:spacing ns0:lineRule="auto" ns0:line="312" ns0:before="0" ns0:after="0"/>
        <ns0:ind ns0:start="0" ns0:end="0" ns0:hanging="0"/>
        <ns0:jc ns0:val="center"/>
        <ns0:rPr/>
      </ns0:pPr>
      <ns0:bookmarkStart ns0:id="284" ns0:name="__RefHeading___Toc10268_3013018603"/>
      <ns0:bookmarkStart ns0:id="285" ns0:name="report_target_3138"/>
      <ns0:bookmarkEnd ns0:id="284"/>
      <ns0:r>
        <ns0:rPr>
          <ns0:rFonts ns0:eastAsia="Times New Roman" ns0:cs="Times New Roman"/>
          <ns0:b/>
          <ns0:i ns0:val="false"/>
          <ns0:color ns0:val="000000"/>
          <ns0:sz ns0:val="28"/>
        </ns0:rPr>
        <ns0:t>Hình 3.4. Maker đối chiếu hồ sơ Student và nhập dữ liệu văn bằng</ns0:t>
      </ns0:r>
      <ns0:bookmarkEnd ns0:id="285"/>
    </ns0:p>
    <ns0:p>
      <ns0:pPr>
        <ns0:pStyle ns0:val="Normal"/>
        <ns0:keepNext ns0:val="false"/>
        <ns0:keepLines ns0:val="false"/>
        <ns0:widowControl/>
        <ns0:spacing ns0:lineRule="auto" ns0:line="312" ns0:before="0" ns0:after="0"/>
        <ns0:ind ns0:start="0" ns0:end="0" ns0:firstLine="709"/>
        <ns0:jc ns0:val="both"/>
        <ns0:rPr/>
      </ns0:pPr>
      <ns0:r>
        <ns0:rPr>
          <ns0:rFonts ns0:eastAsia="Times New Roman" ns0:cs="Times New Roman"/>
          <ns0:color ns0:val="000000"/>
          <ns0:sz ns0:val="28"/>
        </ns0:rPr>
        <ns0:t>Kết quả sau khi gửi: backend tạo phiếu ở trạng thái pending_approval. requestBatchId được tạo cho nhóm phiếu, còn issuanceBatchId chưa tồn tại trước khi Checker duyệt. Hình 3.5 thể hiện thông báo lập phiếu thành công.</ns0:t>
      </ns0:r>
    </ns0:p>
    <ns0:p>
      <ns0:pPr>
        <ns0:pStyle ns0:val="Normal"/>
        <ns0:keepNext ns0:val="true"/>
        <ns0:keepLines ns0:val="false"/>
        <ns0:widowControl/>
        <ns0:spacing ns0:lineRule="auto" ns0:line="240" ns0:before="0" ns0:after="0"/>
        <ns0:ind ns0:start="0" ns0:end="0" ns0:hanging="0"/>
        <ns0:jc ns0:val="center"/>
        <ns0:rPr/>
      </ns0:pPr>
      <ns0:r>
        <ns0:rPr/>
        <ns0:drawing>
          <ns2:inline distT="0" distB="0" distL="0" distR="0">
            <ns2:extent cx="5623560" cy="3033395"/>
            <ns2:effectExtent l="0" t="0" r="0" b="0"/>
            <ns2:docPr id="20" name="Picture 1991287279" descr="" title=""/>
            <ns2:cNvGraphicFramePr>
              <ns3:graphicFrameLocks noChangeAspect="1"/>
            </ns2:cNvGraphicFramePr>
            <ns3:graphic>
              <ns3:graphicData uri="http://schemas.openxmlformats.org/drawingml/2006/picture">
                <ns4:pic>
                  <ns4:nvPicPr>
                    <ns4:cNvPr id="20" name="Picture 1991287279" descr="" title=""/>
                    <ns4:cNvPicPr>
                      <ns3:picLocks noChangeAspect="1" noChangeArrowheads="1"/>
                    </ns4:cNvPicPr>
                  </ns4:nvPicPr>
                  <ns4:blipFill>
                    <ns3:blip ns5:embed="rId25"/>
                    <ns3:stretch>
                      <ns3:fillRect/>
                    </ns3:stretch>
                  </ns4:blipFill>
                  <ns4:spPr bwMode="auto">
                    <ns3:xfrm>
                      <ns3:off x="0" y="0"/>
                      <ns3:ext cx="5623560" cy="3033395"/>
                    </ns3:xfrm>
                    <ns3:prstGeom prst="rect">
                      <ns3:avLst/>
                    </ns3:prstGeom>
                  </ns4:spPr>
                </ns4:pic>
              </ns3:graphicData>
            </ns3:graphic>
          </ns2:inline>
        </ns0:drawing>
      </ns0:r>
    </ns0:p>
    <ns0:p>
      <ns0:pPr>
        <ns0:pStyle ns0:val="ReportFigure"/>
        <ns0:keepNext ns0:val="false"/>
        <ns0:keepLines ns0:val="false"/>
        <ns0:widowControl/>
        <ns0:spacing ns0:lineRule="auto" ns0:line="312" ns0:before="0" ns0:after="0"/>
        <ns0:ind ns0:start="0" ns0:end="0" ns0:hanging="0"/>
        <ns0:jc ns0:val="center"/>
        <ns0:rPr/>
      </ns0:pPr>
      <ns0:bookmarkStart ns0:id="286" ns0:name="__RefHeading___Toc10266_3013018603"/>
      <ns0:bookmarkStart ns0:id="287" ns0:name="report_target_3139"/>
      <ns0:bookmarkEnd ns0:id="286"/>
      <ns0:r>
        <ns0:rPr>
          <ns0:rFonts ns0:eastAsia="Times New Roman" ns0:cs="Times New Roman"/>
          <ns0:b/>
          <ns0:i ns0:val="false"/>
          <ns0:color ns0:val="000000"/>
          <ns0:sz ns0:val="28"/>
        </ns0:rPr>
        <ns0:t>Hình 3.5. Phiếu được tạo và chờ Checker phê duyệt</ns0:t>
      </ns0:r>
      <ns0:bookmarkEnd ns0:id="287"/>
    </ns0:p>
    <ns0:p>
      <ns0:pPr>
        <ns0:pStyle ns0:val="Heading3"/>
        <ns0:keepNext ns0:val="true"/>
        <ns0:keepLines/>
        <ns0:pageBreakBefore ns0:val="false"/>
        <ns0:widowControl/>
        <ns0:numPr>
          <ns0:ilvl ns0:val="0"/>
          <ns0:numId ns0:val="0"/>
        </ns0:numPr>
        <ns0:spacing ns0:lineRule="auto" ns0:line="312" ns0:before="0" ns0:after="0"/>
        <ns0:ind ns0:start="0" ns0:end="0" ns0:hanging="0"/>
        <ns0:jc ns0:val="start"/>
        <ns0:rPr/>
      </ns0:pPr>
      <ns0:bookmarkStart ns0:id="288" ns0:name="__RefHeading___Toc10176_3013018603"/>
      <ns0:bookmarkStart ns0:id="289" ns0:name="report_target_3140"/>
      <ns0:bookmarkEnd ns0:id="288"/>
      <ns0:r>
        <ns0:rPr>
          <ns0:rFonts ns0:eastAsia="Times New Roman" ns0:cs="Times New Roman"/>
          <ns0:b/>
          <ns0:i/>
          <ns0:color ns0:val="000000"/>
          <ns0:sz ns0:val="28"/>
        </ns0:rPr>
        <ns0:t>3.5.3. Checker kiểm tra, phê duyệt và Worker phát hành</ns0:t>
      </ns0:r>
      <ns0:bookmarkEnd ns0:id="289"/>
    </ns0:p>
    <ns0:p>
      <ns0:pPr>
        <ns0:pStyle ns0:val="Normal"/>
        <ns0:keepNext ns0:val="false"/>
        <ns0:keepLines ns0:val="false"/>
        <ns0:widowControl/>
        <ns0:spacing ns0:lineRule="auto" ns0:line="312" ns0:before="0" ns0:after="0"/>
        <ns0:ind ns0:start="0" ns0:end="0" ns0:firstLine="709"/>
        <ns0:jc ns0:val="both"/>
        <ns0:rPr/>
      </ns0:pPr>
      <ns0:r>
        <ns0:rPr>
          <ns0:rFonts ns0:eastAsia="Times New Roman" ns0:cs="Times New Roman"/>
          <ns0:color ns0:val="000000"/>
          <ns0:sz ns0:val="28"/>
        </ns0:rPr>
        <ns0:t>Bước 4 - Checker đăng nhập và phê duyệt theo Hình 3.6. Mở lại cổng quản trị, đăng xuất Maker nếu cần rồi đăng nhập bằng đối tượng checker trong accounts.json. Vào danh sách chờ duyệt, chọn phiếu vừa tạo và đối chiếu người lập, Student snapshot cùng dữ liệu văn bằng. Với nhóm nhiều phiếu, Checker có thể duyệt một tập con; mỗi lượt duyệt tạo issuanceBatchId mới nhưng giữ requestBatchId gốc.</ns0:t>
      </ns0:r>
    </ns0:p>
    <ns0:p>
      <ns0:pPr>
        <ns0:pStyle ns0:val="Normal"/>
        <ns0:keepNext ns0:val="true"/>
        <ns0:keepLines/>
        <ns0:widowControl/>
        <ns0:spacing ns0:lineRule="auto" ns0:line="312" ns0:before="0" ns0:after="0"/>
        <ns0:ind ns0:start="0" ns0:end="0" ns0:firstLine="709"/>
        <ns0:jc ns0:val="both"/>
        <ns0:rPr/>
      </ns0:pPr>
      <ns0:r>
        <ns0:rPr>
          <ns0:rFonts ns0:eastAsia="Times New Roman" ns0:cs="Times New Roman"/>
          <ns0:b/>
          <ns0:color ns0:val="000000"/>
          <ns0:sz ns0:val="28"/>
        </ns0:rPr>
        <ns0:t>Địa chỉ sử dụng:</ns0:t>
      </ns0:r>
    </ns0:p>
    <ns0:tbl>
      <ns0:tblPr>
        <ns0:tblStyle ns0:val="TableGrid"/>
        <ns0:tblW ns0:w="9354" ns0:type="dxa"/>
        <ns0:jc ns0:val="center"/>
        <ns0:tblInd ns0:w="0" ns0:type="dxa"/>
        <ns0:tblLayout ns0:type="fixed"/>
        <ns0:tblCellMar>
          <ns0:top ns0:w="75" ns0:type="dxa"/>
          <ns0:start ns0:w="85" ns0:type="dxa"/>
          <ns0:bottom ns0:w="75" ns0:type="dxa"/>
          <ns0:end ns0:w="85" ns0:type="dxa"/>
        </ns0:tblCellMar>
        <ns0:tblLook ns0:val="04a0" ns0:noHBand="0" ns0:noVBand="1" ns0:firstColumn="1" ns0:lastRow="0" ns0:lastColumn="0" ns0:firstRow="1"/>
      </ns0:tblPr>
      <ns0:tblGrid>
        <ns0:gridCol ns0:w="9354"/>
      </ns0:tblGrid>
      <ns0:tr>
        <ns0:trPr>
          <ns0:tblHeader ns0:val="true"/>
          <ns0:cantSplit ns0:val="true"/>
        </ns0:trPr>
        <ns0:tc>
          <ns0:tcPr>
            <ns0:tcW ns0:w="9354"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ReportCode"/>
              <ns0:keepNext ns0:val="false"/>
              <ns0:keepLines ns0:val="false"/>
              <ns0:widowControl ns0:val="false"/>
              <ns0:suppressAutoHyphens ns0:val="true"/>
              <ns0:spacing ns0:lineRule="auto" ns0:line="240" ns0:before="0" ns0:after="0"/>
              <ns0:ind ns0:start="0" ns0:end="0" ns0:hanging="0"/>
              <ns0:jc ns0:val="start"/>
              <ns0:rPr>
                <ns0:kern ns0:val="0"/>
                <ns0:lang ns0:eastAsia="en-US"/>
              </ns0:rPr>
            </ns0:pPr>
            <ns0:r>
              <ns0:rPr>
                <ns0:rFonts ns0:eastAsia="Consolas" ns0:cs="Consolas" ns0:ascii="Consolas" ns0:hAnsi="Consolas"/>
                <ns0:b ns0:val="false"/>
                <ns0:color ns0:val="000000"/>
                <ns0:kern ns0:val="0"/>
                <ns0:sz ns0:val="21"/>
                <ns0:lang ns0:eastAsia="en-US"/>
              </ns0:rPr>
              <ns0:t>http://127.0.0.1:18088/admin/</ns0:t>
            </ns0:r>
          </ns0:p>
        </ns0:tc>
      </ns0:tr>
    </ns0:tbl>
    <ns0:p>
      <ns0:pPr>
        <ns0:pStyle ns0:val="Normal"/>
        <ns0:keepNext ns0:val="true"/>
        <ns0:keepLines ns0:val="false"/>
        <ns0:widowControl/>
        <ns0:spacing ns0:lineRule="auto" ns0:line="240" ns0:before="0" ns0:after="0"/>
        <ns0:ind ns0:start="0" ns0:end="0" ns0:hanging="0"/>
        <ns0:jc ns0:val="center"/>
        <ns0:rPr/>
      </ns0:pPr>
      <ns0:r>
        <ns0:rPr/>
        <ns0:drawing>
          <ns2:inline distT="0" distB="0" distL="0" distR="0">
            <ns2:extent cx="5623560" cy="3033395"/>
            <ns2:effectExtent l="0" t="0" r="0" b="0"/>
            <ns2:docPr id="21" name="Picture 1991287280" descr="" title=""/>
            <ns2:cNvGraphicFramePr>
              <ns3:graphicFrameLocks noChangeAspect="1"/>
            </ns2:cNvGraphicFramePr>
            <ns3:graphic>
              <ns3:graphicData uri="http://schemas.openxmlformats.org/drawingml/2006/picture">
                <ns4:pic>
                  <ns4:nvPicPr>
                    <ns4:cNvPr id="21" name="Picture 1991287280" descr="" title=""/>
                    <ns4:cNvPicPr>
                      <ns3:picLocks noChangeAspect="1" noChangeArrowheads="1"/>
                    </ns4:cNvPicPr>
                  </ns4:nvPicPr>
                  <ns4:blipFill>
                    <ns3:blip ns5:embed="rId26"/>
                    <ns3:stretch>
                      <ns3:fillRect/>
                    </ns3:stretch>
                  </ns4:blipFill>
                  <ns4:spPr bwMode="auto">
                    <ns3:xfrm>
                      <ns3:off x="0" y="0"/>
                      <ns3:ext cx="5623560" cy="3033395"/>
                    </ns3:xfrm>
                    <ns3:prstGeom prst="rect">
                      <ns3:avLst/>
                    </ns3:prstGeom>
                  </ns4:spPr>
                </ns4:pic>
              </ns3:graphicData>
            </ns3:graphic>
          </ns2:inline>
        </ns0:drawing>
      </ns0:r>
    </ns0:p>
    <ns0:p>
      <ns0:pPr>
        <ns0:pStyle ns0:val="ReportFigure"/>
        <ns0:keepNext ns0:val="false"/>
        <ns0:keepLines ns0:val="false"/>
        <ns0:widowControl/>
        <ns0:spacing ns0:lineRule="auto" ns0:line="312" ns0:before="0" ns0:after="0"/>
        <ns0:ind ns0:start="0" ns0:end="0" ns0:hanging="0"/>
        <ns0:jc ns0:val="center"/>
        <ns0:rPr/>
      </ns0:pPr>
      <ns0:bookmarkStart ns0:id="290" ns0:name="__RefHeading___Toc10264_3013018603"/>
      <ns0:bookmarkStart ns0:id="291" ns0:name="report_target_3141"/>
      <ns0:bookmarkEnd ns0:id="290"/>
      <ns0:r>
        <ns0:rPr>
          <ns0:rFonts ns0:eastAsia="Times New Roman" ns0:cs="Times New Roman"/>
          <ns0:b/>
          <ns0:i ns0:val="false"/>
          <ns0:color ns0:val="000000"/>
          <ns0:sz ns0:val="28"/>
        </ns0:rPr>
        <ns0:t>Hình 3.6. Checker kiểm tra phiếu đang chờ phê duyệt</ns0:t>
      </ns0:r>
      <ns0:bookmarkEnd ns0:id="291"/>
    </ns0:p>
    <ns0:p>
      <ns0:pPr>
        <ns0:pStyle ns0:val="Normal"/>
        <ns0:keepNext ns0:val="false"/>
        <ns0:keepLines ns0:val="false"/>
        <ns0:widowControl/>
        <ns0:spacing ns0:lineRule="auto" ns0:line="312" ns0:before="0" ns0:after="0"/>
        <ns0:ind ns0:start="0" ns0:end="0" ns0:firstLine="709"/>
        <ns0:jc ns0:val="both"/>
        <ns0:rPr/>
      </ns0:pPr>
      <ns0:r>
        <ns0:rPr>
          <ns0:rFonts ns0:eastAsia="Times New Roman" ns0:cs="Times New Roman"/>
          <ns0:color ns0:val="000000"/>
          <ns0:sz ns0:val="28"/>
        </ns0:rPr>
        <ns0:t>Bước 5 - Chờ Worker phát hành. Sau khi Checker bấm phê duyệt, bản ghi chuyển queued rồi processing. Dispatcher và Worker xử lý bất đồng bộ, tạo credential, cây Merkle, transaction neo và cuối cùng cập nhật issued. Không nhấn duyệt lặp lại khi job đang chạy. Kết quả đạt khi danh sách hiển thị trạng thái đã cấp/issued và có txid, Merkle root tương ứng; Hình 3.7 minh họa trạng thái sau phát hành.</ns0:t>
      </ns0:r>
    </ns0:p>
    <ns0:p>
      <ns0:pPr>
        <ns0:pStyle ns0:val="Normal"/>
        <ns0:keepNext ns0:val="true"/>
        <ns0:keepLines ns0:val="false"/>
        <ns0:widowControl/>
        <ns0:spacing ns0:lineRule="auto" ns0:line="240" ns0:before="0" ns0:after="0"/>
        <ns0:ind ns0:start="0" ns0:end="0" ns0:hanging="0"/>
        <ns0:jc ns0:val="center"/>
        <ns0:rPr/>
      </ns0:pPr>
      <ns0:r>
        <ns0:rPr/>
        <ns0:drawing>
          <ns2:inline distT="0" distB="0" distL="0" distR="0">
            <ns2:extent cx="5623560" cy="3033395"/>
            <ns2:effectExtent l="0" t="0" r="0" b="0"/>
            <ns2:docPr id="22" name="Picture 1991287281" descr="" title=""/>
            <ns2:cNvGraphicFramePr>
              <ns3:graphicFrameLocks noChangeAspect="1"/>
            </ns2:cNvGraphicFramePr>
            <ns3:graphic>
              <ns3:graphicData uri="http://schemas.openxmlformats.org/drawingml/2006/picture">
                <ns4:pic>
                  <ns4:nvPicPr>
                    <ns4:cNvPr id="22" name="Picture 1991287281" descr="" title=""/>
                    <ns4:cNvPicPr>
                      <ns3:picLocks noChangeAspect="1" noChangeArrowheads="1"/>
                    </ns4:cNvPicPr>
                  </ns4:nvPicPr>
                  <ns4:blipFill>
                    <ns3:blip ns5:embed="rId27"/>
                    <ns3:stretch>
                      <ns3:fillRect/>
                    </ns3:stretch>
                  </ns4:blipFill>
                  <ns4:spPr bwMode="auto">
                    <ns3:xfrm>
                      <ns3:off x="0" y="0"/>
                      <ns3:ext cx="5623560" cy="3033395"/>
                    </ns3:xfrm>
                    <ns3:prstGeom prst="rect">
                      <ns3:avLst/>
                    </ns3:prstGeom>
                  </ns4:spPr>
                </ns4:pic>
              </ns3:graphicData>
            </ns3:graphic>
          </ns2:inline>
        </ns0:drawing>
      </ns0:r>
    </ns0:p>
    <ns0:p>
      <ns0:pPr>
        <ns0:pStyle ns0:val="ReportFigure"/>
        <ns0:keepNext ns0:val="false"/>
        <ns0:keepLines ns0:val="false"/>
        <ns0:widowControl/>
        <ns0:spacing ns0:lineRule="auto" ns0:line="312" ns0:before="0" ns0:after="0"/>
        <ns0:ind ns0:start="0" ns0:end="0" ns0:hanging="0"/>
        <ns0:jc ns0:val="center"/>
        <ns0:rPr/>
      </ns0:pPr>
      <ns0:bookmarkStart ns0:id="292" ns0:name="__RefHeading___Toc10262_3013018603"/>
      <ns0:bookmarkStart ns0:id="293" ns0:name="report_target_3142"/>
      <ns0:bookmarkEnd ns0:id="292"/>
      <ns0:r>
        <ns0:rPr>
          <ns0:rFonts ns0:eastAsia="Times New Roman" ns0:cs="Times New Roman"/>
          <ns0:b/>
          <ns0:i ns0:val="false"/>
          <ns0:color ns0:val="000000"/>
          <ns0:sz ns0:val="28"/>
        </ns0:rPr>
        <ns0:t>Hình 3.7. Danh sách văn bằng sau khi Worker phát hành</ns0:t>
      </ns0:r>
      <ns0:bookmarkEnd ns0:id="293"/>
    </ns0:p>
    <ns0:p>
      <ns0:pPr>
        <ns0:pStyle ns0:val="Heading3"/>
        <ns0:keepNext ns0:val="true"/>
        <ns0:keepLines/>
        <ns0:pageBreakBefore ns0:val="false"/>
        <ns0:widowControl/>
        <ns0:numPr>
          <ns0:ilvl ns0:val="0"/>
          <ns0:numId ns0:val="0"/>
        </ns0:numPr>
        <ns0:spacing ns0:lineRule="auto" ns0:line="312" ns0:before="0" ns0:after="0"/>
        <ns0:ind ns0:start="0" ns0:end="0" ns0:hanging="0"/>
        <ns0:jc ns0:val="start"/>
        <ns0:rPr/>
      </ns0:pPr>
      <ns0:bookmarkStart ns0:id="294" ns0:name="__RefHeading___Toc10178_3013018603"/>
      <ns0:bookmarkStart ns0:id="295" ns0:name="report_target_3143"/>
      <ns0:bookmarkEnd ns0:id="294"/>
      <ns0:r>
        <ns0:rPr>
          <ns0:rFonts ns0:eastAsia="Times New Roman" ns0:cs="Times New Roman"/>
          <ns0:b/>
          <ns0:i/>
          <ns0:color ns0:val="000000"/>
          <ns0:sz ns0:val="28"/>
        </ns0:rPr>
        <ns0:t>3.5.4. Student xem và tải chứng thư</ns0:t>
      </ns0:r>
      <ns0:bookmarkEnd ns0:id="295"/>
    </ns0:p>
    <ns0:p>
      <ns0:pPr>
        <ns0:pStyle ns0:val="Normal"/>
        <ns0:keepNext ns0:val="false"/>
        <ns0:keepLines ns0:val="false"/>
        <ns0:widowControl/>
        <ns0:spacing ns0:lineRule="auto" ns0:line="312" ns0:before="0" ns0:after="0"/>
        <ns0:ind ns0:start="0" ns0:end="0" ns0:firstLine="709"/>
        <ns0:jc ns0:val="both"/>
        <ns0:rPr/>
      </ns0:pPr>
      <ns0:r>
        <ns0:rPr>
          <ns0:rFonts ns0:eastAsia="Times New Roman" ns0:cs="Times New Roman"/>
          <ns0:color ns0:val="000000"/>
          <ns0:sz ns0:val="28"/>
        </ns0:rPr>
        <ns0:t>Bước 6 - Student đăng nhập cổng Holder. Mở địa chỉ dưới đây và đăng nhập bằng đối tượng student trong accounts.json. Backend lấy subject từ JWT và chỉ trả chứng thư có studentId gắn với tài khoản hiện tại; không chấp nhận studentId tùy ý từ query làm căn cứ phân quyền.</ns0:t>
      </ns0:r>
    </ns0:p>
    <ns0:tbl>
      <ns0:tblPr>
        <ns0:tblStyle ns0:val="TableGrid"/>
        <ns0:tblW ns0:w="9354" ns0:type="dxa"/>
        <ns0:jc ns0:val="center"/>
        <ns0:tblInd ns0:w="0" ns0:type="dxa"/>
        <ns0:tblLayout ns0:type="fixed"/>
        <ns0:tblCellMar>
          <ns0:top ns0:w="75" ns0:type="dxa"/>
          <ns0:start ns0:w="85" ns0:type="dxa"/>
          <ns0:bottom ns0:w="75" ns0:type="dxa"/>
          <ns0:end ns0:w="85" ns0:type="dxa"/>
        </ns0:tblCellMar>
        <ns0:tblLook ns0:val="04a0" ns0:noHBand="0" ns0:noVBand="1" ns0:firstColumn="1" ns0:lastRow="0" ns0:lastColumn="0" ns0:firstRow="1"/>
      </ns0:tblPr>
      <ns0:tblGrid>
        <ns0:gridCol ns0:w="9354"/>
      </ns0:tblGrid>
      <ns0:tr>
        <ns0:trPr>
          <ns0:tblHeader ns0:val="true"/>
          <ns0:cantSplit ns0:val="true"/>
        </ns0:trPr>
        <ns0:tc>
          <ns0:tcPr>
            <ns0:tcW ns0:w="9354"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ReportCode"/>
              <ns0:keepNext ns0:val="false"/>
              <ns0:keepLines ns0:val="false"/>
              <ns0:widowControl ns0:val="false"/>
              <ns0:suppressAutoHyphens ns0:val="true"/>
              <ns0:spacing ns0:lineRule="auto" ns0:line="240" ns0:before="0" ns0:after="0"/>
              <ns0:ind ns0:start="0" ns0:end="0" ns0:hanging="0"/>
              <ns0:jc ns0:val="start"/>
              <ns0:rPr>
                <ns0:kern ns0:val="0"/>
                <ns0:lang ns0:eastAsia="en-US"/>
              </ns0:rPr>
            </ns0:pPr>
            <ns0:r>
              <ns0:rPr>
                <ns0:rFonts ns0:eastAsia="Consolas" ns0:cs="Consolas" ns0:ascii="Consolas" ns0:hAnsi="Consolas"/>
                <ns0:b ns0:val="false"/>
                <ns0:color ns0:val="000000"/>
                <ns0:kern ns0:val="0"/>
                <ns0:sz ns0:val="21"/>
                <ns0:lang ns0:eastAsia="en-US"/>
              </ns0:rPr>
              <ns0:t>http://127.0.0.1:18088/student/</ns0:t>
            </ns0:r>
          </ns0:p>
        </ns0:tc>
      </ns0:tr>
    </ns0:tbl>
    <ns0:p>
      <ns0:pPr>
        <ns0:pStyle ns0:val="Normal"/>
        <ns0:keepNext ns0:val="false"/>
        <ns0:keepLines ns0:val="false"/>
        <ns0:widowControl/>
        <ns0:spacing ns0:lineRule="auto" ns0:line="312" ns0:before="0" ns0:after="0"/>
        <ns0:ind ns0:start="0" ns0:end="0" ns0:firstLine="709"/>
        <ns0:jc ns0:val="both"/>
        <ns0:rPr/>
      </ns0:pPr>
      <ns0:r>
        <ns0:rPr>
          <ns0:rFonts ns0:eastAsia="Times New Roman" ns0:cs="Times New Roman"/>
          <ns0:b ns0:val="false"/>
          <ns0:color ns0:val="000000"/>
          <ns0:sz ns0:val="28"/>
        </ns0:rPr>
        <ns0:t>Kết quả: Student thấy đúng chứng thư vừa được phát hành, có thể tải tệp kết quả JSON xuống máy. Functional E2E dùng Student thứ hai để xác nhận tài khoản khác không đọc được chứng thư này. Hình 3.8 minh họa danh sách và thao tác tải.</ns0:t>
      </ns0:r>
    </ns0:p>
    <ns0:p>
      <ns0:pPr>
        <ns0:pStyle ns0:val="Normal"/>
        <ns0:keepNext ns0:val="true"/>
        <ns0:keepLines ns0:val="false"/>
        <ns0:widowControl/>
        <ns0:spacing ns0:lineRule="auto" ns0:line="240" ns0:before="0" ns0:after="0"/>
        <ns0:ind ns0:start="0" ns0:end="0" ns0:hanging="0"/>
        <ns0:jc ns0:val="center"/>
        <ns0:rPr/>
      </ns0:pPr>
      <ns0:r>
        <ns0:rPr/>
        <ns0:drawing>
          <ns2:inline distT="0" distB="0" distL="0" distR="0">
            <ns2:extent cx="5623560" cy="3033395"/>
            <ns2:effectExtent l="0" t="0" r="0" b="0"/>
            <ns2:docPr id="23" name="Picture 1991287282" descr="" title=""/>
            <ns2:cNvGraphicFramePr>
              <ns3:graphicFrameLocks noChangeAspect="1"/>
            </ns2:cNvGraphicFramePr>
            <ns3:graphic>
              <ns3:graphicData uri="http://schemas.openxmlformats.org/drawingml/2006/picture">
                <ns4:pic>
                  <ns4:nvPicPr>
                    <ns4:cNvPr id="23" name="Picture 1991287282" descr="" title=""/>
                    <ns4:cNvPicPr>
                      <ns3:picLocks noChangeAspect="1" noChangeArrowheads="1"/>
                    </ns4:cNvPicPr>
                  </ns4:nvPicPr>
                  <ns4:blipFill>
                    <ns3:blip ns5:embed="rId28"/>
                    <ns3:stretch>
                      <ns3:fillRect/>
                    </ns3:stretch>
                  </ns4:blipFill>
                  <ns4:spPr bwMode="auto">
                    <ns3:xfrm>
                      <ns3:off x="0" y="0"/>
                      <ns3:ext cx="5623560" cy="3033395"/>
                    </ns3:xfrm>
                    <ns3:prstGeom prst="rect">
                      <ns3:avLst/>
                    </ns3:prstGeom>
                  </ns4:spPr>
                </ns4:pic>
              </ns3:graphicData>
            </ns3:graphic>
          </ns2:inline>
        </ns0:drawing>
      </ns0:r>
    </ns0:p>
    <ns0:p>
      <ns0:pPr>
        <ns0:pStyle ns0:val="ReportFigure"/>
        <ns0:keepNext ns0:val="false"/>
        <ns0:keepLines ns0:val="false"/>
        <ns0:widowControl/>
        <ns0:spacing ns0:lineRule="auto" ns0:line="312" ns0:before="0" ns0:after="0"/>
        <ns0:ind ns0:start="0" ns0:end="0" ns0:hanging="0"/>
        <ns0:jc ns0:val="center"/>
        <ns0:rPr/>
      </ns0:pPr>
      <ns0:bookmarkStart ns0:id="296" ns0:name="__RefHeading___Toc10260_3013018603"/>
      <ns0:bookmarkStart ns0:id="297" ns0:name="report_target_3144"/>
      <ns0:bookmarkEnd ns0:id="296"/>
      <ns0:r>
        <ns0:rPr>
          <ns0:rFonts ns0:eastAsia="Times New Roman" ns0:cs="Times New Roman"/>
          <ns0:b/>
          <ns0:i ns0:val="false"/>
          <ns0:color ns0:val="000000"/>
          <ns0:sz ns0:val="28"/>
        </ns0:rPr>
        <ns0:t>Hình 3.8. Student xem và tải chứng thư thuộc đúng tài khoản</ns0:t>
      </ns0:r>
      <ns0:bookmarkEnd ns0:id="297"/>
    </ns0:p>
    <ns0:p>
      <ns0:pPr>
        <ns0:pStyle ns0:val="Normal"/>
        <ns0:keepNext ns0:val="false"/>
        <ns0:keepLines ns0:val="false"/>
        <ns0:widowControl/>
        <ns0:spacing ns0:lineRule="auto" ns0:line="312" ns0:before="0" ns0:after="0"/>
        <ns0:ind ns0:start="0" ns0:end="0" ns0:firstLine="709"/>
        <ns0:jc ns0:val="both"/>
        <ns0:rPr/>
      </ns0:pPr>
      <ns0:r>
        <ns0:rPr>
          <ns0:rFonts ns0:eastAsia="Times New Roman" ns0:cs="Times New Roman"/>
          <ns0:i ns0:val="false"/>
          <ns0:color ns0:val="000000"/>
          <ns0:sz ns0:val="28"/>
        </ns0:rPr>
        <ns0:t>Tệp JSON tải xuống là tệp kết quả Blockcerts dùng cho bước xác minh công khai. Student vẫn có thể nhìn thấy chứng thư đã thu hồi để bảo toàn lịch sử, nhưng trạng thái phải được hiển thị rõ ràng.</ns0:t>
      </ns0:r>
    </ns0:p>
    <ns0:p>
      <ns0:pPr>
        <ns0:pStyle ns0:val="Heading3"/>
        <ns0:keepNext ns0:val="true"/>
        <ns0:keepLines/>
        <ns0:pageBreakBefore ns0:val="false"/>
        <ns0:widowControl/>
        <ns0:numPr>
          <ns0:ilvl ns0:val="0"/>
          <ns0:numId ns0:val="0"/>
        </ns0:numPr>
        <ns0:spacing ns0:lineRule="auto" ns0:line="312" ns0:before="0" ns0:after="0"/>
        <ns0:ind ns0:start="0" ns0:end="0" ns0:hanging="0"/>
        <ns0:jc ns0:val="start"/>
        <ns0:rPr/>
      </ns0:pPr>
      <ns0:bookmarkStart ns0:id="298" ns0:name="__RefHeading___Toc10180_3013018603"/>
      <ns0:bookmarkStart ns0:id="299" ns0:name="report_target_3145"/>
      <ns0:bookmarkEnd ns0:id="298"/>
      <ns0:r>
        <ns0:rPr>
          <ns0:rFonts ns0:eastAsia="Times New Roman" ns0:cs="Times New Roman"/>
          <ns0:b/>
          <ns0:i/>
          <ns0:color ns0:val="000000"/>
          <ns0:sz ns0:val="28"/>
        </ns0:rPr>
        <ns0:t>3.5.5. Xác minh chứng thư hợp lệ</ns0:t>
      </ns0:r>
      <ns0:bookmarkEnd ns0:id="299"/>
    </ns0:p>
    <ns0:p>
      <ns0:pPr>
        <ns0:pStyle ns0:val="Normal"/>
        <ns0:keepNext ns0:val="true"/>
        <ns0:keepLines/>
        <ns0:widowControl/>
        <ns0:spacing ns0:lineRule="auto" ns0:line="312" ns0:before="0" ns0:after="0"/>
        <ns0:ind ns0:start="0" ns0:end="0" ns0:firstLine="709"/>
        <ns0:jc ns0:val="both"/>
        <ns0:rPr/>
      </ns0:pPr>
      <ns0:r>
        <ns0:rPr>
          <ns0:rFonts ns0:eastAsia="Times New Roman" ns0:cs="Times New Roman"/>
          <ns0:color ns0:val="000000"/>
          <ns0:sz ns0:val="28"/>
        </ns0:rPr>
        <ns0:t>Bước 7 - Xác minh tệp gốc. Không cần đăng nhập; mở cổng Verify, chọn tệp JSON vừa tải ở Bước 6 và thực hiện xác minh:</ns0:t>
      </ns0:r>
    </ns0:p>
    <ns0:tbl>
      <ns0:tblPr>
        <ns0:tblStyle ns0:val="TableGrid"/>
        <ns0:tblW ns0:w="9354" ns0:type="dxa"/>
        <ns0:jc ns0:val="center"/>
        <ns0:tblInd ns0:w="0" ns0:type="dxa"/>
        <ns0:tblLayout ns0:type="fixed"/>
        <ns0:tblCellMar>
          <ns0:top ns0:w="75" ns0:type="dxa"/>
          <ns0:start ns0:w="85" ns0:type="dxa"/>
          <ns0:bottom ns0:w="75" ns0:type="dxa"/>
          <ns0:end ns0:w="85" ns0:type="dxa"/>
        </ns0:tblCellMar>
        <ns0:tblLook ns0:val="04a0" ns0:noHBand="0" ns0:noVBand="1" ns0:firstColumn="1" ns0:lastRow="0" ns0:lastColumn="0" ns0:firstRow="1"/>
      </ns0:tblPr>
      <ns0:tblGrid>
        <ns0:gridCol ns0:w="9354"/>
      </ns0:tblGrid>
      <ns0:tr>
        <ns0:trPr>
          <ns0:tblHeader ns0:val="true"/>
          <ns0:cantSplit ns0:val="true"/>
        </ns0:trPr>
        <ns0:tc>
          <ns0:tcPr>
            <ns0:tcW ns0:w="9354"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ReportCode"/>
              <ns0:keepNext ns0:val="false"/>
              <ns0:keepLines ns0:val="false"/>
              <ns0:widowControl ns0:val="false"/>
              <ns0:suppressAutoHyphens ns0:val="true"/>
              <ns0:spacing ns0:lineRule="auto" ns0:line="240" ns0:before="0" ns0:after="0"/>
              <ns0:ind ns0:start="0" ns0:end="0" ns0:hanging="0"/>
              <ns0:jc ns0:val="start"/>
              <ns0:rPr>
                <ns0:kern ns0:val="0"/>
                <ns0:lang ns0:eastAsia="en-US"/>
              </ns0:rPr>
            </ns0:pPr>
            <ns0:r>
              <ns0:rPr>
                <ns0:rFonts ns0:eastAsia="Consolas" ns0:cs="Consolas" ns0:ascii="Consolas" ns0:hAnsi="Consolas"/>
                <ns0:b ns0:val="false"/>
                <ns0:color ns0:val="000000"/>
                <ns0:kern ns0:val="0"/>
                <ns0:sz ns0:val="21"/>
                <ns0:lang ns0:eastAsia="en-US"/>
              </ns0:rPr>
              <ns0:t>http://127.0.0.1:18088/verify/</ns0:t>
            </ns0:r>
          </ns0:p>
        </ns0:tc>
      </ns0:tr>
    </ns0:tbl>
    <ns0:p>
      <ns0:pPr>
        <ns0:pStyle ns0:val="Normal"/>
        <ns0:keepNext ns0:val="false"/>
        <ns0:keepLines ns0:val="false"/>
        <ns0:widowControl/>
        <ns0:spacing ns0:lineRule="auto" ns0:line="312" ns0:before="0" ns0:after="0"/>
        <ns0:ind ns0:start="0" ns0:end="0" ns0:firstLine="709"/>
        <ns0:jc ns0:val="both"/>
        <ns0:rPr/>
      </ns0:pPr>
      <ns0:r>
        <ns0:rPr>
          <ns0:rFonts ns0:eastAsia="Times New Roman" ns0:cs="Times New Roman"/>
          <ns0:b ns0:val="false"/>
          <ns0:color ns0:val="000000"/>
          <ns0:sz ns0:val="28"/>
        </ns0:rPr>
        <ns0:t>Kết quả mong đợi: trạng thái VALID. Verifier kiểm tra semantic, target hash, Merkle proof, anchor Bitcoin, Issuer Profile và trạng thái thu hồi. Hình 3.9 minh họa kết quả hợp lệ.</ns0:t>
      </ns0:r>
    </ns0:p>
    <ns0:p>
      <ns0:pPr>
        <ns0:pStyle ns0:val="Normal"/>
        <ns0:keepNext ns0:val="true"/>
        <ns0:keepLines ns0:val="false"/>
        <ns0:widowControl/>
        <ns0:spacing ns0:lineRule="auto" ns0:line="240" ns0:before="0" ns0:after="0"/>
        <ns0:ind ns0:start="0" ns0:end="0" ns0:hanging="0"/>
        <ns0:jc ns0:val="center"/>
        <ns0:rPr/>
      </ns0:pPr>
      <ns0:r>
        <ns0:rPr/>
        <ns0:drawing>
          <ns2:inline distT="0" distB="0" distL="0" distR="0">
            <ns2:extent cx="5623560" cy="3033395"/>
            <ns2:effectExtent l="0" t="0" r="0" b="0"/>
            <ns2:docPr id="24" name="Picture 1991287283" descr="" title=""/>
            <ns2:cNvGraphicFramePr>
              <ns3:graphicFrameLocks noChangeAspect="1"/>
            </ns2:cNvGraphicFramePr>
            <ns3:graphic>
              <ns3:graphicData uri="http://schemas.openxmlformats.org/drawingml/2006/picture">
                <ns4:pic>
                  <ns4:nvPicPr>
                    <ns4:cNvPr id="24" name="Picture 1991287283" descr="" title=""/>
                    <ns4:cNvPicPr>
                      <ns3:picLocks noChangeAspect="1" noChangeArrowheads="1"/>
                    </ns4:cNvPicPr>
                  </ns4:nvPicPr>
                  <ns4:blipFill>
                    <ns3:blip ns5:embed="rId29"/>
                    <ns3:stretch>
                      <ns3:fillRect/>
                    </ns3:stretch>
                  </ns4:blipFill>
                  <ns4:spPr bwMode="auto">
                    <ns3:xfrm>
                      <ns3:off x="0" y="0"/>
                      <ns3:ext cx="5623560" cy="3033395"/>
                    </ns3:xfrm>
                    <ns3:prstGeom prst="rect">
                      <ns3:avLst/>
                    </ns3:prstGeom>
                  </ns4:spPr>
                </ns4:pic>
              </ns3:graphicData>
            </ns3:graphic>
          </ns2:inline>
        </ns0:drawing>
      </ns0:r>
    </ns0:p>
    <ns0:p>
      <ns0:pPr>
        <ns0:pStyle ns0:val="ReportFigure"/>
        <ns0:keepNext ns0:val="false"/>
        <ns0:keepLines ns0:val="false"/>
        <ns0:widowControl/>
        <ns0:spacing ns0:lineRule="auto" ns0:line="312" ns0:before="0" ns0:after="0"/>
        <ns0:ind ns0:start="0" ns0:end="0" ns0:hanging="0"/>
        <ns0:jc ns0:val="center"/>
        <ns0:rPr/>
      </ns0:pPr>
      <ns0:bookmarkStart ns0:id="300" ns0:name="__RefHeading___Toc10258_3013018603"/>
      <ns0:bookmarkStart ns0:id="301" ns0:name="report_target_3146"/>
      <ns0:bookmarkEnd ns0:id="300"/>
      <ns0:r>
        <ns0:rPr>
          <ns0:rFonts ns0:eastAsia="Times New Roman" ns0:cs="Times New Roman"/>
          <ns0:b/>
          <ns0:i ns0:val="false"/>
          <ns0:color ns0:val="000000"/>
          <ns0:sz ns0:val="28"/>
        </ns0:rPr>
        <ns0:t>Hình 3.9. Cổng Verify xác nhận chứng thư hợp lệ</ns0:t>
      </ns0:r>
      <ns0:bookmarkEnd ns0:id="301"/>
    </ns0:p>
    <ns0:p>
      <ns0:pPr>
        <ns0:pStyle ns0:val="Heading3"/>
        <ns0:keepNext ns0:val="true"/>
        <ns0:keepLines/>
        <ns0:pageBreakBefore ns0:val="false"/>
        <ns0:widowControl/>
        <ns0:numPr>
          <ns0:ilvl ns0:val="0"/>
          <ns0:numId ns0:val="0"/>
        </ns0:numPr>
        <ns0:spacing ns0:lineRule="auto" ns0:line="312" ns0:before="0" ns0:after="0"/>
        <ns0:ind ns0:start="0" ns0:end="0" ns0:hanging="0"/>
        <ns0:jc ns0:val="start"/>
        <ns0:rPr/>
      </ns0:pPr>
      <ns0:bookmarkStart ns0:id="302" ns0:name="__RefHeading___Toc10182_3013018603"/>
      <ns0:bookmarkStart ns0:id="303" ns0:name="report_target_3147"/>
      <ns0:bookmarkEnd ns0:id="302"/>
      <ns0:r>
        <ns0:rPr>
          <ns0:rFonts ns0:eastAsia="Times New Roman" ns0:cs="Times New Roman"/>
          <ns0:b/>
          <ns0:i/>
          <ns0:color ns0:val="000000"/>
          <ns0:sz ns0:val="28"/>
        </ns0:rPr>
        <ns0:t>3.5.6. Sửa nội dung chứng thư và kiểm tra lại</ns0:t>
      </ns0:r>
      <ns0:bookmarkEnd ns0:id="303"/>
    </ns0:p>
    <ns0:p>
      <ns0:pPr>
        <ns0:pStyle ns0:val="Normal"/>
        <ns0:keepNext ns0:val="true"/>
        <ns0:keepLines/>
        <ns0:widowControl/>
        <ns0:spacing ns0:lineRule="auto" ns0:line="312" ns0:before="0" ns0:after="0"/>
        <ns0:ind ns0:start="0" ns0:end="0" ns0:firstLine="709"/>
        <ns0:jc ns0:val="both"/>
        <ns0:rPr/>
      </ns0:pPr>
      <ns0:r>
        <ns0:rPr>
          <ns0:rFonts ns0:eastAsia="Times New Roman" ns0:cs="Times New Roman"/>
          <ns0:color ns0:val="000000"/>
          <ns0:sz ns0:val="28"/>
        </ns0:rPr>
        <ns0:t>Bước 8 - Tạo bản sao đã sửa để kiểm tra tính toàn vẹn. Không sửa tệp gốc. Giả sử tệp tải về có tên certificate.json trong thư mục Downloads, chạy:</ns0:t>
      </ns0:r>
    </ns0:p>
    <ns0:tbl>
      <ns0:tblPr>
        <ns0:tblStyle ns0:val="TableGrid"/>
        <ns0:tblW ns0:w="9354" ns0:type="dxa"/>
        <ns0:jc ns0:val="center"/>
        <ns0:tblInd ns0:w="0" ns0:type="dxa"/>
        <ns0:tblLayout ns0:type="fixed"/>
        <ns0:tblCellMar>
          <ns0:top ns0:w="75" ns0:type="dxa"/>
          <ns0:start ns0:w="85" ns0:type="dxa"/>
          <ns0:bottom ns0:w="75" ns0:type="dxa"/>
          <ns0:end ns0:w="85" ns0:type="dxa"/>
        </ns0:tblCellMar>
        <ns0:tblLook ns0:val="04a0" ns0:noHBand="0" ns0:noVBand="1" ns0:firstColumn="1" ns0:lastRow="0" ns0:lastColumn="0" ns0:firstRow="1"/>
      </ns0:tblPr>
      <ns0:tblGrid>
        <ns0:gridCol ns0:w="9354"/>
      </ns0:tblGrid>
      <ns0:tr>
        <ns0:trPr>
          <ns0:tblHeader ns0:val="true"/>
          <ns0:cantSplit ns0:val="true"/>
        </ns0:trPr>
        <ns0:tc>
          <ns0:tcPr>
            <ns0:tcW ns0:w="9354"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ReportCode"/>
              <ns0:keepNext ns0:val="false"/>
              <ns0:keepLines ns0:val="false"/>
              <ns0:widowControl ns0:val="false"/>
              <ns0:suppressAutoHyphens ns0:val="true"/>
              <ns0:spacing ns0:lineRule="auto" ns0:line="240" ns0:before="0" ns0:after="0"/>
              <ns0:ind ns0:start="0" ns0:end="0" ns0:hanging="0"/>
              <ns0:jc ns0:val="start"/>
              <ns0:rPr>
                <ns0:kern ns0:val="0"/>
                <ns0:lang ns0:eastAsia="en-US"/>
              </ns0:rPr>
            </ns0:pPr>
            <ns0:r>
              <ns0:rPr>
                <ns0:rFonts ns0:eastAsia="Consolas" ns0:cs="Consolas" ns0:ascii="Consolas" ns0:hAnsi="Consolas"/>
                <ns0:b ns0:val="false"/>
                <ns0:color ns0:val="000000"/>
                <ns0:kern ns0:val="0"/>
                <ns0:sz ns0:val="21"/>
                <ns0:lang ns0:eastAsia="en-US"/>
              </ns0:rPr>
              <ns0:t>$ cd ~/Downloads</ns0:t>
              <ns0:br/>
              <ns0:t>$ cp certificate.json certificate-tampered.json</ns0:t>
              <ns0:br/>
              <ns0:t>$ jq \</ns0:t>
              <ns0:br/>
              <ns0:t xml:space="preserve">  '.credentialSubject.name = "TEN_DA_SUA_DE_KIEM_THU"' \</ns0:t>
              <ns0:br/>
              <ns0:t xml:space="preserve">  certificate.json &gt; certificate-tampered.json</ns0:t>
            </ns0:r>
          </ns0:p>
        </ns0:tc>
      </ns0:tr>
    </ns0:tbl>
    <ns0:p>
      <ns0:pPr>
        <ns0:pStyle ns0:val="Normal"/>
        <ns0:keepNext ns0:val="false"/>
        <ns0:keepLines ns0:val="false"/>
        <ns0:widowControl/>
        <ns0:spacing ns0:lineRule="auto" ns0:line="312" ns0:before="0" ns0:after="0"/>
        <ns0:ind ns0:start="0" ns0:end="0" ns0:firstLine="709"/>
        <ns0:jc ns0:val="both"/>
        <ns0:rPr/>
      </ns0:pPr>
      <ns0:r>
        <ns0:rPr>
          <ns0:rFonts ns0:eastAsia="Times New Roman" ns0:cs="Times New Roman"/>
          <ns0:b ns0:val="false"/>
          <ns0:color ns0:val="000000"/>
          <ns0:sz ns0:val="28"/>
        </ns0:rPr>
        <ns0:t>Sau đó tải certificate-tampered.json lên cổng Verify. Kết quả mong đợi: INVALID vì nội dung được bảo vệ đã thay đổi trong khi proof/anchor vẫn thuộc tệp gốc. Hình 3.10 minh họa kết quả phát hiện sửa đổi.</ns0:t>
      </ns0:r>
    </ns0:p>
    <ns0:p>
      <ns0:pPr>
        <ns0:pStyle ns0:val="Normal"/>
        <ns0:keepNext ns0:val="true"/>
        <ns0:keepLines ns0:val="false"/>
        <ns0:widowControl/>
        <ns0:spacing ns0:lineRule="auto" ns0:line="240" ns0:before="0" ns0:after="0"/>
        <ns0:ind ns0:start="0" ns0:end="0" ns0:hanging="0"/>
        <ns0:jc ns0:val="center"/>
        <ns0:rPr/>
      </ns0:pPr>
      <ns0:r>
        <ns0:rPr/>
        <ns0:drawing>
          <ns2:inline distT="0" distB="0" distL="0" distR="0">
            <ns2:extent cx="5623560" cy="3033395"/>
            <ns2:effectExtent l="0" t="0" r="0" b="0"/>
            <ns2:docPr id="25" name="Picture 1991287284" descr="" title=""/>
            <ns2:cNvGraphicFramePr>
              <ns3:graphicFrameLocks noChangeAspect="1"/>
            </ns2:cNvGraphicFramePr>
            <ns3:graphic>
              <ns3:graphicData uri="http://schemas.openxmlformats.org/drawingml/2006/picture">
                <ns4:pic>
                  <ns4:nvPicPr>
                    <ns4:cNvPr id="25" name="Picture 1991287284" descr="" title=""/>
                    <ns4:cNvPicPr>
                      <ns3:picLocks noChangeAspect="1" noChangeArrowheads="1"/>
                    </ns4:cNvPicPr>
                  </ns4:nvPicPr>
                  <ns4:blipFill>
                    <ns3:blip ns5:embed="rId30"/>
                    <ns3:stretch>
                      <ns3:fillRect/>
                    </ns3:stretch>
                  </ns4:blipFill>
                  <ns4:spPr bwMode="auto">
                    <ns3:xfrm>
                      <ns3:off x="0" y="0"/>
                      <ns3:ext cx="5623560" cy="3033395"/>
                    </ns3:xfrm>
                    <ns3:prstGeom prst="rect">
                      <ns3:avLst/>
                    </ns3:prstGeom>
                  </ns4:spPr>
                </ns4:pic>
              </ns3:graphicData>
            </ns3:graphic>
          </ns2:inline>
        </ns0:drawing>
      </ns0:r>
    </ns0:p>
    <ns0:p>
      <ns0:pPr>
        <ns0:pStyle ns0:val="ReportFigure"/>
        <ns0:keepNext ns0:val="false"/>
        <ns0:keepLines ns0:val="false"/>
        <ns0:widowControl/>
        <ns0:spacing ns0:lineRule="auto" ns0:line="312" ns0:before="0" ns0:after="0"/>
        <ns0:ind ns0:start="0" ns0:end="0" ns0:hanging="0"/>
        <ns0:jc ns0:val="center"/>
        <ns0:rPr/>
      </ns0:pPr>
      <ns0:bookmarkStart ns0:id="304" ns0:name="__RefHeading___Toc10256_3013018603"/>
      <ns0:bookmarkStart ns0:id="305" ns0:name="report_target_3148"/>
      <ns0:bookmarkEnd ns0:id="304"/>
      <ns0:r>
        <ns0:rPr>
          <ns0:rFonts ns0:eastAsia="Times New Roman" ns0:cs="Times New Roman"/>
          <ns0:b/>
          <ns0:i ns0:val="false"/>
          <ns0:color ns0:val="000000"/>
          <ns0:sz ns0:val="28"/>
        </ns0:rPr>
        <ns0:t>Hình 3.10. Verifier phát hiện chứng thư đã bị thay đổi</ns0:t>
      </ns0:r>
      <ns0:bookmarkEnd ns0:id="305"/>
    </ns0:p>
    <ns0:p>
      <ns0:pPr>
        <ns0:pStyle ns0:val="Heading3"/>
        <ns0:keepNext ns0:val="true"/>
        <ns0:keepLines/>
        <ns0:pageBreakBefore ns0:val="false"/>
        <ns0:widowControl/>
        <ns0:numPr>
          <ns0:ilvl ns0:val="0"/>
          <ns0:numId ns0:val="0"/>
        </ns0:numPr>
        <ns0:spacing ns0:lineRule="auto" ns0:line="312" ns0:before="0" ns0:after="0"/>
        <ns0:ind ns0:start="0" ns0:end="0" ns0:hanging="0"/>
        <ns0:jc ns0:val="start"/>
        <ns0:rPr/>
      </ns0:pPr>
      <ns0:bookmarkStart ns0:id="306" ns0:name="__RefHeading___Toc10184_3013018603"/>
      <ns0:bookmarkStart ns0:id="307" ns0:name="report_target_3149"/>
      <ns0:bookmarkEnd ns0:id="306"/>
      <ns0:r>
        <ns0:rPr>
          <ns0:rFonts ns0:eastAsia="Times New Roman" ns0:cs="Times New Roman"/>
          <ns0:b/>
          <ns0:i/>
          <ns0:color ns0:val="000000"/>
          <ns0:sz ns0:val="28"/>
        </ns0:rPr>
        <ns0:t>3.5.7. Checker thu hồi và xác minh lại tệp gốc</ns0:t>
      </ns0:r>
      <ns0:bookmarkEnd ns0:id="307"/>
    </ns0:p>
    <ns0:p>
      <ns0:pPr>
        <ns0:pStyle ns0:val="Normal"/>
        <ns0:keepNext ns0:val="false"/>
        <ns0:keepLines ns0:val="false"/>
        <ns0:widowControl/>
        <ns0:spacing ns0:lineRule="auto" ns0:line="312" ns0:before="0" ns0:after="0"/>
        <ns0:ind ns0:start="0" ns0:end="0" ns0:firstLine="709"/>
        <ns0:jc ns0:val="both"/>
        <ns0:rPr/>
      </ns0:pPr>
      <ns0:r>
        <ns0:rPr>
          <ns0:rFonts ns0:eastAsia="Times New Roman" ns0:cs="Times New Roman"/>
          <ns0:color ns0:val="000000"/>
          <ns0:sz ns0:val="28"/>
        </ns0:rPr>
        <ns0:t>Bước 9 - Checker thu hồi chứng thư. Quay lại cổng quản trị, đăng nhập Checker, mở chứng thư đã phát hành, nhập lý do thu hồi và xác nhận. Hệ thống checkpoint raw transaction/intent txid trước broadcast, xác nhận giao dịch trên regtest rồi cập nhật trạng thái. Hình 3.11 minh họa bản ghi sau thu hồi.</ns0:t>
      </ns0:r>
    </ns0:p>
    <ns0:tbl>
      <ns0:tblPr>
        <ns0:tblStyle ns0:val="TableGrid"/>
        <ns0:tblW ns0:w="9354" ns0:type="dxa"/>
        <ns0:jc ns0:val="center"/>
        <ns0:tblInd ns0:w="0" ns0:type="dxa"/>
        <ns0:tblLayout ns0:type="fixed"/>
        <ns0:tblCellMar>
          <ns0:top ns0:w="75" ns0:type="dxa"/>
          <ns0:start ns0:w="85" ns0:type="dxa"/>
          <ns0:bottom ns0:w="75" ns0:type="dxa"/>
          <ns0:end ns0:w="85" ns0:type="dxa"/>
        </ns0:tblCellMar>
        <ns0:tblLook ns0:val="04a0" ns0:noHBand="0" ns0:noVBand="1" ns0:firstColumn="1" ns0:lastRow="0" ns0:lastColumn="0" ns0:firstRow="1"/>
      </ns0:tblPr>
      <ns0:tblGrid>
        <ns0:gridCol ns0:w="9354"/>
      </ns0:tblGrid>
      <ns0:tr>
        <ns0:trPr>
          <ns0:tblHeader ns0:val="true"/>
          <ns0:cantSplit ns0:val="true"/>
        </ns0:trPr>
        <ns0:tc>
          <ns0:tcPr>
            <ns0:tcW ns0:w="9354"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ReportCode"/>
              <ns0:keepNext ns0:val="false"/>
              <ns0:keepLines ns0:val="false"/>
              <ns0:widowControl ns0:val="false"/>
              <ns0:suppressAutoHyphens ns0:val="true"/>
              <ns0:spacing ns0:lineRule="auto" ns0:line="240" ns0:before="0" ns0:after="0"/>
              <ns0:ind ns0:start="0" ns0:end="0" ns0:hanging="0"/>
              <ns0:jc ns0:val="start"/>
              <ns0:rPr>
                <ns0:kern ns0:val="0"/>
                <ns0:lang ns0:eastAsia="en-US"/>
              </ns0:rPr>
            </ns0:pPr>
            <ns0:r>
              <ns0:rPr>
                <ns0:rFonts ns0:eastAsia="Consolas" ns0:cs="Consolas" ns0:ascii="Consolas" ns0:hAnsi="Consolas"/>
                <ns0:b ns0:val="false"/>
                <ns0:color ns0:val="000000"/>
                <ns0:kern ns0:val="0"/>
                <ns0:sz ns0:val="21"/>
                <ns0:lang ns0:eastAsia="en-US"/>
              </ns0:rPr>
              <ns0:t>http://127.0.0.1:18088/admin/</ns0:t>
            </ns0:r>
          </ns0:p>
        </ns0:tc>
      </ns0:tr>
    </ns0:tbl>
    <ns0:p>
      <ns0:pPr>
        <ns0:pStyle ns0:val="Normal"/>
        <ns0:keepNext ns0:val="true"/>
        <ns0:keepLines ns0:val="false"/>
        <ns0:widowControl/>
        <ns0:spacing ns0:lineRule="auto" ns0:line="240" ns0:before="0" ns0:after="0"/>
        <ns0:ind ns0:start="0" ns0:end="0" ns0:hanging="0"/>
        <ns0:jc ns0:val="center"/>
        <ns0:rPr/>
      </ns0:pPr>
      <ns0:r>
        <ns0:rPr/>
        <ns0:drawing>
          <ns2:inline distT="0" distB="0" distL="0" distR="0">
            <ns2:extent cx="5623560" cy="3033395"/>
            <ns2:effectExtent l="0" t="0" r="0" b="0"/>
            <ns2:docPr id="26" name="Picture 1991287285" descr="" title=""/>
            <ns2:cNvGraphicFramePr>
              <ns3:graphicFrameLocks noChangeAspect="1"/>
            </ns2:cNvGraphicFramePr>
            <ns3:graphic>
              <ns3:graphicData uri="http://schemas.openxmlformats.org/drawingml/2006/picture">
                <ns4:pic>
                  <ns4:nvPicPr>
                    <ns4:cNvPr id="26" name="Picture 1991287285" descr="" title=""/>
                    <ns4:cNvPicPr>
                      <ns3:picLocks noChangeAspect="1" noChangeArrowheads="1"/>
                    </ns4:cNvPicPr>
                  </ns4:nvPicPr>
                  <ns4:blipFill>
                    <ns3:blip ns5:embed="rId31"/>
                    <ns3:stretch>
                      <ns3:fillRect/>
                    </ns3:stretch>
                  </ns4:blipFill>
                  <ns4:spPr bwMode="auto">
                    <ns3:xfrm>
                      <ns3:off x="0" y="0"/>
                      <ns3:ext cx="5623560" cy="3033395"/>
                    </ns3:xfrm>
                    <ns3:prstGeom prst="rect">
                      <ns3:avLst/>
                    </ns3:prstGeom>
                  </ns4:spPr>
                </ns4:pic>
              </ns3:graphicData>
            </ns3:graphic>
          </ns2:inline>
        </ns0:drawing>
      </ns0:r>
    </ns0:p>
    <ns0:p>
      <ns0:pPr>
        <ns0:pStyle ns0:val="ReportFigure"/>
        <ns0:keepNext ns0:val="false"/>
        <ns0:keepLines ns0:val="false"/>
        <ns0:widowControl/>
        <ns0:spacing ns0:lineRule="auto" ns0:line="312" ns0:before="0" ns0:after="0"/>
        <ns0:ind ns0:start="0" ns0:end="0" ns0:hanging="0"/>
        <ns0:jc ns0:val="center"/>
        <ns0:rPr/>
      </ns0:pPr>
      <ns0:bookmarkStart ns0:id="308" ns0:name="__RefHeading___Toc10254_3013018603"/>
      <ns0:bookmarkStart ns0:id="309" ns0:name="report_target_3150"/>
      <ns0:bookmarkEnd ns0:id="308"/>
      <ns0:r>
        <ns0:rPr>
          <ns0:rFonts ns0:eastAsia="Times New Roman" ns0:cs="Times New Roman"/>
          <ns0:b/>
          <ns0:i ns0:val="false"/>
          <ns0:color ns0:val="000000"/>
          <ns0:sz ns0:val="28"/>
        </ns0:rPr>
        <ns0:t>Hình 3.11. Checker thu hồi chứng thư và hệ thống cập nhật trạng thái</ns0:t>
      </ns0:r>
      <ns0:bookmarkEnd ns0:id="309"/>
    </ns0:p>
    <ns0:p>
      <ns0:pPr>
        <ns0:pStyle ns0:val="Normal"/>
        <ns0:keepNext ns0:val="false"/>
        <ns0:keepLines ns0:val="false"/>
        <ns0:widowControl/>
        <ns0:spacing ns0:lineRule="auto" ns0:line="312" ns0:before="0" ns0:after="0"/>
        <ns0:ind ns0:start="0" ns0:end="0" ns0:firstLine="709"/>
        <ns0:jc ns0:val="both"/>
        <ns0:rPr/>
      </ns0:pPr>
      <ns0:r>
        <ns0:rPr>
          <ns0:rFonts ns0:eastAsia="Times New Roman" ns0:cs="Times New Roman"/>
          <ns0:color ns0:val="000000"/>
          <ns0:sz ns0:val="28"/>
        </ns0:rPr>
        <ns0:t>Bước 10 - Xác minh lại chính tệp gốc chưa sửa theo Hình 3.12. Mở cổng Verify, tải lại certificate.json ban đầu (không dùng bản tampered). Proof và anchor phát hành vẫn hợp lệ nhưng trạng thái nghiệp vụ đã mất hiệu lực, nên kết quả cuối phải là REVOKED. Đây là khác biệt giữa tài liệu bị sửa (INVALID) và tài liệu nguyên vẹn nhưng đã bị thu hồi (REVOKED).</ns0:t>
      </ns0:r>
    </ns0:p>
    <ns0:tbl>
      <ns0:tblPr>
        <ns0:tblStyle ns0:val="TableGrid"/>
        <ns0:tblW ns0:w="9354" ns0:type="dxa"/>
        <ns0:jc ns0:val="center"/>
        <ns0:tblInd ns0:w="0" ns0:type="dxa"/>
        <ns0:tblLayout ns0:type="fixed"/>
        <ns0:tblCellMar>
          <ns0:top ns0:w="75" ns0:type="dxa"/>
          <ns0:start ns0:w="85" ns0:type="dxa"/>
          <ns0:bottom ns0:w="75" ns0:type="dxa"/>
          <ns0:end ns0:w="85" ns0:type="dxa"/>
        </ns0:tblCellMar>
        <ns0:tblLook ns0:val="04a0" ns0:noHBand="0" ns0:noVBand="1" ns0:firstColumn="1" ns0:lastRow="0" ns0:lastColumn="0" ns0:firstRow="1"/>
      </ns0:tblPr>
      <ns0:tblGrid>
        <ns0:gridCol ns0:w="9354"/>
      </ns0:tblGrid>
      <ns0:tr>
        <ns0:trPr>
          <ns0:tblHeader ns0:val="true"/>
          <ns0:cantSplit ns0:val="true"/>
        </ns0:trPr>
        <ns0:tc>
          <ns0:tcPr>
            <ns0:tcW ns0:w="9354"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ReportCode"/>
              <ns0:keepNext ns0:val="false"/>
              <ns0:keepLines ns0:val="false"/>
              <ns0:widowControl ns0:val="false"/>
              <ns0:suppressAutoHyphens ns0:val="true"/>
              <ns0:spacing ns0:lineRule="auto" ns0:line="240" ns0:before="0" ns0:after="0"/>
              <ns0:ind ns0:start="0" ns0:end="0" ns0:hanging="0"/>
              <ns0:jc ns0:val="start"/>
              <ns0:rPr>
                <ns0:kern ns0:val="0"/>
                <ns0:lang ns0:eastAsia="en-US"/>
              </ns0:rPr>
            </ns0:pPr>
            <ns0:r>
              <ns0:rPr>
                <ns0:rFonts ns0:eastAsia="Consolas" ns0:cs="Consolas" ns0:ascii="Consolas" ns0:hAnsi="Consolas"/>
                <ns0:b ns0:val="false"/>
                <ns0:color ns0:val="000000"/>
                <ns0:kern ns0:val="0"/>
                <ns0:sz ns0:val="21"/>
                <ns0:lang ns0:eastAsia="en-US"/>
              </ns0:rPr>
              <ns0:t>http://127.0.0.1:18088/verify/</ns0:t>
            </ns0:r>
          </ns0:p>
        </ns0:tc>
      </ns0:tr>
    </ns0:tbl>
    <ns0:p>
      <ns0:pPr>
        <ns0:pStyle ns0:val="Normal"/>
        <ns0:keepNext ns0:val="true"/>
        <ns0:keepLines ns0:val="false"/>
        <ns0:widowControl/>
        <ns0:spacing ns0:lineRule="auto" ns0:line="240" ns0:before="0" ns0:after="0"/>
        <ns0:ind ns0:start="0" ns0:end="0" ns0:hanging="0"/>
        <ns0:jc ns0:val="center"/>
        <ns0:rPr/>
      </ns0:pPr>
      <ns0:r>
        <ns0:rPr/>
        <ns0:drawing>
          <ns2:inline distT="0" distB="0" distL="0" distR="0">
            <ns2:extent cx="5623560" cy="3033395"/>
            <ns2:effectExtent l="0" t="0" r="0" b="0"/>
            <ns2:docPr id="27" name="Picture 1991287286" descr="" title=""/>
            <ns2:cNvGraphicFramePr>
              <ns3:graphicFrameLocks noChangeAspect="1"/>
            </ns2:cNvGraphicFramePr>
            <ns3:graphic>
              <ns3:graphicData uri="http://schemas.openxmlformats.org/drawingml/2006/picture">
                <ns4:pic>
                  <ns4:nvPicPr>
                    <ns4:cNvPr id="27" name="Picture 1991287286" descr="" title=""/>
                    <ns4:cNvPicPr>
                      <ns3:picLocks noChangeAspect="1" noChangeArrowheads="1"/>
                    </ns4:cNvPicPr>
                  </ns4:nvPicPr>
                  <ns4:blipFill>
                    <ns3:blip ns5:embed="rId32"/>
                    <ns3:stretch>
                      <ns3:fillRect/>
                    </ns3:stretch>
                  </ns4:blipFill>
                  <ns4:spPr bwMode="auto">
                    <ns3:xfrm>
                      <ns3:off x="0" y="0"/>
                      <ns3:ext cx="5623560" cy="3033395"/>
                    </ns3:xfrm>
                    <ns3:prstGeom prst="rect">
                      <ns3:avLst/>
                    </ns3:prstGeom>
                  </ns4:spPr>
                </ns4:pic>
              </ns3:graphicData>
            </ns3:graphic>
          </ns2:inline>
        </ns0:drawing>
      </ns0:r>
    </ns0:p>
    <ns0:p>
      <ns0:pPr>
        <ns0:pStyle ns0:val="ReportFigure"/>
        <ns0:keepNext ns0:val="false"/>
        <ns0:keepLines ns0:val="false"/>
        <ns0:widowControl/>
        <ns0:spacing ns0:lineRule="auto" ns0:line="312" ns0:before="0" ns0:after="0"/>
        <ns0:ind ns0:start="0" ns0:end="0" ns0:hanging="0"/>
        <ns0:jc ns0:val="center"/>
        <ns0:rPr/>
      </ns0:pPr>
      <ns0:bookmarkStart ns0:id="310" ns0:name="__RefHeading___Toc10252_3013018603"/>
      <ns0:bookmarkStart ns0:id="311" ns0:name="report_target_3151"/>
      <ns0:bookmarkEnd ns0:id="310"/>
      <ns0:r>
        <ns0:rPr>
          <ns0:rFonts ns0:eastAsia="Times New Roman" ns0:cs="Times New Roman"/>
          <ns0:b/>
          <ns0:i ns0:val="false"/>
          <ns0:color ns0:val="000000"/>
          <ns0:sz ns0:val="28"/>
        </ns0:rPr>
        <ns0:t>Hình 3.12. Cổng Verify trả trạng thái REVOKED cho chứng thư gốc</ns0:t>
      </ns0:r>
      <ns0:bookmarkEnd ns0:id="311"/>
    </ns0:p>
    <ns0:p>
      <ns0:pPr>
        <ns0:pStyle ns0:val="Heading2"/>
        <ns0:keepNext ns0:val="true"/>
        <ns0:keepLines/>
        <ns0:pageBreakBefore ns0:val="false"/>
        <ns0:widowControl/>
        <ns0:numPr>
          <ns0:ilvl ns0:val="0"/>
          <ns0:numId ns0:val="0"/>
        </ns0:numPr>
        <ns0:spacing ns0:lineRule="auto" ns0:line="312" ns0:before="0" ns0:after="0"/>
        <ns0:ind ns0:start="0" ns0:end="0" ns0:hanging="0"/>
        <ns0:jc ns0:val="start"/>
        <ns0:rPr/>
      </ns0:pPr>
      <ns0:bookmarkStart ns0:id="312" ns0:name="__RefHeading___Toc10186_3013018603"/>
      <ns0:bookmarkStart ns0:id="313" ns0:name="report_target_3152"/>
      <ns0:bookmarkEnd ns0:id="312"/>
      <ns0:r>
        <ns0:rPr>
          <ns0:rFonts ns0:eastAsia="Times New Roman" ns0:cs="Times New Roman"/>
          <ns0:b/>
          <ns0:i ns0:val="false"/>
          <ns0:color ns0:val="000000"/>
          <ns0:sz ns0:val="28"/>
        </ns0:rPr>
        <ns0:t>3.6. Kiểm soát an toàn và khả năng phục hồi</ns0:t>
      </ns0:r>
      <ns0:bookmarkEnd ns0:id="313"/>
    </ns0:p>
    <ns0:p>
      <ns0:pPr>
        <ns0:pStyle ns0:val="Normal"/>
        <ns0:keepNext ns0:val="false"/>
        <ns0:keepLines ns0:val="false"/>
        <ns0:widowControl/>
        <ns0:spacing ns0:lineRule="auto" ns0:line="312" ns0:before="0" ns0:after="0"/>
        <ns0:ind ns0:start="0" ns0:end="0" ns0:firstLine="709"/>
        <ns0:jc ns0:val="both"/>
        <ns0:rPr/>
      </ns0:pPr>
      <ns0:r>
        <ns0:rPr>
          <ns0:rFonts ns0:eastAsia="Times New Roman" ns0:cs="Times New Roman"/>
          <ns0:i ns0:val="false"/>
          <ns0:color ns0:val="000000"/>
          <ns0:sz ns0:val="28"/>
        </ns0:rPr>
        <ns0:t>Các cơ chế an toàn được kiểm tra ở backend và E2E, không chỉ dựa trên giao diện. Bảng 3.5 tổng hợp rủi ro, kiểm soát và bằng chứng hiện có trong lượt tái kiểm chứng.</ns0:t>
      </ns0:r>
    </ns0:p>
    <ns0:p>
      <ns0:pPr>
        <ns0:pStyle ns0:val="ReportTable"/>
        <ns0:keepNext ns0:val="true"/>
        <ns0:keepLines ns0:val="false"/>
        <ns0:pageBreakBefore ns0:val="false"/>
        <ns0:widowControl/>
        <ns0:spacing ns0:lineRule="auto" ns0:line="312" ns0:before="0" ns0:after="0"/>
        <ns0:ind ns0:start="0" ns0:end="0" ns0:hanging="0"/>
        <ns0:jc ns0:val="center"/>
        <ns0:rPr/>
      </ns0:pPr>
      <ns0:bookmarkStart ns0:id="314" ns0:name="__RefHeading___Toc10330_3013018603"/>
      <ns0:bookmarkStart ns0:id="315" ns0:name="report_target_3153"/>
      <ns0:bookmarkEnd ns0:id="314"/>
      <ns0:r>
        <ns0:rPr>
          <ns0:rFonts ns0:eastAsia="Times New Roman" ns0:cs="Times New Roman"/>
          <ns0:b/>
          <ns0:i ns0:val="false"/>
          <ns0:color ns0:val="000000"/>
          <ns0:sz ns0:val="28"/>
        </ns0:rPr>
        <ns0:t>Bảng 3.5. Kiểm soát an toàn và bằng chứng kiểm thử</ns0:t>
      </ns0:r>
      <ns0:bookmarkEnd ns0:id="315"/>
    </ns0:p>
    <ns0:tbl>
      <ns0:tblPr>
        <ns0:tblStyle ns0:val="TableGrid"/>
        <ns0:tblW ns0:w="9355" ns0:type="dxa"/>
        <ns0:jc ns0:val="center"/>
        <ns0:tblInd ns0:w="0" ns0:type="dxa"/>
        <ns0:tblLayout ns0:type="fixed"/>
        <ns0:tblCellMar>
          <ns0:top ns0:w="75" ns0:type="dxa"/>
          <ns0:start ns0:w="85" ns0:type="dxa"/>
          <ns0:bottom ns0:w="75" ns0:type="dxa"/>
          <ns0:end ns0:w="85" ns0:type="dxa"/>
        </ns0:tblCellMar>
        <ns0:tblLook ns0:val="04a0" ns0:noHBand="0" ns0:noVBand="1" ns0:firstColumn="1" ns0:lastRow="0" ns0:lastColumn="0" ns0:firstRow="1"/>
      </ns0:tblPr>
      <ns0:tblGrid>
        <ns0:gridCol ns0:w="2058"/>
        <ns0:gridCol ns0:w="2900"/>
        <ns0:gridCol ns0:w="4397"/>
      </ns0:tblGrid>
      <ns0:tr>
        <ns0:trPr>
          <ns0:tblHeader ns0:val="true"/>
          <ns0:cantSplit ns0:val="true"/>
        </ns0:trPr>
        <ns0:tc>
          <ns0:tcPr>
            <ns0:tcW ns0:w="2058" ns0:type="dxa"/>
            <ns0:tcBorders>
              <ns0:top ns0:val="single" ns0:sz="4" ns0:space="0" ns0:color="777777"/>
              <ns0:start ns0:val="single" ns0:sz="4" ns0:space="0" ns0:color="777777"/>
              <ns0:bottom ns0:val="single" ns0:sz="4" ns0:space="0" ns0:color="777777"/>
              <ns0:end ns0:val="single" ns0:sz="4" ns0:space="0" ns0:color="777777"/>
            </ns0:tcBorders>
            <ns0:shd ns0:fill="EFEFEF"/>
            <ns0:vAlign ns0:val="center"/>
          </ns0:tcPr>
          <ns0:p>
            <ns0:pPr>
              <ns0:pStyle ns0:val="Normal"/>
              <ns0:keepNext ns0:val="false"/>
              <ns0:keepLines/>
              <ns0:widowControl ns0:val="false"/>
              <ns0:suppressAutoHyphens ns0:val="true"/>
              <ns0:spacing ns0:lineRule="auto" ns0:line="276" ns0:before="0" ns0:after="0"/>
              <ns0:ind ns0:start="0" ns0:end="0" ns0:hanging="0"/>
              <ns0:jc ns0:val="center"/>
              <ns0:rPr>
                <ns0:kern ns0:val="0"/>
                <ns0:lang ns0:eastAsia="en-US"/>
              </ns0:rPr>
            </ns0:pPr>
            <ns0:r>
              <ns0:rPr>
                <ns0:rFonts ns0:eastAsia="Times New Roman" ns0:cs="Times New Roman"/>
                <ns0:b/>
                <ns0:color ns0:val="000000"/>
                <ns0:kern ns0:val="0"/>
                <ns0:sz ns0:val="28"/>
                <ns0:lang ns0:eastAsia="en-US"/>
              </ns0:rPr>
              <ns0:t>Rủi ro/thuộc tính</ns0:t>
            </ns0:r>
          </ns0:p>
        </ns0:tc>
        <ns0:tc>
          <ns0:tcPr>
            <ns0:tcW ns0:w="2900" ns0:type="dxa"/>
            <ns0:tcBorders>
              <ns0:top ns0:val="single" ns0:sz="4" ns0:space="0" ns0:color="777777"/>
              <ns0:start ns0:val="single" ns0:sz="4" ns0:space="0" ns0:color="777777"/>
              <ns0:bottom ns0:val="single" ns0:sz="4" ns0:space="0" ns0:color="777777"/>
              <ns0:end ns0:val="single" ns0:sz="4" ns0:space="0" ns0:color="777777"/>
            </ns0:tcBorders>
            <ns0:shd ns0:fill="EFEFEF"/>
            <ns0:vAlign ns0:val="center"/>
          </ns0:tcPr>
          <ns0:p>
            <ns0:pPr>
              <ns0:pStyle ns0:val="Normal"/>
              <ns0:keepNext ns0:val="false"/>
              <ns0:keepLines/>
              <ns0:widowControl ns0:val="false"/>
              <ns0:suppressAutoHyphens ns0:val="true"/>
              <ns0:spacing ns0:lineRule="auto" ns0:line="276" ns0:before="0" ns0:after="0"/>
              <ns0:ind ns0:start="0" ns0:end="0" ns0:hanging="0"/>
              <ns0:jc ns0:val="center"/>
              <ns0:rPr>
                <ns0:kern ns0:val="0"/>
                <ns0:lang ns0:eastAsia="en-US"/>
              </ns0:rPr>
            </ns0:pPr>
            <ns0:r>
              <ns0:rPr>
                <ns0:rFonts ns0:eastAsia="Times New Roman" ns0:cs="Times New Roman"/>
                <ns0:b/>
                <ns0:color ns0:val="000000"/>
                <ns0:kern ns0:val="0"/>
                <ns0:sz ns0:val="28"/>
                <ns0:lang ns0:eastAsia="en-US"/>
              </ns0:rPr>
              <ns0:t>Kiểm soát hiện tại</ns0:t>
            </ns0:r>
          </ns0:p>
        </ns0:tc>
        <ns0:tc>
          <ns0:tcPr>
            <ns0:tcW ns0:w="4397" ns0:type="dxa"/>
            <ns0:tcBorders>
              <ns0:top ns0:val="single" ns0:sz="4" ns0:space="0" ns0:color="777777"/>
              <ns0:start ns0:val="single" ns0:sz="4" ns0:space="0" ns0:color="777777"/>
              <ns0:bottom ns0:val="single" ns0:sz="4" ns0:space="0" ns0:color="777777"/>
              <ns0:end ns0:val="single" ns0:sz="4" ns0:space="0" ns0:color="777777"/>
            </ns0:tcBorders>
            <ns0:shd ns0:fill="EFEFEF"/>
            <ns0:vAlign ns0:val="center"/>
          </ns0:tcPr>
          <ns0:p>
            <ns0:pPr>
              <ns0:pStyle ns0:val="Normal"/>
              <ns0:keepNext ns0:val="false"/>
              <ns0:keepLines/>
              <ns0:widowControl ns0:val="false"/>
              <ns0:suppressAutoHyphens ns0:val="true"/>
              <ns0:spacing ns0:lineRule="auto" ns0:line="276" ns0:before="0" ns0:after="0"/>
              <ns0:ind ns0:start="0" ns0:end="0" ns0:hanging="0"/>
              <ns0:jc ns0:val="center"/>
              <ns0:rPr>
                <ns0:kern ns0:val="0"/>
                <ns0:lang ns0:eastAsia="en-US"/>
              </ns0:rPr>
            </ns0:pPr>
            <ns0:r>
              <ns0:rPr>
                <ns0:rFonts ns0:eastAsia="Times New Roman" ns0:cs="Times New Roman"/>
                <ns0:b/>
                <ns0:color ns0:val="000000"/>
                <ns0:kern ns0:val="0"/>
                <ns0:sz ns0:val="28"/>
                <ns0:lang ns0:eastAsia="en-US"/>
              </ns0:rPr>
              <ns0:t>Bằng chứng</ns0:t>
            </ns0:r>
          </ns0:p>
        </ns0:tc>
      </ns0:tr>
      <ns0:tr>
        <ns0:trPr>
          <ns0:cantSplit ns0:val="true"/>
        </ns0:trPr>
        <ns0:tc>
          <ns0:tcPr>
            <ns0:tcW ns0:w="2058"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Maker tự duyệt</ns0:t>
            </ns0:r>
          </ns0:p>
        </ns0:tc>
        <ns0:tc>
          <ns0:tcPr>
            <ns0:tcW ns0:w="2900"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Checker-only approve + RolesGuard</ns0:t>
            </ns0:r>
          </ns0:p>
        </ns0:tc>
        <ns0:tc>
          <ns0:tcPr>
            <ns0:tcW ns0:w="4397"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Maker gọi approve nhận HTTP 403</ns0:t>
            </ns0:r>
          </ns0:p>
        </ns0:tc>
      </ns0:tr>
      <ns0:tr>
        <ns0:trPr>
          <ns0:cantSplit ns0:val="true"/>
        </ns0:trPr>
        <ns0:tc>
          <ns0:tcPr>
            <ns0:tcW ns0:w="2058"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IDOR giữa Maker</ns0:t>
            </ns0:r>
          </ns0:p>
        </ns0:tc>
        <ns0:tc>
          <ns0:tcPr>
            <ns0:tcW ns0:w="2900"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List/detail/audit lọc theo requestedBy</ns0:t>
            </ns0:r>
          </ns0:p>
        </ns0:tc>
        <ns0:tc>
          <ns0:tcPr>
            <ns0:tcW ns0:w="4397"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Maker B không thấy phiếu của Maker A trong danh sách, không đọc được chi tiết hoặc nhật ký liên quan</ns0:t>
            </ns0:r>
          </ns0:p>
        </ns0:tc>
      </ns0:tr>
      <ns0:tr>
        <ns0:trPr>
          <ns0:cantSplit ns0:val="true"/>
        </ns0:trPr>
        <ns0:tc>
          <ns0:tcPr>
            <ns0:tcW ns0:w="2058"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Holder đọc nhầm chứng thư</ns0:t>
            </ns0:r>
          </ns0:p>
        </ns0:tc>
        <ns0:tc>
          <ns0:tcPr>
            <ns0:tcW ns0:w="2900"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studentId/studentCode lấy từ JWT</ns0:t>
            </ns0:r>
          </ns0:p>
        </ns0:tc>
        <ns0:tc>
          <ns0:tcPr>
            <ns0:tcW ns0:w="4397"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Student thứ hai không thấy chứng thư của Student thứ nhất</ns0:t>
            </ns0:r>
          </ns0:p>
        </ns0:tc>
      </ns0:tr>
      <ns0:tr>
        <ns0:trPr>
          <ns0:cantSplit ns0:val="true"/>
        </ns0:trPr>
        <ns0:tc>
          <ns0:tcPr>
            <ns0:tcW ns0:w="2058"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SSRF qua URL trong credential</ns0:t>
            </ns0:r>
          </ns0:p>
        </ns0:tc>
        <ns0:tc>
          <ns0:tcPr>
            <ns0:tcW ns0:w="2900"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safe-fetch, kiểm tra DNS/IP/redirect/timeout</ns0:t>
            </ns0:r>
          </ns0:p>
        </ns0:tc>
        <ns0:tc>
          <ns0:tcPr>
            <ns0:tcW ns0:w="4397"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10/10 ca SSRF đạt</ns0:t>
            </ns0:r>
          </ns0:p>
        </ns0:tc>
      </ns0:tr>
      <ns0:tr>
        <ns0:trPr>
          <ns0:cantSplit ns0:val="true"/>
        </ns0:trPr>
        <ns0:tc>
          <ns0:tcPr>
            <ns0:tcW ns0:w="2058"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Queue mất job sau commit DB</ns0:t>
            </ns0:r>
          </ns0:p>
        </ns0:tc>
        <ns0:tc>
          <ns0:tcPr>
            <ns0:tcW ns0:w="2900"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outbox giao dịch + bộ điều phối nền</ns0:t>
            </ns0:r>
          </ns0:p>
        </ns0:tc>
        <ns0:tc>
          <ns0:tcPr>
            <ns0:tcW ns0:w="4397"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Outbox pending được dispatch lại</ns0:t>
            </ns0:r>
          </ns0:p>
        </ns0:tc>
      </ns0:tr>
      <ns0:tr>
        <ns0:trPr>
          <ns0:cantSplit ns0:val="true"/>
        </ns0:trPr>
        <ns0:tc>
          <ns0:tcPr>
            <ns0:tcW ns0:w="2058"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Worker lỗi quanh broadcast</ns0:t>
            </ns0:r>
          </ns0:p>
        </ns0:tc>
        <ns0:tc>
          <ns0:tcPr>
            <ns0:tcW ns0:w="2900"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raw tx/txid checkpoint + jobId ổn định</ns0:t>
            </ns0:r>
          </ns0:p>
        </ns0:tc>
        <ns0:tc>
          <ns0:tcPr>
            <ns0:tcW ns0:w="4397"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Recovery E2E giữ nguyên txid, chỉ tăng 1 block</ns0:t>
            </ns0:r>
          </ns0:p>
        </ns0:tc>
      </ns0:tr>
      <ns0:tr>
        <ns0:trPr>
          <ns0:cantSplit ns0:val="true"/>
        </ns0:trPr>
        <ns0:tc>
          <ns0:tcPr>
            <ns0:tcW ns0:w="2058"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Thu hồi lặp hoặc timeout</ns0:t>
            </ns0:r>
          </ns0:p>
        </ns0:tc>
        <ns0:tc>
          <ns0:tcPr>
            <ns0:tcW ns0:w="2900"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advisory lock + checkpoint trước broadcast + reconciliation</ns0:t>
            </ns0:r>
          </ns0:p>
        </ns0:tc>
        <ns0:tc>
          <ns0:tcPr>
            <ns0:tcW ns0:w="4397"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Retry dùng lại revocationIntentTxid</ns0:t>
            </ns0:r>
          </ns0:p>
        </ns0:tc>
      </ns0:tr>
      <ns0:tr>
        <ns0:trPr>
          <ns0:cantSplit ns0:val="true"/>
        </ns0:trPr>
        <ns0:tc>
          <ns0:tcPr>
            <ns0:tcW ns0:w="2058"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Audit bị sửa cục bộ</ns0:t>
            </ns0:r>
          </ns0:p>
        </ns0:tc>
        <ns0:tc>
          <ns0:tcPr>
            <ns0:tcW ns0:w="2900"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previousHash/entryHash</ns0:t>
            </ns0:r>
          </ns0:p>
        </ns0:tc>
        <ns0:tc>
          <ns0:tcPr>
            <ns0:tcW ns0:w="4397"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Kiểm tra chain phát hiện thay đổi giữa chuỗi</ns0:t>
            </ns0:r>
          </ns0:p>
        </ns0:tc>
      </ns0:tr>
      <ns0:tr>
        <ns0:trPr>
          <ns0:cantSplit ns0:val="true"/>
        </ns0:trPr>
        <ns0:tc>
          <ns0:tcPr>
            <ns0:tcW ns0:w="2058"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Rò PII qua verify log</ns0:t>
            </ns0:r>
          </ns0:p>
        </ns0:tc>
        <ns0:tc>
          <ns0:tcPr>
            <ns0:tcW ns0:w="2900"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redaction và assertion E2E</ns0:t>
            </ns0:r>
          </ns0:p>
        </ns0:tc>
        <ns0:tc>
          <ns0:tcPr>
            <ns0:tcW ns0:w="4397"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Log không chứa name/email/studentCode của credential thử</ns0:t>
            </ns0:r>
          </ns0:p>
        </ns0:tc>
      </ns0:tr>
      <ns0:tr>
        <ns0:trPr>
          <ns0:cantSplit ns0:val="true"/>
        </ns0:trPr>
        <ns0:tc>
          <ns0:tcPr>
            <ns0:tcW ns0:w="2058"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Lộ secret</ns0:t>
            </ns0:r>
          </ns0:p>
        </ns0:tc>
        <ns0:tc>
          <ns0:tcPr>
            <ns0:tcW ns0:w="2900"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runtime ngoài Git, quyền tệp hạn chế</ns0:t>
            </ns0:r>
          </ns0:p>
        </ns0:tc>
        <ns0:tc>
          <ns0:tcPr>
            <ns0:tcW ns0:w="4397"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Preflight + file chứng thư 0600 trong E2E</ns0:t>
            </ns0:r>
          </ns0:p>
        </ns0:tc>
      </ns0:tr>
    </ns0:tbl>
    <ns0:p>
      <ns0:pPr>
        <ns0:pStyle ns0:val="Normal"/>
        <ns0:keepNext ns0:val="false"/>
        <ns0:keepLines ns0:val="false"/>
        <ns0:widowControl/>
        <ns0:spacing ns0:lineRule="auto" ns0:line="312" ns0:before="0" ns0:after="0"/>
        <ns0:ind ns0:start="0" ns0:end="0" ns0:firstLine="709"/>
        <ns0:jc ns0:val="both"/>
        <ns0:rPr/>
      </ns0:pPr>
      <ns0:r>
        <ns0:rPr>
          <ns0:rFonts ns0:eastAsia="Times New Roman" ns0:cs="Times New Roman"/>
          <ns0:i ns0:val="false"/>
          <ns0:color ns0:val="000000"/>
          <ns0:sz ns0:val="28"/>
        </ns0:rPr>
        <ns0:t>Hai giới hạn cần được giữ rõ. Thứ nhất, audit hash chain không biến log thành sổ bất biến và audit chưa nguyên tử với mọi transaction nghiệp vụ. Thứ hai, các bộ test chứng minh những ca đã định nghĩa nhưng không thay thế kiểm thử xâm nhập, kiểm thử dài hạn, kiểm tra backup/restore hoặc mô hình đối phương có quyền quản trị host.</ns0:t>
      </ns0:r>
    </ns0:p>
    <ns0:p>
      <ns0:pPr>
        <ns0:pStyle ns0:val="Heading2"/>
        <ns0:keepNext ns0:val="true"/>
        <ns0:keepLines/>
        <ns0:pageBreakBefore ns0:val="false"/>
        <ns0:widowControl/>
        <ns0:numPr>
          <ns0:ilvl ns0:val="0"/>
          <ns0:numId ns0:val="0"/>
        </ns0:numPr>
        <ns0:spacing ns0:lineRule="auto" ns0:line="312" ns0:before="0" ns0:after="0"/>
        <ns0:ind ns0:start="0" ns0:end="0" ns0:hanging="0"/>
        <ns0:jc ns0:val="start"/>
        <ns0:rPr/>
      </ns0:pPr>
      <ns0:bookmarkStart ns0:id="316" ns0:name="__RefHeading___Toc10188_3013018603"/>
      <ns0:bookmarkStart ns0:id="317" ns0:name="report_target_3154"/>
      <ns0:bookmarkEnd ns0:id="316"/>
      <ns0:r>
        <ns0:rPr>
          <ns0:rFonts ns0:eastAsia="Times New Roman" ns0:cs="Times New Roman"/>
          <ns0:b/>
          <ns0:i ns0:val="false"/>
          <ns0:color ns0:val="000000"/>
          <ns0:sz ns0:val="28"/>
        </ns0:rPr>
        <ns0:t>3.7. Phương pháp kiểm thử và chuỗi bằng chứng</ns0:t>
      </ns0:r>
      <ns0:bookmarkEnd ns0:id="317"/>
    </ns0:p>
    <ns0:p>
      <ns0:pPr>
        <ns0:pStyle ns0:val="Heading3"/>
        <ns0:keepNext ns0:val="true"/>
        <ns0:keepLines/>
        <ns0:pageBreakBefore ns0:val="false"/>
        <ns0:widowControl/>
        <ns0:numPr>
          <ns0:ilvl ns0:val="0"/>
          <ns0:numId ns0:val="0"/>
        </ns0:numPr>
        <ns0:spacing ns0:lineRule="auto" ns0:line="312" ns0:before="0" ns0:after="0"/>
        <ns0:ind ns0:start="0" ns0:end="0" ns0:hanging="0"/>
        <ns0:jc ns0:val="start"/>
        <ns0:rPr/>
      </ns0:pPr>
      <ns0:bookmarkStart ns0:id="318" ns0:name="__RefHeading___Toc10190_3013018603"/>
      <ns0:bookmarkStart ns0:id="319" ns0:name="report_target_3155"/>
      <ns0:bookmarkEnd ns0:id="318"/>
      <ns0:r>
        <ns0:rPr>
          <ns0:rFonts ns0:eastAsia="Times New Roman" ns0:cs="Times New Roman"/>
          <ns0:b/>
          <ns0:i/>
          <ns0:color ns0:val="000000"/>
          <ns0:sz ns0:val="28"/>
        </ns0:rPr>
        <ns0:t>3.7.1. Phân lớp kiểm thử</ns0:t>
      </ns0:r>
      <ns0:bookmarkEnd ns0:id="319"/>
    </ns0:p>
    <ns0:p>
      <ns0:pPr>
        <ns0:pStyle ns0:val="Normal"/>
        <ns0:keepNext ns0:val="false"/>
        <ns0:keepLines ns0:val="false"/>
        <ns0:widowControl/>
        <ns0:spacing ns0:lineRule="auto" ns0:line="312" ns0:before="0" ns0:after="0"/>
        <ns0:ind ns0:start="0" ns0:end="0" ns0:firstLine="709"/>
        <ns0:jc ns0:val="both"/>
        <ns0:rPr/>
      </ns0:pPr>
      <ns0:r>
        <ns0:rPr>
          <ns0:rFonts ns0:eastAsia="Times New Roman" ns0:cs="Times New Roman"/>
          <ns0:i ns0:val="false"/>
          <ns0:color ns0:val="000000"/>
          <ns0:sz ns0:val="28"/>
        </ns0:rPr>
        <ns0:t>Kết quả được báo cáo theo đúng phạm vi của từng lớp: unit/service test chứng minh hành vi mã cô lập; functional E2E chứng minh chuỗi API và hạ tầng phối hợp; recovery E2E kiểm tra điểm lỗi sau broadcast; benchmark đo thời gian trong cấu hình regtest cụ thể; bước xác minh đầy đủ kiểm tra độc lập toàn bộ tệp kết quả đã phát hành. Không cộng các loại kiểm thử khác bản chất thành một con số “tổng test hệ thống”.</ns0:t>
      </ns0:r>
      <ns0:r>
        <ns0:rPr>
          <ns0:rFonts ns0:eastAsia="Times New Roman" ns0:cs="Times New Roman"/>
          <ns0:color ns0:val="000000"/>
          <ns0:sz ns0:val="28"/>
        </ns0:rPr>
        <ns0:t xml:space="preserve"> Kết quả của từng lớp kiểm thử được tổng hợp tại Bảng 3.6.</ns0:t>
      </ns0:r>
    </ns0:p>
    <ns0:p>
      <ns0:pPr>
        <ns0:pStyle ns0:val="ReportTable"/>
        <ns0:keepNext ns0:val="true"/>
        <ns0:keepLines ns0:val="false"/>
        <ns0:pageBreakBefore ns0:val="false"/>
        <ns0:widowControl/>
        <ns0:spacing ns0:lineRule="auto" ns0:line="312" ns0:before="0" ns0:after="0"/>
        <ns0:ind ns0:start="0" ns0:end="0" ns0:hanging="0"/>
        <ns0:jc ns0:val="center"/>
        <ns0:rPr/>
      </ns0:pPr>
      <ns0:bookmarkStart ns0:id="320" ns0:name="__RefHeading___Toc10328_3013018603"/>
      <ns0:bookmarkStart ns0:id="321" ns0:name="report_target_3156"/>
      <ns0:bookmarkEnd ns0:id="320"/>
      <ns0:r>
        <ns0:rPr>
          <ns0:rFonts ns0:eastAsia="Times New Roman" ns0:cs="Times New Roman"/>
          <ns0:b/>
          <ns0:i ns0:val="false"/>
          <ns0:color ns0:val="000000"/>
          <ns0:sz ns0:val="28"/>
        </ns0:rPr>
        <ns0:t>Bảng 3.6. Kết quả kiểm thử tự động và E2E</ns0:t>
      </ns0:r>
      <ns0:bookmarkEnd ns0:id="321"/>
    </ns0:p>
    <ns0:tbl>
      <ns0:tblPr>
        <ns0:tblStyle ns0:val="TableGrid"/>
        <ns0:tblW ns0:w="9355" ns0:type="dxa"/>
        <ns0:jc ns0:val="center"/>
        <ns0:tblInd ns0:w="0" ns0:type="dxa"/>
        <ns0:tblLayout ns0:type="fixed"/>
        <ns0:tblCellMar>
          <ns0:top ns0:w="75" ns0:type="dxa"/>
          <ns0:start ns0:w="85" ns0:type="dxa"/>
          <ns0:bottom ns0:w="75" ns0:type="dxa"/>
          <ns0:end ns0:w="85" ns0:type="dxa"/>
        </ns0:tblCellMar>
        <ns0:tblLook ns0:val="04a0" ns0:noHBand="0" ns0:noVBand="1" ns0:firstColumn="1" ns0:lastRow="0" ns0:lastColumn="0" ns0:firstRow="1"/>
      </ns0:tblPr>
      <ns0:tblGrid>
        <ns0:gridCol ns0:w="2058"/>
        <ns0:gridCol ns0:w="2900"/>
        <ns0:gridCol ns0:w="4397"/>
      </ns0:tblGrid>
      <ns0:tr>
        <ns0:trPr>
          <ns0:tblHeader ns0:val="true"/>
          <ns0:cantSplit ns0:val="true"/>
        </ns0:trPr>
        <ns0:tc>
          <ns0:tcPr>
            <ns0:tcW ns0:w="2058" ns0:type="dxa"/>
            <ns0:tcBorders>
              <ns0:top ns0:val="single" ns0:sz="4" ns0:space="0" ns0:color="777777"/>
              <ns0:start ns0:val="single" ns0:sz="4" ns0:space="0" ns0:color="777777"/>
              <ns0:bottom ns0:val="single" ns0:sz="4" ns0:space="0" ns0:color="777777"/>
              <ns0:end ns0:val="single" ns0:sz="4" ns0:space="0" ns0:color="777777"/>
            </ns0:tcBorders>
            <ns0:shd ns0:fill="EFEFEF"/>
            <ns0:vAlign ns0:val="center"/>
          </ns0:tcPr>
          <ns0:p>
            <ns0:pPr>
              <ns0:pStyle ns0:val="Normal"/>
              <ns0:keepNext ns0:val="false"/>
              <ns0:keepLines/>
              <ns0:widowControl ns0:val="false"/>
              <ns0:suppressAutoHyphens ns0:val="true"/>
              <ns0:spacing ns0:lineRule="auto" ns0:line="276" ns0:before="0" ns0:after="0"/>
              <ns0:ind ns0:start="0" ns0:end="0" ns0:hanging="0"/>
              <ns0:jc ns0:val="center"/>
              <ns0:rPr>
                <ns0:kern ns0:val="0"/>
                <ns0:lang ns0:eastAsia="en-US"/>
              </ns0:rPr>
            </ns0:pPr>
            <ns0:r>
              <ns0:rPr>
                <ns0:rFonts ns0:eastAsia="Times New Roman" ns0:cs="Times New Roman"/>
                <ns0:b/>
                <ns0:color ns0:val="000000"/>
                <ns0:kern ns0:val="0"/>
                <ns0:sz ns0:val="28"/>
                <ns0:lang ns0:eastAsia="en-US"/>
              </ns0:rPr>
              <ns0:t>Lớp kiểm thử</ns0:t>
            </ns0:r>
          </ns0:p>
        </ns0:tc>
        <ns0:tc>
          <ns0:tcPr>
            <ns0:tcW ns0:w="2900" ns0:type="dxa"/>
            <ns0:tcBorders>
              <ns0:top ns0:val="single" ns0:sz="4" ns0:space="0" ns0:color="777777"/>
              <ns0:start ns0:val="single" ns0:sz="4" ns0:space="0" ns0:color="777777"/>
              <ns0:bottom ns0:val="single" ns0:sz="4" ns0:space="0" ns0:color="777777"/>
              <ns0:end ns0:val="single" ns0:sz="4" ns0:space="0" ns0:color="777777"/>
            </ns0:tcBorders>
            <ns0:shd ns0:fill="EFEFEF"/>
            <ns0:vAlign ns0:val="center"/>
          </ns0:tcPr>
          <ns0:p>
            <ns0:pPr>
              <ns0:pStyle ns0:val="Normal"/>
              <ns0:keepNext ns0:val="false"/>
              <ns0:keepLines/>
              <ns0:widowControl ns0:val="false"/>
              <ns0:suppressAutoHyphens ns0:val="true"/>
              <ns0:spacing ns0:lineRule="auto" ns0:line="276" ns0:before="0" ns0:after="0"/>
              <ns0:ind ns0:start="0" ns0:end="0" ns0:hanging="0"/>
              <ns0:jc ns0:val="center"/>
              <ns0:rPr>
                <ns0:kern ns0:val="0"/>
                <ns0:lang ns0:eastAsia="en-US"/>
              </ns0:rPr>
            </ns0:pPr>
            <ns0:r>
              <ns0:rPr>
                <ns0:rFonts ns0:eastAsia="Times New Roman" ns0:cs="Times New Roman"/>
                <ns0:b/>
                <ns0:color ns0:val="000000"/>
                <ns0:kern ns0:val="0"/>
                <ns0:sz ns0:val="28"/>
                <ns0:lang ns0:eastAsia="en-US"/>
              </ns0:rPr>
              <ns0:t>Kết quả</ns0:t>
            </ns0:r>
          </ns0:p>
        </ns0:tc>
        <ns0:tc>
          <ns0:tcPr>
            <ns0:tcW ns0:w="4397" ns0:type="dxa"/>
            <ns0:tcBorders>
              <ns0:top ns0:val="single" ns0:sz="4" ns0:space="0" ns0:color="777777"/>
              <ns0:start ns0:val="single" ns0:sz="4" ns0:space="0" ns0:color="777777"/>
              <ns0:bottom ns0:val="single" ns0:sz="4" ns0:space="0" ns0:color="777777"/>
              <ns0:end ns0:val="single" ns0:sz="4" ns0:space="0" ns0:color="777777"/>
            </ns0:tcBorders>
            <ns0:shd ns0:fill="EFEFEF"/>
            <ns0:vAlign ns0:val="center"/>
          </ns0:tcPr>
          <ns0:p>
            <ns0:pPr>
              <ns0:pStyle ns0:val="Normal"/>
              <ns0:keepNext ns0:val="false"/>
              <ns0:keepLines/>
              <ns0:widowControl ns0:val="false"/>
              <ns0:suppressAutoHyphens ns0:val="true"/>
              <ns0:spacing ns0:lineRule="auto" ns0:line="276" ns0:before="0" ns0:after="0"/>
              <ns0:ind ns0:start="0" ns0:end="0" ns0:hanging="0"/>
              <ns0:jc ns0:val="center"/>
              <ns0:rPr>
                <ns0:kern ns0:val="0"/>
                <ns0:lang ns0:eastAsia="en-US"/>
              </ns0:rPr>
            </ns0:pPr>
            <ns0:r>
              <ns0:rPr>
                <ns0:rFonts ns0:eastAsia="Times New Roman" ns0:cs="Times New Roman"/>
                <ns0:b/>
                <ns0:color ns0:val="000000"/>
                <ns0:kern ns0:val="0"/>
                <ns0:sz ns0:val="28"/>
                <ns0:lang ns0:eastAsia="en-US"/>
              </ns0:rPr>
              <ns0:t>Điểm được chứng minh</ns0:t>
            </ns0:r>
          </ns0:p>
        </ns0:tc>
      </ns0:tr>
      <ns0:tr>
        <ns0:trPr>
          <ns0:cantSplit ns0:val="true"/>
        </ns0:trPr>
        <ns0:tc>
          <ns0:tcPr>
            <ns0:tcW ns0:w="2058"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Backend Jest</ns0:t>
            </ns0:r>
          </ns0:p>
        </ns0:tc>
        <ns0:tc>
          <ns0:tcPr>
            <ns0:tcW ns0:w="2900"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12/12 suite, 49/49 test</ns0:t>
            </ns0:r>
          </ns0:p>
        </ns0:tc>
        <ns0:tc>
          <ns0:tcPr>
            <ns0:tcW ns0:w="4397"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RBAC, DTO, state transition, outbox/checkpoint, revocation, audit, issuer/verifier</ns0:t>
            </ns0:r>
          </ns0:p>
        </ns0:tc>
      </ns0:tr>
      <ns0:tr>
        <ns0:trPr>
          <ns0:cantSplit ns0:val="true"/>
        </ns0:trPr>
        <ns0:tc>
          <ns0:tcPr>
            <ns0:tcW ns0:w="2058"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Verifier</ns0:t>
            </ns0:r>
          </ns0:p>
        </ns0:tc>
        <ns0:tc>
          <ns0:tcPr>
            <ns0:tcW ns0:w="2900"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16/16 test</ns0:t>
            </ns0:r>
          </ns0:p>
        </ns0:tc>
        <ns0:tc>
          <ns0:tcPr>
            <ns0:tcW ns0:w="4397"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10 ca SSRF; 6 ca phân loại trạng thái</ns0:t>
            </ns0:r>
          </ns0:p>
        </ns0:tc>
      </ns0:tr>
      <ns0:tr>
        <ns0:trPr>
          <ns0:cantSplit ns0:val="true"/>
        </ns0:trPr>
        <ns0:tc>
          <ns0:tcPr>
            <ns0:tcW ns0:w="2058"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Functional E2E</ns0:t>
            </ns0:r>
          </ns0:p>
        </ns0:tc>
        <ns0:tc>
          <ns0:tcPr>
            <ns0:tcW ns0:w="2900"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Đạt</ns0:t>
            </ns0:r>
          </ns0:p>
        </ns0:tc>
        <ns0:tc>
          <ns0:tcPr>
            <ns0:tcW ns0:w="4397"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Maker–Checker, partial approval, object isolation, Holder, Verify, revoke</ns0:t>
            </ns0:r>
          </ns0:p>
        </ns0:tc>
      </ns0:tr>
      <ns0:tr>
        <ns0:trPr>
          <ns0:cantSplit ns0:val="true"/>
        </ns0:trPr>
        <ns0:tc>
          <ns0:tcPr>
            <ns0:tcW ns0:w="2058"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Recovery E2E</ns0:t>
            </ns0:r>
          </ns0:p>
        </ns0:tc>
        <ns0:tc>
          <ns0:tcPr>
            <ns0:tcW ns0:w="2900"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Đạt</ns0:t>
            </ns0:r>
          </ns0:p>
        </ns0:tc>
        <ns0:tc>
          <ns0:tcPr>
            <ns0:tcW ns0:w="4397"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Phục hồi sau lỗi quanh broadcast giữ nguyên txid và không neo lặp</ns0:t>
            </ns0:r>
          </ns0:p>
        </ns0:tc>
      </ns0:tr>
      <ns0:tr>
        <ns0:trPr>
          <ns0:cantSplit ns0:val="true"/>
        </ns0:trPr>
        <ns0:tc>
          <ns0:tcPr>
            <ns0:tcW ns0:w="2058"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Build</ns0:t>
            </ns0:r>
          </ns0:p>
        </ns0:tc>
        <ns0:tc>
          <ns0:tcPr>
            <ns0:tcW ns0:w="2900"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Backend + 3 frontend đạt</ns0:t>
            </ns0:r>
          </ns0:p>
        </ns0:tc>
        <ns0:tc>
          <ns0:tcPr>
            <ns0:tcW ns0:w="4397"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Mã biên dịch và đóng gói được</ns0:t>
            </ns0:r>
          </ns0:p>
        </ns0:tc>
      </ns0:tr>
      <ns0:tr>
        <ns0:trPr>
          <ns0:cantSplit ns0:val="true"/>
        </ns0:trPr>
        <ns0:tc>
          <ns0:tcPr>
            <ns0:tcW ns0:w="2058"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Health/readiness</ns0:t>
            </ns0:r>
          </ns0:p>
        </ns0:tc>
        <ns0:tc>
          <ns0:tcPr>
            <ns0:tcW ns0:w="2900"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Đạt, đủ 10 migration</ns0:t>
            </ns0:r>
          </ns0:p>
        </ns0:tc>
        <ns0:tc>
          <ns0:tcPr>
            <ns0:tcW ns0:w="4397"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Stack phụ thuộc và endpoint sẵn sàng</ns0:t>
            </ns0:r>
          </ns0:p>
        </ns0:tc>
      </ns0:tr>
    </ns0:tbl>
    <ns0:p>
      <ns0:pPr>
        <ns0:pStyle ns0:val="Heading3"/>
        <ns0:keepNext ns0:val="true"/>
        <ns0:keepLines/>
        <ns0:pageBreakBefore ns0:val="false"/>
        <ns0:widowControl/>
        <ns0:numPr>
          <ns0:ilvl ns0:val="0"/>
          <ns0:numId ns0:val="0"/>
        </ns0:numPr>
        <ns0:spacing ns0:lineRule="auto" ns0:line="312" ns0:before="0" ns0:after="0"/>
        <ns0:ind ns0:start="0" ns0:end="0" ns0:hanging="0"/>
        <ns0:jc ns0:val="start"/>
        <ns0:rPr/>
      </ns0:pPr>
      <ns0:bookmarkStart ns0:id="322" ns0:name="__RefHeading___Toc10192_3013018603"/>
      <ns0:bookmarkStart ns0:id="323" ns0:name="report_target_3157"/>
      <ns0:bookmarkEnd ns0:id="322"/>
      <ns0:r>
        <ns0:rPr>
          <ns0:rFonts ns0:eastAsia="Times New Roman" ns0:cs="Times New Roman"/>
          <ns0:b/>
          <ns0:i/>
          <ns0:color ns0:val="000000"/>
          <ns0:sz ns0:val="28"/>
        </ns0:rPr>
        <ns0:t>3.7.2. Cố định bộ bằng chứng</ns0:t>
      </ns0:r>
      <ns0:bookmarkEnd ns0:id="323"/>
    </ns0:p>
    <ns0:p>
      <ns0:pPr>
        <ns0:pStyle ns0:val="Normal"/>
        <ns0:keepNext ns0:val="false"/>
        <ns0:keepLines ns0:val="false"/>
        <ns0:widowControl/>
        <ns0:spacing ns0:lineRule="auto" ns0:line="312" ns0:before="0" ns0:after="0"/>
        <ns0:ind ns0:start="0" ns0:end="0" ns0:firstLine="709"/>
        <ns0:jc ns0:val="both"/>
        <ns0:rPr/>
      </ns0:pPr>
      <ns0:r>
        <ns0:rPr>
          <ns0:rFonts ns0:eastAsia="Times New Roman" ns0:cs="Times New Roman"/>
          <ns0:color ns0:val="000000"/>
          <ns0:sz ns0:val="28"/>
        </ns0:rPr>
        <ns0:t>Benchmark và E2E sinh tệp kết quả có batch ID, transaction ID, Merkle root và checksum. Sau kiểm toán, freeze-evidence.py đóng băng các payload và lập MANIFEST.json với kích thước, SHA-256 từng tệp và hash tổng hợp. Bộ công bố cuối còn có benchmark-summary.json và SHA256SUMS để kiểm tra 37 tệp; các tệp tổng hợp bổ sung được lập sau lượt chạy và cần được giữ cùng phiên bản công bố. Tổng benchmark chính thức là 9 lần chạy, 1.830 chứng thư và 9 transaction neo; bước xác minh đầy đủ đọc lại toàn bộ chứng thư. Bảng 3.7 và Phụ lục 4 trình bày các chỉ số và nơi lưu bằng chứng.</ns0:t>
      </ns0:r>
    </ns0:p>
    <ns0:p>
      <ns0:pPr>
        <ns0:pStyle ns0:val="ReportTable"/>
        <ns0:keepNext ns0:val="true"/>
        <ns0:keepLines ns0:val="false"/>
        <ns0:pageBreakBefore ns0:val="false"/>
        <ns0:widowControl/>
        <ns0:spacing ns0:lineRule="auto" ns0:line="312" ns0:before="0" ns0:after="0"/>
        <ns0:ind ns0:start="0" ns0:end="0" ns0:hanging="0"/>
        <ns0:jc ns0:val="center"/>
        <ns0:rPr/>
      </ns0:pPr>
      <ns0:bookmarkStart ns0:id="324" ns0:name="__RefHeading___Toc10326_3013018603"/>
      <ns0:bookmarkStart ns0:id="325" ns0:name="report_target_3158"/>
      <ns0:bookmarkEnd ns0:id="324"/>
      <ns0:r>
        <ns0:rPr>
          <ns0:rFonts ns0:eastAsia="Times New Roman" ns0:cs="Times New Roman"/>
          <ns0:b/>
          <ns0:i ns0:val="false"/>
          <ns0:color ns0:val="000000"/>
          <ns0:sz ns0:val="28"/>
        </ns0:rPr>
        <ns0:t>Bảng 3.7. Chỉ số kiểm soát cuối của bộ bằng chứng</ns0:t>
      </ns0:r>
      <ns0:bookmarkEnd ns0:id="325"/>
    </ns0:p>
    <ns0:tbl>
      <ns0:tblPr>
        <ns0:tblStyle ns0:val="TableGrid"/>
        <ns0:tblW ns0:w="9354" ns0:type="dxa"/>
        <ns0:jc ns0:val="center"/>
        <ns0:tblInd ns0:w="0" ns0:type="dxa"/>
        <ns0:tblLayout ns0:type="fixed"/>
        <ns0:tblCellMar>
          <ns0:top ns0:w="75" ns0:type="dxa"/>
          <ns0:start ns0:w="85" ns0:type="dxa"/>
          <ns0:bottom ns0:w="75" ns0:type="dxa"/>
          <ns0:end ns0:w="85" ns0:type="dxa"/>
        </ns0:tblCellMar>
        <ns0:tblLook ns0:val="04a0" ns0:noHBand="0" ns0:noVBand="1" ns0:firstColumn="1" ns0:lastRow="0" ns0:lastColumn="0" ns0:firstRow="1"/>
      </ns0:tblPr>
      <ns0:tblGrid>
        <ns0:gridCol ns0:w="2993"/>
        <ns0:gridCol ns0:w="6360"/>
      </ns0:tblGrid>
      <ns0:tr>
        <ns0:trPr>
          <ns0:tblHeader ns0:val="true"/>
          <ns0:cantSplit ns0:val="true"/>
        </ns0:trPr>
        <ns0:tc>
          <ns0:tcPr>
            <ns0:tcW ns0:w="2993" ns0:type="dxa"/>
            <ns0:tcBorders>
              <ns0:top ns0:val="single" ns0:sz="4" ns0:space="0" ns0:color="777777"/>
              <ns0:start ns0:val="single" ns0:sz="4" ns0:space="0" ns0:color="777777"/>
              <ns0:bottom ns0:val="single" ns0:sz="4" ns0:space="0" ns0:color="777777"/>
              <ns0:end ns0:val="single" ns0:sz="4" ns0:space="0" ns0:color="777777"/>
            </ns0:tcBorders>
            <ns0:shd ns0:fill="EFEFEF"/>
            <ns0:vAlign ns0:val="center"/>
          </ns0:tcPr>
          <ns0:p>
            <ns0:pPr>
              <ns0:pStyle ns0:val="Normal"/>
              <ns0:keepNext ns0:val="false"/>
              <ns0:keepLines/>
              <ns0:widowControl ns0:val="false"/>
              <ns0:suppressAutoHyphens ns0:val="true"/>
              <ns0:spacing ns0:lineRule="auto" ns0:line="276" ns0:before="0" ns0:after="0"/>
              <ns0:ind ns0:start="0" ns0:end="0" ns0:hanging="0"/>
              <ns0:jc ns0:val="center"/>
              <ns0:rPr>
                <ns0:kern ns0:val="0"/>
                <ns0:lang ns0:eastAsia="en-US"/>
              </ns0:rPr>
            </ns0:pPr>
            <ns0:r>
              <ns0:rPr>
                <ns0:rFonts ns0:eastAsia="Times New Roman" ns0:cs="Times New Roman"/>
                <ns0:b/>
                <ns0:color ns0:val="000000"/>
                <ns0:kern ns0:val="0"/>
                <ns0:sz ns0:val="28"/>
                <ns0:lang ns0:eastAsia="en-US"/>
              </ns0:rPr>
              <ns0:t>Kiểm soát</ns0:t>
            </ns0:r>
          </ns0:p>
        </ns0:tc>
        <ns0:tc>
          <ns0:tcPr>
            <ns0:tcW ns0:w="6360" ns0:type="dxa"/>
            <ns0:tcBorders>
              <ns0:top ns0:val="single" ns0:sz="4" ns0:space="0" ns0:color="777777"/>
              <ns0:start ns0:val="single" ns0:sz="4" ns0:space="0" ns0:color="777777"/>
              <ns0:bottom ns0:val="single" ns0:sz="4" ns0:space="0" ns0:color="777777"/>
              <ns0:end ns0:val="single" ns0:sz="4" ns0:space="0" ns0:color="777777"/>
            </ns0:tcBorders>
            <ns0:shd ns0:fill="EFEFEF"/>
            <ns0:vAlign ns0:val="center"/>
          </ns0:tcPr>
          <ns0:p>
            <ns0:pPr>
              <ns0:pStyle ns0:val="Normal"/>
              <ns0:keepNext ns0:val="false"/>
              <ns0:keepLines/>
              <ns0:widowControl ns0:val="false"/>
              <ns0:suppressAutoHyphens ns0:val="true"/>
              <ns0:spacing ns0:lineRule="auto" ns0:line="276" ns0:before="0" ns0:after="0"/>
              <ns0:ind ns0:start="0" ns0:end="0" ns0:hanging="0"/>
              <ns0:jc ns0:val="center"/>
              <ns0:rPr>
                <ns0:kern ns0:val="0"/>
                <ns0:lang ns0:eastAsia="en-US"/>
              </ns0:rPr>
            </ns0:pPr>
            <ns0:r>
              <ns0:rPr>
                <ns0:rFonts ns0:eastAsia="Times New Roman" ns0:cs="Times New Roman"/>
                <ns0:b/>
                <ns0:color ns0:val="000000"/>
                <ns0:kern ns0:val="0"/>
                <ns0:sz ns0:val="28"/>
                <ns0:lang ns0:eastAsia="en-US"/>
              </ns0:rPr>
              <ns0:t>Kết quả</ns0:t>
            </ns0:r>
          </ns0:p>
        </ns0:tc>
      </ns0:tr>
      <ns0:tr>
        <ns0:trPr>
          <ns0:cantSplit ns0:val="true"/>
        </ns0:trPr>
        <ns0:tc>
          <ns0:tcPr>
            <ns0:tcW ns0:w="2993"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Lần chạy benchmark</ns0:t>
            </ns0:r>
          </ns0:p>
        </ns0:tc>
        <ns0:tc>
          <ns0:tcPr>
            <ns0:tcW ns0:w="6360"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9/9 đạt</ns0:t>
            </ns0:r>
          </ns0:p>
        </ns0:tc>
      </ns0:tr>
      <ns0:tr>
        <ns0:trPr>
          <ns0:cantSplit ns0:val="true"/>
        </ns0:trPr>
        <ns0:tc>
          <ns0:tcPr>
            <ns0:tcW ns0:w="2993"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Chứng thư phát hành</ns0:t>
            </ns0:r>
          </ns0:p>
        </ns0:tc>
        <ns0:tc>
          <ns0:tcPr>
            <ns0:tcW ns0:w="6360"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1.830/1.830</ns0:t>
            </ns0:r>
          </ns0:p>
        </ns0:tc>
      </ns0:tr>
      <ns0:tr>
        <ns0:trPr>
          <ns0:cantSplit ns0:val="true"/>
        </ns0:trPr>
        <ns0:tc>
          <ns0:tcPr>
            <ns0:tcW ns0:w="2993"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Giao dịch neo</ns0:t>
            </ns0:r>
          </ns0:p>
        </ns0:tc>
        <ns0:tc>
          <ns0:tcPr>
            <ns0:tcW ns0:w="6360"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9</ns0:t>
            </ns0:r>
          </ns0:p>
        </ns0:tc>
      </ns0:tr>
      <ns0:tr>
        <ns0:trPr>
          <ns0:cantSplit ns0:val="true"/>
        </ns0:trPr>
        <ns0:tc>
          <ns0:tcPr>
            <ns0:tcW ns0:w="2993"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Xác minh đầy đủ</ns0:t>
            </ns0:r>
          </ns0:p>
        </ns0:tc>
        <ns0:tc>
          <ns0:tcPr>
            <ns0:tcW ns0:w="6360"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1.830/1.830 VALID</ns0:t>
            </ns0:r>
          </ns0:p>
        </ns0:tc>
      </ns0:tr>
      <ns0:tr>
        <ns0:trPr>
          <ns0:cantSplit ns0:val="true"/>
        </ns0:trPr>
        <ns0:tc>
          <ns0:tcPr>
            <ns0:tcW ns0:w="2993"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Payload manifest</ns0:t>
            </ns0:r>
          </ns0:p>
        </ns0:tc>
        <ns0:tc>
          <ns0:tcPr>
            <ns0:tcW ns0:w="6360"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35/35 khớp</ns0:t>
            </ns0:r>
          </ns0:p>
        </ns0:tc>
      </ns0:tr>
      <ns0:tr>
        <ns0:trPr>
          <ns0:cantSplit ns0:val="true"/>
        </ns0:trPr>
        <ns0:tc>
          <ns0:tcPr>
            <ns0:tcW ns0:w="2993"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Tệp SHA-256</ns0:t>
            </ns0:r>
          </ns0:p>
        </ns0:tc>
        <ns0:tc>
          <ns0:tcPr>
            <ns0:tcW ns0:w="6360"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37/37 khớp</ns0:t>
            </ns0:r>
          </ns0:p>
        </ns0:tc>
      </ns0:tr>
    </ns0:tbl>
    <ns0:p>
      <ns0:pPr>
        <ns0:pStyle ns0:val="Heading2"/>
        <ns0:keepNext ns0:val="true"/>
        <ns0:keepLines/>
        <ns0:pageBreakBefore ns0:val="false"/>
        <ns0:widowControl/>
        <ns0:numPr>
          <ns0:ilvl ns0:val="0"/>
          <ns0:numId ns0:val="0"/>
        </ns0:numPr>
        <ns0:spacing ns0:lineRule="auto" ns0:line="312" ns0:before="0" ns0:after="0"/>
        <ns0:ind ns0:start="0" ns0:end="0" ns0:hanging="0"/>
        <ns0:jc ns0:val="start"/>
        <ns0:rPr/>
      </ns0:pPr>
      <ns0:bookmarkStart ns0:id="326" ns0:name="__RefHeading___Toc10194_3013018603"/>
      <ns0:bookmarkStart ns0:id="327" ns0:name="report_target_3159"/>
      <ns0:bookmarkEnd ns0:id="326"/>
      <ns0:r>
        <ns0:rPr>
          <ns0:rFonts ns0:eastAsia="Times New Roman" ns0:cs="Times New Roman"/>
          <ns0:b/>
          <ns0:i ns0:val="false"/>
          <ns0:color ns0:val="000000"/>
          <ns0:sz ns0:val="28"/>
        </ns0:rPr>
        <ns0:t>3.8. Kết quả Kịch bản 1 – tính toàn vẹn và Maker–Checker</ns0:t>
      </ns0:r>
      <ns0:bookmarkEnd ns0:id="327"/>
    </ns0:p>
    <ns0:p>
      <ns0:pPr>
        <ns0:pStyle ns0:val="Normal"/>
        <ns0:keepNext ns0:val="false"/>
        <ns0:keepLines ns0:val="false"/>
        <ns0:widowControl/>
        <ns0:spacing ns0:lineRule="auto" ns0:line="312" ns0:before="0" ns0:after="0"/>
        <ns0:ind ns0:start="0" ns0:end="0" ns0:firstLine="709"/>
        <ns0:jc ns0:val="both"/>
        <ns0:rPr/>
      </ns0:pPr>
      <ns0:r>
        <ns0:rPr>
          <ns0:rFonts ns0:eastAsia="Times New Roman" ns0:cs="Times New Roman"/>
          <ns0:color ns0:val="000000"/>
          <ns0:sz ns0:val="28"/>
        </ns0:rPr>
        <ns0:t>Kịch bản bắt đầu từ chứng thư gốc hợp lệ, lần lượt sửa dữ liệu hoặc bằng chứng và thử hành vi Maker tự duyệt. Sáu trên sáu ca đạt. Bộ tái kiểm chứng hiện tại phân loại các trường hợp sửa proof/txid xác định là INVALID; chỉ lỗi hạ tầng hoặc thiếu dữ kiện mới trả INDETERMINATE. Kết quả chi tiết được trình bày tại Bảng 3.8.</ns0:t>
      </ns0:r>
    </ns0:p>
    <ns0:p>
      <ns0:pPr>
        <ns0:pStyle ns0:val="ReportTable"/>
        <ns0:keepNext ns0:val="true"/>
        <ns0:keepLines ns0:val="false"/>
        <ns0:pageBreakBefore ns0:val="false"/>
        <ns0:widowControl/>
        <ns0:spacing ns0:lineRule="auto" ns0:line="312" ns0:before="0" ns0:after="0"/>
        <ns0:ind ns0:start="0" ns0:end="0" ns0:hanging="0"/>
        <ns0:jc ns0:val="center"/>
        <ns0:rPr/>
      </ns0:pPr>
      <ns0:bookmarkStart ns0:id="328" ns0:name="__RefHeading___Toc10324_3013018603"/>
      <ns0:bookmarkStart ns0:id="329" ns0:name="report_target_3160"/>
      <ns0:bookmarkEnd ns0:id="328"/>
      <ns0:r>
        <ns0:rPr>
          <ns0:rFonts ns0:eastAsia="Times New Roman" ns0:cs="Times New Roman"/>
          <ns0:b/>
          <ns0:i ns0:val="false"/>
          <ns0:color ns0:val="000000"/>
          <ns0:sz ns0:val="28"/>
        </ns0:rPr>
        <ns0:t>Bảng 3.8. Kết quả Kịch bản 1</ns0:t>
      </ns0:r>
      <ns0:bookmarkEnd ns0:id="329"/>
    </ns0:p>
    <ns0:tbl>
      <ns0:tblPr>
        <ns0:tblStyle ns0:val="TableGrid"/>
        <ns0:tblW ns0:w="9355" ns0:type="dxa"/>
        <ns0:jc ns0:val="center"/>
        <ns0:tblInd ns0:w="0" ns0:type="dxa"/>
        <ns0:tblLayout ns0:type="fixed"/>
        <ns0:tblCellMar>
          <ns0:top ns0:w="75" ns0:type="dxa"/>
          <ns0:start ns0:w="85" ns0:type="dxa"/>
          <ns0:bottom ns0:w="75" ns0:type="dxa"/>
          <ns0:end ns0:w="85" ns0:type="dxa"/>
        </ns0:tblCellMar>
        <ns0:tblLook ns0:val="04a0" ns0:noHBand="0" ns0:noVBand="1" ns0:firstColumn="1" ns0:lastRow="0" ns0:lastColumn="0" ns0:firstRow="1"/>
      </ns0:tblPr>
      <ns0:tblGrid>
        <ns0:gridCol ns0:w="932"/>
        <ns0:gridCol ns0:w="3371"/>
        <ns0:gridCol ns0:w="1684"/>
        <ns0:gridCol ns0:w="1684"/>
        <ns0:gridCol ns0:w="1684"/>
      </ns0:tblGrid>
      <ns0:tr>
        <ns0:trPr>
          <ns0:tblHeader ns0:val="true"/>
          <ns0:cantSplit ns0:val="true"/>
        </ns0:trPr>
        <ns0:tc>
          <ns0:tcPr>
            <ns0:tcW ns0:w="932" ns0:type="dxa"/>
            <ns0:tcBorders>
              <ns0:top ns0:val="single" ns0:sz="4" ns0:space="0" ns0:color="777777"/>
              <ns0:start ns0:val="single" ns0:sz="4" ns0:space="0" ns0:color="777777"/>
              <ns0:bottom ns0:val="single" ns0:sz="4" ns0:space="0" ns0:color="777777"/>
              <ns0:end ns0:val="single" ns0:sz="4" ns0:space="0" ns0:color="777777"/>
            </ns0:tcBorders>
            <ns0:shd ns0:fill="EFEFEF"/>
            <ns0:vAlign ns0:val="center"/>
          </ns0:tcPr>
          <ns0:p>
            <ns0:pPr>
              <ns0:pStyle ns0:val="Normal"/>
              <ns0:keepNext ns0:val="false"/>
              <ns0:keepLines/>
              <ns0:widowControl ns0:val="false"/>
              <ns0:suppressAutoHyphens ns0:val="true"/>
              <ns0:spacing ns0:lineRule="auto" ns0:line="276" ns0:before="0" ns0:after="0"/>
              <ns0:ind ns0:start="0" ns0:end="0" ns0:hanging="0"/>
              <ns0:jc ns0:val="center"/>
              <ns0:rPr>
                <ns0:kern ns0:val="0"/>
                <ns0:lang ns0:eastAsia="en-US"/>
              </ns0:rPr>
            </ns0:pPr>
            <ns0:r>
              <ns0:rPr>
                <ns0:rFonts ns0:eastAsia="Times New Roman" ns0:cs="Times New Roman"/>
                <ns0:b/>
                <ns0:color ns0:val="000000"/>
                <ns0:kern ns0:val="0"/>
                <ns0:sz ns0:val="28"/>
                <ns0:lang ns0:eastAsia="en-US"/>
              </ns0:rPr>
              <ns0:t>Mã</ns0:t>
            </ns0:r>
          </ns0:p>
        </ns0:tc>
        <ns0:tc>
          <ns0:tcPr>
            <ns0:tcW ns0:w="3371" ns0:type="dxa"/>
            <ns0:tcBorders>
              <ns0:top ns0:val="single" ns0:sz="4" ns0:space="0" ns0:color="777777"/>
              <ns0:start ns0:val="single" ns0:sz="4" ns0:space="0" ns0:color="777777"/>
              <ns0:bottom ns0:val="single" ns0:sz="4" ns0:space="0" ns0:color="777777"/>
              <ns0:end ns0:val="single" ns0:sz="4" ns0:space="0" ns0:color="777777"/>
            </ns0:tcBorders>
            <ns0:shd ns0:fill="EFEFEF"/>
            <ns0:vAlign ns0:val="center"/>
          </ns0:tcPr>
          <ns0:p>
            <ns0:pPr>
              <ns0:pStyle ns0:val="Normal"/>
              <ns0:keepNext ns0:val="false"/>
              <ns0:keepLines/>
              <ns0:widowControl ns0:val="false"/>
              <ns0:suppressAutoHyphens ns0:val="true"/>
              <ns0:spacing ns0:lineRule="auto" ns0:line="276" ns0:before="0" ns0:after="0"/>
              <ns0:ind ns0:start="0" ns0:end="0" ns0:hanging="0"/>
              <ns0:jc ns0:val="center"/>
              <ns0:rPr>
                <ns0:kern ns0:val="0"/>
                <ns0:lang ns0:eastAsia="en-US"/>
              </ns0:rPr>
            </ns0:pPr>
            <ns0:r>
              <ns0:rPr>
                <ns0:rFonts ns0:eastAsia="Times New Roman" ns0:cs="Times New Roman"/>
                <ns0:b/>
                <ns0:color ns0:val="000000"/>
                <ns0:kern ns0:val="0"/>
                <ns0:sz ns0:val="28"/>
                <ns0:lang ns0:eastAsia="en-US"/>
              </ns0:rPr>
              <ns0:t>Ca kiểm thử</ns0:t>
            </ns0:r>
          </ns0:p>
        </ns0:tc>
        <ns0:tc>
          <ns0:tcPr>
            <ns0:tcW ns0:w="1684" ns0:type="dxa"/>
            <ns0:tcBorders>
              <ns0:top ns0:val="single" ns0:sz="4" ns0:space="0" ns0:color="777777"/>
              <ns0:start ns0:val="single" ns0:sz="4" ns0:space="0" ns0:color="777777"/>
              <ns0:bottom ns0:val="single" ns0:sz="4" ns0:space="0" ns0:color="777777"/>
              <ns0:end ns0:val="single" ns0:sz="4" ns0:space="0" ns0:color="777777"/>
            </ns0:tcBorders>
            <ns0:shd ns0:fill="EFEFEF"/>
            <ns0:vAlign ns0:val="center"/>
          </ns0:tcPr>
          <ns0:p>
            <ns0:pPr>
              <ns0:pStyle ns0:val="Normal"/>
              <ns0:keepNext ns0:val="false"/>
              <ns0:keepLines/>
              <ns0:widowControl ns0:val="false"/>
              <ns0:suppressAutoHyphens ns0:val="true"/>
              <ns0:spacing ns0:lineRule="auto" ns0:line="276" ns0:before="0" ns0:after="0"/>
              <ns0:ind ns0:start="0" ns0:end="0" ns0:hanging="0"/>
              <ns0:jc ns0:val="center"/>
              <ns0:rPr>
                <ns0:kern ns0:val="0"/>
                <ns0:lang ns0:eastAsia="en-US"/>
              </ns0:rPr>
            </ns0:pPr>
            <ns0:r>
              <ns0:rPr>
                <ns0:rFonts ns0:eastAsia="Times New Roman" ns0:cs="Times New Roman"/>
                <ns0:b/>
                <ns0:color ns0:val="000000"/>
                <ns0:kern ns0:val="0"/>
                <ns0:sz ns0:val="28"/>
                <ns0:lang ns0:eastAsia="en-US"/>
              </ns0:rPr>
              <ns0:t>Kỳ vọng</ns0:t>
            </ns0:r>
          </ns0:p>
        </ns0:tc>
        <ns0:tc>
          <ns0:tcPr>
            <ns0:tcW ns0:w="1684" ns0:type="dxa"/>
            <ns0:tcBorders>
              <ns0:top ns0:val="single" ns0:sz="4" ns0:space="0" ns0:color="777777"/>
              <ns0:start ns0:val="single" ns0:sz="4" ns0:space="0" ns0:color="777777"/>
              <ns0:bottom ns0:val="single" ns0:sz="4" ns0:space="0" ns0:color="777777"/>
              <ns0:end ns0:val="single" ns0:sz="4" ns0:space="0" ns0:color="777777"/>
            </ns0:tcBorders>
            <ns0:shd ns0:fill="EFEFEF"/>
            <ns0:vAlign ns0:val="center"/>
          </ns0:tcPr>
          <ns0:p>
            <ns0:pPr>
              <ns0:pStyle ns0:val="Normal"/>
              <ns0:keepNext ns0:val="false"/>
              <ns0:keepLines/>
              <ns0:widowControl ns0:val="false"/>
              <ns0:suppressAutoHyphens ns0:val="true"/>
              <ns0:spacing ns0:lineRule="auto" ns0:line="276" ns0:before="0" ns0:after="0"/>
              <ns0:ind ns0:start="0" ns0:end="0" ns0:hanging="0"/>
              <ns0:jc ns0:val="center"/>
              <ns0:rPr>
                <ns0:kern ns0:val="0"/>
                <ns0:lang ns0:eastAsia="en-US"/>
              </ns0:rPr>
            </ns0:pPr>
            <ns0:r>
              <ns0:rPr>
                <ns0:rFonts ns0:eastAsia="Times New Roman" ns0:cs="Times New Roman"/>
                <ns0:b/>
                <ns0:color ns0:val="000000"/>
                <ns0:kern ns0:val="0"/>
                <ns0:sz ns0:val="28"/>
                <ns0:lang ns0:eastAsia="en-US"/>
              </ns0:rPr>
              <ns0:t>Quan sát</ns0:t>
            </ns0:r>
          </ns0:p>
        </ns0:tc>
        <ns0:tc>
          <ns0:tcPr>
            <ns0:tcW ns0:w="1684" ns0:type="dxa"/>
            <ns0:tcBorders>
              <ns0:top ns0:val="single" ns0:sz="4" ns0:space="0" ns0:color="777777"/>
              <ns0:start ns0:val="single" ns0:sz="4" ns0:space="0" ns0:color="777777"/>
              <ns0:bottom ns0:val="single" ns0:sz="4" ns0:space="0" ns0:color="777777"/>
              <ns0:end ns0:val="single" ns0:sz="4" ns0:space="0" ns0:color="777777"/>
            </ns0:tcBorders>
            <ns0:shd ns0:fill="EFEFEF"/>
            <ns0:vAlign ns0:val="center"/>
          </ns0:tcPr>
          <ns0:p>
            <ns0:pPr>
              <ns0:pStyle ns0:val="Normal"/>
              <ns0:keepNext ns0:val="false"/>
              <ns0:keepLines/>
              <ns0:widowControl ns0:val="false"/>
              <ns0:suppressAutoHyphens ns0:val="true"/>
              <ns0:spacing ns0:lineRule="auto" ns0:line="276" ns0:before="0" ns0:after="0"/>
              <ns0:ind ns0:start="0" ns0:end="0" ns0:hanging="0"/>
              <ns0:jc ns0:val="center"/>
              <ns0:rPr>
                <ns0:kern ns0:val="0"/>
                <ns0:lang ns0:eastAsia="en-US"/>
              </ns0:rPr>
            </ns0:pPr>
            <ns0:r>
              <ns0:rPr>
                <ns0:rFonts ns0:eastAsia="Times New Roman" ns0:cs="Times New Roman"/>
                <ns0:b/>
                <ns0:color ns0:val="000000"/>
                <ns0:kern ns0:val="0"/>
                <ns0:sz ns0:val="28"/>
                <ns0:lang ns0:eastAsia="en-US"/>
              </ns0:rPr>
              <ns0:t>Đánh giá</ns0:t>
            </ns0:r>
          </ns0:p>
        </ns0:tc>
      </ns0:tr>
      <ns0:tr>
        <ns0:trPr>
          <ns0:cantSplit ns0:val="true"/>
        </ns0:trPr>
        <ns0:tc>
          <ns0:tcPr>
            <ns0:tcW ns0:w="932"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S1-01</ns0:t>
            </ns0:r>
          </ns0:p>
        </ns0:tc>
        <ns0:tc>
          <ns0:tcPr>
            <ns0:tcW ns0:w="3371"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Chứng thư gốc</ns0:t>
            </ns0:r>
          </ns0:p>
        </ns0:tc>
        <ns0:tc>
          <ns0:tcPr>
            <ns0:tcW ns0:w="1684"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VALID</ns0:t>
            </ns0:r>
          </ns0:p>
        </ns0:tc>
        <ns0:tc>
          <ns0:tcPr>
            <ns0:tcW ns0:w="1684"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VALID</ns0:t>
            </ns0:r>
          </ns0:p>
        </ns0:tc>
        <ns0:tc>
          <ns0:tcPr>
            <ns0:tcW ns0:w="1684"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Đạt</ns0:t>
            </ns0:r>
          </ns0:p>
        </ns0:tc>
      </ns0:tr>
      <ns0:tr>
        <ns0:trPr>
          <ns0:cantSplit ns0:val="true"/>
        </ns0:trPr>
        <ns0:tc>
          <ns0:tcPr>
            <ns0:tcW ns0:w="932"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S1-02</ns0:t>
            </ns0:r>
          </ns0:p>
        </ns0:tc>
        <ns0:tc>
          <ns0:tcPr>
            <ns0:tcW ns0:w="3371"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Sửa tên người nhận</ns0:t>
            </ns0:r>
          </ns0:p>
        </ns0:tc>
        <ns0:tc>
          <ns0:tcPr>
            <ns0:tcW ns0:w="1684"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Không VALID</ns0:t>
            </ns0:r>
          </ns0:p>
        </ns0:tc>
        <ns0:tc>
          <ns0:tcPr>
            <ns0:tcW ns0:w="1684"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INVALID</ns0:t>
            </ns0:r>
          </ns0:p>
        </ns0:tc>
        <ns0:tc>
          <ns0:tcPr>
            <ns0:tcW ns0:w="1684"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Đạt</ns0:t>
            </ns0:r>
          </ns0:p>
        </ns0:tc>
      </ns0:tr>
      <ns0:tr>
        <ns0:trPr>
          <ns0:cantSplit ns0:val="true"/>
        </ns0:trPr>
        <ns0:tc>
          <ns0:tcPr>
            <ns0:tcW ns0:w="932"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S1-03</ns0:t>
            </ns0:r>
          </ns0:p>
        </ns0:tc>
        <ns0:tc>
          <ns0:tcPr>
            <ns0:tcW ns0:w="3371"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Sửa tên văn bằng</ns0:t>
            </ns0:r>
          </ns0:p>
        </ns0:tc>
        <ns0:tc>
          <ns0:tcPr>
            <ns0:tcW ns0:w="1684"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Không VALID</ns0:t>
            </ns0:r>
          </ns0:p>
        </ns0:tc>
        <ns0:tc>
          <ns0:tcPr>
            <ns0:tcW ns0:w="1684"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INVALID</ns0:t>
            </ns0:r>
          </ns0:p>
        </ns0:tc>
        <ns0:tc>
          <ns0:tcPr>
            <ns0:tcW ns0:w="1684"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Đạt</ns0:t>
            </ns0:r>
          </ns0:p>
        </ns0:tc>
      </ns0:tr>
      <ns0:tr>
        <ns0:trPr>
          <ns0:cantSplit ns0:val="true"/>
        </ns0:trPr>
        <ns0:tc>
          <ns0:tcPr>
            <ns0:tcW ns0:w="932"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S1-04</ns0:t>
            </ns0:r>
          </ns0:p>
        </ns0:tc>
        <ns0:tc>
          <ns0:tcPr>
            <ns0:tcW ns0:w="3371"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Sửa proofValue</ns0:t>
            </ns0:r>
          </ns0:p>
        </ns0:tc>
        <ns0:tc>
          <ns0:tcPr>
            <ns0:tcW ns0:w="1684"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Không VALID</ns0:t>
            </ns0:r>
          </ns0:p>
        </ns0:tc>
        <ns0:tc>
          <ns0:tcPr>
            <ns0:tcW ns0:w="1684"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INVALID</ns0:t>
            </ns0:r>
          </ns0:p>
        </ns0:tc>
        <ns0:tc>
          <ns0:tcPr>
            <ns0:tcW ns0:w="1684"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Đạt</ns0:t>
            </ns0:r>
          </ns0:p>
        </ns0:tc>
      </ns0:tr>
      <ns0:tr>
        <ns0:trPr>
          <ns0:cantSplit ns0:val="true"/>
        </ns0:trPr>
        <ns0:tc>
          <ns0:tcPr>
            <ns0:tcW ns0:w="932"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S1-05</ns0:t>
            </ns0:r>
          </ns0:p>
        </ns0:tc>
        <ns0:tc>
          <ns0:tcPr>
            <ns0:tcW ns0:w="3371"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Sửa txid trong proof</ns0:t>
            </ns0:r>
          </ns0:p>
        </ns0:tc>
        <ns0:tc>
          <ns0:tcPr>
            <ns0:tcW ns0:w="1684"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Không VALID</ns0:t>
            </ns0:r>
          </ns0:p>
        </ns0:tc>
        <ns0:tc>
          <ns0:tcPr>
            <ns0:tcW ns0:w="1684"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INVALID</ns0:t>
            </ns0:r>
          </ns0:p>
        </ns0:tc>
        <ns0:tc>
          <ns0:tcPr>
            <ns0:tcW ns0:w="1684"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Đạt</ns0:t>
            </ns0:r>
          </ns0:p>
        </ns0:tc>
      </ns0:tr>
      <ns0:tr>
        <ns0:trPr>
          <ns0:cantSplit ns0:val="true"/>
        </ns0:trPr>
        <ns0:tc>
          <ns0:tcPr>
            <ns0:tcW ns0:w="932"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S1-06</ns0:t>
            </ns0:r>
          </ns0:p>
        </ns0:tc>
        <ns0:tc>
          <ns0:tcPr>
            <ns0:tcW ns0:w="3371"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Maker tự duyệt</ns0:t>
            </ns0:r>
          </ns0:p>
        </ns0:tc>
        <ns0:tc>
          <ns0:tcPr>
            <ns0:tcW ns0:w="1684"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HTTP 403</ns0:t>
            </ns0:r>
          </ns0:p>
        </ns0:tc>
        <ns0:tc>
          <ns0:tcPr>
            <ns0:tcW ns0:w="1684"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HTTP 403</ns0:t>
            </ns0:r>
          </ns0:p>
        </ns0:tc>
        <ns0:tc>
          <ns0:tcPr>
            <ns0:tcW ns0:w="1684"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Đạt</ns0:t>
            </ns0:r>
          </ns0:p>
        </ns0:tc>
      </ns0:tr>
    </ns0:tbl>
    <ns0:p>
      <ns0:pPr>
        <ns0:pStyle ns0:val="Heading2"/>
        <ns0:keepNext ns0:val="true"/>
        <ns0:keepLines/>
        <ns0:pageBreakBefore ns0:val="false"/>
        <ns0:widowControl/>
        <ns0:numPr>
          <ns0:ilvl ns0:val="0"/>
          <ns0:numId ns0:val="0"/>
        </ns0:numPr>
        <ns0:spacing ns0:lineRule="auto" ns0:line="312" ns0:before="0" ns0:after="0"/>
        <ns0:ind ns0:start="0" ns0:end="0" ns0:hanging="0"/>
        <ns0:jc ns0:val="start"/>
        <ns0:rPr/>
      </ns0:pPr>
      <ns0:bookmarkStart ns0:id="330" ns0:name="__RefHeading___Toc10196_3013018603"/>
      <ns0:bookmarkStart ns0:id="331" ns0:name="report_target_3161"/>
      <ns0:bookmarkEnd ns0:id="330"/>
      <ns0:r>
        <ns0:rPr>
          <ns0:rFonts ns0:eastAsia="Times New Roman" ns0:cs="Times New Roman"/>
          <ns0:b/>
          <ns0:i ns0:val="false"/>
          <ns0:color ns0:val="000000"/>
          <ns0:sz ns0:val="28"/>
        </ns0:rPr>
        <ns0:t>3.9. Kết quả Kịch bản 2 – hiệu năng phát hành theo lô Merkle</ns0:t>
      </ns0:r>
      <ns0:bookmarkEnd ns0:id="331"/>
    </ns0:p>
    <ns0:p>
      <ns0:pPr>
        <ns0:pStyle ns0:val="Heading3"/>
        <ns0:keepNext ns0:val="true"/>
        <ns0:keepLines/>
        <ns0:pageBreakBefore ns0:val="false"/>
        <ns0:widowControl/>
        <ns0:numPr>
          <ns0:ilvl ns0:val="0"/>
          <ns0:numId ns0:val="0"/>
        </ns0:numPr>
        <ns0:spacing ns0:lineRule="auto" ns0:line="312" ns0:before="0" ns0:after="0"/>
        <ns0:ind ns0:start="0" ns0:end="0" ns0:hanging="0"/>
        <ns0:jc ns0:val="start"/>
        <ns0:rPr/>
      </ns0:pPr>
      <ns0:bookmarkStart ns0:id="332" ns0:name="__RefHeading___Toc10198_3013018603"/>
      <ns0:bookmarkStart ns0:id="333" ns0:name="report_target_3162"/>
      <ns0:bookmarkEnd ns0:id="332"/>
      <ns0:r>
        <ns0:rPr>
          <ns0:rFonts ns0:eastAsia="Times New Roman" ns0:cs="Times New Roman"/>
          <ns0:b/>
          <ns0:i/>
          <ns0:color ns0:val="000000"/>
          <ns0:sz ns0:val="28"/>
        </ns0:rPr>
        <ns0:t>3.9.1. Kết quả chín lần chạy</ns0:t>
      </ns0:r>
      <ns0:bookmarkEnd ns0:id="333"/>
    </ns0:p>
    <ns0:p>
      <ns0:pPr>
        <ns0:pStyle ns0:val="Normal"/>
        <ns0:keepNext ns0:val="false"/>
        <ns0:keepLines ns0:val="false"/>
        <ns0:widowControl/>
        <ns0:spacing ns0:lineRule="auto" ns0:line="312" ns0:before="0" ns0:after="0"/>
        <ns0:ind ns0:start="0" ns0:end="0" ns0:firstLine="709"/>
        <ns0:jc ns0:val="both"/>
        <ns0:rPr/>
      </ns0:pPr>
      <ns0:r>
        <ns0:rPr>
          <ns0:rFonts ns0:eastAsia="Times New Roman" ns0:cs="Times New Roman"/>
          <ns0:color ns0:val="000000"/>
          <ns0:sz ns0:val="28"/>
        </ns0:rPr>
        <ns0:t>Mỗi kích thước 10, 100 và 500 chứng thư được lặp ba lần. Đồng hồ phía client bắt đầu trước khi gửi yêu cầu duyệt và dừng khi lần truy vấn trạng thái quan sát thấy toàn bộ lô issued. Runner kiểm tra trạng thái mỗi 2 giây, do đó thời gian đo gồm chi phí API và độ trễ phát hiện hoàn tất, có thể xấp xỉ một chu kỳ polling cộng thời gian truy vấn; đây không phải timestamp hoàn tất nội bộ chính xác của worker. Mỗi lần tạo tập certificate ID/số hiệu riêng trên dữ liệu giả lập và đúng một transaction anchor. Tải là số chứng thư trong một lô, không phải số người dùng đồng thời; các bản ghi benchmark cùng tham chiếu hồ sơ Student thử nghiệm. Bảng 3.9 trình bày chín lần chạy.</ns0:t>
      </ns0:r>
    </ns0:p>
    <ns0:p>
      <ns0:pPr>
        <ns0:pStyle ns0:val="Normal"/>
        <ns0:keepNext ns0:val="false"/>
        <ns0:keepLines ns0:val="false"/>
        <ns0:widowControl/>
        <ns0:spacing ns0:lineRule="auto" ns0:line="312" ns0:before="0" ns0:after="0"/>
        <ns0:ind ns0:start="0" ns0:end="0" ns0:firstLine="709"/>
        <ns0:jc ns0:val="both"/>
        <ns0:rPr/>
      </ns0:pPr>
      <ns0:r>
        <ns0:rPr>
          <ns0:rFonts ns0:eastAsia="Times New Roman" ns0:cs="Times New Roman"/>
          <ns0:color ns0:val="000000"/>
          <ns0:sz ns0:val="28"/>
        </ns0:rPr>
        <ns0:t>Với n = 3 lần chạy, gọi t_j là thời gian quan sát của lần j và N là số chứng thư trong lô. Thời gian trung bình là tổng các t_j chia n. SD trong Bảng 3.10 được tính bằng căn bậc hai của trung bình bình phương độ lệch (mẫu số n), để mô tả chính ba lần chạy đã công bố; không dùng nó như ước lượng không chệch cho quần thể. Giây/chứng thư của mỗi lần là t_j/N; thông lượng của mỗi lần là N/t_j. Giá trị thông lượng trong bảng là trung bình của ba giá trị N/t_j, không phải lấy N chia thời gian trung bình. Với ba lần lặp và cơ chế polling, SD nhỏ không đủ để kết luận hiệu năng ổn định trong vận hành dài hạn.</ns0:t>
      </ns0:r>
    </ns0:p>
    <ns0:p>
      <ns0:pPr>
        <ns0:pStyle ns0:val="ReportTable"/>
        <ns0:keepNext ns0:val="true"/>
        <ns0:keepLines ns0:val="false"/>
        <ns0:pageBreakBefore ns0:val="false"/>
        <ns0:widowControl/>
        <ns0:spacing ns0:lineRule="auto" ns0:line="312" ns0:before="0" ns0:after="0"/>
        <ns0:ind ns0:start="0" ns0:end="0" ns0:hanging="0"/>
        <ns0:jc ns0:val="center"/>
        <ns0:rPr/>
      </ns0:pPr>
      <ns0:bookmarkStart ns0:id="334" ns0:name="__RefHeading___Toc10322_3013018603"/>
      <ns0:bookmarkStart ns0:id="335" ns0:name="report_target_3163"/>
      <ns0:bookmarkEnd ns0:id="334"/>
      <ns0:r>
        <ns0:rPr>
          <ns0:rFonts ns0:eastAsia="Times New Roman" ns0:cs="Times New Roman"/>
          <ns0:b/>
          <ns0:i ns0:val="false"/>
          <ns0:color ns0:val="000000"/>
          <ns0:sz ns0:val="28"/>
        </ns0:rPr>
        <ns0:t>Bảng 3.9. Chín lần chạy hiệu năng tái kiểm chứng</ns0:t>
      </ns0:r>
      <ns0:bookmarkEnd ns0:id="335"/>
    </ns0:p>
    <ns0:tbl>
      <ns0:tblPr>
        <ns0:tblStyle ns0:val="TableGrid"/>
        <ns0:tblW ns0:w="9354" ns0:type="dxa"/>
        <ns0:jc ns0:val="center"/>
        <ns0:tblInd ns0:w="0" ns0:type="dxa"/>
        <ns0:tblLayout ns0:type="fixed"/>
        <ns0:tblCellMar>
          <ns0:top ns0:w="75" ns0:type="dxa"/>
          <ns0:start ns0:w="85" ns0:type="dxa"/>
          <ns0:bottom ns0:w="75" ns0:type="dxa"/>
          <ns0:end ns0:w="85" ns0:type="dxa"/>
        </ns0:tblCellMar>
        <ns0:tblLook ns0:val="04a0" ns0:noHBand="0" ns0:noVBand="1" ns0:firstColumn="1" ns0:lastRow="0" ns0:lastColumn="0" ns0:firstRow="1"/>
      </ns0:tblPr>
      <ns0:tblGrid>
        <ns0:gridCol ns0:w="1274"/>
        <ns0:gridCol ns0:w="1022"/>
        <ns0:gridCol ns0:w="1984"/>
        <ns0:gridCol ns0:w="1700"/>
        <ns0:gridCol ns0:w="1814"/>
        <ns0:gridCol ns0:w="1559"/>
      </ns0:tblGrid>
      <ns0:tr>
        <ns0:trPr>
          <ns0:tblHeader ns0:val="true"/>
          <ns0:cantSplit ns0:val="true"/>
        </ns0:trPr>
        <ns0:tc>
          <ns0:tcPr>
            <ns0:tcW ns0:w="1274" ns0:type="dxa"/>
            <ns0:tcBorders>
              <ns0:top ns0:val="single" ns0:sz="4" ns0:space="0" ns0:color="777777"/>
              <ns0:start ns0:val="single" ns0:sz="4" ns0:space="0" ns0:color="777777"/>
              <ns0:bottom ns0:val="single" ns0:sz="4" ns0:space="0" ns0:color="777777"/>
              <ns0:end ns0:val="single" ns0:sz="4" ns0:space="0" ns0:color="777777"/>
            </ns0:tcBorders>
            <ns0:shd ns0:fill="EFEFEF"/>
            <ns0:vAlign ns0:val="center"/>
          </ns0:tcPr>
          <ns0:p>
            <ns0:pPr>
              <ns0:pStyle ns0:val="Normal"/>
              <ns0:keepNext ns0:val="false"/>
              <ns0:keepLines/>
              <ns0:widowControl ns0:val="false"/>
              <ns0:suppressAutoHyphens ns0:val="true"/>
              <ns0:spacing ns0:lineRule="auto" ns0:line="276" ns0:before="0" ns0:after="0"/>
              <ns0:ind ns0:start="0" ns0:end="0" ns0:hanging="0"/>
              <ns0:jc ns0:val="center"/>
              <ns0:rPr>
                <ns0:kern ns0:val="0"/>
                <ns0:lang ns0:eastAsia="en-US"/>
              </ns0:rPr>
            </ns0:pPr>
            <ns0:r>
              <ns0:rPr>
                <ns0:rFonts ns0:eastAsia="Times New Roman" ns0:cs="Times New Roman"/>
                <ns0:b/>
                <ns0:color ns0:val="000000"/>
                <ns0:kern ns0:val="0"/>
                <ns0:sz ns0:val="28"/>
                <ns0:lang ns0:eastAsia="en-US"/>
              </ns0:rPr>
              <ns0:t>Lô–lần</ns0:t>
            </ns0:r>
          </ns0:p>
        </ns0:tc>
        <ns0:tc>
          <ns0:tcPr>
            <ns0:tcW ns0:w="1022" ns0:type="dxa"/>
            <ns0:tcBorders>
              <ns0:top ns0:val="single" ns0:sz="4" ns0:space="0" ns0:color="777777"/>
              <ns0:start ns0:val="single" ns0:sz="4" ns0:space="0" ns0:color="777777"/>
              <ns0:bottom ns0:val="single" ns0:sz="4" ns0:space="0" ns0:color="777777"/>
              <ns0:end ns0:val="single" ns0:sz="4" ns0:space="0" ns0:color="777777"/>
            </ns0:tcBorders>
            <ns0:shd ns0:fill="EFEFEF"/>
            <ns0:vAlign ns0:val="center"/>
          </ns0:tcPr>
          <ns0:p>
            <ns0:pPr>
              <ns0:pStyle ns0:val="Normal"/>
              <ns0:keepNext ns0:val="false"/>
              <ns0:keepLines/>
              <ns0:widowControl ns0:val="false"/>
              <ns0:suppressAutoHyphens ns0:val="true"/>
              <ns0:spacing ns0:lineRule="auto" ns0:line="276" ns0:before="0" ns0:after="0"/>
              <ns0:ind ns0:start="0" ns0:end="0" ns0:hanging="0"/>
              <ns0:jc ns0:val="center"/>
              <ns0:rPr>
                <ns0:kern ns0:val="0"/>
                <ns0:lang ns0:eastAsia="en-US"/>
              </ns0:rPr>
            </ns0:pPr>
            <ns0:r>
              <ns0:rPr>
                <ns0:rFonts ns0:eastAsia="Times New Roman" ns0:cs="Times New Roman"/>
                <ns0:b/>
                <ns0:color ns0:val="000000"/>
                <ns0:kern ns0:val="0"/>
                <ns0:sz ns0:val="28"/>
                <ns0:lang ns0:eastAsia="en-US"/>
              </ns0:rPr>
              <ns0:t>Số CT</ns0:t>
            </ns0:r>
          </ns0:p>
        </ns0:tc>
        <ns0:tc>
          <ns0:tcPr>
            <ns0:tcW ns0:w="1984" ns0:type="dxa"/>
            <ns0:tcBorders>
              <ns0:top ns0:val="single" ns0:sz="4" ns0:space="0" ns0:color="777777"/>
              <ns0:start ns0:val="single" ns0:sz="4" ns0:space="0" ns0:color="777777"/>
              <ns0:bottom ns0:val="single" ns0:sz="4" ns0:space="0" ns0:color="777777"/>
              <ns0:end ns0:val="single" ns0:sz="4" ns0:space="0" ns0:color="777777"/>
            </ns0:tcBorders>
            <ns0:shd ns0:fill="EFEFEF"/>
            <ns0:vAlign ns0:val="center"/>
          </ns0:tcPr>
          <ns0:p>
            <ns0:pPr>
              <ns0:pStyle ns0:val="Normal"/>
              <ns0:keepNext ns0:val="false"/>
              <ns0:keepLines/>
              <ns0:widowControl ns0:val="false"/>
              <ns0:suppressAutoHyphens ns0:val="true"/>
              <ns0:spacing ns0:lineRule="auto" ns0:line="276" ns0:before="0" ns0:after="0"/>
              <ns0:ind ns0:start="0" ns0:end="0" ns0:hanging="0"/>
              <ns0:jc ns0:val="center"/>
              <ns0:rPr>
                <ns0:kern ns0:val="0"/>
                <ns0:lang ns0:eastAsia="en-US"/>
              </ns0:rPr>
            </ns0:pPr>
            <ns0:r>
              <ns0:rPr>
                <ns0:rFonts ns0:eastAsia="Times New Roman" ns0:cs="Times New Roman"/>
                <ns0:b/>
                <ns0:color ns0:val="000000"/>
                <ns0:kern ns0:val="0"/>
                <ns0:sz ns0:val="28"/>
                <ns0:lang ns0:eastAsia="en-US"/>
              </ns0:rPr>
              <ns0:t>Thời gian (s)</ns0:t>
            </ns0:r>
          </ns0:p>
        </ns0:tc>
        <ns0:tc>
          <ns0:tcPr>
            <ns0:tcW ns0:w="1700" ns0:type="dxa"/>
            <ns0:tcBorders>
              <ns0:top ns0:val="single" ns0:sz="4" ns0:space="0" ns0:color="777777"/>
              <ns0:start ns0:val="single" ns0:sz="4" ns0:space="0" ns0:color="777777"/>
              <ns0:bottom ns0:val="single" ns0:sz="4" ns0:space="0" ns0:color="777777"/>
              <ns0:end ns0:val="single" ns0:sz="4" ns0:space="0" ns0:color="777777"/>
            </ns0:tcBorders>
            <ns0:shd ns0:fill="EFEFEF"/>
            <ns0:vAlign ns0:val="center"/>
          </ns0:tcPr>
          <ns0:p>
            <ns0:pPr>
              <ns0:pStyle ns0:val="Normal"/>
              <ns0:keepNext ns0:val="false"/>
              <ns0:keepLines/>
              <ns0:widowControl ns0:val="false"/>
              <ns0:suppressAutoHyphens ns0:val="true"/>
              <ns0:spacing ns0:lineRule="auto" ns0:line="276" ns0:before="0" ns0:after="0"/>
              <ns0:ind ns0:start="0" ns0:end="0" ns0:hanging="0"/>
              <ns0:jc ns0:val="center"/>
              <ns0:rPr>
                <ns0:kern ns0:val="0"/>
                <ns0:lang ns0:eastAsia="en-US"/>
              </ns0:rPr>
            </ns0:pPr>
            <ns0:r>
              <ns0:rPr>
                <ns0:rFonts ns0:eastAsia="Times New Roman" ns0:cs="Times New Roman"/>
                <ns0:b/>
                <ns0:color ns0:val="000000"/>
                <ns0:kern ns0:val="0"/>
                <ns0:sz ns0:val="28"/>
                <ns0:lang ns0:eastAsia="en-US"/>
              </ns0:rPr>
              <ns0:t>s/CT</ns0:t>
            </ns0:r>
          </ns0:p>
        </ns0:tc>
        <ns0:tc>
          <ns0:tcPr>
            <ns0:tcW ns0:w="1814" ns0:type="dxa"/>
            <ns0:tcBorders>
              <ns0:top ns0:val="single" ns0:sz="4" ns0:space="0" ns0:color="777777"/>
              <ns0:start ns0:val="single" ns0:sz="4" ns0:space="0" ns0:color="777777"/>
              <ns0:bottom ns0:val="single" ns0:sz="4" ns0:space="0" ns0:color="777777"/>
              <ns0:end ns0:val="single" ns0:sz="4" ns0:space="0" ns0:color="777777"/>
            </ns0:tcBorders>
            <ns0:shd ns0:fill="EFEFEF"/>
            <ns0:vAlign ns0:val="center"/>
          </ns0:tcPr>
          <ns0:p>
            <ns0:pPr>
              <ns0:pStyle ns0:val="Normal"/>
              <ns0:keepNext ns0:val="false"/>
              <ns0:keepLines/>
              <ns0:widowControl ns0:val="false"/>
              <ns0:suppressAutoHyphens ns0:val="true"/>
              <ns0:spacing ns0:lineRule="auto" ns0:line="276" ns0:before="0" ns0:after="0"/>
              <ns0:ind ns0:start="0" ns0:end="0" ns0:hanging="0"/>
              <ns0:jc ns0:val="center"/>
              <ns0:rPr>
                <ns0:kern ns0:val="0"/>
                <ns0:lang ns0:eastAsia="en-US"/>
              </ns0:rPr>
            </ns0:pPr>
            <ns0:r>
              <ns0:rPr>
                <ns0:rFonts ns0:eastAsia="Times New Roman" ns0:cs="Times New Roman"/>
                <ns0:b/>
                <ns0:color ns0:val="000000"/>
                <ns0:kern ns0:val="0"/>
                <ns0:sz ns0:val="28"/>
                <ns0:lang ns0:eastAsia="en-US"/>
              </ns0:rPr>
              <ns0:t>CT/s</ns0:t>
            </ns0:r>
          </ns0:p>
        </ns0:tc>
        <ns0:tc>
          <ns0:tcPr>
            <ns0:tcW ns0:w="1559" ns0:type="dxa"/>
            <ns0:tcBorders>
              <ns0:top ns0:val="single" ns0:sz="4" ns0:space="0" ns0:color="777777"/>
              <ns0:start ns0:val="single" ns0:sz="4" ns0:space="0" ns0:color="777777"/>
              <ns0:bottom ns0:val="single" ns0:sz="4" ns0:space="0" ns0:color="777777"/>
              <ns0:end ns0:val="single" ns0:sz="4" ns0:space="0" ns0:color="777777"/>
            </ns0:tcBorders>
            <ns0:shd ns0:fill="EFEFEF"/>
            <ns0:vAlign ns0:val="center"/>
          </ns0:tcPr>
          <ns0:p>
            <ns0:pPr>
              <ns0:pStyle ns0:val="Normal"/>
              <ns0:keepNext ns0:val="false"/>
              <ns0:keepLines/>
              <ns0:widowControl ns0:val="false"/>
              <ns0:suppressAutoHyphens ns0:val="true"/>
              <ns0:spacing ns0:lineRule="auto" ns0:line="276" ns0:before="0" ns0:after="0"/>
              <ns0:ind ns0:start="0" ns0:end="0" ns0:hanging="0"/>
              <ns0:jc ns0:val="center"/>
              <ns0:rPr>
                <ns0:kern ns0:val="0"/>
                <ns0:lang ns0:eastAsia="en-US"/>
              </ns0:rPr>
            </ns0:pPr>
            <ns0:r>
              <ns0:rPr>
                <ns0:rFonts ns0:eastAsia="Times New Roman" ns0:cs="Times New Roman"/>
                <ns0:b/>
                <ns0:color ns0:val="000000"/>
                <ns0:kern ns0:val="0"/>
                <ns0:sz ns0:val="28"/>
                <ns0:lang ns0:eastAsia="en-US"/>
              </ns0:rPr>
              <ns0:t>Tx</ns0:t>
            </ns0:r>
          </ns0:p>
        </ns0:tc>
      </ns0:tr>
      <ns0:tr>
        <ns0:trPr>
          <ns0:cantSplit ns0:val="true"/>
        </ns0:trPr>
        <ns0:tc>
          <ns0:tcPr>
            <ns0:tcW ns0:w="1274"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10–1</ns0:t>
            </ns0:r>
          </ns0:p>
        </ns0:tc>
        <ns0:tc>
          <ns0:tcPr>
            <ns0:tcW ns0:w="1022"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10</ns0:t>
            </ns0:r>
          </ns0:p>
        </ns0:tc>
        <ns0:tc>
          <ns0:tcPr>
            <ns0:tcW ns0:w="1984"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6,106</ns0:t>
            </ns0:r>
          </ns0:p>
        </ns0:tc>
        <ns0:tc>
          <ns0:tcPr>
            <ns0:tcW ns0:w="1700"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0,6106</ns0:t>
            </ns0:r>
          </ns0:p>
        </ns0:tc>
        <ns0:tc>
          <ns0:tcPr>
            <ns0:tcW ns0:w="1814"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1,6377</ns0:t>
            </ns0:r>
          </ns0:p>
        </ns0:tc>
        <ns0:tc>
          <ns0:tcPr>
            <ns0:tcW ns0:w="1559"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1</ns0:t>
            </ns0:r>
          </ns0:p>
        </ns0:tc>
      </ns0:tr>
      <ns0:tr>
        <ns0:trPr>
          <ns0:cantSplit ns0:val="true"/>
        </ns0:trPr>
        <ns0:tc>
          <ns0:tcPr>
            <ns0:tcW ns0:w="1274"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10–2</ns0:t>
            </ns0:r>
          </ns0:p>
        </ns0:tc>
        <ns0:tc>
          <ns0:tcPr>
            <ns0:tcW ns0:w="1022"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10</ns0:t>
            </ns0:r>
          </ns0:p>
        </ns0:tc>
        <ns0:tc>
          <ns0:tcPr>
            <ns0:tcW ns0:w="1984"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6,102</ns0:t>
            </ns0:r>
          </ns0:p>
        </ns0:tc>
        <ns0:tc>
          <ns0:tcPr>
            <ns0:tcW ns0:w="1700"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0,6102</ns0:t>
            </ns0:r>
          </ns0:p>
        </ns0:tc>
        <ns0:tc>
          <ns0:tcPr>
            <ns0:tcW ns0:w="1814"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1,6388</ns0:t>
            </ns0:r>
          </ns0:p>
        </ns0:tc>
        <ns0:tc>
          <ns0:tcPr>
            <ns0:tcW ns0:w="1559"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1</ns0:t>
            </ns0:r>
          </ns0:p>
        </ns0:tc>
      </ns0:tr>
      <ns0:tr>
        <ns0:trPr>
          <ns0:cantSplit ns0:val="true"/>
        </ns0:trPr>
        <ns0:tc>
          <ns0:tcPr>
            <ns0:tcW ns0:w="1274"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10–3</ns0:t>
            </ns0:r>
          </ns0:p>
        </ns0:tc>
        <ns0:tc>
          <ns0:tcPr>
            <ns0:tcW ns0:w="1022"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10</ns0:t>
            </ns0:r>
          </ns0:p>
        </ns0:tc>
        <ns0:tc>
          <ns0:tcPr>
            <ns0:tcW ns0:w="1984"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6,094</ns0:t>
            </ns0:r>
          </ns0:p>
        </ns0:tc>
        <ns0:tc>
          <ns0:tcPr>
            <ns0:tcW ns0:w="1700"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0,6094</ns0:t>
            </ns0:r>
          </ns0:p>
        </ns0:tc>
        <ns0:tc>
          <ns0:tcPr>
            <ns0:tcW ns0:w="1814"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1,6410</ns0:t>
            </ns0:r>
          </ns0:p>
        </ns0:tc>
        <ns0:tc>
          <ns0:tcPr>
            <ns0:tcW ns0:w="1559"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1</ns0:t>
            </ns0:r>
          </ns0:p>
        </ns0:tc>
      </ns0:tr>
      <ns0:tr>
        <ns0:trPr>
          <ns0:cantSplit ns0:val="true"/>
        </ns0:trPr>
        <ns0:tc>
          <ns0:tcPr>
            <ns0:tcW ns0:w="1274"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100–1</ns0:t>
            </ns0:r>
          </ns0:p>
        </ns0:tc>
        <ns0:tc>
          <ns0:tcPr>
            <ns0:tcW ns0:w="1022"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100</ns0:t>
            </ns0:r>
          </ns0:p>
        </ns0:tc>
        <ns0:tc>
          <ns0:tcPr>
            <ns0:tcW ns0:w="1984"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10,379</ns0:t>
            </ns0:r>
          </ns0:p>
        </ns0:tc>
        <ns0:tc>
          <ns0:tcPr>
            <ns0:tcW ns0:w="1700"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0,1038</ns0:t>
            </ns0:r>
          </ns0:p>
        </ns0:tc>
        <ns0:tc>
          <ns0:tcPr>
            <ns0:tcW ns0:w="1814"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9,6348</ns0:t>
            </ns0:r>
          </ns0:p>
        </ns0:tc>
        <ns0:tc>
          <ns0:tcPr>
            <ns0:tcW ns0:w="1559"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1</ns0:t>
            </ns0:r>
          </ns0:p>
        </ns0:tc>
      </ns0:tr>
      <ns0:tr>
        <ns0:trPr>
          <ns0:cantSplit ns0:val="true"/>
        </ns0:trPr>
        <ns0:tc>
          <ns0:tcPr>
            <ns0:tcW ns0:w="1274"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100–2</ns0:t>
            </ns0:r>
          </ns0:p>
        </ns0:tc>
        <ns0:tc>
          <ns0:tcPr>
            <ns0:tcW ns0:w="1022"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100</ns0:t>
            </ns0:r>
          </ns0:p>
        </ns0:tc>
        <ns0:tc>
          <ns0:tcPr>
            <ns0:tcW ns0:w="1984"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10,368</ns0:t>
            </ns0:r>
          </ns0:p>
        </ns0:tc>
        <ns0:tc>
          <ns0:tcPr>
            <ns0:tcW ns0:w="1700"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0,1037</ns0:t>
            </ns0:r>
          </ns0:p>
        </ns0:tc>
        <ns0:tc>
          <ns0:tcPr>
            <ns0:tcW ns0:w="1814"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9,6451</ns0:t>
            </ns0:r>
          </ns0:p>
        </ns0:tc>
        <ns0:tc>
          <ns0:tcPr>
            <ns0:tcW ns0:w="1559"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1</ns0:t>
            </ns0:r>
          </ns0:p>
        </ns0:tc>
      </ns0:tr>
      <ns0:tr>
        <ns0:trPr>
          <ns0:cantSplit ns0:val="true"/>
        </ns0:trPr>
        <ns0:tc>
          <ns0:tcPr>
            <ns0:tcW ns0:w="1274"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100–3</ns0:t>
            </ns0:r>
          </ns0:p>
        </ns0:tc>
        <ns0:tc>
          <ns0:tcPr>
            <ns0:tcW ns0:w="1022"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100</ns0:t>
            </ns0:r>
          </ns0:p>
        </ns0:tc>
        <ns0:tc>
          <ns0:tcPr>
            <ns0:tcW ns0:w="1984"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10,548</ns0:t>
            </ns0:r>
          </ns0:p>
        </ns0:tc>
        <ns0:tc>
          <ns0:tcPr>
            <ns0:tcW ns0:w="1700"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0,1055</ns0:t>
            </ns0:r>
          </ns0:p>
        </ns0:tc>
        <ns0:tc>
          <ns0:tcPr>
            <ns0:tcW ns0:w="1814"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9,4805</ns0:t>
            </ns0:r>
          </ns0:p>
        </ns0:tc>
        <ns0:tc>
          <ns0:tcPr>
            <ns0:tcW ns0:w="1559"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1</ns0:t>
            </ns0:r>
          </ns0:p>
        </ns0:tc>
      </ns0:tr>
      <ns0:tr>
        <ns0:trPr>
          <ns0:cantSplit ns0:val="true"/>
        </ns0:trPr>
        <ns0:tc>
          <ns0:tcPr>
            <ns0:tcW ns0:w="1274"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500–1</ns0:t>
            </ns0:r>
          </ns0:p>
        </ns0:tc>
        <ns0:tc>
          <ns0:tcPr>
            <ns0:tcW ns0:w="1022"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500</ns0:t>
            </ns0:r>
          </ns0:p>
        </ns0:tc>
        <ns0:tc>
          <ns0:tcPr>
            <ns0:tcW ns0:w="1984"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35,943</ns0:t>
            </ns0:r>
          </ns0:p>
        </ns0:tc>
        <ns0:tc>
          <ns0:tcPr>
            <ns0:tcW ns0:w="1700"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0,0719</ns0:t>
            </ns0:r>
          </ns0:p>
        </ns0:tc>
        <ns0:tc>
          <ns0:tcPr>
            <ns0:tcW ns0:w="1814"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13,9109</ns0:t>
            </ns0:r>
          </ns0:p>
        </ns0:tc>
        <ns0:tc>
          <ns0:tcPr>
            <ns0:tcW ns0:w="1559"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1</ns0:t>
            </ns0:r>
          </ns0:p>
        </ns0:tc>
      </ns0:tr>
      <ns0:tr>
        <ns0:trPr>
          <ns0:cantSplit ns0:val="true"/>
        </ns0:trPr>
        <ns0:tc>
          <ns0:tcPr>
            <ns0:tcW ns0:w="1274"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500–2</ns0:t>
            </ns0:r>
          </ns0:p>
        </ns0:tc>
        <ns0:tc>
          <ns0:tcPr>
            <ns0:tcW ns0:w="1022"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500</ns0:t>
            </ns0:r>
          </ns0:p>
        </ns0:tc>
        <ns0:tc>
          <ns0:tcPr>
            <ns0:tcW ns0:w="1984"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36,112</ns0:t>
            </ns0:r>
          </ns0:p>
        </ns0:tc>
        <ns0:tc>
          <ns0:tcPr>
            <ns0:tcW ns0:w="1700"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0,0722</ns0:t>
            </ns0:r>
          </ns0:p>
        </ns0:tc>
        <ns0:tc>
          <ns0:tcPr>
            <ns0:tcW ns0:w="1814"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13,8458</ns0:t>
            </ns0:r>
          </ns0:p>
        </ns0:tc>
        <ns0:tc>
          <ns0:tcPr>
            <ns0:tcW ns0:w="1559"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1</ns0:t>
            </ns0:r>
          </ns0:p>
        </ns0:tc>
      </ns0:tr>
      <ns0:tr>
        <ns0:trPr>
          <ns0:cantSplit ns0:val="true"/>
        </ns0:trPr>
        <ns0:tc>
          <ns0:tcPr>
            <ns0:tcW ns0:w="1274"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500–3</ns0:t>
            </ns0:r>
          </ns0:p>
        </ns0:tc>
        <ns0:tc>
          <ns0:tcPr>
            <ns0:tcW ns0:w="1022"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500</ns0:t>
            </ns0:r>
          </ns0:p>
        </ns0:tc>
        <ns0:tc>
          <ns0:tcPr>
            <ns0:tcW ns0:w="1984"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35,798</ns0:t>
            </ns0:r>
          </ns0:p>
        </ns0:tc>
        <ns0:tc>
          <ns0:tcPr>
            <ns0:tcW ns0:w="1700"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0,0716</ns0:t>
            </ns0:r>
          </ns0:p>
        </ns0:tc>
        <ns0:tc>
          <ns0:tcPr>
            <ns0:tcW ns0:w="1814"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13,9673</ns0:t>
            </ns0:r>
          </ns0:p>
        </ns0:tc>
        <ns0:tc>
          <ns0:tcPr>
            <ns0:tcW ns0:w="1559"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1</ns0:t>
            </ns0:r>
          </ns0:p>
        </ns0:tc>
      </ns0:tr>
    </ns0:tbl>
    <ns0:p>
      <ns0:pPr>
        <ns0:pStyle ns0:val="Normal"/>
        <ns0:keepNext ns0:val="false"/>
        <ns0:keepLines ns0:val="false"/>
        <ns0:widowControl/>
        <ns0:spacing ns0:lineRule="auto" ns0:line="312" ns0:before="0" ns0:after="0"/>
        <ns0:ind ns0:start="0" ns0:end="0" ns0:firstLine="709"/>
        <ns0:jc ns0:val="both"/>
        <ns0:rPr/>
      </ns0:pPr>
      <ns0:r>
        <ns0:rPr>
          <ns0:rFonts ns0:eastAsia="Times New Roman" ns0:cs="Times New Roman"/>
          <ns0:i ns0:val="false"/>
          <ns0:color ns0:val="000000"/>
          <ns0:sz ns0:val="28"/>
        </ns0:rPr>
        <ns0:t>Cả chín lần chạy đều phát hành đủ số chứng thư dự kiến và mỗi lần chỉ tạo một transaction neo.</ns0:t>
      </ns0:r>
    </ns0:p>
    <ns0:p>
      <ns0:pPr>
        <ns0:pStyle ns0:val="Heading3"/>
        <ns0:keepNext ns0:val="true"/>
        <ns0:keepLines/>
        <ns0:pageBreakBefore ns0:val="false"/>
        <ns0:widowControl/>
        <ns0:numPr>
          <ns0:ilvl ns0:val="0"/>
          <ns0:numId ns0:val="0"/>
        </ns0:numPr>
        <ns0:spacing ns0:lineRule="auto" ns0:line="312" ns0:before="0" ns0:after="0"/>
        <ns0:ind ns0:start="0" ns0:end="0" ns0:hanging="0"/>
        <ns0:jc ns0:val="start"/>
        <ns0:rPr/>
      </ns0:pPr>
      <ns0:bookmarkStart ns0:id="336" ns0:name="__RefHeading___Toc10200_3013018603"/>
      <ns0:bookmarkStart ns0:id="337" ns0:name="report_target_3164"/>
      <ns0:bookmarkEnd ns0:id="336"/>
      <ns0:r>
        <ns0:rPr>
          <ns0:rFonts ns0:eastAsia="Times New Roman" ns0:cs="Times New Roman"/>
          <ns0:b/>
          <ns0:i/>
          <ns0:color ns0:val="000000"/>
          <ns0:sz ns0:val="28"/>
        </ns0:rPr>
        <ns0:t>3.9.2. Giá trị tổng hợp</ns0:t>
      </ns0:r>
      <ns0:bookmarkEnd ns0:id="337"/>
    </ns0:p>
    <ns0:p>
      <ns0:pPr>
        <ns0:pStyle ns0:val="ReportTable"/>
        <ns0:keepNext ns0:val="true"/>
        <ns0:keepLines ns0:val="false"/>
        <ns0:pageBreakBefore ns0:val="false"/>
        <ns0:widowControl/>
        <ns0:spacing ns0:lineRule="auto" ns0:line="312" ns0:before="0" ns0:after="0"/>
        <ns0:ind ns0:start="0" ns0:end="0" ns0:hanging="0"/>
        <ns0:jc ns0:val="center"/>
        <ns0:rPr/>
      </ns0:pPr>
      <ns0:bookmarkStart ns0:id="338" ns0:name="__RefHeading___Toc10320_3013018603"/>
      <ns0:bookmarkStart ns0:id="339" ns0:name="report_target_3165"/>
      <ns0:bookmarkEnd ns0:id="338"/>
      <ns0:r>
        <ns0:rPr>
          <ns0:rFonts ns0:eastAsia="Times New Roman" ns0:cs="Times New Roman"/>
          <ns0:b/>
          <ns0:i ns0:val="false"/>
          <ns0:color ns0:val="000000"/>
          <ns0:sz ns0:val="28"/>
        </ns0:rPr>
        <ns0:t>Bảng 3.10. Tổng hợp theo kích thước lô</ns0:t>
      </ns0:r>
      <ns0:bookmarkEnd ns0:id="339"/>
    </ns0:p>
    <ns0:tbl>
      <ns0:tblPr>
        <ns0:tblStyle ns0:val="TableGrid"/>
        <ns0:tblW ns0:w="9356" ns0:type="dxa"/>
        <ns0:jc ns0:val="center"/>
        <ns0:tblInd ns0:w="0" ns0:type="dxa"/>
        <ns0:tblLayout ns0:type="fixed"/>
        <ns0:tblCellMar>
          <ns0:top ns0:w="75" ns0:type="dxa"/>
          <ns0:start ns0:w="85" ns0:type="dxa"/>
          <ns0:bottom ns0:w="75" ns0:type="dxa"/>
          <ns0:end ns0:w="85" ns0:type="dxa"/>
        </ns0:tblCellMar>
        <ns0:tblLook ns0:val="04a0" ns0:noHBand="0" ns0:noVBand="1" ns0:firstColumn="1" ns0:lastRow="0" ns0:lastColumn="0" ns0:firstRow="1"/>
      </ns0:tblPr>
      <ns0:tblGrid>
        <ns0:gridCol ns0:w="1191"/>
        <ns0:gridCol ns0:w="1361"/>
        <ns0:gridCol ns0:w="2268"/>
        <ns0:gridCol ns0:w="1530"/>
        <ns0:gridCol ns0:w="1532"/>
        <ns0:gridCol ns0:w="1473"/>
      </ns0:tblGrid>
      <ns0:tr>
        <ns0:trPr>
          <ns0:tblHeader ns0:val="true"/>
          <ns0:cantSplit ns0:val="true"/>
        </ns0:trPr>
        <ns0:tc>
          <ns0:tcPr>
            <ns0:tcW ns0:w="1191" ns0:type="dxa"/>
            <ns0:tcBorders>
              <ns0:top ns0:val="single" ns0:sz="4" ns0:space="0" ns0:color="777777"/>
              <ns0:start ns0:val="single" ns0:sz="4" ns0:space="0" ns0:color="777777"/>
              <ns0:bottom ns0:val="single" ns0:sz="4" ns0:space="0" ns0:color="777777"/>
              <ns0:end ns0:val="single" ns0:sz="4" ns0:space="0" ns0:color="777777"/>
            </ns0:tcBorders>
            <ns0:shd ns0:fill="EFEFEF"/>
            <ns0:vAlign ns0:val="center"/>
          </ns0:tcPr>
          <ns0:p>
            <ns0:pPr>
              <ns0:pStyle ns0:val="Normal"/>
              <ns0:keepNext ns0:val="false"/>
              <ns0:keepLines/>
              <ns0:widowControl ns0:val="false"/>
              <ns0:suppressAutoHyphens ns0:val="true"/>
              <ns0:spacing ns0:lineRule="auto" ns0:line="276" ns0:before="0" ns0:after="0"/>
              <ns0:ind ns0:start="0" ns0:end="0" ns0:hanging="0"/>
              <ns0:jc ns0:val="center"/>
              <ns0:rPr>
                <ns0:kern ns0:val="0"/>
                <ns0:lang ns0:eastAsia="en-US"/>
              </ns0:rPr>
            </ns0:pPr>
            <ns0:r>
              <ns0:rPr>
                <ns0:rFonts ns0:eastAsia="Times New Roman" ns0:cs="Times New Roman"/>
                <ns0:b/>
                <ns0:color ns0:val="000000"/>
                <ns0:kern ns0:val="0"/>
                <ns0:sz ns0:val="28"/>
                <ns0:lang ns0:eastAsia="en-US"/>
              </ns0:rPr>
              <ns0:t>Kích thước lô</ns0:t>
            </ns0:r>
          </ns0:p>
        </ns0:tc>
        <ns0:tc>
          <ns0:tcPr>
            <ns0:tcW ns0:w="1361" ns0:type="dxa"/>
            <ns0:tcBorders>
              <ns0:top ns0:val="single" ns0:sz="4" ns0:space="0" ns0:color="777777"/>
              <ns0:start ns0:val="single" ns0:sz="4" ns0:space="0" ns0:color="777777"/>
              <ns0:bottom ns0:val="single" ns0:sz="4" ns0:space="0" ns0:color="777777"/>
              <ns0:end ns0:val="single" ns0:sz="4" ns0:space="0" ns0:color="777777"/>
            </ns0:tcBorders>
            <ns0:shd ns0:fill="EFEFEF"/>
            <ns0:vAlign ns0:val="center"/>
          </ns0:tcPr>
          <ns0:p>
            <ns0:pPr>
              <ns0:pStyle ns0:val="Normal"/>
              <ns0:keepNext ns0:val="false"/>
              <ns0:keepLines/>
              <ns0:widowControl ns0:val="false"/>
              <ns0:suppressAutoHyphens ns0:val="true"/>
              <ns0:spacing ns0:lineRule="auto" ns0:line="276" ns0:before="0" ns0:after="0"/>
              <ns0:ind ns0:start="0" ns0:end="0" ns0:hanging="0"/>
              <ns0:jc ns0:val="center"/>
              <ns0:rPr>
                <ns0:kern ns0:val="0"/>
                <ns0:lang ns0:eastAsia="en-US"/>
              </ns0:rPr>
            </ns0:pPr>
            <ns0:r>
              <ns0:rPr>
                <ns0:rFonts ns0:eastAsia="Times New Roman" ns0:cs="Times New Roman"/>
                <ns0:b/>
                <ns0:color ns0:val="000000"/>
                <ns0:kern ns0:val="0"/>
                <ns0:sz ns0:val="28"/>
                <ns0:lang ns0:eastAsia="en-US"/>
              </ns0:rPr>
              <ns0:t>Tổng CT (3 lần)</ns0:t>
            </ns0:r>
          </ns0:p>
        </ns0:tc>
        <ns0:tc>
          <ns0:tcPr>
            <ns0:tcW ns0:w="2268" ns0:type="dxa"/>
            <ns0:tcBorders>
              <ns0:top ns0:val="single" ns0:sz="4" ns0:space="0" ns0:color="777777"/>
              <ns0:start ns0:val="single" ns0:sz="4" ns0:space="0" ns0:color="777777"/>
              <ns0:bottom ns0:val="single" ns0:sz="4" ns0:space="0" ns0:color="777777"/>
              <ns0:end ns0:val="single" ns0:sz="4" ns0:space="0" ns0:color="777777"/>
            </ns0:tcBorders>
            <ns0:shd ns0:fill="EFEFEF"/>
            <ns0:vAlign ns0:val="center"/>
          </ns0:tcPr>
          <ns0:p>
            <ns0:pPr>
              <ns0:pStyle ns0:val="Normal"/>
              <ns0:keepNext ns0:val="false"/>
              <ns0:keepLines/>
              <ns0:widowControl ns0:val="false"/>
              <ns0:suppressAutoHyphens ns0:val="true"/>
              <ns0:spacing ns0:lineRule="auto" ns0:line="276" ns0:before="0" ns0:after="0"/>
              <ns0:ind ns0:start="0" ns0:end="0" ns0:hanging="0"/>
              <ns0:jc ns0:val="center"/>
              <ns0:rPr>
                <ns0:kern ns0:val="0"/>
                <ns0:lang ns0:eastAsia="en-US"/>
              </ns0:rPr>
            </ns0:pPr>
            <ns0:r>
              <ns0:rPr>
                <ns0:rFonts ns0:eastAsia="Times New Roman" ns0:cs="Times New Roman"/>
                <ns0:b/>
                <ns0:color ns0:val="000000"/>
                <ns0:kern ns0:val="0"/>
                <ns0:sz ns0:val="28"/>
                <ns0:lang ns0:eastAsia="en-US"/>
              </ns0:rPr>
              <ns0:t>TB ± SD (s)</ns0:t>
            </ns0:r>
          </ns0:p>
        </ns0:tc>
        <ns0:tc>
          <ns0:tcPr>
            <ns0:tcW ns0:w="1530" ns0:type="dxa"/>
            <ns0:tcBorders>
              <ns0:top ns0:val="single" ns0:sz="4" ns0:space="0" ns0:color="777777"/>
              <ns0:start ns0:val="single" ns0:sz="4" ns0:space="0" ns0:color="777777"/>
              <ns0:bottom ns0:val="single" ns0:sz="4" ns0:space="0" ns0:color="777777"/>
              <ns0:end ns0:val="single" ns0:sz="4" ns0:space="0" ns0:color="777777"/>
            </ns0:tcBorders>
            <ns0:shd ns0:fill="EFEFEF"/>
            <ns0:vAlign ns0:val="center"/>
          </ns0:tcPr>
          <ns0:p>
            <ns0:pPr>
              <ns0:pStyle ns0:val="Normal"/>
              <ns0:keepNext ns0:val="false"/>
              <ns0:keepLines/>
              <ns0:widowControl ns0:val="false"/>
              <ns0:suppressAutoHyphens ns0:val="true"/>
              <ns0:spacing ns0:lineRule="auto" ns0:line="276" ns0:before="0" ns0:after="0"/>
              <ns0:ind ns0:start="0" ns0:end="0" ns0:hanging="0"/>
              <ns0:jc ns0:val="center"/>
              <ns0:rPr>
                <ns0:kern ns0:val="0"/>
                <ns0:lang ns0:eastAsia="en-US"/>
              </ns0:rPr>
            </ns0:pPr>
            <ns0:r>
              <ns0:rPr>
                <ns0:rFonts ns0:eastAsia="Times New Roman" ns0:cs="Times New Roman"/>
                <ns0:b/>
                <ns0:color ns0:val="000000"/>
                <ns0:kern ns0:val="0"/>
                <ns0:sz ns0:val="28"/>
                <ns0:lang ns0:eastAsia="en-US"/>
              </ns0:rPr>
              <ns0:t>s/CT</ns0:t>
            </ns0:r>
          </ns0:p>
        </ns0:tc>
        <ns0:tc>
          <ns0:tcPr>
            <ns0:tcW ns0:w="1532" ns0:type="dxa"/>
            <ns0:tcBorders>
              <ns0:top ns0:val="single" ns0:sz="4" ns0:space="0" ns0:color="777777"/>
              <ns0:start ns0:val="single" ns0:sz="4" ns0:space="0" ns0:color="777777"/>
              <ns0:bottom ns0:val="single" ns0:sz="4" ns0:space="0" ns0:color="777777"/>
              <ns0:end ns0:val="single" ns0:sz="4" ns0:space="0" ns0:color="777777"/>
            </ns0:tcBorders>
            <ns0:shd ns0:fill="EFEFEF"/>
            <ns0:vAlign ns0:val="center"/>
          </ns0:tcPr>
          <ns0:p>
            <ns0:pPr>
              <ns0:pStyle ns0:val="Normal"/>
              <ns0:keepNext ns0:val="false"/>
              <ns0:keepLines/>
              <ns0:widowControl ns0:val="false"/>
              <ns0:suppressAutoHyphens ns0:val="true"/>
              <ns0:spacing ns0:lineRule="auto" ns0:line="276" ns0:before="0" ns0:after="0"/>
              <ns0:ind ns0:start="0" ns0:end="0" ns0:hanging="0"/>
              <ns0:jc ns0:val="center"/>
              <ns0:rPr>
                <ns0:kern ns0:val="0"/>
                <ns0:lang ns0:eastAsia="en-US"/>
              </ns0:rPr>
            </ns0:pPr>
            <ns0:r>
              <ns0:rPr>
                <ns0:rFonts ns0:eastAsia="Times New Roman" ns0:cs="Times New Roman"/>
                <ns0:b/>
                <ns0:color ns0:val="000000"/>
                <ns0:kern ns0:val="0"/>
                <ns0:sz ns0:val="28"/>
                <ns0:lang ns0:eastAsia="en-US"/>
              </ns0:rPr>
              <ns0:t>CT/s</ns0:t>
            </ns0:r>
          </ns0:p>
        </ns0:tc>
        <ns0:tc>
          <ns0:tcPr>
            <ns0:tcW ns0:w="1473" ns0:type="dxa"/>
            <ns0:tcBorders>
              <ns0:top ns0:val="single" ns0:sz="4" ns0:space="0" ns0:color="777777"/>
              <ns0:start ns0:val="single" ns0:sz="4" ns0:space="0" ns0:color="777777"/>
              <ns0:bottom ns0:val="single" ns0:sz="4" ns0:space="0" ns0:color="777777"/>
              <ns0:end ns0:val="single" ns0:sz="4" ns0:space="0" ns0:color="777777"/>
            </ns0:tcBorders>
            <ns0:shd ns0:fill="EFEFEF"/>
            <ns0:vAlign ns0:val="center"/>
          </ns0:tcPr>
          <ns0:p>
            <ns0:pPr>
              <ns0:pStyle ns0:val="Normal"/>
              <ns0:keepNext ns0:val="false"/>
              <ns0:keepLines/>
              <ns0:widowControl ns0:val="false"/>
              <ns0:suppressAutoHyphens ns0:val="true"/>
              <ns0:spacing ns0:lineRule="auto" ns0:line="276" ns0:before="0" ns0:after="0"/>
              <ns0:ind ns0:start="0" ns0:end="0" ns0:hanging="0"/>
              <ns0:jc ns0:val="center"/>
              <ns0:rPr>
                <ns0:kern ns0:val="0"/>
                <ns0:lang ns0:eastAsia="en-US"/>
              </ns0:rPr>
            </ns0:pPr>
            <ns0:r>
              <ns0:rPr>
                <ns0:rFonts ns0:eastAsia="Times New Roman" ns0:cs="Times New Roman"/>
                <ns0:b/>
                <ns0:color ns0:val="000000"/>
                <ns0:kern ns0:val="0"/>
                <ns0:sz ns0:val="28"/>
                <ns0:lang ns0:eastAsia="en-US"/>
              </ns0:rPr>
              <ns0:t>Tx/run</ns0:t>
            </ns0:r>
          </ns0:p>
        </ns0:tc>
      </ns0:tr>
      <ns0:tr>
        <ns0:trPr>
          <ns0:cantSplit ns0:val="true"/>
        </ns0:trPr>
        <ns0:tc>
          <ns0:tcPr>
            <ns0:tcW ns0:w="1191"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10</ns0:t>
            </ns0:r>
          </ns0:p>
        </ns0:tc>
        <ns0:tc>
          <ns0:tcPr>
            <ns0:tcW ns0:w="1361"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30</ns0:t>
            </ns0:r>
          </ns0:p>
        </ns0:tc>
        <ns0:tc>
          <ns0:tcPr>
            <ns0:tcW ns0:w="2268"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6,101 ± 0,005</ns0:t>
            </ns0:r>
          </ns0:p>
        </ns0:tc>
        <ns0:tc>
          <ns0:tcPr>
            <ns0:tcW ns0:w="1530"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0,6101</ns0:t>
            </ns0:r>
          </ns0:p>
        </ns0:tc>
        <ns0:tc>
          <ns0:tcPr>
            <ns0:tcW ns0:w="1532"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1,6392</ns0:t>
            </ns0:r>
          </ns0:p>
        </ns0:tc>
        <ns0:tc>
          <ns0:tcPr>
            <ns0:tcW ns0:w="1473"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1,00</ns0:t>
            </ns0:r>
          </ns0:p>
        </ns0:tc>
      </ns0:tr>
      <ns0:tr>
        <ns0:trPr>
          <ns0:cantSplit ns0:val="true"/>
        </ns0:trPr>
        <ns0:tc>
          <ns0:tcPr>
            <ns0:tcW ns0:w="1191"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100</ns0:t>
            </ns0:r>
          </ns0:p>
        </ns0:tc>
        <ns0:tc>
          <ns0:tcPr>
            <ns0:tcW ns0:w="1361"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300</ns0:t>
            </ns0:r>
          </ns0:p>
        </ns0:tc>
        <ns0:tc>
          <ns0:tcPr>
            <ns0:tcW ns0:w="2268"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10,432 ± 0,082</ns0:t>
            </ns0:r>
          </ns0:p>
        </ns0:tc>
        <ns0:tc>
          <ns0:tcPr>
            <ns0:tcW ns0:w="1530"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0,1043</ns0:t>
            </ns0:r>
          </ns0:p>
        </ns0:tc>
        <ns0:tc>
          <ns0:tcPr>
            <ns0:tcW ns0:w="1532"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9,5868</ns0:t>
            </ns0:r>
          </ns0:p>
        </ns0:tc>
        <ns0:tc>
          <ns0:tcPr>
            <ns0:tcW ns0:w="1473"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1,00</ns0:t>
            </ns0:r>
          </ns0:p>
        </ns0:tc>
      </ns0:tr>
      <ns0:tr>
        <ns0:trPr>
          <ns0:cantSplit ns0:val="true"/>
        </ns0:trPr>
        <ns0:tc>
          <ns0:tcPr>
            <ns0:tcW ns0:w="1191"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500</ns0:t>
            </ns0:r>
          </ns0:p>
        </ns0:tc>
        <ns0:tc>
          <ns0:tcPr>
            <ns0:tcW ns0:w="1361"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1.500</ns0:t>
            </ns0:r>
          </ns0:p>
        </ns0:tc>
        <ns0:tc>
          <ns0:tcPr>
            <ns0:tcW ns0:w="2268"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35,951 ± 0,128</ns0:t>
            </ns0:r>
          </ns0:p>
        </ns0:tc>
        <ns0:tc>
          <ns0:tcPr>
            <ns0:tcW ns0:w="1530"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0,0719</ns0:t>
            </ns0:r>
          </ns0:p>
        </ns0:tc>
        <ns0:tc>
          <ns0:tcPr>
            <ns0:tcW ns0:w="1532"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13,9080</ns0:t>
            </ns0:r>
          </ns0:p>
        </ns0:tc>
        <ns0:tc>
          <ns0:tcPr>
            <ns0:tcW ns0:w="1473"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1,00</ns0:t>
            </ns0:r>
          </ns0:p>
        </ns0:tc>
      </ns0:tr>
    </ns0:tbl>
    <ns0:p>
      <ns0:pPr>
        <ns0:pStyle ns0:val="NormalAfterTable"/>
        <ns0:keepNext ns0:val="false"/>
        <ns0:keepLines ns0:val="false"/>
        <ns0:widowControl/>
        <ns0:spacing ns0:lineRule="auto" ns0:line="312" ns0:before="0" ns0:after="0"/>
        <ns0:ind ns0:start="0" ns0:end="0" ns0:firstLine="709"/>
        <ns0:jc ns0:val="both"/>
        <ns0:rPr/>
      </ns0:pPr>
      <ns0:r>
        <ns0:rPr>
          <ns0:rFonts ns0:eastAsia="Times New Roman" ns0:cs="Times New Roman"/>
          <ns0:color ns0:val="000000"/>
          <ns0:sz ns0:val="28"/>
        </ns0:rPr>
        <ns0:t>Bảng 3.10 mô tả mức thay đổi của thời gian quan sát và thông lượng khi kích thước lô tăng trong cùng cấu hình thử nghiệm; dấu ± biểu diễn độ lệch chuẩn mô tả của ba lần chạy, không phải khoảng tin cậy.</ns0:t>
      </ns0:r>
    </ns0:p>
    <ns0:p>
      <ns0:pPr>
        <ns0:pStyle ns0:val="Normal"/>
        <ns0:keepNext ns0:val="false"/>
        <ns0:keepLines ns0:val="false"/>
        <ns0:widowControl/>
        <ns0:spacing ns0:lineRule="auto" ns0:line="312" ns0:before="0" ns0:after="0"/>
        <ns0:ind ns0:start="0" ns0:end="0" ns0:firstLine="709"/>
        <ns0:jc ns0:val="both"/>
        <ns0:rPr/>
      </ns0:pPr>
      <ns0:r>
        <ns0:rPr>
          <ns0:rFonts ns0:eastAsia="Times New Roman" ns0:cs="Times New Roman"/>
          <ns0:color ns0:val="000000"/>
          <ns0:sz ns0:val="28"/>
        </ns0:rPr>
        <ns0:t>Trong ba kích thước đều sử dụng batching, số chứng thư tăng từ 10 lên 500 (50 lần), còn thời gian quan sát trung bình tăng khoảng 5,89 lần. Thông lượng trung bình tăng từ 1,6392 lên 13,9080 chứng thư/giây; thời gian quan sát trung bình trên mỗi chứng thư giảm khoảng 88,21%. Đây là xu hướng hiệu quả theo kích thước lô trong cấu hình regtest đã đo, không phải mức cải thiện so với phát hành từng chứng thư: đồ án chưa chạy phương án đối chứng không batching. Kết quả cũng không phải cam kết hiệu năng vận hành thực tế. Hình 3.13 và Hình 3.14 trực quan hóa hai xu hướng.</ns0:t>
      </ns0:r>
    </ns0:p>
    <ns0:p>
      <ns0:pPr>
        <ns0:pStyle ns0:val="Normal"/>
        <ns0:keepNext ns0:val="true"/>
        <ns0:keepLines ns0:val="false"/>
        <ns0:widowControl/>
        <ns0:spacing ns0:lineRule="auto" ns0:line="240" ns0:before="0" ns0:after="0"/>
        <ns0:ind ns0:start="0" ns0:end="0" ns0:hanging="0"/>
        <ns0:jc ns0:val="center"/>
        <ns0:rPr/>
      </ns0:pPr>
      <ns0:r>
        <ns0:rPr/>
        <ns0:drawing>
          <ns2:inline distT="0" distB="0" distL="0" distR="0">
            <ns2:extent cx="5471795" cy="3025775"/>
            <ns2:effectExtent l="0" t="0" r="0" b="0"/>
            <ns2:docPr id="28" name="Picture 1991287266" descr="" title=""/>
            <ns2:cNvGraphicFramePr>
              <ns3:graphicFrameLocks noChangeAspect="1"/>
            </ns2:cNvGraphicFramePr>
            <ns3:graphic>
              <ns3:graphicData uri="http://schemas.openxmlformats.org/drawingml/2006/picture">
                <ns4:pic>
                  <ns4:nvPicPr>
                    <ns4:cNvPr id="28" name="Picture 1991287266" descr="" title=""/>
                    <ns4:cNvPicPr>
                      <ns3:picLocks noChangeAspect="1" noChangeArrowheads="1"/>
                    </ns4:cNvPicPr>
                  </ns4:nvPicPr>
                  <ns4:blipFill>
                    <ns3:blip ns5:embed="rId33"/>
                    <ns3:stretch>
                      <ns3:fillRect/>
                    </ns3:stretch>
                  </ns4:blipFill>
                  <ns4:spPr bwMode="auto">
                    <ns3:xfrm>
                      <ns3:off x="0" y="0"/>
                      <ns3:ext cx="5471795" cy="3025775"/>
                    </ns3:xfrm>
                    <ns3:prstGeom prst="rect">
                      <ns3:avLst/>
                    </ns3:prstGeom>
                  </ns4:spPr>
                </ns4:pic>
              </ns3:graphicData>
            </ns3:graphic>
          </ns2:inline>
        </ns0:drawing>
      </ns0:r>
    </ns0:p>
    <ns0:p>
      <ns0:pPr>
        <ns0:pStyle ns0:val="ReportFigure"/>
        <ns0:keepNext ns0:val="false"/>
        <ns0:keepLines ns0:val="false"/>
        <ns0:widowControl/>
        <ns0:spacing ns0:lineRule="auto" ns0:line="312" ns0:before="0" ns0:after="0"/>
        <ns0:ind ns0:start="0" ns0:end="0" ns0:hanging="0"/>
        <ns0:jc ns0:val="center"/>
        <ns0:rPr/>
      </ns0:pPr>
      <ns0:bookmarkStart ns0:id="340" ns0:name="__RefHeading___Toc10250_3013018603"/>
      <ns0:bookmarkStart ns0:id="341" ns0:name="report_target_3166"/>
      <ns0:bookmarkEnd ns0:id="340"/>
      <ns0:r>
        <ns0:rPr>
          <ns0:rFonts ns0:eastAsia="Times New Roman" ns0:cs="Times New Roman"/>
          <ns0:b/>
          <ns0:i ns0:val="false"/>
          <ns0:color ns0:val="000000"/>
          <ns0:sz ns0:val="28"/>
        </ns0:rPr>
        <ns0:t>Hình 3.13. Thời gian phát hành trung bình theo kích thước lô</ns0:t>
      </ns0:r>
      <ns0:bookmarkEnd ns0:id="341"/>
    </ns0:p>
    <ns0:p>
      <ns0:pPr>
        <ns0:pStyle ns0:val="Normal"/>
        <ns0:keepNext ns0:val="true"/>
        <ns0:keepLines ns0:val="false"/>
        <ns0:widowControl/>
        <ns0:spacing ns0:lineRule="auto" ns0:line="240" ns0:before="0" ns0:after="0"/>
        <ns0:ind ns0:start="0" ns0:end="0" ns0:hanging="0"/>
        <ns0:jc ns0:val="center"/>
        <ns0:rPr/>
      </ns0:pPr>
      <ns0:r>
        <ns0:rPr/>
        <ns0:drawing>
          <ns2:inline distT="0" distB="0" distL="0" distR="0">
            <ns2:extent cx="5471795" cy="3025775"/>
            <ns2:effectExtent l="0" t="0" r="0" b="0"/>
            <ns2:docPr id="29" name="Picture 1991287267" descr="" title=""/>
            <ns2:cNvGraphicFramePr>
              <ns3:graphicFrameLocks noChangeAspect="1"/>
            </ns2:cNvGraphicFramePr>
            <ns3:graphic>
              <ns3:graphicData uri="http://schemas.openxmlformats.org/drawingml/2006/picture">
                <ns4:pic>
                  <ns4:nvPicPr>
                    <ns4:cNvPr id="29" name="Picture 1991287267" descr="" title=""/>
                    <ns4:cNvPicPr>
                      <ns3:picLocks noChangeAspect="1" noChangeArrowheads="1"/>
                    </ns4:cNvPicPr>
                  </ns4:nvPicPr>
                  <ns4:blipFill>
                    <ns3:blip ns5:embed="rId34"/>
                    <ns3:stretch>
                      <ns3:fillRect/>
                    </ns3:stretch>
                  </ns4:blipFill>
                  <ns4:spPr bwMode="auto">
                    <ns3:xfrm>
                      <ns3:off x="0" y="0"/>
                      <ns3:ext cx="5471795" cy="3025775"/>
                    </ns3:xfrm>
                    <ns3:prstGeom prst="rect">
                      <ns3:avLst/>
                    </ns3:prstGeom>
                  </ns4:spPr>
                </ns4:pic>
              </ns3:graphicData>
            </ns3:graphic>
          </ns2:inline>
        </ns0:drawing>
      </ns0:r>
    </ns0:p>
    <ns0:p>
      <ns0:pPr>
        <ns0:pStyle ns0:val="ReportFigure"/>
        <ns0:keepNext ns0:val="false"/>
        <ns0:keepLines ns0:val="false"/>
        <ns0:widowControl/>
        <ns0:spacing ns0:lineRule="auto" ns0:line="312" ns0:before="0" ns0:after="0"/>
        <ns0:ind ns0:start="0" ns0:end="0" ns0:hanging="0"/>
        <ns0:jc ns0:val="center"/>
        <ns0:rPr/>
      </ns0:pPr>
      <ns0:bookmarkStart ns0:id="342" ns0:name="__RefHeading___Toc10248_3013018603"/>
      <ns0:bookmarkStart ns0:id="343" ns0:name="report_target_3167"/>
      <ns0:bookmarkEnd ns0:id="342"/>
      <ns0:r>
        <ns0:rPr>
          <ns0:rFonts ns0:eastAsia="Times New Roman" ns0:cs="Times New Roman"/>
          <ns0:b/>
          <ns0:i ns0:val="false"/>
          <ns0:color ns0:val="000000"/>
          <ns0:sz ns0:val="28"/>
        </ns0:rPr>
        <ns0:t>Hình 3.14. Thông lượng và thời gian trung bình trên mỗi chứng thư</ns0:t>
      </ns0:r>
      <ns0:bookmarkEnd ns0:id="343"/>
    </ns0:p>
    <ns0:p>
      <ns0:pPr>
        <ns0:pStyle ns0:val="Heading3"/>
        <ns0:keepNext ns0:val="true"/>
        <ns0:keepLines/>
        <ns0:pageBreakBefore ns0:val="false"/>
        <ns0:widowControl/>
        <ns0:numPr>
          <ns0:ilvl ns0:val="0"/>
          <ns0:numId ns0:val="0"/>
        </ns0:numPr>
        <ns0:spacing ns0:lineRule="auto" ns0:line="312" ns0:before="0" ns0:after="0"/>
        <ns0:ind ns0:start="0" ns0:end="0" ns0:hanging="0"/>
        <ns0:jc ns0:val="start"/>
        <ns0:rPr/>
      </ns0:pPr>
      <ns0:bookmarkStart ns0:id="344" ns0:name="__RefHeading___Toc10202_3013018603"/>
      <ns0:bookmarkStart ns0:id="345" ns0:name="report_target_3168"/>
      <ns0:bookmarkEnd ns0:id="344"/>
      <ns0:r>
        <ns0:rPr>
          <ns0:rFonts ns0:eastAsia="Times New Roman" ns0:cs="Times New Roman"/>
          <ns0:b/>
          <ns0:i/>
          <ns0:color ns0:val="000000"/>
          <ns0:sz ns0:val="28"/>
        </ns0:rPr>
        <ns0:t>3.9.3. Tài nguyên</ns0:t>
      </ns0:r>
      <ns0:bookmarkEnd ns0:id="345"/>
    </ns0:p>
    <ns0:p>
      <ns0:pPr>
        <ns0:pStyle ns0:val="ReportTable"/>
        <ns0:keepNext ns0:val="true"/>
        <ns0:keepLines ns0:val="false"/>
        <ns0:pageBreakBefore ns0:val="false"/>
        <ns0:widowControl/>
        <ns0:spacing ns0:lineRule="auto" ns0:line="312" ns0:before="0" ns0:after="0"/>
        <ns0:ind ns0:start="0" ns0:end="0" ns0:hanging="0"/>
        <ns0:jc ns0:val="center"/>
        <ns0:rPr/>
      </ns0:pPr>
      <ns0:bookmarkStart ns0:id="346" ns0:name="__RefHeading___Toc10318_3013018603"/>
      <ns0:bookmarkStart ns0:id="347" ns0:name="report_target_3169"/>
      <ns0:bookmarkEnd ns0:id="346"/>
      <ns0:r>
        <ns0:rPr>
          <ns0:rFonts ns0:eastAsia="Times New Roman" ns0:cs="Times New Roman"/>
          <ns0:b/>
          <ns0:i ns0:val="false"/>
          <ns0:color ns0:val="000000"/>
          <ns0:sz ns0:val="28"/>
        </ns0:rPr>
        <ns0:t>Bảng 3.11. Tài nguyên hệ thống theo kích thước lô</ns0:t>
      </ns0:r>
      <ns0:bookmarkEnd ns0:id="347"/>
    </ns0:p>
    <ns0:tbl>
      <ns0:tblPr>
        <ns0:tblStyle ns0:val="TableGrid"/>
        <ns0:tblW ns0:w="9354" ns0:type="dxa"/>
        <ns0:jc ns0:val="center"/>
        <ns0:tblInd ns0:w="0" ns0:type="dxa"/>
        <ns0:tblLayout ns0:type="fixed"/>
        <ns0:tblCellMar>
          <ns0:top ns0:w="75" ns0:type="dxa"/>
          <ns0:start ns0:w="85" ns0:type="dxa"/>
          <ns0:bottom ns0:w="75" ns0:type="dxa"/>
          <ns0:end ns0:w="85" ns0:type="dxa"/>
        </ns0:tblCellMar>
        <ns0:tblLook ns0:val="04a0" ns0:noHBand="0" ns0:noVBand="1" ns0:firstColumn="1" ns0:lastRow="0" ns0:lastColumn="0" ns0:firstRow="1"/>
      </ns0:tblPr>
      <ns0:tblGrid>
        <ns0:gridCol ns0:w="2056"/>
        <ns0:gridCol ns0:w="2433"/>
        <ns0:gridCol ns0:w="2432"/>
        <ns0:gridCol ns0:w="2432"/>
      </ns0:tblGrid>
      <ns0:tr>
        <ns0:trPr>
          <ns0:tblHeader ns0:val="true"/>
          <ns0:cantSplit ns0:val="true"/>
        </ns0:trPr>
        <ns0:tc>
          <ns0:tcPr>
            <ns0:tcW ns0:w="2056" ns0:type="dxa"/>
            <ns0:tcBorders>
              <ns0:top ns0:val="single" ns0:sz="4" ns0:space="0" ns0:color="777777"/>
              <ns0:start ns0:val="single" ns0:sz="4" ns0:space="0" ns0:color="777777"/>
              <ns0:bottom ns0:val="single" ns0:sz="4" ns0:space="0" ns0:color="777777"/>
              <ns0:end ns0:val="single" ns0:sz="4" ns0:space="0" ns0:color="777777"/>
            </ns0:tcBorders>
            <ns0:shd ns0:fill="EFEFEF"/>
            <ns0:vAlign ns0:val="center"/>
          </ns0:tcPr>
          <ns0:p>
            <ns0:pPr>
              <ns0:pStyle ns0:val="Normal"/>
              <ns0:keepNext ns0:val="false"/>
              <ns0:keepLines/>
              <ns0:widowControl ns0:val="false"/>
              <ns0:suppressAutoHyphens ns0:val="true"/>
              <ns0:spacing ns0:lineRule="auto" ns0:line="276" ns0:before="0" ns0:after="0"/>
              <ns0:ind ns0:start="0" ns0:end="0" ns0:hanging="0"/>
              <ns0:jc ns0:val="center"/>
              <ns0:rPr>
                <ns0:kern ns0:val="0"/>
                <ns0:lang ns0:eastAsia="en-US"/>
              </ns0:rPr>
            </ns0:pPr>
            <ns0:r>
              <ns0:rPr>
                <ns0:rFonts ns0:eastAsia="Times New Roman" ns0:cs="Times New Roman"/>
                <ns0:b/>
                <ns0:color ns0:val="000000"/>
                <ns0:kern ns0:val="0"/>
                <ns0:sz ns0:val="28"/>
                <ns0:lang ns0:eastAsia="en-US"/>
              </ns0:rPr>
              <ns0:t>Kích thước lô</ns0:t>
            </ns0:r>
          </ns0:p>
        </ns0:tc>
        <ns0:tc>
          <ns0:tcPr>
            <ns0:tcW ns0:w="2433" ns0:type="dxa"/>
            <ns0:tcBorders>
              <ns0:top ns0:val="single" ns0:sz="4" ns0:space="0" ns0:color="777777"/>
              <ns0:start ns0:val="single" ns0:sz="4" ns0:space="0" ns0:color="777777"/>
              <ns0:bottom ns0:val="single" ns0:sz="4" ns0:space="0" ns0:color="777777"/>
              <ns0:end ns0:val="single" ns0:sz="4" ns0:space="0" ns0:color="777777"/>
            </ns0:tcBorders>
            <ns0:shd ns0:fill="EFEFEF"/>
            <ns0:vAlign ns0:val="center"/>
          </ns0:tcPr>
          <ns0:p>
            <ns0:pPr>
              <ns0:pStyle ns0:val="Normal"/>
              <ns0:keepNext ns0:val="false"/>
              <ns0:keepLines/>
              <ns0:widowControl ns0:val="false"/>
              <ns0:suppressAutoHyphens ns0:val="true"/>
              <ns0:spacing ns0:lineRule="auto" ns0:line="276" ns0:before="0" ns0:after="0"/>
              <ns0:ind ns0:start="0" ns0:end="0" ns0:hanging="0"/>
              <ns0:jc ns0:val="center"/>
              <ns0:rPr>
                <ns0:kern ns0:val="0"/>
                <ns0:lang ns0:eastAsia="en-US"/>
              </ns0:rPr>
            </ns0:pPr>
            <ns0:r>
              <ns0:rPr>
                <ns0:rFonts ns0:eastAsia="Times New Roman" ns0:cs="Times New Roman"/>
                <ns0:b/>
                <ns0:color ns0:val="000000"/>
                <ns0:kern ns0:val="0"/>
                <ns0:sz ns0:val="28"/>
                <ns0:lang ns0:eastAsia="en-US"/>
              </ns0:rPr>
              <ns0:t>CPU TB / đỉnh (%)</ns0:t>
            </ns0:r>
          </ns0:p>
        </ns0:tc>
        <ns0:tc>
          <ns0:tcPr>
            <ns0:tcW ns0:w="2432" ns0:type="dxa"/>
            <ns0:tcBorders>
              <ns0:top ns0:val="single" ns0:sz="4" ns0:space="0" ns0:color="777777"/>
              <ns0:start ns0:val="single" ns0:sz="4" ns0:space="0" ns0:color="777777"/>
              <ns0:bottom ns0:val="single" ns0:sz="4" ns0:space="0" ns0:color="777777"/>
              <ns0:end ns0:val="single" ns0:sz="4" ns0:space="0" ns0:color="777777"/>
            </ns0:tcBorders>
            <ns0:shd ns0:fill="EFEFEF"/>
            <ns0:vAlign ns0:val="center"/>
          </ns0:tcPr>
          <ns0:p>
            <ns0:pPr>
              <ns0:pStyle ns0:val="Normal"/>
              <ns0:keepNext ns0:val="false"/>
              <ns0:keepLines/>
              <ns0:widowControl ns0:val="false"/>
              <ns0:suppressAutoHyphens ns0:val="true"/>
              <ns0:spacing ns0:lineRule="auto" ns0:line="276" ns0:before="0" ns0:after="0"/>
              <ns0:ind ns0:start="0" ns0:end="0" ns0:hanging="0"/>
              <ns0:jc ns0:val="center"/>
              <ns0:rPr>
                <ns0:kern ns0:val="0"/>
                <ns0:lang ns0:eastAsia="en-US"/>
              </ns0:rPr>
            </ns0:pPr>
            <ns0:r>
              <ns0:rPr>
                <ns0:rFonts ns0:eastAsia="Times New Roman" ns0:cs="Times New Roman"/>
                <ns0:b/>
                <ns0:color ns0:val="000000"/>
                <ns0:kern ns0:val="0"/>
                <ns0:sz ns0:val="28"/>
                <ns0:lang ns0:eastAsia="en-US"/>
              </ns0:rPr>
              <ns0:t>RAM TB / đỉnh (MiB)</ns0:t>
            </ns0:r>
          </ns0:p>
        </ns0:tc>
        <ns0:tc>
          <ns0:tcPr>
            <ns0:tcW ns0:w="2432" ns0:type="dxa"/>
            <ns0:tcBorders>
              <ns0:top ns0:val="single" ns0:sz="4" ns0:space="0" ns0:color="777777"/>
              <ns0:start ns0:val="single" ns0:sz="4" ns0:space="0" ns0:color="777777"/>
              <ns0:bottom ns0:val="single" ns0:sz="4" ns0:space="0" ns0:color="777777"/>
              <ns0:end ns0:val="single" ns0:sz="4" ns0:space="0" ns0:color="777777"/>
            </ns0:tcBorders>
            <ns0:shd ns0:fill="EFEFEF"/>
            <ns0:vAlign ns0:val="center"/>
          </ns0:tcPr>
          <ns0:p>
            <ns0:pPr>
              <ns0:pStyle ns0:val="Normal"/>
              <ns0:keepNext ns0:val="false"/>
              <ns0:keepLines/>
              <ns0:widowControl ns0:val="false"/>
              <ns0:suppressAutoHyphens ns0:val="true"/>
              <ns0:spacing ns0:lineRule="auto" ns0:line="276" ns0:before="0" ns0:after="0"/>
              <ns0:ind ns0:start="0" ns0:end="0" ns0:hanging="0"/>
              <ns0:jc ns0:val="center"/>
              <ns0:rPr>
                <ns0:kern ns0:val="0"/>
                <ns0:lang ns0:eastAsia="en-US"/>
              </ns0:rPr>
            </ns0:pPr>
            <ns0:r>
              <ns0:rPr>
                <ns0:rFonts ns0:eastAsia="Times New Roman" ns0:cs="Times New Roman"/>
                <ns0:b/>
                <ns0:color ns0:val="000000"/>
                <ns0:kern ns0:val="0"/>
                <ns0:sz ns0:val="28"/>
                <ns0:lang ns0:eastAsia="en-US"/>
              </ns0:rPr>
              <ns0:t>RSS backend TB / đỉnh (MiB)</ns0:t>
            </ns0:r>
          </ns0:p>
        </ns0:tc>
      </ns0:tr>
      <ns0:tr>
        <ns0:trPr>
          <ns0:cantSplit ns0:val="true"/>
        </ns0:trPr>
        <ns0:tc>
          <ns0:tcPr>
            <ns0:tcW ns0:w="2056"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10</ns0:t>
            </ns0:r>
          </ns0:p>
        </ns0:tc>
        <ns0:tc>
          <ns0:tcPr>
            <ns0:tcW ns0:w="2433"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29,00 / 42,71</ns0:t>
            </ns0:r>
          </ns0:p>
        </ns0:tc>
        <ns0:tc>
          <ns0:tcPr>
            <ns0:tcW ns0:w="2432"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2508,9 / 2543,7</ns0:t>
            </ns0:r>
          </ns0:p>
        </ns0:tc>
        <ns0:tc>
          <ns0:tcPr>
            <ns0:tcW ns0:w="2432"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166,9 / 169,4</ns0:t>
            </ns0:r>
          </ns0:p>
        </ns0:tc>
      </ns0:tr>
      <ns0:tr>
        <ns0:trPr>
          <ns0:cantSplit ns0:val="true"/>
        </ns0:trPr>
        <ns0:tc>
          <ns0:tcPr>
            <ns0:tcW ns0:w="2056"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100</ns0:t>
            </ns0:r>
          </ns0:p>
        </ns0:tc>
        <ns0:tc>
          <ns0:tcPr>
            <ns0:tcW ns0:w="2433"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54,62 / 100,00</ns0:t>
            </ns0:r>
          </ns0:p>
        </ns0:tc>
        <ns0:tc>
          <ns0:tcPr>
            <ns0:tcW ns0:w="2432"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2705,6 / 3042,8</ns0:t>
            </ns0:r>
          </ns0:p>
        </ns0:tc>
        <ns0:tc>
          <ns0:tcPr>
            <ns0:tcW ns0:w="2432"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201,5 / 205,3</ns0:t>
            </ns0:r>
          </ns0:p>
        </ns0:tc>
      </ns0:tr>
      <ns0:tr>
        <ns0:trPr>
          <ns0:cantSplit ns0:val="true"/>
        </ns0:trPr>
        <ns0:tc>
          <ns0:tcPr>
            <ns0:tcW ns0:w="2056"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500</ns0:t>
            </ns0:r>
          </ns0:p>
        </ns0:tc>
        <ns0:tc>
          <ns0:tcPr>
            <ns0:tcW ns0:w="2433"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74,45 / 100,00</ns0:t>
            </ns0:r>
          </ns0:p>
        </ns0:tc>
        <ns0:tc>
          <ns0:tcPr>
            <ns0:tcW ns0:w="2432"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2912,7 / 3323,4</ns0:t>
            </ns0:r>
          </ns0:p>
        </ns0:tc>
        <ns0:tc>
          <ns0:tcPr>
            <ns0:tcW ns0:w="2432"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221,3 / 235,6</ns0:t>
            </ns0:r>
          </ns0:p>
        </ns0:tc>
      </ns0:tr>
    </ns0:tbl>
    <ns0:p>
      <ns0:pPr>
        <ns0:pStyle ns0:val="NormalAfterTable"/>
        <ns0:keepNext ns0:val="false"/>
        <ns0:keepLines ns0:val="false"/>
        <ns0:widowControl/>
        <ns0:spacing ns0:lineRule="auto" ns0:line="312" ns0:before="0" ns0:after="0"/>
        <ns0:ind ns0:start="0" ns0:end="0" ns0:firstLine="709"/>
        <ns0:jc ns0:val="both"/>
        <ns0:rPr/>
      </ns0:pPr>
      <ns0:r>
        <ns0:rPr>
          <ns0:rFonts ns0:eastAsia="Times New Roman" ns0:cs="Times New Roman"/>
          <ns0:color ns0:val="000000"/>
          <ns0:sz ns0:val="28"/>
        </ns0:rPr>
        <ns0:t>Bảng 3.11 cung cấp số liệu CPU, bộ nhớ hệ thống và RSS backend để đặt kết quả thời gian vào đúng bối cảnh tài nguyên.</ns0:t>
      </ns0:r>
    </ns0:p>
    <ns0:p>
      <ns0:pPr>
        <ns0:pStyle ns0:val="Normal"/>
        <ns0:keepNext ns0:val="false"/>
        <ns0:keepLines ns0:val="false"/>
        <ns0:widowControl/>
        <ns0:spacing ns0:lineRule="auto" ns0:line="312" ns0:before="0" ns0:after="0"/>
        <ns0:ind ns0:start="0" ns0:end="0" ns0:firstLine="709"/>
        <ns0:jc ns0:val="both"/>
        <ns0:rPr/>
      </ns0:pPr>
      <ns0:r>
        <ns0:rPr>
          <ns0:rFonts ns0:eastAsia="Times New Roman" ns0:cs="Times New Roman"/>
          <ns0:color ns0:val="000000"/>
          <ns0:sz ns0:val="28"/>
        </ns0:rPr>
        <ns0:t>CPU được lấy từ /proc/stat ở mức toàn máy; bộ nhớ dùng là MemTotal − MemAvailable từ /proc/meminfo, cũng ở mức toàn máy. RSS backend được lấy riêng từ /proc/&lt;pid&gt;/status. Runner lấy mẫu định kỳ 1 giây và tại đầu/cuối lượt đo; TB là trung bình mẫu trong lượt, sau đó tổng hợp ba lượt; cột đỉnh là trung bình của các giá trị cực đại từng lượt. Bộ nhớ được chia cho 2^20 byte nên đơn vị đúng là MiB. Số liệu toàn máy có thể gồm các tiến trình khác và không được diễn giải là tài nguyên riêng của backend. CPU cực đại quan sát chạm 100% ở nhóm 100 và 500; đỉnh bộ nhớ trung bình của nhóm 500 khoảng 3.323,4 MiB. Hình 3.15 thể hiện cấu hình 4 vCPU với tối đa 16 chunk xử lý đồng thời, không phải 16 người dùng đồng thời.</ns0:t>
      </ns0:r>
    </ns0:p>
    <ns0:p>
      <ns0:pPr>
        <ns0:pStyle ns0:val="Normal"/>
        <ns0:keepNext ns0:val="true"/>
        <ns0:keepLines ns0:val="false"/>
        <ns0:widowControl/>
        <ns0:spacing ns0:lineRule="auto" ns0:line="240" ns0:before="0" ns0:after="0"/>
        <ns0:ind ns0:start="0" ns0:end="0" ns0:hanging="0"/>
        <ns0:jc ns0:val="center"/>
        <ns0:rPr/>
      </ns0:pPr>
      <ns0:r>
        <ns0:rPr/>
        <ns0:drawing>
          <ns2:inline distT="0" distB="0" distL="0" distR="0">
            <ns2:extent cx="5760085" cy="3006725"/>
            <ns2:effectExtent l="0" t="0" r="0" b="0"/>
            <ns2:docPr id="30" name="Picture 1991287290" descr="" title=""/>
            <ns2:cNvGraphicFramePr>
              <ns3:graphicFrameLocks noChangeAspect="1"/>
            </ns2:cNvGraphicFramePr>
            <ns3:graphic>
              <ns3:graphicData uri="http://schemas.openxmlformats.org/drawingml/2006/picture">
                <ns4:pic>
                  <ns4:nvPicPr>
                    <ns4:cNvPr id="30" name="Picture 1991287290" descr="" title=""/>
                    <ns4:cNvPicPr>
                      <ns3:picLocks noChangeAspect="1" noChangeArrowheads="1"/>
                    </ns4:cNvPicPr>
                  </ns4:nvPicPr>
                  <ns4:blipFill>
                    <ns3:blip ns5:embed="rId35"/>
                    <ns3:stretch>
                      <ns3:fillRect/>
                    </ns3:stretch>
                  </ns4:blipFill>
                  <ns4:spPr bwMode="auto">
                    <ns3:xfrm>
                      <ns3:off x="0" y="0"/>
                      <ns3:ext cx="5760085" cy="3006725"/>
                    </ns3:xfrm>
                    <ns3:prstGeom prst="rect">
                      <ns3:avLst/>
                    </ns3:prstGeom>
                  </ns4:spPr>
                </ns4:pic>
              </ns3:graphicData>
            </ns3:graphic>
          </ns2:inline>
        </ns0:drawing>
      </ns0:r>
    </ns0:p>
    <ns0:p>
      <ns0:pPr>
        <ns0:pStyle ns0:val="ReportFigure"/>
        <ns0:keepNext ns0:val="false"/>
        <ns0:keepLines ns0:val="false"/>
        <ns0:widowControl/>
        <ns0:spacing ns0:lineRule="auto" ns0:line="312" ns0:before="0" ns0:after="0"/>
        <ns0:ind ns0:start="0" ns0:end="0" ns0:hanging="0"/>
        <ns0:jc ns0:val="center"/>
        <ns0:rPr/>
      </ns0:pPr>
      <ns0:bookmarkStart ns0:id="348" ns0:name="__RefHeading___Toc10246_3013018603"/>
      <ns0:bookmarkStart ns0:id="349" ns0:name="report_target_3170"/>
      <ns0:bookmarkEnd ns0:id="348"/>
      <ns0:r>
        <ns0:rPr>
          <ns0:rFonts ns0:eastAsia="Times New Roman" ns0:cs="Times New Roman"/>
          <ns0:b/>
          <ns0:i ns0:val="false"/>
          <ns0:color ns0:val="000000"/>
          <ns0:sz ns0:val="28"/>
        </ns0:rPr>
        <ns0:t>Hình 3.15. Mức sử dụng tài nguyên theo kích thước lô</ns0:t>
      </ns0:r>
      <ns0:bookmarkEnd ns0:id="349"/>
    </ns0:p>
    <ns0:p>
      <ns0:pPr>
        <ns0:pStyle ns0:val="Heading3"/>
        <ns0:keepNext ns0:val="true"/>
        <ns0:keepLines/>
        <ns0:pageBreakBefore ns0:val="false"/>
        <ns0:widowControl/>
        <ns0:numPr>
          <ns0:ilvl ns0:val="0"/>
          <ns0:numId ns0:val="0"/>
        </ns0:numPr>
        <ns0:spacing ns0:lineRule="auto" ns0:line="312" ns0:before="0" ns0:after="0"/>
        <ns0:ind ns0:start="0" ns0:end="0" ns0:hanging="0"/>
        <ns0:jc ns0:val="start"/>
        <ns0:rPr/>
      </ns0:pPr>
      <ns0:bookmarkStart ns0:id="350" ns0:name="__RefHeading___Toc10204_3013018603"/>
      <ns0:bookmarkStart ns0:id="351" ns0:name="report_target_3171"/>
      <ns0:bookmarkEnd ns0:id="350"/>
      <ns0:r>
        <ns0:rPr>
          <ns0:rFonts ns0:eastAsia="Times New Roman" ns0:cs="Times New Roman"/>
          <ns0:b/>
          <ns0:i/>
          <ns0:color ns0:val="000000"/>
          <ns0:sz ns0:val="28"/>
        </ns0:rPr>
        <ns0:t>3.9.4. Kiểm toán tệp kết quả</ns0:t>
      </ns0:r>
      <ns0:bookmarkEnd ns0:id="351"/>
    </ns0:p>
    <ns0:p>
      <ns0:pPr>
        <ns0:pStyle ns0:val="Normal"/>
        <ns0:keepNext ns0:val="false"/>
        <ns0:keepLines ns0:val="false"/>
        <ns0:widowControl/>
        <ns0:spacing ns0:lineRule="auto" ns0:line="312" ns0:before="0" ns0:after="0"/>
        <ns0:ind ns0:start="0" ns0:end="0" ns0:firstLine="709"/>
        <ns0:jc ns0:val="both"/>
        <ns0:rPr/>
      </ns0:pPr>
      <ns0:r>
        <ns0:rPr>
          <ns0:rFonts ns0:eastAsia="Times New Roman" ns0:cs="Times New Roman"/>
          <ns0:i ns0:val="false"/>
          <ns0:color ns0:val="000000"/>
          <ns0:sz ns0:val="28"/>
        </ns0:rPr>
        <ns0:t>Kiểm toán sau benchmark không chỉ đếm số file. Script đối chiếu certificate ID, target hash, Merkle proof, issuanceBatchId, transaction đã xác nhận và Merkle root trong OP_RETURN; bước xác minh đầy đủ sau đó đọc toàn bộ chứng thư bằng cert-verifier-js. Kết quả cho thấy 1.830/1.830 proof khớp và 1.830/1.830 chứng thư được kết luận VALID.</ns0:t>
      </ns0:r>
      <ns0:r>
        <ns0:rPr>
          <ns0:rFonts ns0:eastAsia="Times New Roman" ns0:cs="Times New Roman"/>
          <ns0:color ns0:val="000000"/>
          <ns0:sz ns0:val="28"/>
        </ns0:rPr>
        <ns0:t xml:space="preserve"> Kết quả kiểm toán được tổng hợp tại Bảng 3.12.</ns0:t>
      </ns0:r>
    </ns0:p>
    <ns0:p>
      <ns0:pPr>
        <ns0:pStyle ns0:val="ReportTable"/>
        <ns0:keepNext ns0:val="true"/>
        <ns0:keepLines ns0:val="false"/>
        <ns0:pageBreakBefore ns0:val="false"/>
        <ns0:widowControl/>
        <ns0:spacing ns0:lineRule="auto" ns0:line="312" ns0:before="0" ns0:after="0"/>
        <ns0:ind ns0:start="0" ns0:end="0" ns0:hanging="0"/>
        <ns0:jc ns0:val="center"/>
        <ns0:rPr/>
      </ns0:pPr>
      <ns0:bookmarkStart ns0:id="352" ns0:name="__RefHeading___Toc10316_3013018603"/>
      <ns0:bookmarkStart ns0:id="353" ns0:name="report_target_3172"/>
      <ns0:bookmarkEnd ns0:id="352"/>
      <ns0:r>
        <ns0:rPr>
          <ns0:rFonts ns0:eastAsia="Times New Roman" ns0:cs="Times New Roman"/>
          <ns0:b/>
          <ns0:i ns0:val="false"/>
          <ns0:color ns0:val="000000"/>
          <ns0:sz ns0:val="28"/>
        </ns0:rPr>
        <ns0:t>Bảng 3.12. Kết quả kiểm toán tệp kết quả</ns0:t>
      </ns0:r>
      <ns0:bookmarkEnd ns0:id="353"/>
    </ns0:p>
    <ns0:tbl>
      <ns0:tblPr>
        <ns0:tblStyle ns0:val="TableGrid"/>
        <ns0:tblW ns0:w="9354" ns0:type="dxa"/>
        <ns0:jc ns0:val="center"/>
        <ns0:tblInd ns0:w="0" ns0:type="dxa"/>
        <ns0:tblLayout ns0:type="fixed"/>
        <ns0:tblCellMar>
          <ns0:top ns0:w="75" ns0:type="dxa"/>
          <ns0:start ns0:w="85" ns0:type="dxa"/>
          <ns0:bottom ns0:w="75" ns0:type="dxa"/>
          <ns0:end ns0:w="85" ns0:type="dxa"/>
        </ns0:tblCellMar>
        <ns0:tblLook ns0:val="04a0" ns0:noHBand="0" ns0:noVBand="1" ns0:firstColumn="1" ns0:lastRow="0" ns0:lastColumn="0" ns0:firstRow="1"/>
      </ns0:tblPr>
      <ns0:tblGrid>
        <ns0:gridCol ns0:w="2993"/>
        <ns0:gridCol ns0:w="6360"/>
      </ns0:tblGrid>
      <ns0:tr>
        <ns0:trPr>
          <ns0:tblHeader ns0:val="true"/>
          <ns0:cantSplit ns0:val="true"/>
        </ns0:trPr>
        <ns0:tc>
          <ns0:tcPr>
            <ns0:tcW ns0:w="2993" ns0:type="dxa"/>
            <ns0:tcBorders>
              <ns0:top ns0:val="single" ns0:sz="4" ns0:space="0" ns0:color="777777"/>
              <ns0:start ns0:val="single" ns0:sz="4" ns0:space="0" ns0:color="777777"/>
              <ns0:bottom ns0:val="single" ns0:sz="4" ns0:space="0" ns0:color="777777"/>
              <ns0:end ns0:val="single" ns0:sz="4" ns0:space="0" ns0:color="777777"/>
            </ns0:tcBorders>
            <ns0:shd ns0:fill="EFEFEF"/>
            <ns0:vAlign ns0:val="center"/>
          </ns0:tcPr>
          <ns0:p>
            <ns0:pPr>
              <ns0:pStyle ns0:val="Normal"/>
              <ns0:keepNext ns0:val="false"/>
              <ns0:keepLines/>
              <ns0:widowControl ns0:val="false"/>
              <ns0:suppressAutoHyphens ns0:val="true"/>
              <ns0:spacing ns0:lineRule="auto" ns0:line="276" ns0:before="0" ns0:after="0"/>
              <ns0:ind ns0:start="0" ns0:end="0" ns0:hanging="0"/>
              <ns0:jc ns0:val="center"/>
              <ns0:rPr>
                <ns0:kern ns0:val="0"/>
                <ns0:lang ns0:eastAsia="en-US"/>
              </ns0:rPr>
            </ns0:pPr>
            <ns0:r>
              <ns0:rPr>
                <ns0:rFonts ns0:eastAsia="Times New Roman" ns0:cs="Times New Roman"/>
                <ns0:b/>
                <ns0:color ns0:val="000000"/>
                <ns0:kern ns0:val="0"/>
                <ns0:sz ns0:val="28"/>
                <ns0:lang ns0:eastAsia="en-US"/>
              </ns0:rPr>
              <ns0:t>Chỉ số</ns0:t>
            </ns0:r>
          </ns0:p>
        </ns0:tc>
        <ns0:tc>
          <ns0:tcPr>
            <ns0:tcW ns0:w="6360" ns0:type="dxa"/>
            <ns0:tcBorders>
              <ns0:top ns0:val="single" ns0:sz="4" ns0:space="0" ns0:color="777777"/>
              <ns0:start ns0:val="single" ns0:sz="4" ns0:space="0" ns0:color="777777"/>
              <ns0:bottom ns0:val="single" ns0:sz="4" ns0:space="0" ns0:color="777777"/>
              <ns0:end ns0:val="single" ns0:sz="4" ns0:space="0" ns0:color="777777"/>
            </ns0:tcBorders>
            <ns0:shd ns0:fill="EFEFEF"/>
            <ns0:vAlign ns0:val="center"/>
          </ns0:tcPr>
          <ns0:p>
            <ns0:pPr>
              <ns0:pStyle ns0:val="Normal"/>
              <ns0:keepNext ns0:val="false"/>
              <ns0:keepLines/>
              <ns0:widowControl ns0:val="false"/>
              <ns0:suppressAutoHyphens ns0:val="true"/>
              <ns0:spacing ns0:lineRule="auto" ns0:line="276" ns0:before="0" ns0:after="0"/>
              <ns0:ind ns0:start="0" ns0:end="0" ns0:hanging="0"/>
              <ns0:jc ns0:val="center"/>
              <ns0:rPr>
                <ns0:kern ns0:val="0"/>
                <ns0:lang ns0:eastAsia="en-US"/>
              </ns0:rPr>
            </ns0:pPr>
            <ns0:r>
              <ns0:rPr>
                <ns0:rFonts ns0:eastAsia="Times New Roman" ns0:cs="Times New Roman"/>
                <ns0:b/>
                <ns0:color ns0:val="000000"/>
                <ns0:kern ns0:val="0"/>
                <ns0:sz ns0:val="28"/>
                <ns0:lang ns0:eastAsia="en-US"/>
              </ns0:rPr>
              <ns0:t>Kết quả</ns0:t>
            </ns0:r>
          </ns0:p>
        </ns0:tc>
      </ns0:tr>
      <ns0:tr>
        <ns0:trPr>
          <ns0:cantSplit ns0:val="true"/>
        </ns0:trPr>
        <ns0:tc>
          <ns0:tcPr>
            <ns0:tcW ns0:w="2993"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Lần chạy</ns0:t>
            </ns0:r>
          </ns0:p>
        </ns0:tc>
        <ns0:tc>
          <ns0:tcPr>
            <ns0:tcW ns0:w="6360"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9/9 đạt</ns0:t>
            </ns0:r>
          </ns0:p>
        </ns0:tc>
      </ns0:tr>
      <ns0:tr>
        <ns0:trPr>
          <ns0:cantSplit ns0:val="true"/>
        </ns0:trPr>
        <ns0:tc>
          <ns0:tcPr>
            <ns0:tcW ns0:w="2993"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Chứng thư phát hành</ns0:t>
            </ns0:r>
          </ns0:p>
        </ns0:tc>
        <ns0:tc>
          <ns0:tcPr>
            <ns0:tcW ns0:w="6360"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1.830/1.830</ns0:t>
            </ns0:r>
          </ns0:p>
        </ns0:tc>
      </ns0:tr>
      <ns0:tr>
        <ns0:trPr>
          <ns0:cantSplit ns0:val="true"/>
        </ns0:trPr>
        <ns0:tc>
          <ns0:tcPr>
            <ns0:tcW ns0:w="2993"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Certificate ID/target hash duy nhất</ns0:t>
            </ns0:r>
          </ns0:p>
        </ns0:tc>
        <ns0:tc>
          <ns0:tcPr>
            <ns0:tcW ns0:w="6360"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1.830/1.830</ns0:t>
            </ns0:r>
          </ns0:p>
        </ns0:tc>
      </ns0:tr>
      <ns0:tr>
        <ns0:trPr>
          <ns0:cantSplit ns0:val="true"/>
        </ns0:trPr>
        <ns0:tc>
          <ns0:tcPr>
            <ns0:tcW ns0:w="2993"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Merkle proof được đối chiếu</ns0:t>
            </ns0:r>
          </ns0:p>
        </ns0:tc>
        <ns0:tc>
          <ns0:tcPr>
            <ns0:tcW ns0:w="6360"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1.830/1.830</ns0:t>
            </ns0:r>
          </ns0:p>
        </ns0:tc>
      </ns0:tr>
      <ns0:tr>
        <ns0:trPr>
          <ns0:cantSplit ns0:val="true"/>
        </ns0:trPr>
        <ns0:tc>
          <ns0:tcPr>
            <ns0:tcW ns0:w="2993"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Xác minh đầy đủ bằng cert-verifier-js</ns0:t>
            </ns0:r>
          </ns0:p>
        </ns0:tc>
        <ns0:tc>
          <ns0:tcPr>
            <ns0:tcW ns0:w="6360"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1.830/1.830 VALID</ns0:t>
            </ns0:r>
          </ns0:p>
        </ns0:tc>
      </ns0:tr>
      <ns0:tr>
        <ns0:trPr>
          <ns0:cantSplit ns0:val="true"/>
        </ns0:trPr>
        <ns0:tc>
          <ns0:tcPr>
            <ns0:tcW ns0:w="2993"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Lô phát hành/giao dịch đã xác nhận</ns0:t>
            </ns0:r>
          </ns0:p>
        </ns0:tc>
        <ns0:tc>
          <ns0:tcPr>
            <ns0:tcW ns0:w="6360"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9/9</ns0:t>
            </ns0:r>
          </ns0:p>
        </ns0:tc>
      </ns0:tr>
      <ns0:tr>
        <ns0:trPr>
          <ns0:cantSplit ns0:val="true"/>
        </ns0:trPr>
        <ns0:tc>
          <ns0:tcPr>
            <ns0:tcW ns0:w="2993"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Payload trong manifest</ns0:t>
            </ns0:r>
          </ns0:p>
        </ns0:tc>
        <ns0:tc>
          <ns0:tcPr>
            <ns0:tcW ns0:w="6360"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35/35</ns0:t>
            </ns0:r>
          </ns0:p>
        </ns0:tc>
      </ns0:tr>
      <ns0:tr>
        <ns0:trPr>
          <ns0:cantSplit ns0:val="true"/>
        </ns0:trPr>
        <ns0:tc>
          <ns0:tcPr>
            <ns0:tcW ns0:w="2993"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Tệp công bố qua SHA256SUMS</ns0:t>
            </ns0:r>
          </ns0:p>
        </ns0:tc>
        <ns0:tc>
          <ns0:tcPr>
            <ns0:tcW ns0:w="6360"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37/37</ns0:t>
            </ns0:r>
          </ns0:p>
        </ns0:tc>
      </ns0:tr>
    </ns0:tbl>
    <ns0:p>
      <ns0:pPr>
        <ns0:pStyle ns0:val="Heading2"/>
        <ns0:keepNext ns0:val="true"/>
        <ns0:keepLines/>
        <ns0:pageBreakBefore ns0:val="false"/>
        <ns0:widowControl/>
        <ns0:numPr>
          <ns0:ilvl ns0:val="0"/>
          <ns0:numId ns0:val="0"/>
        </ns0:numPr>
        <ns0:spacing ns0:lineRule="auto" ns0:line="312" ns0:before="0" ns0:after="0"/>
        <ns0:ind ns0:start="0" ns0:end="0" ns0:hanging="0"/>
        <ns0:jc ns0:val="start"/>
        <ns0:rPr/>
      </ns0:pPr>
      <ns0:bookmarkStart ns0:id="354" ns0:name="__RefHeading___Toc10206_3013018603"/>
      <ns0:bookmarkStart ns0:id="355" ns0:name="report_target_3173"/>
      <ns0:bookmarkEnd ns0:id="354"/>
      <ns0:r>
        <ns0:rPr>
          <ns0:rFonts ns0:eastAsia="Times New Roman" ns0:cs="Times New Roman"/>
          <ns0:b/>
          <ns0:i ns0:val="false"/>
          <ns0:color ns0:val="000000"/>
          <ns0:sz ns0:val="28"/>
        </ns0:rPr>
        <ns0:t>3.10. Kết quả Kịch bản 3 – thu hồi, RBAC và audit</ns0:t>
      </ns0:r>
      <ns0:bookmarkEnd ns0:id="355"/>
    </ns0:p>
    <ns0:p>
      <ns0:pPr>
        <ns0:pStyle ns0:val="Normal"/>
        <ns0:keepNext ns0:val="false"/>
        <ns0:keepLines ns0:val="false"/>
        <ns0:widowControl/>
        <ns0:spacing ns0:lineRule="auto" ns0:line="312" ns0:before="0" ns0:after="0"/>
        <ns0:ind ns0:start="0" ns0:end="0" ns0:firstLine="709"/>
        <ns0:jc ns0:val="both"/>
        <ns0:rPr/>
      </ns0:pPr>
      <ns0:r>
        <ns0:rPr>
          <ns0:rFonts ns0:eastAsia="Times New Roman" ns0:cs="Times New Roman"/>
          <ns0:i ns0:val="false"/>
          <ns0:color ns0:val="000000"/>
          <ns0:sz ns0:val="28"/>
        </ns0:rPr>
        <ns0:t>Kịch bản thứ ba kiểm tra quyền thu hồi và tính nhất quán giữa Bitcoin, PostgreSQL, Revocation List, Verify và audit. Chỉ Checker được phép thu hồi. Tệp gốc trước thu hồi phải VALID và sau thu hồi phải REVOKED.</ns0:t>
      </ns0:r>
      <ns0:r>
        <ns0:rPr>
          <ns0:rFonts ns0:eastAsia="Times New Roman" ns0:cs="Times New Roman"/>
          <ns0:color ns0:val="000000"/>
          <ns0:sz ns0:val="28"/>
        </ns0:rPr>
        <ns0:t xml:space="preserve"> Tám ca chính được tổng hợp tại Bảng 3.13.</ns0:t>
      </ns0:r>
    </ns0:p>
    <ns0:p>
      <ns0:pPr>
        <ns0:pStyle ns0:val="ReportTable"/>
        <ns0:keepNext ns0:val="true"/>
        <ns0:keepLines ns0:val="false"/>
        <ns0:pageBreakBefore ns0:val="false"/>
        <ns0:widowControl/>
        <ns0:spacing ns0:lineRule="auto" ns0:line="312" ns0:before="0" ns0:after="0"/>
        <ns0:ind ns0:start="0" ns0:end="0" ns0:hanging="0"/>
        <ns0:jc ns0:val="center"/>
        <ns0:rPr/>
      </ns0:pPr>
      <ns0:bookmarkStart ns0:id="356" ns0:name="__RefHeading___Toc10314_3013018603"/>
      <ns0:bookmarkStart ns0:id="357" ns0:name="report_target_3174"/>
      <ns0:bookmarkEnd ns0:id="356"/>
      <ns0:r>
        <ns0:rPr>
          <ns0:rFonts ns0:eastAsia="Times New Roman" ns0:cs="Times New Roman"/>
          <ns0:b/>
          <ns0:i ns0:val="false"/>
          <ns0:color ns0:val="000000"/>
          <ns0:sz ns0:val="28"/>
        </ns0:rPr>
        <ns0:t>Bảng 3.13. Kết quả Kịch bản 3</ns0:t>
      </ns0:r>
      <ns0:bookmarkEnd ns0:id="357"/>
    </ns0:p>
    <ns0:tbl>
      <ns0:tblPr>
        <ns0:tblStyle ns0:val="TableGrid"/>
        <ns0:tblW ns0:w="9355" ns0:type="dxa"/>
        <ns0:jc ns0:val="center"/>
        <ns0:tblInd ns0:w="0" ns0:type="dxa"/>
        <ns0:tblLayout ns0:type="fixed"/>
        <ns0:tblCellMar>
          <ns0:top ns0:w="75" ns0:type="dxa"/>
          <ns0:start ns0:w="85" ns0:type="dxa"/>
          <ns0:bottom ns0:w="75" ns0:type="dxa"/>
          <ns0:end ns0:w="85" ns0:type="dxa"/>
        </ns0:tblCellMar>
        <ns0:tblLook ns0:val="04a0" ns0:noHBand="0" ns0:noVBand="1" ns0:firstColumn="1" ns0:lastRow="0" ns0:lastColumn="0" ns0:firstRow="1"/>
      </ns0:tblPr>
      <ns0:tblGrid>
        <ns0:gridCol ns0:w="932"/>
        <ns0:gridCol ns0:w="3371"/>
        <ns0:gridCol ns0:w="1684"/>
        <ns0:gridCol ns0:w="1684"/>
        <ns0:gridCol ns0:w="1684"/>
      </ns0:tblGrid>
      <ns0:tr>
        <ns0:trPr>
          <ns0:tblHeader ns0:val="true"/>
          <ns0:cantSplit ns0:val="true"/>
        </ns0:trPr>
        <ns0:tc>
          <ns0:tcPr>
            <ns0:tcW ns0:w="932" ns0:type="dxa"/>
            <ns0:tcBorders>
              <ns0:top ns0:val="single" ns0:sz="4" ns0:space="0" ns0:color="777777"/>
              <ns0:start ns0:val="single" ns0:sz="4" ns0:space="0" ns0:color="777777"/>
              <ns0:bottom ns0:val="single" ns0:sz="4" ns0:space="0" ns0:color="777777"/>
              <ns0:end ns0:val="single" ns0:sz="4" ns0:space="0" ns0:color="777777"/>
            </ns0:tcBorders>
            <ns0:shd ns0:fill="EFEFEF"/>
            <ns0:vAlign ns0:val="center"/>
          </ns0:tcPr>
          <ns0:p>
            <ns0:pPr>
              <ns0:pStyle ns0:val="Normal"/>
              <ns0:keepNext ns0:val="false"/>
              <ns0:keepLines/>
              <ns0:widowControl ns0:val="false"/>
              <ns0:suppressAutoHyphens ns0:val="true"/>
              <ns0:spacing ns0:lineRule="auto" ns0:line="276" ns0:before="0" ns0:after="0"/>
              <ns0:ind ns0:start="0" ns0:end="0" ns0:hanging="0"/>
              <ns0:jc ns0:val="center"/>
              <ns0:rPr>
                <ns0:kern ns0:val="0"/>
                <ns0:lang ns0:eastAsia="en-US"/>
              </ns0:rPr>
            </ns0:pPr>
            <ns0:r>
              <ns0:rPr>
                <ns0:rFonts ns0:eastAsia="Times New Roman" ns0:cs="Times New Roman"/>
                <ns0:b/>
                <ns0:color ns0:val="000000"/>
                <ns0:kern ns0:val="0"/>
                <ns0:sz ns0:val="28"/>
                <ns0:lang ns0:eastAsia="en-US"/>
              </ns0:rPr>
              <ns0:t>Mã</ns0:t>
            </ns0:r>
          </ns0:p>
        </ns0:tc>
        <ns0:tc>
          <ns0:tcPr>
            <ns0:tcW ns0:w="3371" ns0:type="dxa"/>
            <ns0:tcBorders>
              <ns0:top ns0:val="single" ns0:sz="4" ns0:space="0" ns0:color="777777"/>
              <ns0:start ns0:val="single" ns0:sz="4" ns0:space="0" ns0:color="777777"/>
              <ns0:bottom ns0:val="single" ns0:sz="4" ns0:space="0" ns0:color="777777"/>
              <ns0:end ns0:val="single" ns0:sz="4" ns0:space="0" ns0:color="777777"/>
            </ns0:tcBorders>
            <ns0:shd ns0:fill="EFEFEF"/>
            <ns0:vAlign ns0:val="center"/>
          </ns0:tcPr>
          <ns0:p>
            <ns0:pPr>
              <ns0:pStyle ns0:val="Normal"/>
              <ns0:keepNext ns0:val="false"/>
              <ns0:keepLines/>
              <ns0:widowControl ns0:val="false"/>
              <ns0:suppressAutoHyphens ns0:val="true"/>
              <ns0:spacing ns0:lineRule="auto" ns0:line="276" ns0:before="0" ns0:after="0"/>
              <ns0:ind ns0:start="0" ns0:end="0" ns0:hanging="0"/>
              <ns0:jc ns0:val="center"/>
              <ns0:rPr>
                <ns0:kern ns0:val="0"/>
                <ns0:lang ns0:eastAsia="en-US"/>
              </ns0:rPr>
            </ns0:pPr>
            <ns0:r>
              <ns0:rPr>
                <ns0:rFonts ns0:eastAsia="Times New Roman" ns0:cs="Times New Roman"/>
                <ns0:b/>
                <ns0:color ns0:val="000000"/>
                <ns0:kern ns0:val="0"/>
                <ns0:sz ns0:val="28"/>
                <ns0:lang ns0:eastAsia="en-US"/>
              </ns0:rPr>
              <ns0:t>Ca kiểm thử</ns0:t>
            </ns0:r>
          </ns0:p>
        </ns0:tc>
        <ns0:tc>
          <ns0:tcPr>
            <ns0:tcW ns0:w="1684" ns0:type="dxa"/>
            <ns0:tcBorders>
              <ns0:top ns0:val="single" ns0:sz="4" ns0:space="0" ns0:color="777777"/>
              <ns0:start ns0:val="single" ns0:sz="4" ns0:space="0" ns0:color="777777"/>
              <ns0:bottom ns0:val="single" ns0:sz="4" ns0:space="0" ns0:color="777777"/>
              <ns0:end ns0:val="single" ns0:sz="4" ns0:space="0" ns0:color="777777"/>
            </ns0:tcBorders>
            <ns0:shd ns0:fill="EFEFEF"/>
            <ns0:vAlign ns0:val="center"/>
          </ns0:tcPr>
          <ns0:p>
            <ns0:pPr>
              <ns0:pStyle ns0:val="Normal"/>
              <ns0:keepNext ns0:val="false"/>
              <ns0:keepLines/>
              <ns0:widowControl ns0:val="false"/>
              <ns0:suppressAutoHyphens ns0:val="true"/>
              <ns0:spacing ns0:lineRule="auto" ns0:line="276" ns0:before="0" ns0:after="0"/>
              <ns0:ind ns0:start="0" ns0:end="0" ns0:hanging="0"/>
              <ns0:jc ns0:val="center"/>
              <ns0:rPr>
                <ns0:kern ns0:val="0"/>
                <ns0:lang ns0:eastAsia="en-US"/>
              </ns0:rPr>
            </ns0:pPr>
            <ns0:r>
              <ns0:rPr>
                <ns0:rFonts ns0:eastAsia="Times New Roman" ns0:cs="Times New Roman"/>
                <ns0:b/>
                <ns0:color ns0:val="000000"/>
                <ns0:kern ns0:val="0"/>
                <ns0:sz ns0:val="28"/>
                <ns0:lang ns0:eastAsia="en-US"/>
              </ns0:rPr>
              <ns0:t>Kỳ vọng</ns0:t>
            </ns0:r>
          </ns0:p>
        </ns0:tc>
        <ns0:tc>
          <ns0:tcPr>
            <ns0:tcW ns0:w="1684" ns0:type="dxa"/>
            <ns0:tcBorders>
              <ns0:top ns0:val="single" ns0:sz="4" ns0:space="0" ns0:color="777777"/>
              <ns0:start ns0:val="single" ns0:sz="4" ns0:space="0" ns0:color="777777"/>
              <ns0:bottom ns0:val="single" ns0:sz="4" ns0:space="0" ns0:color="777777"/>
              <ns0:end ns0:val="single" ns0:sz="4" ns0:space="0" ns0:color="777777"/>
            </ns0:tcBorders>
            <ns0:shd ns0:fill="EFEFEF"/>
            <ns0:vAlign ns0:val="center"/>
          </ns0:tcPr>
          <ns0:p>
            <ns0:pPr>
              <ns0:pStyle ns0:val="Normal"/>
              <ns0:keepNext ns0:val="false"/>
              <ns0:keepLines/>
              <ns0:widowControl ns0:val="false"/>
              <ns0:suppressAutoHyphens ns0:val="true"/>
              <ns0:spacing ns0:lineRule="auto" ns0:line="276" ns0:before="0" ns0:after="0"/>
              <ns0:ind ns0:start="0" ns0:end="0" ns0:hanging="0"/>
              <ns0:jc ns0:val="center"/>
              <ns0:rPr>
                <ns0:kern ns0:val="0"/>
                <ns0:lang ns0:eastAsia="en-US"/>
              </ns0:rPr>
            </ns0:pPr>
            <ns0:r>
              <ns0:rPr>
                <ns0:rFonts ns0:eastAsia="Times New Roman" ns0:cs="Times New Roman"/>
                <ns0:b/>
                <ns0:color ns0:val="000000"/>
                <ns0:kern ns0:val="0"/>
                <ns0:sz ns0:val="28"/>
                <ns0:lang ns0:eastAsia="en-US"/>
              </ns0:rPr>
              <ns0:t>Quan sát</ns0:t>
            </ns0:r>
          </ns0:p>
        </ns0:tc>
        <ns0:tc>
          <ns0:tcPr>
            <ns0:tcW ns0:w="1684" ns0:type="dxa"/>
            <ns0:tcBorders>
              <ns0:top ns0:val="single" ns0:sz="4" ns0:space="0" ns0:color="777777"/>
              <ns0:start ns0:val="single" ns0:sz="4" ns0:space="0" ns0:color="777777"/>
              <ns0:bottom ns0:val="single" ns0:sz="4" ns0:space="0" ns0:color="777777"/>
              <ns0:end ns0:val="single" ns0:sz="4" ns0:space="0" ns0:color="777777"/>
            </ns0:tcBorders>
            <ns0:shd ns0:fill="EFEFEF"/>
            <ns0:vAlign ns0:val="center"/>
          </ns0:tcPr>
          <ns0:p>
            <ns0:pPr>
              <ns0:pStyle ns0:val="Normal"/>
              <ns0:keepNext ns0:val="false"/>
              <ns0:keepLines/>
              <ns0:widowControl ns0:val="false"/>
              <ns0:suppressAutoHyphens ns0:val="true"/>
              <ns0:spacing ns0:lineRule="auto" ns0:line="276" ns0:before="0" ns0:after="0"/>
              <ns0:ind ns0:start="0" ns0:end="0" ns0:hanging="0"/>
              <ns0:jc ns0:val="center"/>
              <ns0:rPr>
                <ns0:kern ns0:val="0"/>
                <ns0:lang ns0:eastAsia="en-US"/>
              </ns0:rPr>
            </ns0:pPr>
            <ns0:r>
              <ns0:rPr>
                <ns0:rFonts ns0:eastAsia="Times New Roman" ns0:cs="Times New Roman"/>
                <ns0:b/>
                <ns0:color ns0:val="000000"/>
                <ns0:kern ns0:val="0"/>
                <ns0:sz ns0:val="28"/>
                <ns0:lang ns0:eastAsia="en-US"/>
              </ns0:rPr>
              <ns0:t>Đánh giá</ns0:t>
            </ns0:r>
          </ns0:p>
        </ns0:tc>
      </ns0:tr>
      <ns0:tr>
        <ns0:trPr>
          <ns0:cantSplit ns0:val="true"/>
        </ns0:trPr>
        <ns0:tc>
          <ns0:tcPr>
            <ns0:tcW ns0:w="932"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S3-01</ns0:t>
            </ns0:r>
          </ns0:p>
        </ns0:tc>
        <ns0:tc>
          <ns0:tcPr>
            <ns0:tcW ns0:w="3371"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Trước thu hồi</ns0:t>
            </ns0:r>
          </ns0:p>
        </ns0:tc>
        <ns0:tc>
          <ns0:tcPr>
            <ns0:tcW ns0:w="1684"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VALID</ns0:t>
            </ns0:r>
          </ns0:p>
        </ns0:tc>
        <ns0:tc>
          <ns0:tcPr>
            <ns0:tcW ns0:w="1684"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VALID</ns0:t>
            </ns0:r>
          </ns0:p>
        </ns0:tc>
        <ns0:tc>
          <ns0:tcPr>
            <ns0:tcW ns0:w="1684"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Đạt</ns0:t>
            </ns0:r>
          </ns0:p>
        </ns0:tc>
      </ns0:tr>
      <ns0:tr>
        <ns0:trPr>
          <ns0:cantSplit ns0:val="true"/>
        </ns0:trPr>
        <ns0:tc>
          <ns0:tcPr>
            <ns0:tcW ns0:w="932"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S3-02</ns0:t>
            </ns0:r>
          </ns0:p>
        </ns0:tc>
        <ns0:tc>
          <ns0:tcPr>
            <ns0:tcW ns0:w="3371"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Student thu hồi</ns0:t>
            </ns0:r>
          </ns0:p>
        </ns0:tc>
        <ns0:tc>
          <ns0:tcPr>
            <ns0:tcW ns0:w="1684"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HTTP 403</ns0:t>
            </ns0:r>
          </ns0:p>
        </ns0:tc>
        <ns0:tc>
          <ns0:tcPr>
            <ns0:tcW ns0:w="1684"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HTTP 403</ns0:t>
            </ns0:r>
          </ns0:p>
        </ns0:tc>
        <ns0:tc>
          <ns0:tcPr>
            <ns0:tcW ns0:w="1684"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Đạt</ns0:t>
            </ns0:r>
          </ns0:p>
        </ns0:tc>
      </ns0:tr>
      <ns0:tr>
        <ns0:trPr>
          <ns0:cantSplit ns0:val="true"/>
        </ns0:trPr>
        <ns0:tc>
          <ns0:tcPr>
            <ns0:tcW ns0:w="932"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S3-03</ns0:t>
            </ns0:r>
          </ns0:p>
        </ns0:tc>
        <ns0:tc>
          <ns0:tcPr>
            <ns0:tcW ns0:w="3371"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Maker thu hồi</ns0:t>
            </ns0:r>
          </ns0:p>
        </ns0:tc>
        <ns0:tc>
          <ns0:tcPr>
            <ns0:tcW ns0:w="1684"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HTTP 403</ns0:t>
            </ns0:r>
          </ns0:p>
        </ns0:tc>
        <ns0:tc>
          <ns0:tcPr>
            <ns0:tcW ns0:w="1684"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HTTP 403</ns0:t>
            </ns0:r>
          </ns0:p>
        </ns0:tc>
        <ns0:tc>
          <ns0:tcPr>
            <ns0:tcW ns0:w="1684"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Đạt</ns0:t>
            </ns0:r>
          </ns0:p>
        </ns0:tc>
      </ns0:tr>
      <ns0:tr>
        <ns0:trPr>
          <ns0:cantSplit ns0:val="true"/>
        </ns0:trPr>
        <ns0:tc>
          <ns0:tcPr>
            <ns0:tcW ns0:w="932"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S3-04</ns0:t>
            </ns0:r>
          </ns0:p>
        </ns0:tc>
        <ns0:tc>
          <ns0:tcPr>
            <ns0:tcW ns0:w="3371"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Checker thu hồi</ns0:t>
            </ns0:r>
          </ns0:p>
        </ns0:tc>
        <ns0:tc>
          <ns0:tcPr>
            <ns0:tcW ns0:w="1684"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HTTP 201</ns0:t>
            </ns0:r>
          </ns0:p>
        </ns0:tc>
        <ns0:tc>
          <ns0:tcPr>
            <ns0:tcW ns0:w="1684"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HTTP 201</ns0:t>
            </ns0:r>
          </ns0:p>
        </ns0:tc>
        <ns0:tc>
          <ns0:tcPr>
            <ns0:tcW ns0:w="1684"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Đạt</ns0:t>
            </ns0:r>
          </ns0:p>
        </ns0:tc>
      </ns0:tr>
      <ns0:tr>
        <ns0:trPr>
          <ns0:cantSplit ns0:val="true"/>
        </ns0:trPr>
        <ns0:tc>
          <ns0:tcPr>
            <ns0:tcW ns0:w="932"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S3-05</ns0:t>
            </ns0:r>
          </ns0:p>
        </ns0:tc>
        <ns0:tc>
          <ns0:tcPr>
            <ns0:tcW ns0:w="3371"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Sau thu hồi</ns0:t>
            </ns0:r>
          </ns0:p>
        </ns0:tc>
        <ns0:tc>
          <ns0:tcPr>
            <ns0:tcW ns0:w="1684"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REVOKED</ns0:t>
            </ns0:r>
          </ns0:p>
        </ns0:tc>
        <ns0:tc>
          <ns0:tcPr>
            <ns0:tcW ns0:w="1684"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REVOKED</ns0:t>
            </ns0:r>
          </ns0:p>
        </ns0:tc>
        <ns0:tc>
          <ns0:tcPr>
            <ns0:tcW ns0:w="1684"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Đạt</ns0:t>
            </ns0:r>
          </ns0:p>
        </ns0:tc>
      </ns0:tr>
      <ns0:tr>
        <ns0:trPr>
          <ns0:cantSplit ns0:val="true"/>
        </ns0:trPr>
        <ns0:tc>
          <ns0:tcPr>
            <ns0:tcW ns0:w="932"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S3-06</ns0:t>
            </ns0:r>
          </ns0:p>
        </ns0:tc>
        <ns0:tc>
          <ns0:tcPr>
            <ns0:tcW ns0:w="3371"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Tx thu hồi xác nhận</ns0:t>
            </ns0:r>
          </ns0:p>
        </ns0:tc>
        <ns0:tc>
          <ns0:tcPr>
            <ns0:tcW ns0:w="1684"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ns0:t>
            </ns0:r>
            <ns0:r>
              <ns0:rPr>
                <ns0:rFonts ns0:eastAsia="Times New Roman" ns0:cs="Times New Roman"/>
                <ns0:b ns0:val="false"/>
                <ns0:color ns0:val="000000"/>
                <ns0:kern ns0:val="0"/>
                <ns0:sz ns0:val="28"/>
                <ns0:lang ns0:eastAsia="en-US"/>
              </ns0:rPr>
              <ns0:t>1 confirmation</ns0:t>
            </ns0:r>
          </ns0:p>
        </ns0:tc>
        <ns0:tc>
          <ns0:tcPr>
            <ns0:tcW ns0:w="1684"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1</ns0:t>
            </ns0:r>
          </ns0:p>
        </ns0:tc>
        <ns0:tc>
          <ns0:tcPr>
            <ns0:tcW ns0:w="1684"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Đạt</ns0:t>
            </ns0:r>
          </ns0:p>
        </ns0:tc>
      </ns0:tr>
      <ns0:tr>
        <ns0:trPr>
          <ns0:cantSplit ns0:val="true"/>
        </ns0:trPr>
        <ns0:tc>
          <ns0:tcPr>
            <ns0:tcW ns0:w="932"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S3-07</ns0:t>
            </ns0:r>
          </ns0:p>
        </ns0:tc>
        <ns0:tc>
          <ns0:tcPr>
            <ns0:tcW ns0:w="3371"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Có trong Revocation List</ns0:t>
            </ns0:r>
          </ns0:p>
        </ns0:tc>
        <ns0:tc>
          <ns0:tcPr>
            <ns0:tcW ns0:w="1684"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Có</ns0:t>
            </ns0:r>
          </ns0:p>
        </ns0:tc>
        <ns0:tc>
          <ns0:tcPr>
            <ns0:tcW ns0:w="1684"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Có</ns0:t>
            </ns0:r>
          </ns0:p>
        </ns0:tc>
        <ns0:tc>
          <ns0:tcPr>
            <ns0:tcW ns0:w="1684"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Đạt</ns0:t>
            </ns0:r>
          </ns0:p>
        </ns0:tc>
      </ns0:tr>
      <ns0:tr>
        <ns0:trPr>
          <ns0:cantSplit ns0:val="true"/>
        </ns0:trPr>
        <ns0:tc>
          <ns0:tcPr>
            <ns0:tcW ns0:w="932"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S3-08</ns0:t>
            </ns0:r>
          </ns0:p>
        </ns0:tc>
        <ns0:tc>
          <ns0:tcPr>
            <ns0:tcW ns0:w="3371"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Audit đủ role/action</ns0:t>
            </ns0:r>
          </ns0:p>
        </ns0:tc>
        <ns0:tc>
          <ns0:tcPr>
            <ns0:tcW ns0:w="1684"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4 action</ns0:t>
            </ns0:r>
          </ns0:p>
        </ns0:tc>
        <ns0:tc>
          <ns0:tcPr>
            <ns0:tcW ns0:w="1684"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request/approve/issue/revoke</ns0:t>
            </ns0:r>
          </ns0:p>
        </ns0:tc>
        <ns0:tc>
          <ns0:tcPr>
            <ns0:tcW ns0:w="1684"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Đạt</ns0:t>
            </ns0:r>
          </ns0:p>
        </ns0:tc>
      </ns0:tr>
    </ns0:tbl>
    <ns0:p>
      <ns0:pPr>
        <ns0:pStyle ns0:val="Normal"/>
        <ns0:keepNext ns0:val="false"/>
        <ns0:keepLines ns0:val="false"/>
        <ns0:widowControl/>
        <ns0:spacing ns0:lineRule="auto" ns0:line="312" ns0:before="0" ns0:after="0"/>
        <ns0:ind ns0:start="0" ns0:end="0" ns0:firstLine="709"/>
        <ns0:jc ns0:val="both"/>
        <ns0:rPr/>
      </ns0:pPr>
      <ns0:r>
        <ns0:rPr>
          <ns0:rFonts ns0:eastAsia="Times New Roman" ns0:cs="Times New Roman"/>
          <ns0:i ns0:val="false"/>
          <ns0:color ns0:val="000000"/>
          <ns0:sz ns0:val="28"/>
        </ns0:rPr>
        <ns0:t>Ngoài tám ca trên, functional E2E còn kiểm tra các điều kiện gia cố an toàn không nên gộp vào ba kịch bản cũ: duyệt từng phần, Maker-to-Maker isolation, Student isolation và privacy của verification log.</ns0:t>
      </ns0:r>
      <ns0:r>
        <ns0:rPr>
          <ns0:rFonts ns0:eastAsia="Times New Roman" ns0:cs="Times New Roman"/>
          <ns0:color ns0:val="000000"/>
          <ns0:sz ns0:val="28"/>
        </ns0:rPr>
        <ns0:t xml:space="preserve"> Các kiểm tra bổ sung được tổng hợp tại Bảng 3.14.</ns0:t>
      </ns0:r>
    </ns0:p>
    <ns0:p>
      <ns0:pPr>
        <ns0:pStyle ns0:val="ReportTable"/>
        <ns0:keepNext ns0:val="true"/>
        <ns0:keepLines ns0:val="false"/>
        <ns0:pageBreakBefore ns0:val="false"/>
        <ns0:widowControl/>
        <ns0:spacing ns0:lineRule="auto" ns0:line="312" ns0:before="0" ns0:after="0"/>
        <ns0:ind ns0:start="0" ns0:end="0" ns0:hanging="0"/>
        <ns0:jc ns0:val="center"/>
        <ns0:rPr/>
      </ns0:pPr>
      <ns0:bookmarkStart ns0:id="358" ns0:name="__RefHeading___Toc10312_3013018603"/>
      <ns0:bookmarkStart ns0:id="359" ns0:name="report_target_3175"/>
      <ns0:bookmarkEnd ns0:id="358"/>
      <ns0:r>
        <ns0:rPr>
          <ns0:rFonts ns0:eastAsia="Times New Roman" ns0:cs="Times New Roman"/>
          <ns0:b/>
          <ns0:i ns0:val="false"/>
          <ns0:color ns0:val="000000"/>
          <ns0:sz ns0:val="28"/>
        </ns0:rPr>
        <ns0:t>Bảng 3.14. Một số kiểm tra E2E bổ sung của phiên bản hiện tại</ns0:t>
      </ns0:r>
      <ns0:bookmarkEnd ns0:id="359"/>
    </ns0:p>
    <ns0:tbl>
      <ns0:tblPr>
        <ns0:tblStyle ns0:val="TableGrid"/>
        <ns0:tblW ns0:w="9355" ns0:type="dxa"/>
        <ns0:jc ns0:val="center"/>
        <ns0:tblInd ns0:w="0" ns0:type="dxa"/>
        <ns0:tblLayout ns0:type="fixed"/>
        <ns0:tblCellMar>
          <ns0:top ns0:w="75" ns0:type="dxa"/>
          <ns0:start ns0:w="85" ns0:type="dxa"/>
          <ns0:bottom ns0:w="75" ns0:type="dxa"/>
          <ns0:end ns0:w="85" ns0:type="dxa"/>
        </ns0:tblCellMar>
        <ns0:tblLook ns0:val="04a0" ns0:noHBand="0" ns0:noVBand="1" ns0:firstColumn="1" ns0:lastRow="0" ns0:lastColumn="0" ns0:firstRow="1"/>
      </ns0:tblPr>
      <ns0:tblGrid>
        <ns0:gridCol ns0:w="3402"/>
        <ns0:gridCol ns0:w="4252"/>
        <ns0:gridCol ns0:w="1701"/>
      </ns0:tblGrid>
      <ns0:tr>
        <ns0:trPr>
          <ns0:tblHeader ns0:val="true"/>
          <ns0:cantSplit ns0:val="true"/>
        </ns0:trPr>
        <ns0:tc>
          <ns0:tcPr>
            <ns0:tcW ns0:w="3402" ns0:type="dxa"/>
            <ns0:tcBorders>
              <ns0:top ns0:val="single" ns0:sz="4" ns0:space="0" ns0:color="777777"/>
              <ns0:start ns0:val="single" ns0:sz="4" ns0:space="0" ns0:color="777777"/>
              <ns0:bottom ns0:val="single" ns0:sz="4" ns0:space="0" ns0:color="777777"/>
              <ns0:end ns0:val="single" ns0:sz="4" ns0:space="0" ns0:color="777777"/>
            </ns0:tcBorders>
            <ns0:shd ns0:fill="EFEFEF"/>
            <ns0:vAlign ns0:val="center"/>
          </ns0:tcPr>
          <ns0:p>
            <ns0:pPr>
              <ns0:pStyle ns0:val="Normal"/>
              <ns0:keepNext ns0:val="false"/>
              <ns0:keepLines/>
              <ns0:widowControl ns0:val="false"/>
              <ns0:suppressAutoHyphens ns0:val="true"/>
              <ns0:spacing ns0:lineRule="auto" ns0:line="276" ns0:before="0" ns0:after="0"/>
              <ns0:ind ns0:start="0" ns0:end="0" ns0:hanging="0"/>
              <ns0:jc ns0:val="center"/>
              <ns0:rPr>
                <ns0:kern ns0:val="0"/>
                <ns0:lang ns0:eastAsia="en-US"/>
              </ns0:rPr>
            </ns0:pPr>
            <ns0:r>
              <ns0:rPr>
                <ns0:rFonts ns0:eastAsia="Times New Roman" ns0:cs="Times New Roman"/>
                <ns0:b/>
                <ns0:color ns0:val="000000"/>
                <ns0:kern ns0:val="0"/>
                <ns0:sz ns0:val="28"/>
                <ns0:lang ns0:eastAsia="en-US"/>
              </ns0:rPr>
              <ns0:t>Kiểm tra</ns0:t>
            </ns0:r>
          </ns0:p>
        </ns0:tc>
        <ns0:tc>
          <ns0:tcPr>
            <ns0:tcW ns0:w="4252" ns0:type="dxa"/>
            <ns0:tcBorders>
              <ns0:top ns0:val="single" ns0:sz="4" ns0:space="0" ns0:color="777777"/>
              <ns0:start ns0:val="single" ns0:sz="4" ns0:space="0" ns0:color="777777"/>
              <ns0:bottom ns0:val="single" ns0:sz="4" ns0:space="0" ns0:color="777777"/>
              <ns0:end ns0:val="single" ns0:sz="4" ns0:space="0" ns0:color="777777"/>
            </ns0:tcBorders>
            <ns0:shd ns0:fill="EFEFEF"/>
            <ns0:vAlign ns0:val="center"/>
          </ns0:tcPr>
          <ns0:p>
            <ns0:pPr>
              <ns0:pStyle ns0:val="Normal"/>
              <ns0:keepNext ns0:val="false"/>
              <ns0:keepLines/>
              <ns0:widowControl ns0:val="false"/>
              <ns0:suppressAutoHyphens ns0:val="true"/>
              <ns0:spacing ns0:lineRule="auto" ns0:line="276" ns0:before="0" ns0:after="0"/>
              <ns0:ind ns0:start="0" ns0:end="0" ns0:hanging="0"/>
              <ns0:jc ns0:val="center"/>
              <ns0:rPr>
                <ns0:kern ns0:val="0"/>
                <ns0:lang ns0:eastAsia="en-US"/>
              </ns0:rPr>
            </ns0:pPr>
            <ns0:r>
              <ns0:rPr>
                <ns0:rFonts ns0:eastAsia="Times New Roman" ns0:cs="Times New Roman"/>
                <ns0:b/>
                <ns0:color ns0:val="000000"/>
                <ns0:kern ns0:val="0"/>
                <ns0:sz ns0:val="28"/>
                <ns0:lang ns0:eastAsia="en-US"/>
              </ns0:rPr>
              <ns0:t>Quan sát cuối</ns0:t>
            </ns0:r>
          </ns0:p>
        </ns0:tc>
        <ns0:tc>
          <ns0:tcPr>
            <ns0:tcW ns0:w="1701" ns0:type="dxa"/>
            <ns0:tcBorders>
              <ns0:top ns0:val="single" ns0:sz="4" ns0:space="0" ns0:color="777777"/>
              <ns0:start ns0:val="single" ns0:sz="4" ns0:space="0" ns0:color="777777"/>
              <ns0:bottom ns0:val="single" ns0:sz="4" ns0:space="0" ns0:color="777777"/>
              <ns0:end ns0:val="single" ns0:sz="4" ns0:space="0" ns0:color="777777"/>
            </ns0:tcBorders>
            <ns0:shd ns0:fill="EFEFEF"/>
            <ns0:vAlign ns0:val="center"/>
          </ns0:tcPr>
          <ns0:p>
            <ns0:pPr>
              <ns0:pStyle ns0:val="Normal"/>
              <ns0:keepNext ns0:val="false"/>
              <ns0:keepLines/>
              <ns0:widowControl ns0:val="false"/>
              <ns0:suppressAutoHyphens ns0:val="true"/>
              <ns0:spacing ns0:lineRule="auto" ns0:line="276" ns0:before="0" ns0:after="0"/>
              <ns0:ind ns0:start="0" ns0:end="0" ns0:hanging="0"/>
              <ns0:jc ns0:val="center"/>
              <ns0:rPr>
                <ns0:kern ns0:val="0"/>
                <ns0:lang ns0:eastAsia="en-US"/>
              </ns0:rPr>
            </ns0:pPr>
            <ns0:r>
              <ns0:rPr>
                <ns0:rFonts ns0:eastAsia="Times New Roman" ns0:cs="Times New Roman"/>
                <ns0:b/>
                <ns0:color ns0:val="000000"/>
                <ns0:kern ns0:val="0"/>
                <ns0:sz ns0:val="28"/>
                <ns0:lang ns0:eastAsia="en-US"/>
              </ns0:rPr>
              <ns0:t>Kết quả</ns0:t>
            </ns0:r>
          </ns0:p>
        </ns0:tc>
      </ns0:tr>
      <ns0:tr>
        <ns0:trPr>
          <ns0:cantSplit ns0:val="true"/>
        </ns0:trPr>
        <ns0:tc>
          <ns0:tcPr>
            <ns0:tcW ns0:w="3402"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Hai lần duyệt từng phần cùng requestBatchId</ns0:t>
            </ns0:r>
          </ns0:p>
        </ns0:tc>
        <ns0:tc>
          <ns0:tcPr>
            <ns0:tcW ns0:w="4252"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Sinh hai issuanceBatchId khác nhau</ns0:t>
            </ns0:r>
          </ns0:p>
        </ns0:tc>
        <ns0:tc>
          <ns0:tcPr>
            <ns0:tcW ns0:w="1701"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Đạt</ns0:t>
            </ns0:r>
          </ns0:p>
        </ns0:tc>
      </ns0:tr>
      <ns0:tr>
        <ns0:trPr>
          <ns0:cantSplit ns0:val="true"/>
        </ns0:trPr>
        <ns0:tc>
          <ns0:tcPr>
            <ns0:tcW ns0:w="3402"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Maker B list phiếu Maker A</ns0:t>
            </ns0:r>
          </ns0:p>
        </ns0:tc>
        <ns0:tc>
          <ns0:tcPr>
            <ns0:tcW ns0:w="4252"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Không xuất hiện</ns0:t>
            </ns0:r>
          </ns0:p>
        </ns0:tc>
        <ns0:tc>
          <ns0:tcPr>
            <ns0:tcW ns0:w="1701"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Đạt</ns0:t>
            </ns0:r>
          </ns0:p>
        </ns0:tc>
      </ns0:tr>
      <ns0:tr>
        <ns0:trPr>
          <ns0:cantSplit ns0:val="true"/>
        </ns0:trPr>
        <ns0:tc>
          <ns0:tcPr>
            <ns0:tcW ns0:w="3402"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Maker B đọc trực tiếp phiếu Maker A</ns0:t>
            </ns0:r>
          </ns0:p>
        </ns0:tc>
        <ns0:tc>
          <ns0:tcPr>
            <ns0:tcW ns0:w="4252"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HTTP 404</ns0:t>
            </ns0:r>
          </ns0:p>
        </ns0:tc>
        <ns0:tc>
          <ns0:tcPr>
            <ns0:tcW ns0:w="1701"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Đạt</ns0:t>
            </ns0:r>
          </ns0:p>
        </ns0:tc>
      </ns0:tr>
      <ns0:tr>
        <ns0:trPr>
          <ns0:cantSplit ns0:val="true"/>
        </ns0:trPr>
        <ns0:tc>
          <ns0:tcPr>
            <ns0:tcW ns0:w="3402"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Maker B đọc audit mục tiêu của Maker A</ns0:t>
            </ns0:r>
          </ns0:p>
        </ns0:tc>
        <ns0:tc>
          <ns0:tcPr>
            <ns0:tcW ns0:w="4252"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Không xuất hiện</ns0:t>
            </ns0:r>
          </ns0:p>
        </ns0:tc>
        <ns0:tc>
          <ns0:tcPr>
            <ns0:tcW ns0:w="1701"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Đạt</ns0:t>
            </ns0:r>
          </ns0:p>
        </ns0:tc>
      </ns0:tr>
      <ns0:tr>
        <ns0:trPr>
          <ns0:cantSplit ns0:val="true"/>
        </ns0:trPr>
        <ns0:tc>
          <ns0:tcPr>
            <ns0:tcW ns0:w="3402"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Student khác đọc chứng thư</ns0:t>
            </ns0:r>
          </ns0:p>
        </ns0:tc>
        <ns0:tc>
          <ns0:tcPr>
            <ns0:tcW ns0:w="4252"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Không xuất hiện</ns0:t>
            </ns0:r>
          </ns0:p>
        </ns0:tc>
        <ns0:tc>
          <ns0:tcPr>
            <ns0:tcW ns0:w="1701"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Đạt</ns0:t>
            </ns0:r>
          </ns0:p>
        </ns0:tc>
      </ns0:tr>
      <ns0:tr>
        <ns0:trPr>
          <ns0:cantSplit ns0:val="true"/>
        </ns0:trPr>
        <ns0:tc>
          <ns0:tcPr>
            <ns0:tcW ns0:w="3402"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Verification log chứa name/email/studentCode</ns0:t>
            </ns0:r>
          </ns0:p>
        </ns0:tc>
        <ns0:tc>
          <ns0:tcPr>
            <ns0:tcW ns0:w="4252"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Không tìm thấy</ns0:t>
            </ns0:r>
          </ns0:p>
        </ns0:tc>
        <ns0:tc>
          <ns0:tcPr>
            <ns0:tcW ns0:w="1701"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Đạt</ns0:t>
            </ns0:r>
          </ns0:p>
        </ns0:tc>
      </ns0:tr>
      <ns0:tr>
        <ns0:trPr>
          <ns0:cantSplit ns0:val="true"/>
        </ns0:trPr>
        <ns0:tc>
          <ns0:tcPr>
            <ns0:tcW ns0:w="3402"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Quyền tệp chứng thư trong workspace</ns0:t>
            </ns0:r>
          </ns0:p>
        </ns0:tc>
        <ns0:tc>
          <ns0:tcPr>
            <ns0:tcW ns0:w="4252"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0600</ns0:t>
            </ns0:r>
          </ns0:p>
        </ns0:tc>
        <ns0:tc>
          <ns0:tcPr>
            <ns0:tcW ns0:w="1701"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Đạt</ns0:t>
            </ns0:r>
          </ns0:p>
        </ns0:tc>
      </ns0:tr>
    </ns0:tbl>
    <ns0:p>
      <ns0:pPr>
        <ns0:pStyle ns0:val="Heading2"/>
        <ns0:keepNext ns0:val="true"/>
        <ns0:keepLines/>
        <ns0:pageBreakBefore ns0:val="false"/>
        <ns0:widowControl/>
        <ns0:numPr>
          <ns0:ilvl ns0:val="0"/>
          <ns0:numId ns0:val="0"/>
        </ns0:numPr>
        <ns0:spacing ns0:lineRule="auto" ns0:line="312" ns0:before="0" ns0:after="0"/>
        <ns0:ind ns0:start="0" ns0:end="0" ns0:hanging="0"/>
        <ns0:jc ns0:val="start"/>
        <ns0:rPr/>
      </ns0:pPr>
      <ns0:bookmarkStart ns0:id="360" ns0:name="__RefHeading___Toc10208_3013018603"/>
      <ns0:bookmarkStart ns0:id="361" ns0:name="report_target_3176"/>
      <ns0:bookmarkEnd ns0:id="360"/>
      <ns0:r>
        <ns0:rPr>
          <ns0:rFonts ns0:eastAsia="Times New Roman" ns0:cs="Times New Roman"/>
          <ns0:b/>
          <ns0:i ns0:val="false"/>
          <ns0:color ns0:val="000000"/>
          <ns0:sz ns0:val="28"/>
        </ns0:rPr>
        <ns0:t>3.11. Đánh giá kết quả, hạn chế và hướng phát triển</ns0:t>
      </ns0:r>
      <ns0:bookmarkEnd ns0:id="361"/>
    </ns0:p>
    <ns0:p>
      <ns0:pPr>
        <ns0:pStyle ns0:val="Heading3"/>
        <ns0:keepNext ns0:val="true"/>
        <ns0:keepLines/>
        <ns0:pageBreakBefore ns0:val="false"/>
        <ns0:widowControl/>
        <ns0:numPr>
          <ns0:ilvl ns0:val="0"/>
          <ns0:numId ns0:val="0"/>
        </ns0:numPr>
        <ns0:spacing ns0:lineRule="auto" ns0:line="312" ns0:before="0" ns0:after="0"/>
        <ns0:ind ns0:start="0" ns0:end="0" ns0:hanging="0"/>
        <ns0:jc ns0:val="start"/>
        <ns0:rPr/>
      </ns0:pPr>
      <ns0:bookmarkStart ns0:id="362" ns0:name="__RefHeading___Toc10210_3013018603"/>
      <ns0:bookmarkStart ns0:id="363" ns0:name="report_target_3177"/>
      <ns0:bookmarkEnd ns0:id="362"/>
      <ns0:r>
        <ns0:rPr>
          <ns0:rFonts ns0:eastAsia="Times New Roman" ns0:cs="Times New Roman"/>
          <ns0:b/>
          <ns0:i/>
          <ns0:color ns0:val="000000"/>
          <ns0:sz ns0:val="28"/>
        </ns0:rPr>
        <ns0:t>3.11.1. Mức đáp ứng</ns0:t>
      </ns0:r>
      <ns0:bookmarkEnd ns0:id="363"/>
    </ns0:p>
    <ns0:p>
      <ns0:pPr>
        <ns0:pStyle ns0:val="ReportTable"/>
        <ns0:keepNext ns0:val="true"/>
        <ns0:keepLines ns0:val="false"/>
        <ns0:pageBreakBefore ns0:val="false"/>
        <ns0:widowControl/>
        <ns0:spacing ns0:lineRule="auto" ns0:line="312" ns0:before="0" ns0:after="0"/>
        <ns0:ind ns0:start="0" ns0:end="0" ns0:hanging="0"/>
        <ns0:jc ns0:val="center"/>
        <ns0:rPr/>
      </ns0:pPr>
      <ns0:bookmarkStart ns0:id="364" ns0:name="__RefHeading___Toc10310_3013018603"/>
      <ns0:bookmarkStart ns0:id="365" ns0:name="report_target_3178"/>
      <ns0:bookmarkEnd ns0:id="364"/>
      <ns0:r>
        <ns0:rPr>
          <ns0:rFonts ns0:eastAsia="Times New Roman" ns0:cs="Times New Roman"/>
          <ns0:b/>
          <ns0:i ns0:val="false"/>
          <ns0:color ns0:val="000000"/>
          <ns0:sz ns0:val="28"/>
        </ns0:rPr>
        <ns0:t>Bảng 3.15. Đối chiếu yêu cầu chính và bằng chứng</ns0:t>
      </ns0:r>
      <ns0:bookmarkEnd ns0:id="365"/>
    </ns0:p>
    <ns0:tbl>
      <ns0:tblPr>
        <ns0:tblStyle ns0:val="TableGrid"/>
        <ns0:tblW ns0:w="9355" ns0:type="dxa"/>
        <ns0:jc ns0:val="center"/>
        <ns0:tblInd ns0:w="0" ns0:type="dxa"/>
        <ns0:tblLayout ns0:type="fixed"/>
        <ns0:tblCellMar>
          <ns0:top ns0:w="75" ns0:type="dxa"/>
          <ns0:start ns0:w="85" ns0:type="dxa"/>
          <ns0:bottom ns0:w="75" ns0:type="dxa"/>
          <ns0:end ns0:w="85" ns0:type="dxa"/>
        </ns0:tblCellMar>
        <ns0:tblLook ns0:val="04a0" ns0:noHBand="0" ns0:noVBand="1" ns0:firstColumn="1" ns0:lastRow="0" ns0:lastColumn="0" ns0:firstRow="1"/>
      </ns0:tblPr>
      <ns0:tblGrid>
        <ns0:gridCol ns0:w="3402"/>
        <ns0:gridCol ns0:w="4252"/>
        <ns0:gridCol ns0:w="1701"/>
      </ns0:tblGrid>
      <ns0:tr>
        <ns0:trPr>
          <ns0:tblHeader ns0:val="true"/>
          <ns0:cantSplit ns0:val="true"/>
        </ns0:trPr>
        <ns0:tc>
          <ns0:tcPr>
            <ns0:tcW ns0:w="3402" ns0:type="dxa"/>
            <ns0:tcBorders>
              <ns0:top ns0:val="single" ns0:sz="4" ns0:space="0" ns0:color="777777"/>
              <ns0:start ns0:val="single" ns0:sz="4" ns0:space="0" ns0:color="777777"/>
              <ns0:bottom ns0:val="single" ns0:sz="4" ns0:space="0" ns0:color="777777"/>
              <ns0:end ns0:val="single" ns0:sz="4" ns0:space="0" ns0:color="777777"/>
            </ns0:tcBorders>
            <ns0:shd ns0:fill="EFEFEF"/>
            <ns0:vAlign ns0:val="center"/>
          </ns0:tcPr>
          <ns0:p>
            <ns0:pPr>
              <ns0:pStyle ns0:val="Normal"/>
              <ns0:keepNext ns0:val="false"/>
              <ns0:keepLines/>
              <ns0:widowControl ns0:val="false"/>
              <ns0:suppressAutoHyphens ns0:val="true"/>
              <ns0:spacing ns0:lineRule="auto" ns0:line="276" ns0:before="0" ns0:after="0"/>
              <ns0:ind ns0:start="0" ns0:end="0" ns0:hanging="0"/>
              <ns0:jc ns0:val="center"/>
              <ns0:rPr>
                <ns0:kern ns0:val="0"/>
                <ns0:lang ns0:eastAsia="en-US"/>
              </ns0:rPr>
            </ns0:pPr>
            <ns0:r>
              <ns0:rPr>
                <ns0:rFonts ns0:eastAsia="Times New Roman" ns0:cs="Times New Roman"/>
                <ns0:b/>
                <ns0:color ns0:val="000000"/>
                <ns0:kern ns0:val="0"/>
                <ns0:sz ns0:val="28"/>
                <ns0:lang ns0:eastAsia="en-US"/>
              </ns0:rPr>
              <ns0:t>Yêu cầu</ns0:t>
            </ns0:r>
          </ns0:p>
        </ns0:tc>
        <ns0:tc>
          <ns0:tcPr>
            <ns0:tcW ns0:w="4252" ns0:type="dxa"/>
            <ns0:tcBorders>
              <ns0:top ns0:val="single" ns0:sz="4" ns0:space="0" ns0:color="777777"/>
              <ns0:start ns0:val="single" ns0:sz="4" ns0:space="0" ns0:color="777777"/>
              <ns0:bottom ns0:val="single" ns0:sz="4" ns0:space="0" ns0:color="777777"/>
              <ns0:end ns0:val="single" ns0:sz="4" ns0:space="0" ns0:color="777777"/>
            </ns0:tcBorders>
            <ns0:shd ns0:fill="EFEFEF"/>
            <ns0:vAlign ns0:val="center"/>
          </ns0:tcPr>
          <ns0:p>
            <ns0:pPr>
              <ns0:pStyle ns0:val="Normal"/>
              <ns0:keepNext ns0:val="false"/>
              <ns0:keepLines/>
              <ns0:widowControl ns0:val="false"/>
              <ns0:suppressAutoHyphens ns0:val="true"/>
              <ns0:spacing ns0:lineRule="auto" ns0:line="276" ns0:before="0" ns0:after="0"/>
              <ns0:ind ns0:start="0" ns0:end="0" ns0:hanging="0"/>
              <ns0:jc ns0:val="center"/>
              <ns0:rPr>
                <ns0:kern ns0:val="0"/>
                <ns0:lang ns0:eastAsia="en-US"/>
              </ns0:rPr>
            </ns0:pPr>
            <ns0:r>
              <ns0:rPr>
                <ns0:rFonts ns0:eastAsia="Times New Roman" ns0:cs="Times New Roman"/>
                <ns0:b/>
                <ns0:color ns0:val="000000"/>
                <ns0:kern ns0:val="0"/>
                <ns0:sz ns0:val="28"/>
                <ns0:lang ns0:eastAsia="en-US"/>
              </ns0:rPr>
              <ns0:t>Bằng chứng</ns0:t>
            </ns0:r>
          </ns0:p>
        </ns0:tc>
        <ns0:tc>
          <ns0:tcPr>
            <ns0:tcW ns0:w="1701" ns0:type="dxa"/>
            <ns0:tcBorders>
              <ns0:top ns0:val="single" ns0:sz="4" ns0:space="0" ns0:color="777777"/>
              <ns0:start ns0:val="single" ns0:sz="4" ns0:space="0" ns0:color="777777"/>
              <ns0:bottom ns0:val="single" ns0:sz="4" ns0:space="0" ns0:color="777777"/>
              <ns0:end ns0:val="single" ns0:sz="4" ns0:space="0" ns0:color="777777"/>
            </ns0:tcBorders>
            <ns0:shd ns0:fill="EFEFEF"/>
            <ns0:vAlign ns0:val="center"/>
          </ns0:tcPr>
          <ns0:p>
            <ns0:pPr>
              <ns0:pStyle ns0:val="Normal"/>
              <ns0:keepNext ns0:val="false"/>
              <ns0:keepLines/>
              <ns0:widowControl ns0:val="false"/>
              <ns0:suppressAutoHyphens ns0:val="true"/>
              <ns0:spacing ns0:lineRule="auto" ns0:line="276" ns0:before="0" ns0:after="0"/>
              <ns0:ind ns0:start="0" ns0:end="0" ns0:hanging="0"/>
              <ns0:jc ns0:val="center"/>
              <ns0:rPr>
                <ns0:kern ns0:val="0"/>
                <ns0:lang ns0:eastAsia="en-US"/>
              </ns0:rPr>
            </ns0:pPr>
            <ns0:r>
              <ns0:rPr>
                <ns0:rFonts ns0:eastAsia="Times New Roman" ns0:cs="Times New Roman"/>
                <ns0:b/>
                <ns0:color ns0:val="000000"/>
                <ns0:kern ns0:val="0"/>
                <ns0:sz ns0:val="28"/>
                <ns0:lang ns0:eastAsia="en-US"/>
              </ns0:rPr>
              <ns0:t>Kết quả</ns0:t>
            </ns0:r>
          </ns0:p>
        </ns0:tc>
      </ns0:tr>
      <ns0:tr>
        <ns0:trPr>
          <ns0:cantSplit ns0:val="true"/>
        </ns0:trPr>
        <ns0:tc>
          <ns0:tcPr>
            <ns0:tcW ns0:w="3402"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Maker không tự duyệt</ns0:t>
            </ns0:r>
          </ns0:p>
        </ns0:tc>
        <ns0:tc>
          <ns0:tcPr>
            <ns0:tcW ns0:w="4252"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S1-06 + functional E2E</ns0:t>
            </ns0:r>
          </ns0:p>
        </ns0:tc>
        <ns0:tc>
          <ns0:tcPr>
            <ns0:tcW ns0:w="1701"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Đạt</ns0:t>
            </ns0:r>
          </ns0:p>
        </ns0:tc>
      </ns0:tr>
      <ns0:tr>
        <ns0:trPr>
          <ns0:cantSplit ns0:val="true"/>
        </ns0:trPr>
        <ns0:tc>
          <ns0:tcPr>
            <ns0:tcW ns0:w="3402"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Phát hiện sửa chứng thư/bằng chứng</ns0:t>
            </ns0:r>
          </ns0:p>
        </ns0:tc>
        <ns0:tc>
          <ns0:tcPr>
            <ns0:tcW ns0:w="4252"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S1-02 đến S1-05</ns0:t>
            </ns0:r>
          </ns0:p>
        </ns0:tc>
        <ns0:tc>
          <ns0:tcPr>
            <ns0:tcW ns0:w="1701"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Đạt</ns0:t>
            </ns0:r>
          </ns0:p>
        </ns0:tc>
      </ns0:tr>
      <ns0:tr>
        <ns0:trPr>
          <ns0:cantSplit ns0:val="true"/>
        </ns0:trPr>
        <ns0:tc>
          <ns0:tcPr>
            <ns0:tcW ns0:w="3402"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Phát hành lô 10/100/500</ns0:t>
            </ns0:r>
          </ns0:p>
        </ns0:tc>
        <ns0:tc>
          <ns0:tcPr>
            <ns0:tcW ns0:w="4252"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9 lần chạy, 1.830 chứng thư</ns0:t>
            </ns0:r>
          </ns0:p>
        </ns0:tc>
        <ns0:tc>
          <ns0:tcPr>
            <ns0:tcW ns0:w="1701"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Đạt</ns0:t>
            </ns0:r>
          </ns0:p>
        </ns0:tc>
      </ns0:tr>
      <ns0:tr>
        <ns0:trPr>
          <ns0:cantSplit ns0:val="true"/>
        </ns0:trPr>
        <ns0:tc>
          <ns0:tcPr>
            <ns0:tcW ns0:w="3402"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Một giao dịch mỗi lô</ns0:t>
            </ns0:r>
          </ns0:p>
        </ns0:tc>
        <ns0:tc>
          <ns0:tcPr>
            <ns0:tcW ns0:w="4252"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9 lô / 9 giao dịch</ns0:t>
            </ns0:r>
          </ns0:p>
        </ns0:tc>
        <ns0:tc>
          <ns0:tcPr>
            <ns0:tcW ns0:w="1701"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Đạt</ns0:t>
            </ns0:r>
          </ns0:p>
        </ns0:tc>
      </ns0:tr>
      <ns0:tr>
        <ns0:trPr>
          <ns0:cantSplit ns0:val="true"/>
        </ns0:trPr>
        <ns0:tc>
          <ns0:tcPr>
            <ns0:tcW ns0:w="3402"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Duyệt từng phần không xung đột lô</ns0:t>
            </ns0:r>
          </ns0:p>
        </ns0:tc>
        <ns0:tc>
          <ns0:tcPr>
            <ns0:tcW ns0:w="4252"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Functional E2E</ns0:t>
            </ns0:r>
          </ns0:p>
        </ns0:tc>
        <ns0:tc>
          <ns0:tcPr>
            <ns0:tcW ns0:w="1701"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Đạt</ns0:t>
            </ns0:r>
          </ns0:p>
        </ns0:tc>
      </ns0:tr>
      <ns0:tr>
        <ns0:trPr>
          <ns0:cantSplit ns0:val="true"/>
        </ns0:trPr>
        <ns0:tc>
          <ns0:tcPr>
            <ns0:tcW ns0:w="3402"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Holder/Maker object isolation</ns0:t>
            </ns0:r>
          </ns0:p>
        </ns0:tc>
        <ns0:tc>
          <ns0:tcPr>
            <ns0:tcW ns0:w="4252"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Functional E2E</ns0:t>
            </ns0:r>
          </ns0:p>
        </ns0:tc>
        <ns0:tc>
          <ns0:tcPr>
            <ns0:tcW ns0:w="1701"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Đạt</ns0:t>
            </ns0:r>
          </ns0:p>
        </ns0:tc>
      </ns0:tr>
      <ns0:tr>
        <ns0:trPr>
          <ns0:cantSplit ns0:val="true"/>
        </ns0:trPr>
        <ns0:tc>
          <ns0:tcPr>
            <ns0:tcW ns0:w="3402"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Chỉ Checker thu hồi</ns0:t>
            </ns0:r>
          </ns0:p>
        </ns0:tc>
        <ns0:tc>
          <ns0:tcPr>
            <ns0:tcW ns0:w="4252"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S3-02 đến S3-04</ns0:t>
            </ns0:r>
          </ns0:p>
        </ns0:tc>
        <ns0:tc>
          <ns0:tcPr>
            <ns0:tcW ns0:w="1701"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Đạt</ns0:t>
            </ns0:r>
          </ns0:p>
        </ns0:tc>
      </ns0:tr>
      <ns0:tr>
        <ns0:trPr>
          <ns0:cantSplit ns0:val="true"/>
        </ns0:trPr>
        <ns0:tc>
          <ns0:tcPr>
            <ns0:tcW ns0:w="3402"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Verify nhận biết thu hồi</ns0:t>
            </ns0:r>
          </ns0:p>
        </ns0:tc>
        <ns0:tc>
          <ns0:tcPr>
            <ns0:tcW ns0:w="4252"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S3-05 đến S3-07</ns0:t>
            </ns0:r>
          </ns0:p>
        </ns0:tc>
        <ns0:tc>
          <ns0:tcPr>
            <ns0:tcW ns0:w="1701"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Đạt</ns0:t>
            </ns0:r>
          </ns0:p>
        </ns0:tc>
      </ns0:tr>
      <ns0:tr>
        <ns0:trPr>
          <ns0:cantSplit ns0:val="true"/>
        </ns0:trPr>
        <ns0:tc>
          <ns0:tcPr>
            <ns0:tcW ns0:w="3402"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Phục hồi sau lỗi quanh broadcast</ns0:t>
            </ns0:r>
          </ns0:p>
        </ns0:tc>
        <ns0:tc>
          <ns0:tcPr>
            <ns0:tcW ns0:w="4252"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Recovery E2E</ns0:t>
            </ns0:r>
          </ns0:p>
        </ns0:tc>
        <ns0:tc>
          <ns0:tcPr>
            <ns0:tcW ns0:w="1701"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Đạt</ns0:t>
            </ns0:r>
          </ns0:p>
        </ns0:tc>
      </ns0:tr>
      <ns0:tr>
        <ns0:trPr>
          <ns0:cantSplit ns0:val="true"/>
        </ns0:trPr>
        <ns0:tc>
          <ns0:tcPr>
            <ns0:tcW ns0:w="3402"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Build/test/readiness</ns0:t>
            </ns0:r>
          </ns0:p>
        </ns0:tc>
        <ns0:tc>
          <ns0:tcPr>
            <ns0:tcW ns0:w="4252"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49/49 backend; 16/16 verifier; 3 frontend; 10 migration</ns0:t>
            </ns0:r>
          </ns0:p>
        </ns0:tc>
        <ns0:tc>
          <ns0:tcPr>
            <ns0:tcW ns0:w="1701"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Đạt</ns0:t>
            </ns0:r>
          </ns0:p>
        </ns0:tc>
      </ns0:tr>
    </ns0:tbl>
    <ns0:p>
      <ns0:pPr>
        <ns0:pStyle ns0:val="NormalAfterTable"/>
        <ns0:keepNext ns0:val="false"/>
        <ns0:keepLines ns0:val="false"/>
        <ns0:widowControl/>
        <ns0:spacing ns0:lineRule="auto" ns0:line="312" ns0:before="0" ns0:after="0"/>
        <ns0:ind ns0:start="0" ns0:end="0" ns0:firstLine="709"/>
        <ns0:jc ns0:val="both"/>
        <ns0:rPr/>
      </ns0:pPr>
      <ns0:r>
        <ns0:rPr>
          <ns0:rFonts ns0:eastAsia="Times New Roman" ns0:cs="Times New Roman"/>
          <ns0:color ns0:val="000000"/>
          <ns0:sz ns0:val="28"/>
        </ns0:rPr>
        <ns0:t>Bảng 3.15 cho thấy các yêu cầu chính đều có bằng chứng tương ứng trong phạm vi thử nghiệm; các giới hạn còn lại được nêu ở mục tiếp theo.</ns0:t>
      </ns0:r>
    </ns0:p>
    <ns0:p>
      <ns0:pPr>
        <ns0:pStyle ns0:val="Heading3"/>
        <ns0:keepNext ns0:val="true"/>
        <ns0:keepLines/>
        <ns0:pageBreakBefore ns0:val="false"/>
        <ns0:widowControl/>
        <ns0:numPr>
          <ns0:ilvl ns0:val="0"/>
          <ns0:numId ns0:val="0"/>
        </ns0:numPr>
        <ns0:spacing ns0:lineRule="auto" ns0:line="312" ns0:before="0" ns0:after="0"/>
        <ns0:ind ns0:start="0" ns0:end="0" ns0:hanging="0"/>
        <ns0:jc ns0:val="start"/>
        <ns0:rPr/>
      </ns0:pPr>
      <ns0:bookmarkStart ns0:id="366" ns0:name="__RefHeading___Toc10212_3013018603"/>
      <ns0:bookmarkStart ns0:id="367" ns0:name="report_target_3179"/>
      <ns0:bookmarkEnd ns0:id="366"/>
      <ns0:r>
        <ns0:rPr>
          <ns0:rFonts ns0:eastAsia="Times New Roman" ns0:cs="Times New Roman"/>
          <ns0:b/>
          <ns0:i/>
          <ns0:color ns0:val="000000"/>
          <ns0:sz ns0:val="28"/>
        </ns0:rPr>
        <ns0:t>3.11.2. Hạn chế</ns0:t>
      </ns0:r>
      <ns0:bookmarkEnd ns0:id="367"/>
    </ns0:p>
    <ns0:p>
      <ns0:pPr>
        <ns0:pStyle ns0:val="Normal"/>
        <ns0:keepNext ns0:val="false"/>
        <ns0:keepLines ns0:val="false"/>
        <ns0:widowControl/>
        <ns0:spacing ns0:lineRule="auto" ns0:line="312" ns0:before="0" ns0:after="0"/>
        <ns0:ind ns0:start="0" ns0:end="0" ns0:firstLine="709"/>
        <ns0:jc ns0:val="both"/>
        <ns0:rPr/>
      </ns0:pPr>
      <ns0:r>
        <ns0:rPr>
          <ns0:rFonts ns0:eastAsia="Times New Roman" ns0:cs="Times New Roman"/>
          <ns0:i ns0:val="false"/>
          <ns0:color ns0:val="000000"/>
          <ns0:sz ns0:val="28"/>
        </ns0:rPr>
        <ns0:t>Thứ nhất, Bitcoin regtest không phản ánh phí, độ trễ, cạnh tranh mempool, reorg và kinh tế an ninh của mainnet. Thứ hai, benchmark chạy trên một máy 4 vCPU và mỗi kích thước chỉ lặp ba lần; kết quả chưa đại diện tải dài hạn, nhiều node hoặc mức xử lý đồng thời lớn. Thứ ba, khóa phát hành chưa được bảo vệ bằng HSM/KMS; hệ thống chưa có MFA, secret manager, quy trình xoay khóa và HTTPS/HSTS công khai hoàn chỉnh.</ns0:t>
      </ns0:r>
    </ns0:p>
    <ns0:p>
      <ns0:pPr>
        <ns0:pStyle ns0:val="Normal"/>
        <ns0:keepNext ns0:val="false"/>
        <ns0:keepLines ns0:val="false"/>
        <ns0:widowControl/>
        <ns0:spacing ns0:lineRule="auto" ns0:line="312" ns0:before="0" ns0:after="0"/>
        <ns0:ind ns0:start="0" ns0:end="0" ns0:firstLine="709"/>
        <ns0:jc ns0:val="both"/>
        <ns0:rPr/>
      </ns0:pPr>
      <ns0:r>
        <ns0:rPr>
          <ns0:rFonts ns0:eastAsia="Times New Roman" ns0:cs="Times New Roman"/>
          <ns0:i ns0:val="false"/>
          <ns0:color ns0:val="000000"/>
          <ns0:sz ns0:val="28"/>
        </ns0:rPr>
        <ns0:t>Thứ tư, Revocation List vẫn lấy trạng thái từ PostgreSQL và chưa có indexer đủ khả năng tái dựng toàn bộ trạng thái thu hồi chỉ từ blockchain. Payload REVOKE:&lt;certUid&gt; là extension của nguyên mẫu, nên khả năng tương tác với verifier Blockcerts bên ngoài cần được đánh giá riêng. Thứ năm, audit hash chain chỉ giúp phát hiện sửa cục bộ; audit chưa atomic với mọi thay đổi nghiệp vụ và head hash chưa được neo ra kho append-only độc lập.</ns0:t>
      </ns0:r>
    </ns0:p>
    <ns0:p>
      <ns0:pPr>
        <ns0:pStyle ns0:val="Normal"/>
        <ns0:keepNext ns0:val="false"/>
        <ns0:keepLines ns0:val="false"/>
        <ns0:widowControl/>
        <ns0:spacing ns0:lineRule="auto" ns0:line="312" ns0:before="0" ns0:after="0"/>
        <ns0:ind ns0:start="0" ns0:end="0" ns0:firstLine="709"/>
        <ns0:jc ns0:val="both"/>
        <ns0:rPr/>
      </ns0:pPr>
      <ns0:r>
        <ns0:rPr>
          <ns0:rFonts ns0:eastAsia="Times New Roman" ns0:cs="Times New Roman"/>
          <ns0:color ns0:val="000000"/>
          <ns0:sz ns0:val="28"/>
        </ns0:rPr>
        <ns0:t>Thứ sáu, recovery E2E kiểm tra fault point quanh broadcast nhưng chưa bao phủ kill tiến trình ở mọi thời điểm, mất RPC kéo dài, hỏng volume, backup/restore hoặc thảm họa host. Thứ bảy, 10 ca SSRF bao phủ các trường hợp đã định nghĩa nhưng không thay thế kiểm thử xâm nhập độc lập. Ảnh giao diện ở Mục 3.5 minh họa cùng một lượt demo sạch; kết quả định lượng và kiểm thử hành vi được gắn với lượt tái kiểm chứng ngày 30/09/2026. Ảnh không tự chứng minh snapshot mã nguồn hoặc thay thế log/E2E; khi tái chụp cần ghi lại ngày, commit và dữ liệu demo.</ns0:t>
      </ns0:r>
    </ns0:p>
    <ns0:p>
      <ns0:pPr>
        <ns0:pStyle ns0:val="Heading3"/>
        <ns0:keepNext ns0:val="true"/>
        <ns0:keepLines/>
        <ns0:pageBreakBefore ns0:val="false"/>
        <ns0:widowControl/>
        <ns0:numPr>
          <ns0:ilvl ns0:val="0"/>
          <ns0:numId ns0:val="0"/>
        </ns0:numPr>
        <ns0:spacing ns0:lineRule="auto" ns0:line="312" ns0:before="0" ns0:after="0"/>
        <ns0:ind ns0:start="0" ns0:end="0" ns0:hanging="0"/>
        <ns0:jc ns0:val="start"/>
        <ns0:rPr/>
      </ns0:pPr>
      <ns0:bookmarkStart ns0:id="368" ns0:name="__RefHeading___Toc10214_3013018603"/>
      <ns0:bookmarkStart ns0:id="369" ns0:name="report_target_3180"/>
      <ns0:bookmarkEnd ns0:id="368"/>
      <ns0:r>
        <ns0:rPr>
          <ns0:rFonts ns0:eastAsia="Times New Roman" ns0:cs="Times New Roman"/>
          <ns0:b/>
          <ns0:i/>
          <ns0:color ns0:val="000000"/>
          <ns0:sz ns0:val="28"/>
        </ns0:rPr>
        <ns0:t>3.11.3. Hướng phát triển</ns0:t>
      </ns0:r>
      <ns0:bookmarkEnd ns0:id="369"/>
    </ns0:p>
    <ns0:p>
      <ns0:pPr>
        <ns0:pStyle ns0:val="Normal"/>
        <ns0:keepNext ns0:val="false"/>
        <ns0:keepLines ns0:val="false"/>
        <ns0:widowControl/>
        <ns0:spacing ns0:lineRule="auto" ns0:line="312" ns0:before="0" ns0:after="0"/>
        <ns0:ind ns0:start="0" ns0:end="0" ns0:firstLine="709"/>
        <ns0:jc ns0:val="both"/>
        <ns0:rPr/>
      </ns0:pPr>
      <ns0:r>
        <ns0:rPr>
          <ns0:rFonts ns0:eastAsia="Times New Roman" ns0:cs="Times New Roman"/>
          <ns0:i ns0:val="false"/>
          <ns0:color ns0:val="000000"/>
          <ns0:sz ns0:val="28"/>
        </ns0:rPr>
        <ns0:t>Hướng tiếp theo là tách rõ bảng request, batch, certificate và revocation; xây indexer phục hồi trạng thái từ blockchain; neo head hash audit ra kho độc lập; đưa khóa vào HSM/KMS; tách worker đặc quyền khỏi API; bổ sung MFA, HTTPS/HSTS, backup/restore tự động, giám sát tập trung và kiểm thử xâm nhập. Trước khi dùng testnet/mainnet cần xác định chính sách confirmation, phí, quyền riêng tư, tương thích verifier và quy trình pháp lý của cơ sở đào tạo. Với dữ liệu cá nhân, cần bổ sung retention, mã hóa backup và quy trình thực hiện quyền của chủ thể dữ liệu theo phạm vi pháp luật áp dụng.</ns0:t>
      </ns0:r>
    </ns0:p>
    <ns0:p>
      <ns0:pPr>
        <ns0:pStyle ns0:val="Heading2"/>
        <ns0:keepNext ns0:val="true"/>
        <ns0:keepLines/>
        <ns0:pageBreakBefore ns0:val="false"/>
        <ns0:widowControl/>
        <ns0:numPr>
          <ns0:ilvl ns0:val="0"/>
          <ns0:numId ns0:val="0"/>
        </ns0:numPr>
        <ns0:spacing ns0:lineRule="auto" ns0:line="312" ns0:before="0" ns0:after="0"/>
        <ns0:ind ns0:start="0" ns0:end="0" ns0:hanging="0"/>
        <ns0:jc ns0:val="start"/>
        <ns0:rPr/>
      </ns0:pPr>
      <ns0:bookmarkStart ns0:id="370" ns0:name="__RefHeading___Toc10216_3013018603"/>
      <ns0:bookmarkStart ns0:id="371" ns0:name="report_target_3181"/>
      <ns0:bookmarkEnd ns0:id="370"/>
      <ns0:r>
        <ns0:rPr>
          <ns0:rFonts ns0:eastAsia="Times New Roman" ns0:cs="Times New Roman"/>
          <ns0:b/>
          <ns0:i ns0:val="false"/>
          <ns0:color ns0:val="000000"/>
          <ns0:sz ns0:val="28"/>
        </ns0:rPr>
        <ns0:t>3.12. Kết luận Chương 3</ns0:t>
      </ns0:r>
      <ns0:bookmarkEnd ns0:id="371"/>
    </ns0:p>
    <ns0:p>
      <ns0:pPr>
        <ns0:pStyle ns0:val="Normal"/>
        <ns0:keepNext ns0:val="false"/>
        <ns0:keepLines ns0:val="false"/>
        <ns0:widowControl/>
        <ns0:spacing ns0:lineRule="auto" ns0:line="312" ns0:before="0" ns0:after="0"/>
        <ns0:ind ns0:start="0" ns0:end="0" ns0:firstLine="709"/>
        <ns0:jc ns0:val="both"/>
        <ns0:rPr/>
      </ns0:pPr>
      <ns0:r>
        <ns0:rPr>
          <ns0:rFonts ns0:eastAsia="Times New Roman" ns0:cs="Times New Roman"/>
          <ns0:color ns0:val="000000"/>
          <ns0:sz ns0:val="28"/>
        </ns0:rPr>
        <ns0:t>Chương 3 đã tái lập nguyên mẫu từ môi trường Ubuntu mới đến hệ thống Web hoạt động, mô tả chính xác cơ chế phát hành Blockcerts theo lô, cơ chế outbox giao dịch, checkpoint/reconciliation, xác minh công khai và thu hồi. Luồng Web được trình bày xuyên suốt từ Maker lập phiếu, Checker duyệt, Worker phát hành, Student nhận chứng thư, Verify xác minh, phát hiện sửa đổi và thu hồi.</ns0:t>
      </ns0:r>
    </ns0:p>
    <ns0:p>
      <ns0:pPr>
        <ns0:pStyle ns0:val="Normal"/>
        <ns0:keepNext ns0:val="false"/>
        <ns0:keepLines ns0:val="false"/>
        <ns0:widowControl/>
        <ns0:spacing ns0:lineRule="auto" ns0:line="312" ns0:before="0" ns0:after="0"/>
        <ns0:ind ns0:start="0" ns0:end="0" ns0:firstLine="709"/>
        <ns0:jc ns0:val="both"/>
        <ns0:rPr/>
      </ns0:pPr>
      <ns0:r>
        <ns0:rPr>
          <ns0:rFonts ns0:eastAsia="Times New Roman" ns0:cs="Times New Roman"/>
          <ns0:color ns0:val="000000"/>
          <ns0:sz ns0:val="28"/>
        </ns0:rPr>
        <ns0:t>Đợt tái kiểm chứng cuối đạt 12/12 bộ kiểm thử backend với 49/49 ca đạt; 16/16 ca của bộ xác minh đạt; kiểm thử E2E chức năng và phục hồi đều thành công. Chín lần đo hiệu năng đã phát hành 1.830 chứng thư, kiểm tra đầy đủ 1.830/1.830 chứng thư hợp lệ và xác nhận tính toàn vẹn của bộ bằng chứng.</ns0:t>
      </ns0:r>
      <ns0:r>
        <ns0:br ns0:type="page"/>
      </ns0:r>
    </ns0:p>
    <ns0:p>
      <ns0:pPr>
        <ns0:pStyle ns0:val="ReportUnnumbered"/>
        <ns0:keepNext ns0:val="true"/>
        <ns0:keepLines ns0:val="false"/>
        <ns0:widowControl/>
        <ns0:spacing ns0:lineRule="auto" ns0:line="312" ns0:before="0" ns0:after="0"/>
        <ns0:ind ns0:start="0" ns0:end="0" ns0:hanging="0"/>
        <ns0:jc ns0:val="center"/>
        <ns0:rPr/>
      </ns0:pPr>
      <ns0:bookmarkStart ns0:id="372" ns0:name="__RefHeading___Toc10224_3013018603"/>
      <ns0:bookmarkStart ns0:id="373" ns0:name="report_target_3182"/>
      <ns0:bookmarkEnd ns0:id="372"/>
      <ns0:r>
        <ns0:rPr>
          <ns0:rFonts ns0:eastAsia="Times New Roman" ns0:cs="Times New Roman"/>
          <ns0:color ns0:val="000000"/>
          <ns0:sz ns0:val="28"/>
        </ns0:rPr>
        <ns0:t>KẾT LUẬN VÀ KIẾN NGHỊ</ns0:t>
      </ns0:r>
      <ns0:bookmarkEnd ns0:id="373"/>
    </ns0:p>
    <ns0:p>
      <ns0:pPr>
        <ns0:pStyle ns0:val="ReportAppendix"/>
        <ns0:keepNext ns0:val="true"/>
        <ns0:keepLines ns0:val="false"/>
        <ns0:pageBreakBefore ns0:val="false"/>
        <ns0:widowControl/>
        <ns0:spacing ns0:lineRule="auto" ns0:line="312" ns0:before="0" ns0:after="0"/>
        <ns0:ind ns0:start="0" ns0:end="0" ns0:hanging="0"/>
        <ns0:jc ns0:val="start"/>
        <ns0:rPr/>
      </ns0:pPr>
      <ns0:bookmarkStart ns0:id="374" ns0:name="__RefHeading___Toc10228_3013018603"/>
      <ns0:bookmarkStart ns0:id="375" ns0:name="report_target_3183"/>
      <ns0:bookmarkEnd ns0:id="374"/>
      <ns0:r>
        <ns0:rPr>
          <ns0:rFonts ns0:eastAsia="Times New Roman" ns0:cs="Times New Roman"/>
          <ns0:color ns0:val="000000"/>
          <ns0:sz ns0:val="28"/>
        </ns0:rPr>
        <ns0:t>1. Kết quả đạt được và mức hoàn thành mục tiêu</ns0:t>
      </ns0:r>
      <ns0:bookmarkEnd ns0:id="375"/>
    </ns0:p>
    <ns0:p>
      <ns0:pPr>
        <ns0:pStyle ns0:val="Normal"/>
        <ns0:keepNext ns0:val="false"/>
        <ns0:keepLines ns0:val="false"/>
        <ns0:widowControl/>
        <ns0:spacing ns0:lineRule="auto" ns0:line="312" ns0:before="0" ns0:after="0"/>
        <ns0:ind ns0:start="0" ns0:end="0" ns0:firstLine="709"/>
        <ns0:jc ns0:val="both"/>
        <ns0:rPr/>
      </ns0:pPr>
      <ns0:r>
        <ns0:rPr>
          <ns0:rFonts ns0:eastAsia="Times New Roman" ns0:cs="Times New Roman"/>
          <ns0:color ns0:val="000000"/>
          <ns0:sz ns0:val="28"/>
        </ns0:rPr>
        <ns0:t>Đồ án đã hoàn thành mục tiêu phân tích, thiết kế và xây dựng nguyên mẫu hỗ trợ quản lý, phát hành, xác minh và thu hồi chứng thư Blockcerts dựa trên Bitcoin. Hệ thống triển khai ba vai trò xác thực Maker, Checker và Student; tách cổng quản trị, cổng Holder và cổng Verify; áp dụng Maker–Checker, RBAC kết hợp kiểm soát mức đối tượng, phát hành theo lô, Merkle proof, cơ chế outbox giao dịch, checkpoint/reconciliation và audit hash chain. Blockchain chỉ lưu bằng chứng tối thiểu, còn dữ liệu nghiệp vụ và dữ liệu cá nhân được quản lý ngoài chuỗi.</ns0:t>
      </ns0:r>
    </ns0:p>
    <ns0:p>
      <ns0:pPr>
        <ns0:pStyle ns0:val="Normal"/>
        <ns0:keepNext ns0:val="false"/>
        <ns0:keepLines ns0:val="false"/>
        <ns0:widowControl/>
        <ns0:spacing ns0:lineRule="auto" ns0:line="312" ns0:before="0" ns0:after="0"/>
        <ns0:ind ns0:start="0" ns0:end="0" ns0:firstLine="709"/>
        <ns0:jc ns0:val="both"/>
        <ns0:rPr/>
      </ns0:pPr>
      <ns0:r>
        <ns0:rPr>
          <ns0:rFonts ns0:eastAsia="Times New Roman" ns0:cs="Times New Roman"/>
          <ns0:color ns0:val="000000"/>
          <ns0:sz ns0:val="28"/>
        </ns0:rPr>
        <ns0:t>Kết quả tái kiểm chứng tại commit 2816de8aac13492b614dbcc6b3b3e1f3eba52bc1 cho thấy 12/12 bộ kiểm thử backend với 49/49 ca đạt, 16/16 ca kiểm thử bộ xác minh đạt, kiểm thử E2E chức năng và phục hồi đều thành công. Chín lần đo hiệu năng đã phát hành 1.830/1.830 chứng thư, tạo chín giao dịch neo và xác minh đầy đủ 1.830/1.830 chứng thư ở trạng thái hợp lệ.</ns0:t>
      </ns0:r>
    </ns0:p>
    <ns0:p>
      <ns0:pPr>
        <ns0:pStyle ns0:val="Normal"/>
        <ns0:keepNext ns0:val="false"/>
        <ns0:keepLines ns0:val="false"/>
        <ns0:widowControl/>
        <ns0:spacing ns0:lineRule="auto" ns0:line="312" ns0:before="0" ns0:after="0"/>
        <ns0:ind ns0:start="0" ns0:end="0" ns0:firstLine="709"/>
        <ns0:jc ns0:val="both"/>
        <ns0:rPr/>
      </ns0:pPr>
      <ns0:r>
        <ns0:rPr>
          <ns0:rFonts ns0:eastAsia="Times New Roman" ns0:cs="Times New Roman"/>
          <ns0:color ns0:val="000000"/>
          <ns0:sz ns0:val="28"/>
        </ns0:rPr>
        <ns0:t>Các kết quả trên cho thấy nguyên mẫu đáp ứng các yêu cầu đã đặt ra trong phạm vi Bitcoin regtest và dữ liệu giả lập: phân tách quyền lập–duyệt, phát hiện sửa đổi, phát hành theo lô, cô lập dữ liệu người dùng, xác minh công khai và thu hồi. Tuy nhiên, kết quả không chứng minh hệ thống sẵn sàng cho môi trường vận hành thực tế hoặc Bitcoin mainnet. Chứng thư Blockcerts trong đồ án là tệp kết quả kỹ thuật phục vụ nghiên cứu; giá trị pháp lý của văn bằng số còn phụ thuộc thẩm quyền, quy trình nghiệp vụ và việc tuân thủ quy định hiện hành [25].</ns0:t>
      </ns0:r>
    </ns0:p>
    <ns0:p>
      <ns0:pPr>
        <ns0:pStyle ns0:val="ReportAppendix"/>
        <ns0:keepNext ns0:val="true"/>
        <ns0:keepLines ns0:val="false"/>
        <ns0:pageBreakBefore ns0:val="false"/>
        <ns0:widowControl/>
        <ns0:spacing ns0:lineRule="auto" ns0:line="312" ns0:before="0" ns0:after="0"/>
        <ns0:ind ns0:start="0" ns0:end="0" ns0:hanging="0"/>
        <ns0:jc ns0:val="start"/>
        <ns0:rPr/>
      </ns0:pPr>
      <ns0:bookmarkStart ns0:id="376" ns0:name="__RefHeading___Toc10242_3013018603"/>
      <ns0:bookmarkStart ns0:id="377" ns0:name="report_target_3184"/>
      <ns0:bookmarkEnd ns0:id="376"/>
      <ns0:r>
        <ns0:rPr>
          <ns0:rFonts ns0:eastAsia="Times New Roman" ns0:cs="Times New Roman"/>
          <ns0:color ns0:val="000000"/>
          <ns0:sz ns0:val="28"/>
        </ns0:rPr>
        <ns0:t>2. Đóng góp của đồ án</ns0:t>
      </ns0:r>
      <ns0:bookmarkEnd ns0:id="377"/>
    </ns0:p>
    <ns0:p>
      <ns0:pPr>
        <ns0:pStyle ns0:val="Normal"/>
        <ns0:keepNext ns0:val="false"/>
        <ns0:keepLines ns0:val="false"/>
        <ns0:widowControl/>
        <ns0:spacing ns0:lineRule="auto" ns0:line="312" ns0:before="0" ns0:after="0"/>
        <ns0:ind ns0:start="0" ns0:end="0" ns0:firstLine="709"/>
        <ns0:jc ns0:val="both"/>
        <ns0:rPr/>
      </ns0:pPr>
      <ns0:r>
        <ns0:rPr>
          <ns0:rFonts ns0:eastAsia="Times New Roman" ns0:cs="Times New Roman"/>
          <ns0:color ns0:val="000000"/>
          <ns0:sz ns0:val="28"/>
        </ns0:rPr>
        <ns0:t>Đóng góp của đồ án tập trung ở năm điểm. Thứ nhất, xây dựng mô hình nghiệp vụ Maker–Checker có phân quyền mức vai trò và mức đối tượng, giảm nguy cơ một chủ thể tự lập rồi tự duyệt. Thứ hai, hiện thực phát hành Blockcerts V3 theo lô, dùng một Merkle root và một Bitcoin transaction cho mỗi lô trong môi trường thử nghiệm. Thứ ba, tách requestBatchId và issuanceBatchId, kết hợp cơ chế outbox giao dịch, job ID ổn định và checkpoint để hỗ trợ duyệt từng phần và phục hồi. Thứ tư, xây dựng chuỗi xác minh phân biệt VALID, INVALID, REVOKED và INDETERMINATE, đồng thời bổ sung kiểm soát SSRF, audit hash chain và cơ chế thu hồi idempotent. Thứ năm, xây dựng bộ tái lập và bằng chứng có dấu vân tay mã nguồn, manifest, checksum, functional/recovery E2E, benchmark và bước xác minh đầy đủ để các kết luận thực nghiệm có thể được đối chiếu.</ns0:t>
      </ns0:r>
    </ns0:p>
    <ns0:p>
      <ns0:pPr>
        <ns0:pStyle ns0:val="ReportAppendix"/>
        <ns0:keepNext ns0:val="true"/>
        <ns0:keepLines ns0:val="false"/>
        <ns0:pageBreakBefore ns0:val="false"/>
        <ns0:widowControl/>
        <ns0:spacing ns0:lineRule="auto" ns0:line="312" ns0:before="0" ns0:after="0"/>
        <ns0:ind ns0:start="0" ns0:end="0" ns0:hanging="0"/>
        <ns0:jc ns0:val="start"/>
        <ns0:rPr/>
      </ns0:pPr>
      <ns0:bookmarkStart ns0:id="378" ns0:name="__RefHeading___Toc10240_3013018603"/>
      <ns0:bookmarkStart ns0:id="379" ns0:name="report_target_3185"/>
      <ns0:bookmarkEnd ns0:id="378"/>
      <ns0:r>
        <ns0:rPr>
          <ns0:rFonts ns0:eastAsia="Times New Roman" ns0:cs="Times New Roman"/>
          <ns0:color ns0:val="000000"/>
          <ns0:sz ns0:val="28"/>
        </ns0:rPr>
        <ns0:t>3. Hạn chế và hướng phát triển</ns0:t>
      </ns0:r>
      <ns0:bookmarkEnd ns0:id="379"/>
    </ns0:p>
    <ns0:p>
      <ns0:pPr>
        <ns0:pStyle ns0:val="Normal"/>
        <ns0:keepNext ns0:val="false"/>
        <ns0:keepLines ns0:val="false"/>
        <ns0:widowControl/>
        <ns0:spacing ns0:lineRule="auto" ns0:line="312" ns0:before="0" ns0:after="0"/>
        <ns0:ind ns0:start="0" ns0:end="0" ns0:firstLine="709"/>
        <ns0:jc ns0:val="both"/>
        <ns0:rPr/>
      </ns0:pPr>
      <ns0:r>
        <ns0:rPr>
          <ns0:rFonts ns0:eastAsia="Times New Roman" ns0:cs="Times New Roman"/>
          <ns0:color ns0:val="000000"/>
          <ns0:sz ns0:val="28"/>
        </ns0:rPr>
        <ns0:t>Hệ thống vẫn có các giới hạn cần được xử lý trước khi triển khai thực tế. Regtest không phản ánh đầy đủ phí giao dịch, vùng nhớ giao dịch chờ (mempool), tái tổ chức chuỗi (reorg) và độ phân tán của mạng chính (mainnet); khóa phát hành chưa được bảo vệ bằng HSM/KMS; chưa có MFA, HTTPS/HSTS công khai, HA, backup/restore được kiểm chứng và giám sát tập trung. Audit hash chain mới hỗ trợ phát hiện sửa cục bộ, chưa neo head hash ra kho độc lập; Revocation List vẫn phụ thuộc PostgreSQL và chưa có indexer phục hồi đầy đủ từ blockchain. Kiểm thử SSRF và fault-injection đã được bổ sung nhưng chưa thay thế kiểm thử xâm nhập độc lập hoặc thử tải dài hạn. Ngoài ra, việc xử lý dữ liệu người học cần có chính sách retention, phân quyền, mã hóa bản sao lưu và quy trình đáp ứng quyền của chủ thể dữ liệu phù hợp Luật Bảo vệ dữ liệu cá nhân và văn bản hướng dẫn [26], [27]. Hướng phát triển ưu tiên là tách worker đặc quyền khỏi API, đưa khóa vào HSM/KMS, hoàn thiện backup/indexer, bổ sung MFA và TLS, mở rộng kiểm thử mức xử lý đồng thời–disaster recovery, đánh giá khả năng tương tác với verifier ngoài hệ thống và chỉ chuyển sang testnet/mainnet sau khi có đánh giá pháp lý, chi phí và chính sách vận hành.</ns0:t>
      </ns0:r>
      <ns0:r>
        <ns0:br ns0:type="page"/>
      </ns0:r>
    </ns0:p>
    <ns0:p>
      <ns0:pPr>
        <ns0:pStyle ns0:val="ReportUnnumbered"/>
        <ns0:keepNext ns0:val="true"/>
        <ns0:keepLines ns0:val="false"/>
        <ns0:widowControl/>
        <ns0:spacing ns0:lineRule="auto" ns0:line="312" ns0:before="0" ns0:after="0"/>
        <ns0:ind ns0:start="0" ns0:end="0" ns0:hanging="0"/>
        <ns0:jc ns0:val="center"/>
        <ns0:rPr/>
      </ns0:pPr>
      <ns0:bookmarkStart ns0:id="380" ns0:name="__RefHeading___Toc10222_3013018603"/>
      <ns0:bookmarkStart ns0:id="381" ns0:name="report_target_3186"/>
      <ns0:bookmarkEnd ns0:id="380"/>
      <ns0:r>
        <ns0:rPr>
          <ns0:rFonts ns0:eastAsia="Times New Roman" ns0:cs="Times New Roman"/>
          <ns0:color ns0:val="000000"/>
          <ns0:sz ns0:val="28"/>
        </ns0:rPr>
        <ns0:t>TÀI LIỆU THAM KHẢO</ns0:t>
      </ns0:r>
      <ns0:bookmarkEnd ns0:id="381"/>
    </ns0:p>
    <ns0:p>
      <ns0:pPr>
        <ns0:pStyle ns0:val="Normal"/>
        <ns0:keepNext ns0:val="false"/>
        <ns0:keepLines/>
        <ns0:widowControl/>
        <ns0:spacing ns0:lineRule="auto" ns0:line="312" ns0:before="0" ns0:after="0"/>
        <ns0:ind ns0:start="0" ns0:end="0" ns0:hanging="0"/>
        <ns0:jc ns0:val="both"/>
        <ns0:rPr/>
      </ns0:pPr>
      <ns0:r>
        <ns0:rPr>
          <ns0:rFonts ns0:eastAsia="Times New Roman" ns0:cs="Times New Roman"/>
          <ns0:color ns0:val="000000"/>
          <ns0:sz ns0:val="28"/>
        </ns0:rPr>
        <ns0:t>[1] D. Yaga, P. Mell, N. Roby và K. Scarfone, “Blockchain Technology Overview,” NISTIR 8202, National Institute of Standards and Technology, 2018. DOI: 10.6028/NIST.IR.8202.</ns0:t>
      </ns0:r>
    </ns0:p>
    <ns0:p>
      <ns0:pPr>
        <ns0:pStyle ns0:val="Normal"/>
        <ns0:keepNext ns0:val="false"/>
        <ns0:keepLines/>
        <ns0:widowControl/>
        <ns0:spacing ns0:lineRule="auto" ns0:line="312" ns0:before="0" ns0:after="0"/>
        <ns0:ind ns0:start="0" ns0:end="0" ns0:hanging="0"/>
        <ns0:jc ns0:val="both"/>
        <ns0:rPr/>
      </ns0:pPr>
      <ns0:r>
        <ns0:rPr>
          <ns0:rFonts ns0:eastAsia="Times New Roman" ns0:cs="Times New Roman"/>
          <ns0:color ns0:val="000000"/>
          <ns0:sz ns0:val="28"/>
        </ns0:rPr>
        <ns0:t>[2] S. Nakamoto, “Bitcoin: A Peer-to-Peer Electronic Cash System,” 2008. Có tại: https://bitcoin.org/bitcoin.pdf (truy cập ngày 02/10/2026).</ns0:t>
      </ns0:r>
    </ns0:p>
    <ns0:p>
      <ns0:pPr>
        <ns0:pStyle ns0:val="Normal"/>
        <ns0:keepNext ns0:val="false"/>
        <ns0:keepLines/>
        <ns0:widowControl/>
        <ns0:spacing ns0:lineRule="auto" ns0:line="312" ns0:before="0" ns0:after="0"/>
        <ns0:ind ns0:start="0" ns0:end="0" ns0:hanging="0"/>
        <ns0:jc ns0:val="both"/>
        <ns0:rPr/>
      </ns0:pPr>
      <ns0:r>
        <ns0:rPr>
          <ns0:rFonts ns0:eastAsia="Times New Roman" ns0:cs="Times New Roman"/>
          <ns0:color ns0:val="000000"/>
          <ns0:sz ns0:val="28"/>
        </ns0:rPr>
        <ns0:t>[3] R. C. Merkle, “Secrecy, Authentication, and Public Key Systems,” Luận án tiến sĩ, Stanford University, 1979.</ns0:t>
      </ns0:r>
    </ns0:p>
    <ns0:p>
      <ns0:pPr>
        <ns0:pStyle ns0:val="Normal"/>
        <ns0:keepNext ns0:val="false"/>
        <ns0:keepLines/>
        <ns0:widowControl/>
        <ns0:spacing ns0:lineRule="auto" ns0:line="312" ns0:before="0" ns0:after="0"/>
        <ns0:ind ns0:start="0" ns0:end="0" ns0:hanging="0"/>
        <ns0:jc ns0:val="both"/>
        <ns0:rPr/>
      </ns0:pPr>
      <ns0:r>
        <ns0:rPr>
          <ns0:rFonts ns0:eastAsia="Times New Roman" ns0:cs="Times New Roman"/>
          <ns0:color ns0:val="000000"/>
          <ns0:sz ns0:val="28"/>
        </ns0:rPr>
        <ns0:t>[4] National Institute of Standards and Technology, “Secure Hash Standard (SHS),” FIPS PUB 180-4, 2015. DOI: 10.6028/NIST.FIPS.180-4.</ns0:t>
      </ns0:r>
    </ns0:p>
    <ns0:p>
      <ns0:pPr>
        <ns0:pStyle ns0:val="Normal"/>
        <ns0:keepNext ns0:val="false"/>
        <ns0:keepLines/>
        <ns0:widowControl/>
        <ns0:spacing ns0:lineRule="auto" ns0:line="312" ns0:before="0" ns0:after="0"/>
        <ns0:ind ns0:start="0" ns0:end="0" ns0:hanging="0"/>
        <ns0:jc ns0:val="both"/>
        <ns0:rPr/>
      </ns0:pPr>
      <ns0:r>
        <ns0:rPr>
          <ns0:rFonts ns0:eastAsia="Times New Roman" ns0:cs="Times New Roman"/>
          <ns0:color ns0:val="000000"/>
          <ns0:sz ns0:val="28"/>
        </ns0:rPr>
        <ns0:t>[5] National Institute of Standards and Technology, “Digital Signature Standard (DSS),” FIPS PUB 186-5, 2023. DOI: 10.6028/NIST.FIPS.186-5.</ns0:t>
      </ns0:r>
    </ns0:p>
    <ns0:p>
      <ns0:pPr>
        <ns0:pStyle ns0:val="Normal"/>
        <ns0:keepNext ns0:val="false"/>
        <ns0:keepLines/>
        <ns0:widowControl/>
        <ns0:spacing ns0:lineRule="auto" ns0:line="312" ns0:before="0" ns0:after="0"/>
        <ns0:ind ns0:start="0" ns0:end="0" ns0:hanging="0"/>
        <ns0:jc ns0:val="both"/>
        <ns0:rPr/>
      </ns0:pPr>
      <ns0:r>
        <ns0:rPr>
          <ns0:rFonts ns0:eastAsia="Times New Roman" ns0:cs="Times New Roman"/>
          <ns0:color ns0:val="000000"/>
          <ns0:sz ns0:val="28"/>
        </ns0:rPr>
        <ns0:t>[6] M. Castro và B. Liskov, “Practical Byzantine Fault Tolerance,” Proceedings of the Third Symposium on Operating Systems Design and Implementation (OSDI), 1999, tr. 173–186. Có tại: https://www.usenix.org/conference/osdi-99/practical-byzantine-fault-tolerance.</ns0:t>
      </ns0:r>
    </ns0:p>
    <ns0:p>
      <ns0:pPr>
        <ns0:pStyle ns0:val="Normal"/>
        <ns0:keepNext ns0:val="false"/>
        <ns0:keepLines/>
        <ns0:widowControl/>
        <ns0:spacing ns0:lineRule="auto" ns0:line="312" ns0:before="0" ns0:after="0"/>
        <ns0:ind ns0:start="0" ns0:end="0" ns0:hanging="0"/>
        <ns0:jc ns0:val="both"/>
        <ns0:rPr/>
      </ns0:pPr>
      <ns0:r>
        <ns0:rPr>
          <ns0:rFonts ns0:eastAsia="Times New Roman" ns0:cs="Times New Roman"/>
          <ns0:color ns0:val="000000"/>
          <ns0:sz ns0:val="28"/>
        </ns0:rPr>
        <ns0:t>[7] D. Ongaro và J. Ousterhout, “In Search of an Understandable Consensus Algorithm,” 2014 USENIX Annual Technical Conference, 2014, tr. 305–319. Có tại: https://www.usenix.org/conference/atc14/technical-sessions/presentation/ongaro.</ns0:t>
      </ns0:r>
    </ns0:p>
    <ns0:p>
      <ns0:pPr>
        <ns0:pStyle ns0:val="Normal"/>
        <ns0:keepNext ns0:val="false"/>
        <ns0:keepLines/>
        <ns0:widowControl/>
        <ns0:spacing ns0:lineRule="auto" ns0:line="312" ns0:before="0" ns0:after="0"/>
        <ns0:ind ns0:start="0" ns0:end="0" ns0:hanging="0"/>
        <ns0:jc ns0:val="both"/>
        <ns0:rPr/>
      </ns0:pPr>
      <ns0:r>
        <ns0:rPr>
          <ns0:rFonts ns0:eastAsia="Times New Roman" ns0:cs="Times New Roman"/>
          <ns0:color ns0:val="000000"/>
          <ns0:sz ns0:val="28"/>
        </ns0:rPr>
        <ns0:t>[8] E. Androulaki và cộng sự, “Hyperledger Fabric: A Distributed Operating System for Permissioned Blockchains,” Proceedings of the Thirteenth EuroSys Conference, 2018. DOI: 10.1145/3190508.3190538.</ns0:t>
      </ns0:r>
    </ns0:p>
    <ns0:p>
      <ns0:pPr>
        <ns0:pStyle ns0:val="Normal"/>
        <ns0:keepNext ns0:val="false"/>
        <ns0:keepLines/>
        <ns0:widowControl/>
        <ns0:spacing ns0:lineRule="auto" ns0:line="312" ns0:before="0" ns0:after="0"/>
        <ns0:ind ns0:start="0" ns0:end="0" ns0:hanging="0"/>
        <ns0:jc ns0:val="both"/>
        <ns0:rPr/>
      </ns0:pPr>
      <ns0:r>
        <ns0:rPr>
          <ns0:rFonts ns0:eastAsia="Times New Roman" ns0:cs="Times New Roman"/>
          <ns0:color ns0:val="000000"/>
          <ns0:sz ns0:val="28"/>
        </ns0:rPr>
        <ns0:t>[9] W3C, “Verifiable Credentials Data Model v2.0,” W3C Recommendation, 15/05/2025. Có tại: https://www.w3.org/TR/2025/REC-vc-data-model-2.0-20250515/ (truy cập ngày 02/10/2026).</ns0:t>
      </ns0:r>
    </ns0:p>
    <ns0:p>
      <ns0:pPr>
        <ns0:pStyle ns0:val="Normal"/>
        <ns0:keepNext ns0:val="false"/>
        <ns0:keepLines/>
        <ns0:widowControl/>
        <ns0:spacing ns0:lineRule="auto" ns0:line="312" ns0:before="0" ns0:after="0"/>
        <ns0:ind ns0:start="0" ns0:end="0" ns0:hanging="0"/>
        <ns0:jc ns0:val="both"/>
        <ns0:rPr/>
      </ns0:pPr>
      <ns0:r>
        <ns0:rPr>
          <ns0:rFonts ns0:eastAsia="Times New Roman" ns0:cs="Times New Roman"/>
          <ns0:color ns0:val="000000"/>
          <ns0:sz ns0:val="28"/>
        </ns0:rPr>
        <ns0:t>[10] T. T. A. Dinh, R. Liu, M. Zhang, G. Chen, B. C. Ooi và J. Wang, “Untangling Blockchain: A Data Processing View of Blockchain Systems,” IEEE Transactions on Knowledge and Data Engineering, tập 30, số 7, tr. 1366–1385, 2018. DOI: 10.1109/TKDE.2017.2781227.</ns0:t>
      </ns0:r>
    </ns0:p>
    <ns0:p>
      <ns0:pPr>
        <ns0:pStyle ns0:val="Normal"/>
        <ns0:keepNext ns0:val="false"/>
        <ns0:keepLines/>
        <ns0:widowControl/>
        <ns0:spacing ns0:lineRule="auto" ns0:line="312" ns0:before="0" ns0:after="0"/>
        <ns0:ind ns0:start="0" ns0:end="0" ns0:hanging="0"/>
        <ns0:jc ns0:val="both"/>
        <ns0:rPr/>
      </ns0:pPr>
      <ns0:r>
        <ns0:rPr>
          <ns0:rFonts ns0:eastAsia="Times New Roman" ns0:cs="Times New Roman"/>
          <ns0:color ns0:val="000000"/>
          <ns0:sz ns0:val="28"/>
        </ns0:rPr>
        <ns0:t>[11] Blockcerts, “cert-schema: JSON schemas and context for Blockcerts,” commit 1e390ac, 31/07/2025. Có tại: https://github.com/blockchain-certificates/cert-schema/tree/1e390ace91fb2b09518e45760168f344ef3a4409 (truy cập ngày 02/10/2026).</ns0:t>
      </ns0:r>
    </ns0:p>
    <ns0:p>
      <ns0:pPr>
        <ns0:pStyle ns0:val="Normal"/>
        <ns0:keepNext ns0:val="false"/>
        <ns0:keepLines/>
        <ns0:widowControl/>
        <ns0:spacing ns0:lineRule="auto" ns0:line="312" ns0:before="0" ns0:after="0"/>
        <ns0:ind ns0:start="0" ns0:end="0" ns0:hanging="0"/>
        <ns0:jc ns0:val="both"/>
        <ns0:rPr/>
      </ns0:pPr>
      <ns0:r>
        <ns0:rPr>
          <ns0:rFonts ns0:eastAsia="Times New Roman" ns0:cs="Times New Roman"/>
          <ns0:color ns0:val="000000"/>
          <ns0:sz ns0:val="28"/>
        </ns0:rPr>
        <ns0:t>[12] W3C, “JSON-LD 1.1,” W3C Recommendation, 16/07/2020. Có tại: https://www.w3.org/TR/2020/REC-json-ld11-20200716/ (truy cập ngày 02/10/2026).</ns0:t>
      </ns0:r>
    </ns0:p>
    <ns0:p>
      <ns0:pPr>
        <ns0:pStyle ns0:val="Normal"/>
        <ns0:keepNext ns0:val="false"/>
        <ns0:keepLines/>
        <ns0:widowControl/>
        <ns0:spacing ns0:lineRule="auto" ns0:line="312" ns0:before="0" ns0:after="0"/>
        <ns0:ind ns0:start="0" ns0:end="0" ns0:hanging="0"/>
        <ns0:jc ns0:val="both"/>
        <ns0:rPr/>
      </ns0:pPr>
      <ns0:r>
        <ns0:rPr>
          <ns0:rFonts ns0:eastAsia="Times New Roman" ns0:cs="Times New Roman"/>
          <ns0:color ns0:val="000000"/>
          <ns0:sz ns0:val="28"/>
        </ns0:rPr>
        <ns0:t>[13] M. Sporny và D. Longley (biên tập), “Verifiable Credential Data Integrity 1.0,” W3C Recommendation, 15/05/2025. Có tại: https://www.w3.org/TR/vc-data-integrity/.</ns0:t>
      </ns0:r>
    </ns0:p>
    <ns0:p>
      <ns0:pPr>
        <ns0:pStyle ns0:val="Normal"/>
        <ns0:keepNext ns0:val="false"/>
        <ns0:keepLines/>
        <ns0:widowControl/>
        <ns0:spacing ns0:lineRule="auto" ns0:line="312" ns0:before="0" ns0:after="0"/>
        <ns0:ind ns0:start="0" ns0:end="0" ns0:hanging="0"/>
        <ns0:jc ns0:val="both"/>
        <ns0:rPr/>
      </ns0:pPr>
      <ns0:r>
        <ns0:rPr>
          <ns0:rFonts ns0:eastAsia="Times New Roman" ns0:cs="Times New Roman"/>
          <ns0:color ns0:val="000000"/>
          <ns0:sz ns0:val="28"/>
        </ns0:rPr>
        <ns0:t>[14] Blockcerts, “jsonld-signatures-merkleproof2019: MerkleProof2019 suite,” commit 26a9c30, 25/08/2026. Có tại: https://github.com/blockchain-certificates/jsonld-signatures-merkleproof2019/tree/26a9c3071355a9ccd83b0b90fc375a4d8cf1d4b8 (truy cập ngày 02/10/2026).</ns0:t>
      </ns0:r>
    </ns0:p>
    <ns0:p>
      <ns0:pPr>
        <ns0:pStyle ns0:val="Normal"/>
        <ns0:keepNext ns0:val="false"/>
        <ns0:keepLines/>
        <ns0:widowControl/>
        <ns0:spacing ns0:lineRule="auto" ns0:line="312" ns0:before="0" ns0:after="0"/>
        <ns0:ind ns0:start="0" ns0:end="0" ns0:hanging="0"/>
        <ns0:jc ns0:val="both"/>
        <ns0:rPr/>
      </ns0:pPr>
      <ns0:r>
        <ns0:rPr>
          <ns0:rFonts ns0:eastAsia="Times New Roman" ns0:cs="Times New Roman"/>
          <ns0:color ns0:val="000000"/>
          <ns0:sz ns0:val="28"/>
        </ns0:rPr>
        <ns0:t>[15] M. Jones, J. Bradley và N. Sakimura, “JSON Web Token (JWT),” RFC 7519, Internet Engineering Task Force, 2015. Có tại: https://www.rfc-editor.org/rfc/rfc7519.</ns0:t>
      </ns0:r>
    </ns0:p>
    <ns0:p>
      <ns0:pPr>
        <ns0:pStyle ns0:val="Normal"/>
        <ns0:keepNext ns0:val="false"/>
        <ns0:keepLines/>
        <ns0:widowControl/>
        <ns0:spacing ns0:lineRule="auto" ns0:line="312" ns0:before="0" ns0:after="0"/>
        <ns0:ind ns0:start="0" ns0:end="0" ns0:hanging="0"/>
        <ns0:jc ns0:val="both"/>
        <ns0:rPr/>
      </ns0:pPr>
      <ns0:r>
        <ns0:rPr>
          <ns0:rFonts ns0:eastAsia="Times New Roman" ns0:cs="Times New Roman"/>
          <ns0:color ns0:val="000000"/>
          <ns0:sz ns0:val="28"/>
        </ns0:rPr>
        <ns0:t>[16] OWASP Foundation, “Authorization Cheat Sheet,” OWASP Cheat Sheet Series. Có tại: https://cheatsheetseries.owasp.org/cheatsheets/Authorization_Cheat_Sheet.html (truy cập ngày 02/10/2026).</ns0:t>
      </ns0:r>
    </ns0:p>
    <ns0:p>
      <ns0:pPr>
        <ns0:pStyle ns0:val="Normal"/>
        <ns0:keepNext ns0:val="false"/>
        <ns0:keepLines/>
        <ns0:widowControl/>
        <ns0:spacing ns0:lineRule="auto" ns0:line="312" ns0:before="0" ns0:after="0"/>
        <ns0:ind ns0:start="0" ns0:end="0" ns0:hanging="0"/>
        <ns0:jc ns0:val="both"/>
        <ns0:rPr/>
      </ns0:pPr>
      <ns0:r>
        <ns0:rPr>
          <ns0:rFonts ns0:eastAsia="Times New Roman" ns0:cs="Times New Roman"/>
          <ns0:color ns0:val="000000"/>
          <ns0:sz ns0:val="28"/>
        </ns0:rPr>
        <ns0:t>[17] OWASP Foundation, “Password Storage Cheat Sheet,” OWASP Cheat Sheet Series. Có tại: https://cheatsheetseries.owasp.org/cheatsheets/Password_Storage_Cheat_Sheet.html (truy cập ngày 02/10/2026).</ns0:t>
      </ns0:r>
    </ns0:p>
    <ns0:p>
      <ns0:pPr>
        <ns0:pStyle ns0:val="Normal"/>
        <ns0:keepNext ns0:val="false"/>
        <ns0:keepLines/>
        <ns0:widowControl/>
        <ns0:spacing ns0:lineRule="auto" ns0:line="312" ns0:before="0" ns0:after="0"/>
        <ns0:ind ns0:start="0" ns0:end="0" ns0:hanging="0"/>
        <ns0:jc ns0:val="both"/>
        <ns0:rPr/>
      </ns0:pPr>
      <ns0:r>
        <ns0:rPr>
          <ns0:rFonts ns0:eastAsia="Times New Roman" ns0:cs="Times New Roman"/>
          <ns0:color ns0:val="000000"/>
          <ns0:sz ns0:val="28"/>
        </ns0:rPr>
        <ns0:t>[18] Bitcoin Project, “Bitcoin Developer Guide – Testing Applications.” Có tại: https://developer.bitcoin.org/examples/testing.html (truy cập ngày 02/10/2026).</ns0:t>
      </ns0:r>
    </ns0:p>
    <ns0:p>
      <ns0:pPr>
        <ns0:pStyle ns0:val="Normal"/>
        <ns0:keepNext ns0:val="false"/>
        <ns0:keepLines/>
        <ns0:widowControl/>
        <ns0:spacing ns0:lineRule="auto" ns0:line="312" ns0:before="0" ns0:after="0"/>
        <ns0:ind ns0:start="0" ns0:end="0" ns0:hanging="0"/>
        <ns0:jc ns0:val="both"/>
        <ns0:rPr/>
      </ns0:pPr>
      <ns0:r>
        <ns0:rPr>
          <ns0:rFonts ns0:eastAsia="Times New Roman" ns0:cs="Times New Roman"/>
          <ns0:color ns0:val="000000"/>
          <ns0:sz ns0:val="28"/>
        </ns0:rPr>
        <ns0:t>[19] NestJS, “NestJS Documentation.” Có tại: https://docs.nestjs.com/ (truy cập ngày 02/10/2026).</ns0:t>
      </ns0:r>
    </ns0:p>
    <ns0:p>
      <ns0:pPr>
        <ns0:pStyle ns0:val="Normal"/>
        <ns0:keepNext ns0:val="false"/>
        <ns0:keepLines/>
        <ns0:widowControl/>
        <ns0:spacing ns0:lineRule="auto" ns0:line="312" ns0:before="0" ns0:after="0"/>
        <ns0:ind ns0:start="0" ns0:end="0" ns0:hanging="0"/>
        <ns0:jc ns0:val="both"/>
        <ns0:rPr/>
      </ns0:pPr>
      <ns0:r>
        <ns0:rPr>
          <ns0:rFonts ns0:eastAsia="Times New Roman" ns0:cs="Times New Roman"/>
          <ns0:color ns0:val="000000"/>
          <ns0:sz ns0:val="28"/>
        </ns0:rPr>
        <ns0:t>[20] PostgreSQL Global Development Group, “PostgreSQL 17 Documentation – Transactions.” Có tại: https://www.postgresql.org/docs/17/tutorial-transactions.html (truy cập ngày 02/10/2026).</ns0:t>
      </ns0:r>
    </ns0:p>
    <ns0:p>
      <ns0:pPr>
        <ns0:pStyle ns0:val="Normal"/>
        <ns0:keepNext ns0:val="false"/>
        <ns0:keepLines/>
        <ns0:widowControl/>
        <ns0:spacing ns0:lineRule="auto" ns0:line="312" ns0:before="0" ns0:after="0"/>
        <ns0:ind ns0:start="0" ns0:end="0" ns0:hanging="0"/>
        <ns0:jc ns0:val="both"/>
        <ns0:rPr/>
      </ns0:pPr>
      <ns0:r>
        <ns0:rPr>
          <ns0:rFonts ns0:eastAsia="Times New Roman" ns0:cs="Times New Roman"/>
          <ns0:color ns0:val="000000"/>
          <ns0:sz ns0:val="28"/>
        </ns0:rPr>
        <ns0:t>[21] BullMQ, “BullMQ Documentation.” Có tại: https://docs.bullmq.io/ (truy cập ngày 02/10/2026).</ns0:t>
      </ns0:r>
    </ns0:p>
    <ns0:p>
      <ns0:pPr>
        <ns0:pStyle ns0:val="Normal"/>
        <ns0:keepNext ns0:val="false"/>
        <ns0:keepLines/>
        <ns0:widowControl/>
        <ns0:spacing ns0:lineRule="auto" ns0:line="312" ns0:before="0" ns0:after="0"/>
        <ns0:ind ns0:start="0" ns0:end="0" ns0:hanging="0"/>
        <ns0:jc ns0:val="both"/>
        <ns0:rPr/>
      </ns0:pPr>
      <ns0:r>
        <ns0:rPr>
          <ns0:rFonts ns0:eastAsia="Times New Roman" ns0:cs="Times New Roman"/>
          <ns0:color ns0:val="000000"/>
          <ns0:sz ns0:val="28"/>
        </ns0:rPr>
        <ns0:t>[22] TypeORM, “TypeORM Documentation – Migrations and Transactions.” Có tại: https://typeorm.io/docs/advanced-topics/migrations/ và https://typeorm.io/docs/advanced-topics/transactions/ (truy cập ngày 02/10/2026).</ns0:t>
      </ns0:r>
    </ns0:p>
    <ns0:p>
      <ns0:pPr>
        <ns0:pStyle ns0:val="Normal"/>
        <ns0:keepNext ns0:val="false"/>
        <ns0:keepLines/>
        <ns0:widowControl/>
        <ns0:spacing ns0:lineRule="auto" ns0:line="312" ns0:before="0" ns0:after="0"/>
        <ns0:ind ns0:start="0" ns0:end="0" ns0:hanging="0"/>
        <ns0:jc ns0:val="both"/>
        <ns0:rPr/>
      </ns0:pPr>
      <ns0:r>
        <ns0:rPr>
          <ns0:rFonts ns0:eastAsia="Times New Roman" ns0:cs="Times New Roman"/>
          <ns0:color ns0:val="000000"/>
          <ns0:sz ns0:val="28"/>
        </ns0:rPr>
        <ns0:t>[23] OWASP Foundation, “Server-Side Request Forgery Prevention Cheat Sheet,” OWASP Cheat Sheet Series. Có tại: https://cheatsheetseries.owasp.org/cheatsheets/Server_Side_Request_Forgery_Prevention_Cheat_Sheet.html (truy cập ngày 02/10/2026).</ns0:t>
      </ns0:r>
    </ns0:p>
    <ns0:p>
      <ns0:pPr>
        <ns0:pStyle ns0:val="Normal"/>
        <ns0:keepNext ns0:val="false"/>
        <ns0:keepLines/>
        <ns0:widowControl/>
        <ns0:spacing ns0:lineRule="auto" ns0:line="312" ns0:before="0" ns0:after="0"/>
        <ns0:ind ns0:start="0" ns0:end="0" ns0:hanging="0"/>
        <ns0:jc ns0:val="both"/>
        <ns0:rPr/>
      </ns0:pPr>
      <ns0:r>
        <ns0:rPr>
          <ns0:rFonts ns0:eastAsia="Times New Roman" ns0:cs="Times New Roman"/>
          <ns0:color ns0:val="000000"/>
          <ns0:sz ns0:val="28"/>
        </ns0:rPr>
        <ns0:t>[24] W3C, “Verifiable Credentials Data Model v1.1,” W3C Recommendation, 09/11/2021. Có tại: https://www.w3.org/TR/2021/REC-vc-data-model-20211109/ (truy cập ngày 02/10/2026).</ns0:t>
      </ns0:r>
    </ns0:p>
    <ns0:p>
      <ns0:pPr>
        <ns0:pStyle ns0:val="Normal"/>
        <ns0:keepNext ns0:val="false"/>
        <ns0:keepLines/>
        <ns0:widowControl/>
        <ns0:spacing ns0:lineRule="auto" ns0:line="312" ns0:before="0" ns0:after="0"/>
        <ns0:ind ns0:start="0" ns0:end="0" ns0:hanging="0"/>
        <ns0:jc ns0:val="both"/>
        <ns0:rPr/>
      </ns0:pPr>
      <ns0:r>
        <ns0:rPr>
          <ns0:rFonts ns0:eastAsia="Times New Roman" ns0:cs="Times New Roman"/>
          <ns0:color ns0:val="000000"/>
          <ns0:sz ns0:val="28"/>
        </ns0:rPr>
        <ns0:t>[25] Bộ Giáo dục và Đào tạo, “Thông tư số 10/2026/TT-BGDĐT ngày 26/02/2026 ban hành Quy chế văn bằng, chứng chỉ của hệ thống giáo dục quốc dân,” có hiệu lực từ 15/04/2026. Cổng Thông tin điện tử Chính phủ. Có tại: https://vanban.chinhphu.vn/?classid=1&amp;docid=217140&amp;pageid=27160&amp;typegroupid=6 (truy cập ngày 02/10/2026).</ns0:t>
      </ns0:r>
    </ns0:p>
    <ns0:p>
      <ns0:pPr>
        <ns0:pStyle ns0:val="Normal"/>
        <ns0:keepNext ns0:val="false"/>
        <ns0:keepLines/>
        <ns0:widowControl/>
        <ns0:spacing ns0:lineRule="auto" ns0:line="312" ns0:before="0" ns0:after="0"/>
        <ns0:ind ns0:start="0" ns0:end="0" ns0:hanging="0"/>
        <ns0:jc ns0:val="both"/>
        <ns0:rPr/>
      </ns0:pPr>
      <ns0:r>
        <ns0:rPr>
          <ns0:rFonts ns0:eastAsia="Times New Roman" ns0:cs="Times New Roman"/>
          <ns0:color ns0:val="000000"/>
          <ns0:sz ns0:val="28"/>
        </ns0:rPr>
        <ns0:t>[26] Quốc hội, “Luật số 91/2025/QH15 ngày 26/06/2025: Luật Bảo vệ dữ liệu cá nhân,” có hiệu lực từ 01/01/2026. Cổng Thông tin điện tử Chính phủ. Có tại: https://vanban.chinhphu.vn/?docid=214590&amp;pageid=27160 (truy cập ngày 02/10/2026).</ns0:t>
      </ns0:r>
    </ns0:p>
    <ns0:p>
      <ns0:pPr>
        <ns0:pStyle ns0:val="Normal"/>
        <ns0:keepNext ns0:val="false"/>
        <ns0:keepLines/>
        <ns0:widowControl/>
        <ns0:spacing ns0:lineRule="auto" ns0:line="312" ns0:before="0" ns0:after="0"/>
        <ns0:ind ns0:start="0" ns0:end="0" ns0:hanging="0"/>
        <ns0:jc ns0:val="both"/>
        <ns0:rPr/>
      </ns0:pPr>
      <ns0:r>
        <ns0:rPr>
          <ns0:rFonts ns0:eastAsia="Times New Roman" ns0:cs="Times New Roman"/>
          <ns0:color ns0:val="000000"/>
          <ns0:sz ns0:val="28"/>
        </ns0:rPr>
        <ns0:t>[27] Chính phủ, “Nghị định số 356/2025/NĐ-CP ngày 31/12/2025 quy định chi tiết một số điều và biện pháp thi hành Luật Bảo vệ dữ liệu cá nhân,” có hiệu lực từ 01/01/2026. Cổng Thông tin điện tử Chính phủ. Có tại: https://vanban.chinhphu.vn/?classid=1&amp;docid=216387&amp;pageid=27160 (truy cập ngày 02/10/2026).</ns0:t>
      </ns0:r>
      <ns0:r>
        <ns0:br ns0:type="page"/>
      </ns0:r>
    </ns0:p>
    <ns0:p>
      <ns0:pPr>
        <ns0:pStyle ns0:val="ReportUnnumbered"/>
        <ns0:keepNext ns0:val="true"/>
        <ns0:keepLines ns0:val="false"/>
        <ns0:widowControl/>
        <ns0:spacing ns0:lineRule="auto" ns0:line="312" ns0:before="0" ns0:after="0"/>
        <ns0:ind ns0:start="0" ns0:end="0" ns0:hanging="0"/>
        <ns0:jc ns0:val="center"/>
        <ns0:rPr/>
      </ns0:pPr>
      <ns0:bookmarkStart ns0:id="382" ns0:name="__RefHeading___Toc10220_3013018603"/>
      <ns0:bookmarkStart ns0:id="383" ns0:name="report_target_3187"/>
      <ns0:bookmarkEnd ns0:id="382"/>
      <ns0:r>
        <ns0:rPr>
          <ns0:rFonts ns0:eastAsia="Times New Roman" ns0:cs="Times New Roman"/>
          <ns0:color ns0:val="000000"/>
          <ns0:sz ns0:val="28"/>
        </ns0:rPr>
        <ns0:t>PHỤ LỤC</ns0:t>
      </ns0:r>
      <ns0:bookmarkEnd ns0:id="383"/>
    </ns0:p>
    <ns0:p>
      <ns0:pPr>
        <ns0:pStyle ns0:val="ReportAppendix"/>
        <ns0:keepNext ns0:val="true"/>
        <ns0:keepLines ns0:val="false"/>
        <ns0:pageBreakBefore ns0:val="false"/>
        <ns0:widowControl/>
        <ns0:spacing ns0:lineRule="auto" ns0:line="312" ns0:before="0" ns0:after="0"/>
        <ns0:ind ns0:start="0" ns0:end="0" ns0:hanging="0"/>
        <ns0:jc ns0:val="start"/>
        <ns0:rPr/>
      </ns0:pPr>
      <ns0:bookmarkStart ns0:id="384" ns0:name="__RefHeading___Toc10238_3013018603"/>
      <ns0:bookmarkStart ns0:id="385" ns0:name="report_target_3188"/>
      <ns0:bookmarkEnd ns0:id="384"/>
      <ns0:r>
        <ns0:rPr>
          <ns0:rFonts ns0:eastAsia="Times New Roman" ns0:cs="Times New Roman"/>
          <ns0:color ns0:val="000000"/>
          <ns0:sz ns0:val="28"/>
        </ns0:rPr>
        <ns0:t>Phụ lục 1. Danh mục API chính và quyền truy cập</ns0:t>
      </ns0:r>
      <ns0:bookmarkEnd ns0:id="385"/>
    </ns0:p>
    <ns0:p>
      <ns0:pPr>
        <ns0:pStyle ns0:val="Normal"/>
        <ns0:keepNext ns0:val="false"/>
        <ns0:keepLines ns0:val="false"/>
        <ns0:widowControl/>
        <ns0:spacing ns0:lineRule="auto" ns0:line="312" ns0:before="0" ns0:after="0"/>
        <ns0:ind ns0:start="0" ns0:end="0" ns0:firstLine="709"/>
        <ns0:jc ns0:val="both"/>
        <ns0:rPr/>
      </ns0:pPr>
      <ns0:r>
        <ns0:rPr>
          <ns0:rFonts ns0:eastAsia="Times New Roman" ns0:cs="Times New Roman"/>
          <ns0:color ns0:val="000000"/>
          <ns0:sz ns0:val="28"/>
        </ns0:rPr>
        <ns0:t>Bảng PL1.1 đối chiếu trực tiếp các API với controller tại commit 2816de8aac13492b614dbcc6b3b3e1f3eba52bc1. Quyền trên giao diện chỉ hỗ trợ trải nghiệm; quyết định cho phép hoặc từ chối được thực hiện ở backend bằng JWT, RolesGuard và kiểm tra phạm vi đối tượng. Maker khi đọc danh sách, chi tiết và audit chỉ được thấy dữ liệu thuộc phạm vi của mình; Student chỉ nhận chứng thư gắn với subject hiện tại.</ns0:t>
      </ns0:r>
    </ns0:p>
    <ns0:p>
      <ns0:pPr>
        <ns0:pStyle ns0:val="ReportTable"/>
        <ns0:keepNext ns0:val="true"/>
        <ns0:keepLines ns0:val="false"/>
        <ns0:widowControl/>
        <ns0:spacing ns0:lineRule="auto" ns0:line="312" ns0:before="0" ns0:after="0"/>
        <ns0:ind ns0:start="0" ns0:end="0" ns0:hanging="0"/>
        <ns0:jc ns0:val="center"/>
        <ns0:rPr/>
      </ns0:pPr>
      <ns0:bookmarkStart ns0:id="386" ns0:name="__RefHeading___Toc10308_3013018603"/>
      <ns0:bookmarkStart ns0:id="387" ns0:name="report_target_3189"/>
      <ns0:bookmarkEnd ns0:id="386"/>
      <ns0:r>
        <ns0:rPr/>
        <ns0:t>Bảng PL1.1. API chính của nguyên mẫu</ns0:t>
      </ns0:r>
      <ns0:bookmarkEnd ns0:id="387"/>
    </ns0:p>
    <ns0:tbl>
      <ns0:tblPr>
        <ns0:tblStyle ns0:val="TableGrid"/>
        <ns0:tblW ns0:w="9354" ns0:type="dxa"/>
        <ns0:jc ns0:val="center"/>
        <ns0:tblInd ns0:w="0" ns0:type="dxa"/>
        <ns0:tblLayout ns0:type="fixed"/>
        <ns0:tblCellMar>
          <ns0:top ns0:w="75" ns0:type="dxa"/>
          <ns0:start ns0:w="85" ns0:type="dxa"/>
          <ns0:bottom ns0:w="75" ns0:type="dxa"/>
          <ns0:end ns0:w="85" ns0:type="dxa"/>
        </ns0:tblCellMar>
        <ns0:tblLook ns0:val="04a0" ns0:noHBand="0" ns0:noVBand="1" ns0:firstColumn="1" ns0:lastRow="0" ns0:lastColumn="0" ns0:firstRow="1"/>
      </ns0:tblPr>
      <ns0:tblGrid>
        <ns0:gridCol ns0:w="1131"/>
        <ns0:gridCol ns0:w="3460"/>
        <ns0:gridCol ns0:w="1702"/>
        <ns0:gridCol ns0:w="3060"/>
      </ns0:tblGrid>
      <ns0:tr>
        <ns0:trPr>
          <ns0:tblHeader ns0:val="true"/>
          <ns0:cantSplit ns0:val="true"/>
        </ns0:trPr>
        <ns0:tc>
          <ns0:tcPr>
            <ns0:tcW ns0:w="1131" ns0:type="dxa"/>
            <ns0:tcBorders>
              <ns0:top ns0:val="single" ns0:sz="4" ns0:space="0" ns0:color="777777"/>
              <ns0:start ns0:val="single" ns0:sz="4" ns0:space="0" ns0:color="777777"/>
              <ns0:bottom ns0:val="single" ns0:sz="4" ns0:space="0" ns0:color="777777"/>
              <ns0:end ns0:val="single" ns0:sz="4" ns0:space="0" ns0:color="777777"/>
            </ns0:tcBorders>
            <ns0:shd ns0:fill="EFEFEF"/>
            <ns0:vAlign ns0:val="center"/>
          </ns0:tcPr>
          <ns0:p>
            <ns0:pPr>
              <ns0:pStyle ns0:val="Normal"/>
              <ns0:keepNext ns0:val="false"/>
              <ns0:keepLines/>
              <ns0:widowControl ns0:val="false"/>
              <ns0:suppressAutoHyphens ns0:val="true"/>
              <ns0:spacing ns0:lineRule="auto" ns0:line="276" ns0:before="0" ns0:after="0"/>
              <ns0:ind ns0:start="0" ns0:end="0" ns0:hanging="0"/>
              <ns0:jc ns0:val="center"/>
              <ns0:rPr>
                <ns0:kern ns0:val="0"/>
                <ns0:lang ns0:eastAsia="en-US"/>
              </ns0:rPr>
            </ns0:pPr>
            <ns0:r>
              <ns0:rPr>
                <ns0:rFonts ns0:eastAsia="Times New Roman" ns0:cs="Times New Roman"/>
                <ns0:b/>
                <ns0:color ns0:val="000000"/>
                <ns0:kern ns0:val="0"/>
                <ns0:sz ns0:val="28"/>
                <ns0:lang ns0:eastAsia="en-US"/>
              </ns0:rPr>
              <ns0:t>Phương thức</ns0:t>
            </ns0:r>
          </ns0:p>
        </ns0:tc>
        <ns0:tc>
          <ns0:tcPr>
            <ns0:tcW ns0:w="3460" ns0:type="dxa"/>
            <ns0:tcBorders>
              <ns0:top ns0:val="single" ns0:sz="4" ns0:space="0" ns0:color="777777"/>
              <ns0:start ns0:val="single" ns0:sz="4" ns0:space="0" ns0:color="777777"/>
              <ns0:bottom ns0:val="single" ns0:sz="4" ns0:space="0" ns0:color="777777"/>
              <ns0:end ns0:val="single" ns0:sz="4" ns0:space="0" ns0:color="777777"/>
            </ns0:tcBorders>
            <ns0:shd ns0:fill="EFEFEF"/>
            <ns0:vAlign ns0:val="center"/>
          </ns0:tcPr>
          <ns0:p>
            <ns0:pPr>
              <ns0:pStyle ns0:val="Normal"/>
              <ns0:keepNext ns0:val="false"/>
              <ns0:keepLines/>
              <ns0:widowControl ns0:val="false"/>
              <ns0:suppressAutoHyphens ns0:val="true"/>
              <ns0:spacing ns0:lineRule="auto" ns0:line="276" ns0:before="0" ns0:after="0"/>
              <ns0:ind ns0:start="0" ns0:end="0" ns0:hanging="0"/>
              <ns0:jc ns0:val="center"/>
              <ns0:rPr>
                <ns0:kern ns0:val="0"/>
                <ns0:lang ns0:eastAsia="en-US"/>
              </ns0:rPr>
            </ns0:pPr>
            <ns0:r>
              <ns0:rPr>
                <ns0:rFonts ns0:eastAsia="Times New Roman" ns0:cs="Times New Roman"/>
                <ns0:b/>
                <ns0:color ns0:val="000000"/>
                <ns0:kern ns0:val="0"/>
                <ns0:sz ns0:val="28"/>
                <ns0:lang ns0:eastAsia="en-US"/>
              </ns0:rPr>
              <ns0:t>Đường dẫn</ns0:t>
            </ns0:r>
          </ns0:p>
        </ns0:tc>
        <ns0:tc>
          <ns0:tcPr>
            <ns0:tcW ns0:w="1702" ns0:type="dxa"/>
            <ns0:tcBorders>
              <ns0:top ns0:val="single" ns0:sz="4" ns0:space="0" ns0:color="777777"/>
              <ns0:start ns0:val="single" ns0:sz="4" ns0:space="0" ns0:color="777777"/>
              <ns0:bottom ns0:val="single" ns0:sz="4" ns0:space="0" ns0:color="777777"/>
              <ns0:end ns0:val="single" ns0:sz="4" ns0:space="0" ns0:color="777777"/>
            </ns0:tcBorders>
            <ns0:shd ns0:fill="EFEFEF"/>
            <ns0:vAlign ns0:val="center"/>
          </ns0:tcPr>
          <ns0:p>
            <ns0:pPr>
              <ns0:pStyle ns0:val="Normal"/>
              <ns0:keepNext ns0:val="false"/>
              <ns0:keepLines/>
              <ns0:widowControl ns0:val="false"/>
              <ns0:suppressAutoHyphens ns0:val="true"/>
              <ns0:spacing ns0:lineRule="auto" ns0:line="276" ns0:before="0" ns0:after="0"/>
              <ns0:ind ns0:start="0" ns0:end="0" ns0:hanging="0"/>
              <ns0:jc ns0:val="center"/>
              <ns0:rPr>
                <ns0:kern ns0:val="0"/>
                <ns0:lang ns0:eastAsia="en-US"/>
              </ns0:rPr>
            </ns0:pPr>
            <ns0:r>
              <ns0:rPr>
                <ns0:rFonts ns0:eastAsia="Times New Roman" ns0:cs="Times New Roman"/>
                <ns0:b/>
                <ns0:color ns0:val="000000"/>
                <ns0:kern ns0:val="0"/>
                <ns0:sz ns0:val="28"/>
                <ns0:lang ns0:eastAsia="en-US"/>
              </ns0:rPr>
              <ns0:t>Quyền</ns0:t>
            </ns0:r>
          </ns0:p>
        </ns0:tc>
        <ns0:tc>
          <ns0:tcPr>
            <ns0:tcW ns0:w="3060" ns0:type="dxa"/>
            <ns0:tcBorders>
              <ns0:top ns0:val="single" ns0:sz="4" ns0:space="0" ns0:color="777777"/>
              <ns0:start ns0:val="single" ns0:sz="4" ns0:space="0" ns0:color="777777"/>
              <ns0:bottom ns0:val="single" ns0:sz="4" ns0:space="0" ns0:color="777777"/>
              <ns0:end ns0:val="single" ns0:sz="4" ns0:space="0" ns0:color="777777"/>
            </ns0:tcBorders>
            <ns0:shd ns0:fill="EFEFEF"/>
            <ns0:vAlign ns0:val="center"/>
          </ns0:tcPr>
          <ns0:p>
            <ns0:pPr>
              <ns0:pStyle ns0:val="Normal"/>
              <ns0:keepNext ns0:val="false"/>
              <ns0:keepLines/>
              <ns0:widowControl ns0:val="false"/>
              <ns0:suppressAutoHyphens ns0:val="true"/>
              <ns0:spacing ns0:lineRule="auto" ns0:line="276" ns0:before="0" ns0:after="0"/>
              <ns0:ind ns0:start="0" ns0:end="0" ns0:hanging="0"/>
              <ns0:jc ns0:val="center"/>
              <ns0:rPr>
                <ns0:kern ns0:val="0"/>
                <ns0:lang ns0:eastAsia="en-US"/>
              </ns0:rPr>
            </ns0:pPr>
            <ns0:r>
              <ns0:rPr>
                <ns0:rFonts ns0:eastAsia="Times New Roman" ns0:cs="Times New Roman"/>
                <ns0:b/>
                <ns0:color ns0:val="000000"/>
                <ns0:kern ns0:val="0"/>
                <ns0:sz ns0:val="28"/>
                <ns0:lang ns0:eastAsia="en-US"/>
              </ns0:rPr>
              <ns0:t>Mục đích</ns0:t>
            </ns0:r>
          </ns0:p>
        </ns0:tc>
      </ns0:tr>
      <ns0:tr>
        <ns0:trPr>
          <ns0:cantSplit ns0:val="true"/>
        </ns0:trPr>
        <ns0:tc>
          <ns0:tcPr>
            <ns0:tcW ns0:w="1131"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POST</ns0:t>
            </ns0:r>
          </ns0:p>
        </ns0:tc>
        <ns0:tc>
          <ns0:tcPr>
            <ns0:tcW ns0:w="3460"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/api/auth/login</ns0:t>
            </ns0:r>
          </ns0:p>
        </ns0:tc>
        <ns0:tc>
          <ns0:tcPr>
            <ns0:tcW ns0:w="1702"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Công khai</ns0:t>
            </ns0:r>
          </ns0:p>
        </ns0:tc>
        <ns0:tc>
          <ns0:tcPr>
            <ns0:tcW ns0:w="3060"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Đăng nhập và nhận JWT</ns0:t>
            </ns0:r>
          </ns0:p>
        </ns0:tc>
      </ns0:tr>
      <ns0:tr>
        <ns0:trPr>
          <ns0:cantSplit ns0:val="true"/>
        </ns0:trPr>
        <ns0:tc>
          <ns0:tcPr>
            <ns0:tcW ns0:w="1131"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POST</ns0:t>
            </ns0:r>
          </ns0:p>
        </ns0:tc>
        <ns0:tc>
          <ns0:tcPr>
            <ns0:tcW ns0:w="3460"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/api/auth/register</ns0:t>
            </ns0:r>
          </ns0:p>
        </ns0:tc>
        <ns0:tc>
          <ns0:tcPr>
            <ns0:tcW ns0:w="1702"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Checker</ns0:t>
            </ns0:r>
          </ns0:p>
        </ns0:tc>
        <ns0:tc>
          <ns0:tcPr>
            <ns0:tcW ns0:w="3060"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Tạo tài khoản</ns0:t>
            </ns0:r>
          </ns0:p>
        </ns0:tc>
      </ns0:tr>
      <ns0:tr>
        <ns0:trPr>
          <ns0:cantSplit ns0:val="true"/>
        </ns0:trPr>
        <ns0:tc>
          <ns0:tcPr>
            <ns0:tcW ns0:w="1131"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GET</ns0:t>
            </ns0:r>
          </ns0:p>
        </ns0:tc>
        <ns0:tc>
          <ns0:tcPr>
            <ns0:tcW ns0:w="3460"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/api/admin/users</ns0:t>
            </ns0:r>
          </ns0:p>
        </ns0:tc>
        <ns0:tc>
          <ns0:tcPr>
            <ns0:tcW ns0:w="1702"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Checker</ns0:t>
            </ns0:r>
          </ns0:p>
        </ns0:tc>
        <ns0:tc>
          <ns0:tcPr>
            <ns0:tcW ns0:w="3060"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Liệt kê tài khoản</ns0:t>
            </ns0:r>
          </ns0:p>
        </ns0:tc>
      </ns0:tr>
      <ns0:tr>
        <ns0:trPr>
          <ns0:cantSplit ns0:val="true"/>
        </ns0:trPr>
        <ns0:tc>
          <ns0:tcPr>
            <ns0:tcW ns0:w="1131"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POST</ns0:t>
            </ns0:r>
          </ns0:p>
        </ns0:tc>
        <ns0:tc>
          <ns0:tcPr>
            <ns0:tcW ns0:w="3460"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/api/admin/users</ns0:t>
            </ns0:r>
          </ns0:p>
        </ns0:tc>
        <ns0:tc>
          <ns0:tcPr>
            <ns0:tcW ns0:w="1702"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Checker</ns0:t>
            </ns0:r>
          </ns0:p>
        </ns0:tc>
        <ns0:tc>
          <ns0:tcPr>
            <ns0:tcW ns0:w="3060"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Tạo tài khoản từ cổng quản trị</ns0:t>
            </ns0:r>
          </ns0:p>
        </ns0:tc>
      </ns0:tr>
      <ns0:tr>
        <ns0:trPr>
          <ns0:cantSplit ns0:val="true"/>
        </ns0:trPr>
        <ns0:tc>
          <ns0:tcPr>
            <ns0:tcW ns0:w="1131"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PATCH</ns0:t>
            </ns0:r>
          </ns0:p>
        </ns0:tc>
        <ns0:tc>
          <ns0:tcPr>
            <ns0:tcW ns0:w="3460"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/api/admin/users/:id/student-profile</ns0:t>
            </ns0:r>
          </ns0:p>
        </ns0:tc>
        <ns0:tc>
          <ns0:tcPr>
            <ns0:tcW ns0:w="1702"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Checker</ns0:t>
            </ns0:r>
          </ns0:p>
        </ns0:tc>
        <ns0:tc>
          <ns0:tcPr>
            <ns0:tcW ns0:w="3060"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Cập nhật hồ sơ Student</ns0:t>
            </ns0:r>
          </ns0:p>
        </ns0:tc>
      </ns0:tr>
      <ns0:tr>
        <ns0:trPr>
          <ns0:cantSplit ns0:val="true"/>
        </ns0:trPr>
        <ns0:tc>
          <ns0:tcPr>
            <ns0:tcW ns0:w="1131"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GET</ns0:t>
            </ns0:r>
          </ns0:p>
        </ns0:tc>
        <ns0:tc>
          <ns0:tcPr>
            <ns0:tcW ns0:w="3460"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/api/audit</ns0:t>
            </ns0:r>
          </ns0:p>
        </ns0:tc>
        <ns0:tc>
          <ns0:tcPr>
            <ns0:tcW ns0:w="1702"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Maker, Checker</ns0:t>
            </ns0:r>
          </ns0:p>
        </ns0:tc>
        <ns0:tc>
          <ns0:tcPr>
            <ns0:tcW ns0:w="3060"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Đọc audit theo phạm vi</ns0:t>
            </ns0:r>
          </ns0:p>
        </ns0:tc>
      </ns0:tr>
      <ns0:tr>
        <ns0:trPr>
          <ns0:cantSplit ns0:val="true"/>
        </ns0:trPr>
        <ns0:tc>
          <ns0:tcPr>
            <ns0:tcW ns0:w="1131"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GET</ns0:t>
            </ns0:r>
          </ns0:p>
        </ns0:tc>
        <ns0:tc>
          <ns0:tcPr>
            <ns0:tcW ns0:w="3460"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/api/audit/integrity</ns0:t>
            </ns0:r>
          </ns0:p>
        </ns0:tc>
        <ns0:tc>
          <ns0:tcPr>
            <ns0:tcW ns0:w="1702"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Maker, Checker</ns0:t>
            </ns0:r>
          </ns0:p>
        </ns0:tc>
        <ns0:tc>
          <ns0:tcPr>
            <ns0:tcW ns0:w="3060"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Kiểm tra chuỗi hash audit</ns0:t>
            </ns0:r>
          </ns0:p>
        </ns0:tc>
      </ns0:tr>
      <ns0:tr>
        <ns0:trPr>
          <ns0:cantSplit ns0:val="true"/>
        </ns0:trPr>
        <ns0:tc>
          <ns0:tcPr>
            <ns0:tcW ns0:w="1131"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POST</ns0:t>
            </ns0:r>
          </ns0:p>
        </ns0:tc>
        <ns0:tc>
          <ns0:tcPr>
            <ns0:tcW ns0:w="3460"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/api/issue/request</ns0:t>
            </ns0:r>
          </ns0:p>
        </ns0:tc>
        <ns0:tc>
          <ns0:tcPr>
            <ns0:tcW ns0:w="1702"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Maker</ns0:t>
            </ns0:r>
          </ns0:p>
        </ns0:tc>
        <ns0:tc>
          <ns0:tcPr>
            <ns0:tcW ns0:w="3060"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Lập một phiếu</ns0:t>
            </ns0:r>
          </ns0:p>
        </ns0:tc>
      </ns0:tr>
      <ns0:tr>
        <ns0:trPr>
          <ns0:cantSplit ns0:val="true"/>
        </ns0:trPr>
        <ns0:tc>
          <ns0:tcPr>
            <ns0:tcW ns0:w="1131"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POST</ns0:t>
            </ns0:r>
          </ns0:p>
        </ns0:tc>
        <ns0:tc>
          <ns0:tcPr>
            <ns0:tcW ns0:w="3460"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/api/issue/batch/request</ns0:t>
            </ns0:r>
          </ns0:p>
        </ns0:tc>
        <ns0:tc>
          <ns0:tcPr>
            <ns0:tcW ns0:w="1702"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Maker</ns0:t>
            </ns0:r>
          </ns0:p>
        </ns0:tc>
        <ns0:tc>
          <ns0:tcPr>
            <ns0:tcW ns0:w="3060"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Lập lô 1–500 phiếu</ns0:t>
            </ns0:r>
          </ns0:p>
        </ns0:tc>
      </ns0:tr>
      <ns0:tr>
        <ns0:trPr>
          <ns0:cantSplit ns0:val="true"/>
        </ns0:trPr>
        <ns0:tc>
          <ns0:tcPr>
            <ns0:tcW ns0:w="1131"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GET</ns0:t>
            </ns0:r>
          </ns0:p>
        </ns0:tc>
        <ns0:tc>
          <ns0:tcPr>
            <ns0:tcW ns0:w="3460"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/api/issue/students/:studentCode</ns0:t>
            </ns0:r>
          </ns0:p>
        </ns0:tc>
        <ns0:tc>
          <ns0:tcPr>
            <ns0:tcW ns0:w="1702"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Maker</ns0:t>
            </ns0:r>
          </ns0:p>
        </ns0:tc>
        <ns0:tc>
          <ns0:tcPr>
            <ns0:tcW ns0:w="3060"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Tra cứu Student chỉ đọc</ns0:t>
            </ns0:r>
          </ns0:p>
        </ns0:tc>
      </ns0:tr>
      <ns0:tr>
        <ns0:trPr>
          <ns0:cantSplit ns0:val="true"/>
        </ns0:trPr>
        <ns0:tc>
          <ns0:tcPr>
            <ns0:tcW ns0:w="1131"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POST</ns0:t>
            </ns0:r>
          </ns0:p>
        </ns0:tc>
        <ns0:tc>
          <ns0:tcPr>
            <ns0:tcW ns0:w="3460"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/api/issue/:id/approve</ns0:t>
            </ns0:r>
          </ns0:p>
        </ns0:tc>
        <ns0:tc>
          <ns0:tcPr>
            <ns0:tcW ns0:w="1702"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Checker</ns0:t>
            </ns0:r>
          </ns0:p>
        </ns0:tc>
        <ns0:tc>
          <ns0:tcPr>
            <ns0:tcW ns0:w="3060"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Duyệt một phiếu</ns0:t>
            </ns0:r>
          </ns0:p>
        </ns0:tc>
      </ns0:tr>
      <ns0:tr>
        <ns0:trPr>
          <ns0:cantSplit ns0:val="true"/>
        </ns0:trPr>
        <ns0:tc>
          <ns0:tcPr>
            <ns0:tcW ns0:w="1131"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POST</ns0:t>
            </ns0:r>
          </ns0:p>
        </ns0:tc>
        <ns0:tc>
          <ns0:tcPr>
            <ns0:tcW ns0:w="3460"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/api/issue/batch/approve</ns0:t>
            </ns0:r>
          </ns0:p>
        </ns0:tc>
        <ns0:tc>
          <ns0:tcPr>
            <ns0:tcW ns0:w="1702"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Checker</ns0:t>
            </ns0:r>
          </ns0:p>
        </ns0:tc>
        <ns0:tc>
          <ns0:tcPr>
            <ns0:tcW ns0:w="3060"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Duyệt nhiều phiếu</ns0:t>
            </ns0:r>
          </ns0:p>
        </ns0:tc>
      </ns0:tr>
      <ns0:tr>
        <ns0:trPr>
          <ns0:cantSplit ns0:val="true"/>
        </ns0:trPr>
        <ns0:tc>
          <ns0:tcPr>
            <ns0:tcW ns0:w="1131"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POST</ns0:t>
            </ns0:r>
          </ns0:p>
        </ns0:tc>
        <ns0:tc>
          <ns0:tcPr>
            <ns0:tcW ns0:w="3460"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/api/issue/batch/:batchId/retry</ns0:t>
            </ns0:r>
          </ns0:p>
        </ns0:tc>
        <ns0:tc>
          <ns0:tcPr>
            <ns0:tcW ns0:w="1702"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Checker</ns0:t>
            </ns0:r>
          </ns0:p>
        </ns0:tc>
        <ns0:tc>
          <ns0:tcPr>
            <ns0:tcW ns0:w="3060"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Retry lô thất bại</ns0:t>
            </ns0:r>
          </ns0:p>
        </ns0:tc>
      </ns0:tr>
      <ns0:tr>
        <ns0:trPr>
          <ns0:cantSplit ns0:val="true"/>
        </ns0:trPr>
        <ns0:tc>
          <ns0:tcPr>
            <ns0:tcW ns0:w="1131"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POST</ns0:t>
            </ns0:r>
          </ns0:p>
        </ns0:tc>
        <ns0:tc>
          <ns0:tcPr>
            <ns0:tcW ns0:w="3460"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/api/issue/:id/reject</ns0:t>
            </ns0:r>
          </ns0:p>
        </ns0:tc>
        <ns0:tc>
          <ns0:tcPr>
            <ns0:tcW ns0:w="1702"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Checker</ns0:t>
            </ns0:r>
          </ns0:p>
        </ns0:tc>
        <ns0:tc>
          <ns0:tcPr>
            <ns0:tcW ns0:w="3060"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Từ chối phiếu</ns0:t>
            </ns0:r>
          </ns0:p>
        </ns0:tc>
      </ns0:tr>
      <ns0:tr>
        <ns0:trPr>
          <ns0:cantSplit ns0:val="true"/>
        </ns0:trPr>
        <ns0:tc>
          <ns0:tcPr>
            <ns0:tcW ns0:w="1131"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GET</ns0:t>
            </ns0:r>
          </ns0:p>
        </ns0:tc>
        <ns0:tc>
          <ns0:tcPr>
            <ns0:tcW ns0:w="3460"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/api/issue</ns0:t>
            </ns0:r>
          </ns0:p>
        </ns0:tc>
        <ns0:tc>
          <ns0:tcPr>
            <ns0:tcW ns0:w="1702"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Maker, Checker</ns0:t>
            </ns0:r>
          </ns0:p>
        </ns0:tc>
        <ns0:tc>
          <ns0:tcPr>
            <ns0:tcW ns0:w="3060"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Danh sách phiếu/văn bằng theo phạm vi</ns0:t>
            </ns0:r>
          </ns0:p>
        </ns0:tc>
      </ns0:tr>
      <ns0:tr>
        <ns0:trPr>
          <ns0:cantSplit ns0:val="true"/>
        </ns0:trPr>
        <ns0:tc>
          <ns0:tcPr>
            <ns0:tcW ns0:w="1131"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GET</ns0:t>
            </ns0:r>
          </ns0:p>
        </ns0:tc>
        <ns0:tc>
          <ns0:tcPr>
            <ns0:tcW ns0:w="3460"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/api/issue/:id</ns0:t>
            </ns0:r>
          </ns0:p>
        </ns0:tc>
        <ns0:tc>
          <ns0:tcPr>
            <ns0:tcW ns0:w="1702"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Maker, Checker</ns0:t>
            </ns0:r>
          </ns0:p>
        </ns0:tc>
        <ns0:tc>
          <ns0:tcPr>
            <ns0:tcW ns0:w="3060"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Chi tiết theo phạm vi</ns0:t>
            </ns0:r>
          </ns0:p>
        </ns0:tc>
      </ns0:tr>
      <ns0:tr>
        <ns0:trPr>
          <ns0:cantSplit ns0:val="true"/>
        </ns0:trPr>
        <ns0:tc>
          <ns0:tcPr>
            <ns0:tcW ns0:w="1131"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GET</ns0:t>
            </ns0:r>
          </ns0:p>
        </ns0:tc>
        <ns0:tc>
          <ns0:tcPr>
            <ns0:tcW ns0:w="3460"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/api/issue/holder/certificates</ns0:t>
            </ns0:r>
          </ns0:p>
        </ns0:tc>
        <ns0:tc>
          <ns0:tcPr>
            <ns0:tcW ns0:w="1702"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Student</ns0:t>
            </ns0:r>
          </ns0:p>
        </ns0:tc>
        <ns0:tc>
          <ns0:tcPr>
            <ns0:tcW ns0:w="3060"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Chứng thư của Student hiện tại</ns0:t>
            </ns0:r>
          </ns0:p>
        </ns0:tc>
      </ns0:tr>
      <ns0:tr>
        <ns0:trPr>
          <ns0:cantSplit ns0:val="true"/>
        </ns0:trPr>
        <ns0:tc>
          <ns0:tcPr>
            <ns0:tcW ns0:w="1131"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POST</ns0:t>
            </ns0:r>
          </ns0:p>
        </ns0:tc>
        <ns0:tc>
          <ns0:tcPr>
            <ns0:tcW ns0:w="3460"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/api/revoke/check</ns0:t>
            </ns0:r>
          </ns0:p>
        </ns0:tc>
        <ns0:tc>
          <ns0:tcPr>
            <ns0:tcW ns0:w="1702"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Công khai</ns0:t>
            </ns0:r>
          </ns0:p>
        </ns0:tc>
        <ns0:tc>
          <ns0:tcPr>
            <ns0:tcW ns0:w="3060"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Kiểm tra trạng thái thu hồi</ns0:t>
            </ns0:r>
          </ns0:p>
        </ns0:tc>
      </ns0:tr>
      <ns0:tr>
        <ns0:trPr>
          <ns0:cantSplit ns0:val="true"/>
        </ns0:trPr>
        <ns0:tc>
          <ns0:tcPr>
            <ns0:tcW ns0:w="1131"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POST</ns0:t>
            </ns0:r>
          </ns0:p>
        </ns0:tc>
        <ns0:tc>
          <ns0:tcPr>
            <ns0:tcW ns0:w="3460"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/api/revoke/:id</ns0:t>
            </ns0:r>
          </ns0:p>
        </ns0:tc>
        <ns0:tc>
          <ns0:tcPr>
            <ns0:tcW ns0:w="1702"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Checker</ns0:t>
            </ns0:r>
          </ns0:p>
        </ns0:tc>
        <ns0:tc>
          <ns0:tcPr>
            <ns0:tcW ns0:w="3060"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Thu hồi chứng thư</ns0:t>
            </ns0:r>
          </ns0:p>
        </ns0:tc>
      </ns0:tr>
      <ns0:tr>
        <ns0:trPr>
          <ns0:cantSplit ns0:val="true"/>
        </ns0:trPr>
        <ns0:tc>
          <ns0:tcPr>
            <ns0:tcW ns0:w="1131"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POST</ns0:t>
            </ns0:r>
          </ns0:p>
        </ns0:tc>
        <ns0:tc>
          <ns0:tcPr>
            <ns0:tcW ns0:w="3460"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/api/verify</ns0:t>
            </ns0:r>
          </ns0:p>
        </ns0:tc>
        <ns0:tc>
          <ns0:tcPr>
            <ns0:tcW ns0:w="1702"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Công khai</ns0:t>
            </ns0:r>
          </ns0:p>
        </ns0:tc>
        <ns0:tc>
          <ns0:tcPr>
            <ns0:tcW ns0:w="3060"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Xác minh chứng thư JSON</ns0:t>
            </ns0:r>
          </ns0:p>
        </ns0:tc>
      </ns0:tr>
      <ns0:tr>
        <ns0:trPr>
          <ns0:cantSplit ns0:val="true"/>
        </ns0:trPr>
        <ns0:tc>
          <ns0:tcPr>
            <ns0:tcW ns0:w="1131"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GET</ns0:t>
            </ns0:r>
          </ns0:p>
        </ns0:tc>
        <ns0:tc>
          <ns0:tcPr>
            <ns0:tcW ns0:w="3460"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/api/blockcerts/issuers/kma/profile.json</ns0:t>
            </ns0:r>
          </ns0:p>
        </ns0:tc>
        <ns0:tc>
          <ns0:tcPr>
            <ns0:tcW ns0:w="1702"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Công khai</ns0:t>
            </ns0:r>
          </ns0:p>
        </ns0:tc>
        <ns0:tc>
          <ns0:tcPr>
            <ns0:tcW ns0:w="3060"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Issuer Profile</ns0:t>
            </ns0:r>
          </ns0:p>
        </ns0:tc>
      </ns0:tr>
      <ns0:tr>
        <ns0:trPr>
          <ns0:cantSplit ns0:val="true"/>
        </ns0:trPr>
        <ns0:tc>
          <ns0:tcPr>
            <ns0:tcW ns0:w="1131"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GET</ns0:t>
            </ns0:r>
          </ns0:p>
        </ns0:tc>
        <ns0:tc>
          <ns0:tcPr>
            <ns0:tcW ns0:w="3460"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/api/blockcerts/issuers/kma/revocation-list.json</ns0:t>
            </ns0:r>
          </ns0:p>
        </ns0:tc>
        <ns0:tc>
          <ns0:tcPr>
            <ns0:tcW ns0:w="1702"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Công khai</ns0:t>
            </ns0:r>
          </ns0:p>
        </ns0:tc>
        <ns0:tc>
          <ns0:tcPr>
            <ns0:tcW ns0:w="3060"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Revocation List</ns0:t>
            </ns0:r>
          </ns0:p>
        </ns0:tc>
      </ns0:tr>
      <ns0:tr>
        <ns0:trPr>
          <ns0:cantSplit ns0:val="true"/>
        </ns0:trPr>
        <ns0:tc>
          <ns0:tcPr>
            <ns0:tcW ns0:w="1131"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GET</ns0:t>
            </ns0:r>
          </ns0:p>
        </ns0:tc>
        <ns0:tc>
          <ns0:tcPr>
            <ns0:tcW ns0:w="3460"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/health</ns0:t>
            </ns0:r>
          </ns0:p>
        </ns0:tc>
        <ns0:tc>
          <ns0:tcPr>
            <ns0:tcW ns0:w="1702"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Công khai</ns0:t>
            </ns0:r>
          </ns0:p>
        </ns0:tc>
        <ns0:tc>
          <ns0:tcPr>
            <ns0:tcW ns0:w="3060"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Liveness tối thiểu</ns0:t>
            </ns0:r>
          </ns0:p>
        </ns0:tc>
      </ns0:tr>
    </ns0:tbl>
    <ns0:p>
      <ns0:pPr>
        <ns0:pStyle ns0:val="ReportAppendix"/>
        <ns0:keepNext ns0:val="true"/>
        <ns0:keepLines ns0:val="false"/>
        <ns0:pageBreakBefore ns0:val="false"/>
        <ns0:widowControl/>
        <ns0:spacing ns0:lineRule="auto" ns0:line="312" ns0:before="0" ns0:after="0"/>
        <ns0:ind ns0:start="0" ns0:end="0" ns0:hanging="0"/>
        <ns0:jc ns0:val="start"/>
        <ns0:rPr/>
      </ns0:pPr>
      <ns0:bookmarkStart ns0:id="388" ns0:name="__RefHeading___Toc10236_3013018603"/>
      <ns0:bookmarkStart ns0:id="389" ns0:name="report_target_3190"/>
      <ns0:bookmarkEnd ns0:id="388"/>
      <ns0:r>
        <ns0:rPr>
          <ns0:rFonts ns0:eastAsia="Times New Roman" ns0:cs="Times New Roman"/>
          <ns0:color ns0:val="000000"/>
          <ns0:sz ns0:val="28"/>
        </ns0:rPr>
        <ns0:t>Phụ lục 2. Khung cấu hình tái lập và bảo vệ bí mật</ns0:t>
      </ns0:r>
      <ns0:bookmarkEnd ns0:id="389"/>
    </ns0:p>
    <ns0:p>
      <ns0:pPr>
        <ns0:pStyle ns0:val="Normal"/>
        <ns0:keepNext ns0:val="false"/>
        <ns0:keepLines ns0:val="false"/>
        <ns0:widowControl/>
        <ns0:spacing ns0:lineRule="auto" ns0:line="312" ns0:before="0" ns0:after="0"/>
        <ns0:ind ns0:start="0" ns0:end="0" ns0:firstLine="709"/>
        <ns0:jc ns0:val="both"/>
        <ns0:rPr/>
      </ns0:pPr>
      <ns0:r>
        <ns0:rPr>
          <ns0:rFonts ns0:eastAsia="Times New Roman" ns0:cs="Times New Roman"/>
          <ns0:color ns0:val="000000"/>
          <ns0:sz ns0:val="28"/>
        </ns0:rPr>
        <ns0:t>Các nhóm cấu hình trong Bảng PL2.1 được chia thành dữ liệu công khai, dữ liệu nội bộ và bí mật. Tệp ví dụ chỉ mô tả tên biến; giá trị thật phải được sinh riêng cho môi trường. Mật khẩu, JWT secret, Bitcoin RPC credential và WIF không được đưa vào Git, ảnh chụp hoặc bộ bằng chứng công khai. Tệp runtime và khóa riêng cần giới hạn quyền đọc; dữ liệu cá nhân thử nghiệm phải là dữ liệu giả lập.</ns0:t>
      </ns0:r>
    </ns0:p>
    <ns0:p>
      <ns0:pPr>
        <ns0:pStyle ns0:val="ReportTable"/>
        <ns0:keepNext ns0:val="true"/>
        <ns0:keepLines ns0:val="false"/>
        <ns0:widowControl/>
        <ns0:spacing ns0:lineRule="auto" ns0:line="312" ns0:before="0" ns0:after="0"/>
        <ns0:ind ns0:start="0" ns0:end="0" ns0:hanging="0"/>
        <ns0:jc ns0:val="center"/>
        <ns0:rPr/>
      </ns0:pPr>
      <ns0:bookmarkStart ns0:id="390" ns0:name="__RefHeading___Toc10306_3013018603"/>
      <ns0:bookmarkStart ns0:id="391" ns0:name="report_target_3191"/>
      <ns0:bookmarkEnd ns0:id="390"/>
      <ns0:r>
        <ns0:rPr/>
        <ns0:t>Bảng PL2.1. Nhóm cấu hình và mức nhạy cảm</ns0:t>
      </ns0:r>
      <ns0:bookmarkEnd ns0:id="391"/>
    </ns0:p>
    <ns0:tbl>
      <ns0:tblPr>
        <ns0:tblStyle ns0:val="TableGrid"/>
        <ns0:tblW ns0:w="9355" ns0:type="dxa"/>
        <ns0:jc ns0:val="center"/>
        <ns0:tblInd ns0:w="0" ns0:type="dxa"/>
        <ns0:tblLayout ns0:type="fixed"/>
        <ns0:tblCellMar>
          <ns0:top ns0:w="75" ns0:type="dxa"/>
          <ns0:start ns0:w="85" ns0:type="dxa"/>
          <ns0:bottom ns0:w="75" ns0:type="dxa"/>
          <ns0:end ns0:w="85" ns0:type="dxa"/>
        </ns0:tblCellMar>
        <ns0:tblLook ns0:val="04a0" ns0:noHBand="0" ns0:noVBand="1" ns0:firstColumn="1" ns0:lastRow="0" ns0:lastColumn="0" ns0:firstRow="1"/>
      </ns0:tblPr>
      <ns0:tblGrid>
        <ns0:gridCol ns0:w="2058"/>
        <ns0:gridCol ns0:w="2900"/>
        <ns0:gridCol ns0:w="4397"/>
      </ns0:tblGrid>
      <ns0:tr>
        <ns0:trPr>
          <ns0:tblHeader ns0:val="true"/>
          <ns0:cantSplit ns0:val="true"/>
        </ns0:trPr>
        <ns0:tc>
          <ns0:tcPr>
            <ns0:tcW ns0:w="2058" ns0:type="dxa"/>
            <ns0:tcBorders>
              <ns0:top ns0:val="single" ns0:sz="4" ns0:space="0" ns0:color="777777"/>
              <ns0:start ns0:val="single" ns0:sz="4" ns0:space="0" ns0:color="777777"/>
              <ns0:bottom ns0:val="single" ns0:sz="4" ns0:space="0" ns0:color="777777"/>
              <ns0:end ns0:val="single" ns0:sz="4" ns0:space="0" ns0:color="777777"/>
            </ns0:tcBorders>
            <ns0:shd ns0:fill="EFEFEF"/>
            <ns0:vAlign ns0:val="center"/>
          </ns0:tcPr>
          <ns0:p>
            <ns0:pPr>
              <ns0:pStyle ns0:val="Normal"/>
              <ns0:keepNext ns0:val="false"/>
              <ns0:keepLines/>
              <ns0:widowControl ns0:val="false"/>
              <ns0:suppressAutoHyphens ns0:val="true"/>
              <ns0:spacing ns0:lineRule="auto" ns0:line="276" ns0:before="0" ns0:after="0"/>
              <ns0:ind ns0:start="0" ns0:end="0" ns0:hanging="0"/>
              <ns0:jc ns0:val="center"/>
              <ns0:rPr>
                <ns0:kern ns0:val="0"/>
                <ns0:lang ns0:eastAsia="en-US"/>
              </ns0:rPr>
            </ns0:pPr>
            <ns0:r>
              <ns0:rPr>
                <ns0:rFonts ns0:eastAsia="Times New Roman" ns0:cs="Times New Roman"/>
                <ns0:b/>
                <ns0:color ns0:val="000000"/>
                <ns0:kern ns0:val="0"/>
                <ns0:sz ns0:val="28"/>
                <ns0:lang ns0:eastAsia="en-US"/>
              </ns0:rPr>
              <ns0:t>Nhóm</ns0:t>
            </ns0:r>
          </ns0:p>
        </ns0:tc>
        <ns0:tc>
          <ns0:tcPr>
            <ns0:tcW ns0:w="2900" ns0:type="dxa"/>
            <ns0:tcBorders>
              <ns0:top ns0:val="single" ns0:sz="4" ns0:space="0" ns0:color="777777"/>
              <ns0:start ns0:val="single" ns0:sz="4" ns0:space="0" ns0:color="777777"/>
              <ns0:bottom ns0:val="single" ns0:sz="4" ns0:space="0" ns0:color="777777"/>
              <ns0:end ns0:val="single" ns0:sz="4" ns0:space="0" ns0:color="777777"/>
            </ns0:tcBorders>
            <ns0:shd ns0:fill="EFEFEF"/>
            <ns0:vAlign ns0:val="center"/>
          </ns0:tcPr>
          <ns0:p>
            <ns0:pPr>
              <ns0:pStyle ns0:val="Normal"/>
              <ns0:keepNext ns0:val="false"/>
              <ns0:keepLines/>
              <ns0:widowControl ns0:val="false"/>
              <ns0:suppressAutoHyphens ns0:val="true"/>
              <ns0:spacing ns0:lineRule="auto" ns0:line="276" ns0:before="0" ns0:after="0"/>
              <ns0:ind ns0:start="0" ns0:end="0" ns0:hanging="0"/>
              <ns0:jc ns0:val="center"/>
              <ns0:rPr>
                <ns0:kern ns0:val="0"/>
                <ns0:lang ns0:eastAsia="en-US"/>
              </ns0:rPr>
            </ns0:pPr>
            <ns0:r>
              <ns0:rPr>
                <ns0:rFonts ns0:eastAsia="Times New Roman" ns0:cs="Times New Roman"/>
                <ns0:b/>
                <ns0:color ns0:val="000000"/>
                <ns0:kern ns0:val="0"/>
                <ns0:sz ns0:val="28"/>
                <ns0:lang ns0:eastAsia="en-US"/>
              </ns0:rPr>
              <ns0:t>Ví dụ</ns0:t>
            </ns0:r>
          </ns0:p>
        </ns0:tc>
        <ns0:tc>
          <ns0:tcPr>
            <ns0:tcW ns0:w="4397" ns0:type="dxa"/>
            <ns0:tcBorders>
              <ns0:top ns0:val="single" ns0:sz="4" ns0:space="0" ns0:color="777777"/>
              <ns0:start ns0:val="single" ns0:sz="4" ns0:space="0" ns0:color="777777"/>
              <ns0:bottom ns0:val="single" ns0:sz="4" ns0:space="0" ns0:color="777777"/>
              <ns0:end ns0:val="single" ns0:sz="4" ns0:space="0" ns0:color="777777"/>
            </ns0:tcBorders>
            <ns0:shd ns0:fill="EFEFEF"/>
            <ns0:vAlign ns0:val="center"/>
          </ns0:tcPr>
          <ns0:p>
            <ns0:pPr>
              <ns0:pStyle ns0:val="Normal"/>
              <ns0:keepNext ns0:val="false"/>
              <ns0:keepLines/>
              <ns0:widowControl ns0:val="false"/>
              <ns0:suppressAutoHyphens ns0:val="true"/>
              <ns0:spacing ns0:lineRule="auto" ns0:line="276" ns0:before="0" ns0:after="0"/>
              <ns0:ind ns0:start="0" ns0:end="0" ns0:hanging="0"/>
              <ns0:jc ns0:val="center"/>
              <ns0:rPr>
                <ns0:kern ns0:val="0"/>
                <ns0:lang ns0:eastAsia="en-US"/>
              </ns0:rPr>
            </ns0:pPr>
            <ns0:r>
              <ns0:rPr>
                <ns0:rFonts ns0:eastAsia="Times New Roman" ns0:cs="Times New Roman"/>
                <ns0:b/>
                <ns0:color ns0:val="000000"/>
                <ns0:kern ns0:val="0"/>
                <ns0:sz ns0:val="28"/>
                <ns0:lang ns0:eastAsia="en-US"/>
              </ns0:rPr>
              <ns0:t>Nguyên tắc</ns0:t>
            </ns0:r>
          </ns0:p>
        </ns0:tc>
      </ns0:tr>
      <ns0:tr>
        <ns0:trPr>
          <ns0:cantSplit ns0:val="true"/>
        </ns0:trPr>
        <ns0:tc>
          <ns0:tcPr>
            <ns0:tcW ns0:w="2058"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PostgreSQL</ns0:t>
            </ns0:r>
          </ns0:p>
        </ns0:tc>
        <ns0:tc>
          <ns0:tcPr>
            <ns0:tcW ns0:w="2900"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POSTGRES_PASSWORD, DATABASE_URL</ns0:t>
            </ns0:r>
          </ns0:p>
        </ns0:tc>
        <ns0:tc>
          <ns0:tcPr>
            <ns0:tcW ns0:w="4397"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Sinh riêng; chỉ mở trong phạm vi cần thiết</ns0:t>
            </ns0:r>
          </ns0:p>
        </ns0:tc>
      </ns0:tr>
      <ns0:tr>
        <ns0:trPr>
          <ns0:cantSplit ns0:val="true"/>
        </ns0:trPr>
        <ns0:tc>
          <ns0:tcPr>
            <ns0:tcW ns0:w="2058"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Redis</ns0:t>
            </ns0:r>
          </ns0:p>
        </ns0:tc>
        <ns0:tc>
          <ns0:tcPr>
            <ns0:tcW ns0:w="2900"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REDIS_PASSWORD, REDIS_URL</ns0:t>
            </ns0:r>
          </ns0:p>
        </ns0:tc>
        <ns0:tc>
          <ns0:tcPr>
            <ns0:tcW ns0:w="4397"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Không công bố; chỉ dùng cho queue/runtime</ns0:t>
            </ns0:r>
          </ns0:p>
        </ns0:tc>
      </ns0:tr>
      <ns0:tr>
        <ns0:trPr>
          <ns0:cantSplit ns0:val="true"/>
        </ns0:trPr>
        <ns0:tc>
          <ns0:tcPr>
            <ns0:tcW ns0:w="2058"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JWT</ns0:t>
            </ns0:r>
          </ns0:p>
        </ns0:tc>
        <ns0:tc>
          <ns0:tcPr>
            <ns0:tcW ns0:w="2900"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JWT_SECRET, JWT_EXPIRES_IN</ns0:t>
            </ns0:r>
          </ns0:p>
        </ns0:tc>
        <ns0:tc>
          <ns0:tcPr>
            <ns0:tcW ns0:w="4397"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JWT_SECRET ngẫu nhiên đủ mạnh; thời hạn token cấu hình riêng; không ghi log hoặc công bố secret</ns0:t>
            </ns0:r>
          </ns0:p>
        </ns0:tc>
      </ns0:tr>
      <ns0:tr>
        <ns0:trPr>
          <ns0:cantSplit ns0:val="true"/>
        </ns0:trPr>
        <ns0:tc>
          <ns0:tcPr>
            <ns0:tcW ns0:w="2058"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Bitcoin RPC</ns0:t>
            </ns0:r>
          </ns0:p>
        </ns0:tc>
        <ns0:tc>
          <ns0:tcPr>
            <ns0:tcW ns0:w="2900"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BITCOIN_RPC_USER, BITCOIN_RPC_PASSWORD</ns0:t>
            </ns0:r>
          </ns0:p>
        </ns0:tc>
        <ns0:tc>
          <ns0:tcPr>
            <ns0:tcW ns0:w="4397"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Chỉ backend/worker cần truy cập</ns0:t>
            </ns0:r>
          </ns0:p>
        </ns0:tc>
      </ns0:tr>
      <ns0:tr>
        <ns0:trPr>
          <ns0:cantSplit ns0:val="true"/>
        </ns0:trPr>
        <ns0:tc>
          <ns0:tcPr>
            <ns0:tcW ns0:w="2058"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Khóa phát hành</ns0:t>
            </ns0:r>
          </ns0:p>
        </ns0:tc>
        <ns0:tc>
          <ns0:tcPr>
            <ns0:tcW ns0:w="2900"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WIF trong storage/credentials</ns0:t>
            </ns0:r>
          </ns0:p>
        </ns0:tc>
        <ns0:tc>
          <ns0:tcPr>
            <ns0:tcW ns0:w="4397"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Không commit; quyền tệp hạn chế; production cần HSM/KMS</ns0:t>
            </ns0:r>
          </ns0:p>
        </ns0:tc>
      </ns0:tr>
      <ns0:tr>
        <ns0:trPr>
          <ns0:cantSplit ns0:val="true"/>
        </ns0:trPr>
        <ns0:tc>
          <ns0:tcPr>
            <ns0:tcW ns0:w="2058"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Issuer public</ns0:t>
            </ns0:r>
          </ns0:p>
        </ns0:tc>
        <ns0:tc>
          <ns0:tcPr>
            <ns0:tcW ns0:w="2900"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Issuer Profile, revocation URL</ns0:t>
            </ns0:r>
          </ns0:p>
        </ns0:tc>
        <ns0:tc>
          <ns0:tcPr>
            <ns0:tcW ns0:w="4397"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Được công bố; không chứa khóa riêng</ns0:t>
            </ns0:r>
          </ns0:p>
        </ns0:tc>
      </ns0:tr>
      <ns0:tr>
        <ns0:trPr>
          <ns0:cantSplit ns0:val="true"/>
        </ns0:trPr>
        <ns0:tc>
          <ns0:tcPr>
            <ns0:tcW ns0:w="2058"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Frontend</ns0:t>
            </ns0:r>
          </ns0:p>
        </ns0:tc>
        <ns0:tc>
          <ns0:tcPr>
            <ns0:tcW ns0:w="2900"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API base URL</ns0:t>
            </ns0:r>
          </ns0:p>
        </ns0:tc>
        <ns0:tc>
          <ns0:tcPr>
            <ns0:tcW ns0:w="4397"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Không chứa credential</ns0:t>
            </ns0:r>
          </ns0:p>
        </ns0:tc>
      </ns0:tr>
      <ns0:tr>
        <ns0:trPr>
          <ns0:cantSplit ns0:val="true"/>
        </ns0:trPr>
        <ns0:tc>
          <ns0:tcPr>
            <ns0:tcW ns0:w="2058"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Bằng chứng</ns0:t>
            </ns0:r>
          </ns0:p>
        </ns0:tc>
        <ns0:tc>
          <ns0:tcPr>
            <ns0:tcW ns0:w="2900"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Manifest, checksum, kết quả test</ns0:t>
            </ns0:r>
          </ns0:p>
        </ns0:tc>
        <ns0:tc>
          <ns0:tcPr>
            <ns0:tcW ns0:w="4397"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Loại secret và dữ liệu cá nhân không cần thiết trước khi công bố</ns0:t>
            </ns0:r>
          </ns0:p>
        </ns0:tc>
      </ns0:tr>
    </ns0:tbl>
    <ns0:p>
      <ns0:pPr>
        <ns0:pStyle ns0:val="ReportAppendix"/>
        <ns0:keepNext ns0:val="true"/>
        <ns0:keepLines ns0:val="false"/>
        <ns0:pageBreakBefore ns0:val="false"/>
        <ns0:widowControl/>
        <ns0:spacing ns0:lineRule="auto" ns0:line="312" ns0:before="0" ns0:after="0"/>
        <ns0:ind ns0:start="0" ns0:end="0" ns0:hanging="0"/>
        <ns0:jc ns0:val="start"/>
        <ns0:rPr/>
      </ns0:pPr>
      <ns0:bookmarkStart ns0:id="392" ns0:name="__RefHeading___Toc10234_3013018603"/>
      <ns0:bookmarkStart ns0:id="393" ns0:name="report_target_3192"/>
      <ns0:bookmarkEnd ns0:id="392"/>
      <ns0:r>
        <ns0:rPr>
          <ns0:rFonts ns0:eastAsia="Times New Roman" ns0:cs="Times New Roman"/>
          <ns0:color ns0:val="000000"/>
          <ns0:sz ns0:val="28"/>
        </ns0:rPr>
        <ns0:t>Phụ lục 3. Quy trình tái lập và lệnh đại diện</ns0:t>
      </ns0:r>
      <ns0:bookmarkEnd ns0:id="393"/>
    </ns0:p>
    <ns0:p>
      <ns0:pPr>
        <ns0:pStyle ns0:val="Normal"/>
        <ns0:keepNext ns0:val="false"/>
        <ns0:keepLines ns0:val="false"/>
        <ns0:widowControl/>
        <ns0:spacing ns0:lineRule="auto" ns0:line="312" ns0:before="0" ns0:after="0"/>
        <ns0:ind ns0:start="0" ns0:end="0" ns0:firstLine="709"/>
        <ns0:jc ns0:val="both"/>
        <ns0:rPr/>
      </ns0:pPr>
      <ns0:r>
        <ns0:rPr>
          <ns0:rFonts ns0:eastAsia="Times New Roman" ns0:cs="Times New Roman"/>
          <ns0:color ns0:val="000000"/>
          <ns0:sz ns0:val="28"/>
        </ns0:rPr>
        <ns0:t>Phụ lục này là bảng lệnh tra cứu nhanh; Mục 3.2 của Chương 3 mới là hướng dẫn đầy đủ theo từng bước, câu lệnh và kết quả đối chiếu. Không gọi trực tiếp các kịch bản nội bộ benchmark/E2E ngoài chuỗi chính nếu không có mục đích gỡ lỗi.</ns0:t>
      </ns0:r>
    </ns0:p>
    <ns0:p>
      <ns0:pPr>
        <ns0:pStyle ns0:val="Normal"/>
        <ns0:keepNext ns0:val="false"/>
        <ns0:keepLines ns0:val="false"/>
        <ns0:widowControl/>
        <ns0:spacing ns0:lineRule="auto" ns0:line="312" ns0:before="0" ns0:after="0"/>
        <ns0:ind ns0:start="0" ns0:end="0" ns0:firstLine="709"/>
        <ns0:jc ns0:val="both"/>
        <ns0:rPr/>
      </ns0:pPr>
      <ns0:r>
        <ns0:rPr>
          <ns0:rFonts ns0:eastAsia="Times New Roman" ns0:cs="Times New Roman"/>
          <ns0:b/>
          <ns0:color ns0:val="000000"/>
          <ns0:sz ns0:val="28"/>
        </ns0:rPr>
        <ns0:t>C1. Cố định mã nguồn</ns0:t>
      </ns0:r>
    </ns0:p>
    <ns0:tbl>
      <ns0:tblPr>
        <ns0:tblStyle ns0:val="TableGrid"/>
        <ns0:tblW ns0:w="9354" ns0:type="dxa"/>
        <ns0:jc ns0:val="center"/>
        <ns0:tblInd ns0:w="0" ns0:type="dxa"/>
        <ns0:tblLayout ns0:type="fixed"/>
        <ns0:tblCellMar>
          <ns0:top ns0:w="75" ns0:type="dxa"/>
          <ns0:start ns0:w="85" ns0:type="dxa"/>
          <ns0:bottom ns0:w="75" ns0:type="dxa"/>
          <ns0:end ns0:w="85" ns0:type="dxa"/>
        </ns0:tblCellMar>
        <ns0:tblLook ns0:val="04a0" ns0:noHBand="0" ns0:noVBand="1" ns0:firstColumn="1" ns0:lastRow="0" ns0:lastColumn="0" ns0:firstRow="1"/>
      </ns0:tblPr>
      <ns0:tblGrid>
        <ns0:gridCol ns0:w="9354"/>
      </ns0:tblGrid>
      <ns0:tr>
        <ns0:trPr>
          <ns0:tblHeader ns0:val="true"/>
          <ns0:cantSplit ns0:val="true"/>
        </ns0:trPr>
        <ns0:tc>
          <ns0:tcPr>
            <ns0:tcW ns0:w="9354"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ReportCode"/>
              <ns0:keepNext ns0:val="true"/>
              <ns0:keepLines ns0:val="false"/>
              <ns0:widowControl ns0:val="false"/>
              <ns0:suppressAutoHyphens ns0:val="true"/>
              <ns0:spacing ns0:lineRule="auto" ns0:line="240" ns0:before="0" ns0:after="0"/>
              <ns0:ind ns0:start="0" ns0:end="0" ns0:hanging="0"/>
              <ns0:jc ns0:val="start"/>
              <ns0:rPr>
                <ns0:kern ns0:val="0"/>
                <ns0:lang ns0:eastAsia="en-US"/>
              </ns0:rPr>
            </ns0:pPr>
            <ns0:r>
              <ns0:rPr>
                <ns0:rFonts ns0:eastAsia="Consolas" ns0:cs="Consolas" ns0:ascii="Consolas" ns0:hAnsi="Consolas"/>
                <ns0:b ns0:val="false"/>
                <ns0:color ns0:val="000000"/>
                <ns0:kern ns0:val="0"/>
                <ns0:sz ns0:val="21"/>
                <ns0:lang ns0:eastAsia="en-US"/>
              </ns0:rPr>
              <ns0:t>$ git clone https://github.com/ebkk24/DATN-AT190226.git</ns0:t>
            </ns0:r>
          </ns0:p>
          <ns0:p>
            <ns0:pPr>
              <ns0:pStyle ns0:val="ReportCode"/>
              <ns0:keepNext ns0:val="true"/>
              <ns0:keepLines ns0:val="false"/>
              <ns0:widowControl ns0:val="false"/>
              <ns0:suppressAutoHyphens ns0:val="true"/>
              <ns0:spacing ns0:lineRule="auto" ns0:line="240" ns0:before="0" ns0:after="0"/>
              <ns0:ind ns0:start="0" ns0:end="0" ns0:hanging="0"/>
              <ns0:jc ns0:val="start"/>
              <ns0:rPr>
                <ns0:kern ns0:val="0"/>
                <ns0:lang ns0:eastAsia="en-US"/>
              </ns0:rPr>
            </ns0:pPr>
            <ns0:r>
              <ns0:rPr>
                <ns0:rFonts ns0:eastAsia="Consolas" ns0:cs="Consolas" ns0:ascii="Consolas" ns0:hAnsi="Consolas"/>
                <ns0:b ns0:val="false"/>
                <ns0:color ns0:val="000000"/>
                <ns0:kern ns0:val="0"/>
                <ns0:sz ns0:val="21"/>
                <ns0:lang ns0:eastAsia="en-US"/>
              </ns0:rPr>
              <ns0:t>$ cd DATN-AT190226</ns0:t>
            </ns0:r>
          </ns0:p>
          <ns0:p>
            <ns0:pPr>
              <ns0:pStyle ns0:val="ReportCode"/>
              <ns0:keepNext ns0:val="true"/>
              <ns0:keepLines ns0:val="false"/>
              <ns0:widowControl ns0:val="false"/>
              <ns0:suppressAutoHyphens ns0:val="true"/>
              <ns0:spacing ns0:lineRule="auto" ns0:line="240" ns0:before="0" ns0:after="0"/>
              <ns0:ind ns0:start="0" ns0:end="0" ns0:hanging="0"/>
              <ns0:jc ns0:val="start"/>
              <ns0:rPr>
                <ns0:kern ns0:val="0"/>
                <ns0:lang ns0:eastAsia="en-US"/>
              </ns0:rPr>
            </ns0:pPr>
            <ns0:r>
              <ns0:rPr>
                <ns0:rFonts ns0:eastAsia="Consolas" ns0:cs="Consolas" ns0:ascii="Consolas" ns0:hAnsi="Consolas"/>
                <ns0:b ns0:val="false"/>
                <ns0:color ns0:val="000000"/>
                <ns0:kern ns0:val="0"/>
                <ns0:sz ns0:val="21"/>
                <ns0:lang ns0:eastAsia="en-US"/>
              </ns0:rPr>
              <ns0:t>$ git checkout 2816de8aac13492b614dbcc6b3b3e1f3eba52bc1</ns0:t>
            </ns0:r>
          </ns0:p>
          <ns0:p>
            <ns0:pPr>
              <ns0:pStyle ns0:val="ReportCode"/>
              <ns0:keepNext ns0:val="false"/>
              <ns0:keepLines ns0:val="false"/>
              <ns0:widowControl ns0:val="false"/>
              <ns0:suppressAutoHyphens ns0:val="true"/>
              <ns0:spacing ns0:lineRule="auto" ns0:line="240" ns0:before="0" ns0:after="0"/>
              <ns0:ind ns0:start="0" ns0:end="0" ns0:hanging="0"/>
              <ns0:jc ns0:val="start"/>
              <ns0:rPr>
                <ns0:kern ns0:val="0"/>
                <ns0:lang ns0:eastAsia="en-US"/>
              </ns0:rPr>
            </ns0:pPr>
            <ns0:r>
              <ns0:rPr>
                <ns0:rFonts ns0:eastAsia="Consolas" ns0:cs="Consolas" ns0:ascii="Consolas" ns0:hAnsi="Consolas"/>
                <ns0:b ns0:val="false"/>
                <ns0:color ns0:val="000000"/>
                <ns0:kern ns0:val="0"/>
                <ns0:sz ns0:val="21"/>
                <ns0:lang ns0:eastAsia="en-US"/>
              </ns0:rPr>
              <ns0:t>$ git status --short</ns0:t>
            </ns0:r>
          </ns0:p>
        </ns0:tc>
      </ns0:tr>
    </ns0:tbl>
    <ns0:p>
      <ns0:pPr>
        <ns0:pStyle ns0:val="Normal"/>
        <ns0:keepNext ns0:val="false"/>
        <ns0:keepLines ns0:val="false"/>
        <ns0:widowControl/>
        <ns0:spacing ns0:lineRule="auto" ns0:line="312" ns0:before="0" ns0:after="0"/>
        <ns0:ind ns0:start="0" ns0:end="0" ns0:firstLine="709"/>
        <ns0:jc ns0:val="both"/>
        <ns0:rPr/>
      </ns0:pPr>
      <ns0:r>
        <ns0:rPr>
          <ns0:rFonts ns0:eastAsia="Times New Roman" ns0:cs="Times New Roman"/>
          <ns0:b/>
          <ns0:color ns0:val="000000"/>
          <ns0:sz ns0:val="28"/>
        </ns0:rPr>
        <ns0:t>C2. Chuẩn bị stack tái lập. prepare.sh tự sinh runtime/.env và secret, build backend/frontend, dựng PostgreSQL/Redis/Bitcoin, sinh cấu hình Blockcerts và chạy migration; không có tệp .env.repro.example cần sao chép.</ns0:t>
      </ns0:r>
    </ns0:p>
    <ns0:tbl>
      <ns0:tblPr>
        <ns0:tblStyle ns0:val="TableGrid"/>
        <ns0:tblW ns0:w="9354" ns0:type="dxa"/>
        <ns0:jc ns0:val="center"/>
        <ns0:tblInd ns0:w="0" ns0:type="dxa"/>
        <ns0:tblLayout ns0:type="fixed"/>
        <ns0:tblCellMar>
          <ns0:top ns0:w="75" ns0:type="dxa"/>
          <ns0:start ns0:w="85" ns0:type="dxa"/>
          <ns0:bottom ns0:w="75" ns0:type="dxa"/>
          <ns0:end ns0:w="85" ns0:type="dxa"/>
        </ns0:tblCellMar>
        <ns0:tblLook ns0:val="04a0" ns0:noHBand="0" ns0:noVBand="1" ns0:firstColumn="1" ns0:lastRow="0" ns0:lastColumn="0" ns0:firstRow="1"/>
      </ns0:tblPr>
      <ns0:tblGrid>
        <ns0:gridCol ns0:w="9354"/>
      </ns0:tblGrid>
      <ns0:tr>
        <ns0:trPr>
          <ns0:tblHeader ns0:val="true"/>
          <ns0:cantSplit ns0:val="true"/>
        </ns0:trPr>
        <ns0:tc>
          <ns0:tcPr>
            <ns0:tcW ns0:w="9354"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ReportCode"/>
              <ns0:keepNext ns0:val="true"/>
              <ns0:keepLines ns0:val="false"/>
              <ns0:widowControl ns0:val="false"/>
              <ns0:suppressAutoHyphens ns0:val="true"/>
              <ns0:spacing ns0:lineRule="auto" ns0:line="240" ns0:before="0" ns0:after="0"/>
              <ns0:ind ns0:start="0" ns0:end="0" ns0:hanging="0"/>
              <ns0:jc ns0:val="start"/>
              <ns0:rPr>
                <ns0:kern ns0:val="0"/>
                <ns0:lang ns0:eastAsia="en-US"/>
              </ns0:rPr>
            </ns0:pPr>
            <ns0:r>
              <ns0:rPr>
                <ns0:rFonts ns0:eastAsia="Consolas" ns0:cs="Consolas" ns0:ascii="Consolas" ns0:hAnsi="Consolas"/>
                <ns0:b ns0:val="false"/>
                <ns0:color ns0:val="000000"/>
                <ns0:kern ns0:val="0"/>
                <ns0:sz ns0:val="21"/>
                <ns0:lang ns0:eastAsia="en-US"/>
              </ns0:rPr>
              <ns0:t>$ bash experiments/repro/scripts/prepare.sh --reset</ns0:t>
            </ns0:r>
          </ns0:p>
          <ns0:p>
            <ns0:pPr>
              <ns0:pStyle ns0:val="ReportCode"/>
              <ns0:keepNext ns0:val="true"/>
              <ns0:keepLines ns0:val="false"/>
              <ns0:widowControl ns0:val="false"/>
              <ns0:suppressAutoHyphens ns0:val="true"/>
              <ns0:spacing ns0:lineRule="auto" ns0:line="240" ns0:before="0" ns0:after="0"/>
              <ns0:ind ns0:start="0" ns0:end="0" ns0:hanging="0"/>
              <ns0:jc ns0:val="start"/>
              <ns0:rPr>
                <ns0:kern ns0:val="0"/>
                <ns0:lang ns0:eastAsia="en-US"/>
              </ns0:rPr>
            </ns0:pPr>
            <ns0:r>
              <ns0:rPr>
                <ns0:rFonts ns0:eastAsia="Consolas" ns0:cs="Consolas" ns0:ascii="Consolas" ns0:hAnsi="Consolas"/>
                <ns0:b ns0:val="false"/>
                <ns0:color ns0:val="000000"/>
                <ns0:kern ns0:val="0"/>
                <ns0:sz ns0:val="21"/>
                <ns0:lang ns0:eastAsia="en-US"/>
              </ns0:rPr>
              <ns0:t>$ bash experiments/repro/scripts/start.sh</ns0:t>
            </ns0:r>
          </ns0:p>
          <ns0:p>
            <ns0:pPr>
              <ns0:pStyle ns0:val="ReportCode"/>
              <ns0:keepNext ns0:val="false"/>
              <ns0:keepLines ns0:val="false"/>
              <ns0:widowControl ns0:val="false"/>
              <ns0:suppressAutoHyphens ns0:val="true"/>
              <ns0:spacing ns0:lineRule="auto" ns0:line="240" ns0:before="0" ns0:after="0"/>
              <ns0:ind ns0:start="0" ns0:end="0" ns0:hanging="0"/>
              <ns0:jc ns0:val="start"/>
              <ns0:rPr>
                <ns0:kern ns0:val="0"/>
                <ns0:lang ns0:eastAsia="en-US"/>
              </ns0:rPr>
            </ns0:pPr>
            <ns0:r>
              <ns0:rPr>
                <ns0:rFonts ns0:eastAsia="Consolas" ns0:cs="Consolas" ns0:ascii="Consolas" ns0:hAnsi="Consolas"/>
                <ns0:b ns0:val="false"/>
                <ns0:color ns0:val="000000"/>
                <ns0:kern ns0:val="0"/>
                <ns0:sz ns0:val="21"/>
                <ns0:lang ns0:eastAsia="en-US"/>
              </ns0:rPr>
              <ns0:t>$ bash experiments/repro/scripts/health.sh</ns0:t>
            </ns0:r>
          </ns0:p>
        </ns0:tc>
      </ns0:tr>
    </ns0:tbl>
    <ns0:p>
      <ns0:pPr>
        <ns0:pStyle ns0:val="Normal"/>
        <ns0:keepNext ns0:val="true"/>
        <ns0:keepLines/>
        <ns0:widowControl/>
        <ns0:spacing ns0:lineRule="auto" ns0:line="312" ns0:before="0" ns0:after="0"/>
        <ns0:ind ns0:start="0" ns0:end="0" ns0:firstLine="709"/>
        <ns0:jc ns0:val="both"/>
        <ns0:rPr/>
      </ns0:pPr>
      <ns0:r>
        <ns0:rPr>
          <ns0:rFonts ns0:eastAsia="Times New Roman" ns0:cs="Times New Roman"/>
          <ns0:b/>
          <ns0:color ns0:val="000000"/>
          <ns0:sz ns0:val="28"/>
        </ns0:rPr>
        <ns0:t>Kết quả health đạt:</ns0:t>
      </ns0:r>
    </ns0:p>
    <ns0:tbl>
      <ns0:tblPr>
        <ns0:tblStyle ns0:val="TableGrid"/>
        <ns0:tblW ns0:w="9354" ns0:type="dxa"/>
        <ns0:jc ns0:val="center"/>
        <ns0:tblInd ns0:w="0" ns0:type="dxa"/>
        <ns0:tblLayout ns0:type="fixed"/>
        <ns0:tblCellMar>
          <ns0:top ns0:w="75" ns0:type="dxa"/>
          <ns0:start ns0:w="85" ns0:type="dxa"/>
          <ns0:bottom ns0:w="75" ns0:type="dxa"/>
          <ns0:end ns0:w="85" ns0:type="dxa"/>
        </ns0:tblCellMar>
        <ns0:tblLook ns0:val="04a0" ns0:noHBand="0" ns0:noVBand="1" ns0:firstColumn="1" ns0:lastRow="0" ns0:lastColumn="0" ns0:firstRow="1"/>
      </ns0:tblPr>
      <ns0:tblGrid>
        <ns0:gridCol ns0:w="9354"/>
      </ns0:tblGrid>
      <ns0:tr>
        <ns0:trPr>
          <ns0:tblHeader ns0:val="true"/>
          <ns0:cantSplit ns0:val="true"/>
        </ns0:trPr>
        <ns0:tc>
          <ns0:tcPr>
            <ns0:tcW ns0:w="9354"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ReportCode"/>
              <ns0:keepNext ns0:val="false"/>
              <ns0:keepLines ns0:val="false"/>
              <ns0:widowControl ns0:val="false"/>
              <ns0:suppressAutoHyphens ns0:val="true"/>
              <ns0:spacing ns0:lineRule="auto" ns0:line="240" ns0:before="0" ns0:after="0"/>
              <ns0:ind ns0:start="0" ns0:end="0" ns0:hanging="0"/>
              <ns0:jc ns0:val="start"/>
              <ns0:rPr>
                <ns0:kern ns0:val="0"/>
                <ns0:lang ns0:eastAsia="en-US"/>
              </ns0:rPr>
            </ns0:pPr>
            <ns0:r>
              <ns0:rPr>
                <ns0:rFonts ns0:eastAsia="Consolas" ns0:cs="Consolas" ns0:ascii="Consolas" ns0:hAnsi="Consolas"/>
                <ns0:b ns0:val="false"/>
                <ns0:color ns0:val="000000"/>
                <ns0:kern ns0:val="0"/>
                <ns0:sz ns0:val="21"/>
                <ns0:lang ns0:eastAsia="en-US"/>
              </ns0:rPr>
              <ns0:t>HEALTH_PASS containers=3 migrations=10 api=200 admin=200 student=200 verify=200</ns0:t>
            </ns0:r>
          </ns0:p>
        </ns0:tc>
      </ns0:tr>
    </ns0:tbl>
    <ns0:p>
      <ns0:pPr>
        <ns0:pStyle ns0:val="Normal"/>
        <ns0:keepNext ns0:val="false"/>
        <ns0:keepLines ns0:val="false"/>
        <ns0:widowControl/>
        <ns0:spacing ns0:lineRule="auto" ns0:line="312" ns0:before="0" ns0:after="0"/>
        <ns0:ind ns0:start="0" ns0:end="0" ns0:firstLine="709"/>
        <ns0:jc ns0:val="both"/>
        <ns0:rPr/>
      </ns0:pPr>
      <ns0:r>
        <ns0:rPr>
          <ns0:rFonts ns0:eastAsia="Times New Roman" ns0:cs="Times New Roman"/>
          <ns0:b/>
          <ns0:color ns0:val="000000"/>
          <ns0:sz ns0:val="28"/>
        </ns0:rPr>
        <ns0:t>C3. Chạy kiểm thử mặc định. run-tests.sh tự tạo source manifest với --require-clean, tự start/health, bootstrap tài khoản, chạy backend/verifier test, Functional E2E và Recovery E2E.</ns0:t>
      </ns0:r>
    </ns0:p>
    <ns0:tbl>
      <ns0:tblPr>
        <ns0:tblStyle ns0:val="TableGrid"/>
        <ns0:tblW ns0:w="9354" ns0:type="dxa"/>
        <ns0:jc ns0:val="center"/>
        <ns0:tblInd ns0:w="0" ns0:type="dxa"/>
        <ns0:tblLayout ns0:type="fixed"/>
        <ns0:tblCellMar>
          <ns0:top ns0:w="75" ns0:type="dxa"/>
          <ns0:start ns0:w="85" ns0:type="dxa"/>
          <ns0:bottom ns0:w="75" ns0:type="dxa"/>
          <ns0:end ns0:w="85" ns0:type="dxa"/>
        </ns0:tblCellMar>
        <ns0:tblLook ns0:val="04a0" ns0:noHBand="0" ns0:noVBand="1" ns0:firstColumn="1" ns0:lastRow="0" ns0:lastColumn="0" ns0:firstRow="1"/>
      </ns0:tblPr>
      <ns0:tblGrid>
        <ns0:gridCol ns0:w="9354"/>
      </ns0:tblGrid>
      <ns0:tr>
        <ns0:trPr>
          <ns0:tblHeader ns0:val="true"/>
          <ns0:cantSplit ns0:val="true"/>
        </ns0:trPr>
        <ns0:tc>
          <ns0:tcPr>
            <ns0:tcW ns0:w="9354"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ReportCode"/>
              <ns0:keepNext ns0:val="false"/>
              <ns0:keepLines ns0:val="false"/>
              <ns0:widowControl ns0:val="false"/>
              <ns0:suppressAutoHyphens ns0:val="true"/>
              <ns0:spacing ns0:lineRule="auto" ns0:line="240" ns0:before="0" ns0:after="0"/>
              <ns0:ind ns0:start="0" ns0:end="0" ns0:hanging="0"/>
              <ns0:jc ns0:val="start"/>
              <ns0:rPr>
                <ns0:kern ns0:val="0"/>
                <ns0:lang ns0:eastAsia="en-US"/>
              </ns0:rPr>
            </ns0:pPr>
            <ns0:r>
              <ns0:rPr>
                <ns0:rFonts ns0:eastAsia="Consolas" ns0:cs="Consolas" ns0:ascii="Consolas" ns0:hAnsi="Consolas"/>
                <ns0:b ns0:val="false"/>
                <ns0:color ns0:val="000000"/>
                <ns0:kern ns0:val="0"/>
                <ns0:sz ns0:val="21"/>
                <ns0:lang ns0:eastAsia="en-US"/>
              </ns0:rPr>
              <ns0:t>$ bash experiments/repro/scripts/run-tests.sh</ns0:t>
            </ns0:r>
          </ns0:p>
        </ns0:tc>
      </ns0:tr>
      <ns0:tr>
        <ns0:trPr>
          <ns0:tblHeader ns0:val="true"/>
          <ns0:cantSplit ns0:val="true"/>
        </ns0:trPr>
        <ns0:tc>
          <ns0:tcPr>
            <ns0:tcW ns0:w="9354"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ReportCode"/>
              <ns0:keepNext ns0:val="false"/>
              <ns0:keepLines ns0:val="false"/>
              <ns0:widowControl ns0:val="false"/>
              <ns0:suppressAutoHyphens ns0:val="true"/>
              <ns0:spacing ns0:lineRule="auto" ns0:line="240" ns0:before="0" ns0:after="0"/>
              <ns0:ind ns0:start="0" ns0:end="0" ns0:hanging="0"/>
              <ns0:jc ns0:val="start"/>
              <ns0:rPr>
                <ns0:kern ns0:val="0"/>
                <ns0:lang ns0:eastAsia="en-US"/>
              </ns0:rPr>
            </ns0:pPr>
            <ns0:r>
              <ns0:rPr>
                <ns0:rFonts ns0:eastAsia="Consolas" ns0:cs="Consolas" ns0:ascii="Consolas" ns0:hAnsi="Consolas"/>
                <ns0:b ns0:val="false"/>
                <ns0:color ns0:val="000000"/>
                <ns0:kern ns0:val="0"/>
                <ns0:sz ns0:val="21"/>
                <ns0:lang ns0:eastAsia="en-US"/>
              </ns0:rPr>
              <ns0:t>TEST_PASS default=PASS benchmark=SKIPPED</ns0:t>
            </ns0:r>
          </ns0:p>
        </ns0:tc>
      </ns0:tr>
    </ns0:tbl>
    <ns0:p>
      <ns0:pPr>
        <ns0:pStyle ns0:val="Normal"/>
        <ns0:keepNext ns0:val="false"/>
        <ns0:keepLines ns0:val="false"/>
        <ns0:widowControl/>
        <ns0:spacing ns0:lineRule="auto" ns0:line="312" ns0:before="0" ns0:after="0"/>
        <ns0:ind ns0:start="0" ns0:end="0" ns0:firstLine="709"/>
        <ns0:jc ns0:val="both"/>
        <ns0:rPr/>
      </ns0:pPr>
      <ns0:r>
        <ns0:rPr>
          <ns0:rFonts ns0:eastAsia="Times New Roman" ns0:cs="Times New Roman"/>
          <ns0:color ns0:val="000000"/>
          <ns0:sz ns0:val="28"/>
        </ns0:rPr>
        <ns0:t>C4. Chạy benchmark đầy đủ. Runner tự chạy 10/100/500 × 3 với đúng --size/--repeat, sau đó kiểm toán tệp kết quả và bước xác minh đầy đủ; không gọi benchmark.mjs trống.</ns0:t>
      </ns0:r>
    </ns0:p>
    <ns0:tbl>
      <ns0:tblPr>
        <ns0:tblStyle ns0:val="TableGrid"/>
        <ns0:tblW ns0:w="9354" ns0:type="dxa"/>
        <ns0:jc ns0:val="center"/>
        <ns0:tblInd ns0:w="0" ns0:type="dxa"/>
        <ns0:tblLayout ns0:type="fixed"/>
        <ns0:tblCellMar>
          <ns0:top ns0:w="75" ns0:type="dxa"/>
          <ns0:start ns0:w="85" ns0:type="dxa"/>
          <ns0:bottom ns0:w="75" ns0:type="dxa"/>
          <ns0:end ns0:w="85" ns0:type="dxa"/>
        </ns0:tblCellMar>
        <ns0:tblLook ns0:val="04a0" ns0:noHBand="0" ns0:noVBand="1" ns0:firstColumn="1" ns0:lastRow="0" ns0:lastColumn="0" ns0:firstRow="1"/>
      </ns0:tblPr>
      <ns0:tblGrid>
        <ns0:gridCol ns0:w="9354"/>
      </ns0:tblGrid>
      <ns0:tr>
        <ns0:trPr>
          <ns0:tblHeader ns0:val="true"/>
          <ns0:cantSplit ns0:val="true"/>
        </ns0:trPr>
        <ns0:tc>
          <ns0:tcPr>
            <ns0:tcW ns0:w="9354"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ReportCode"/>
              <ns0:keepNext ns0:val="false"/>
              <ns0:keepLines ns0:val="false"/>
              <ns0:widowControl ns0:val="false"/>
              <ns0:suppressAutoHyphens ns0:val="true"/>
              <ns0:spacing ns0:lineRule="auto" ns0:line="240" ns0:before="0" ns0:after="0"/>
              <ns0:ind ns0:start="0" ns0:end="0" ns0:hanging="0"/>
              <ns0:jc ns0:val="start"/>
              <ns0:rPr>
                <ns0:kern ns0:val="0"/>
                <ns0:lang ns0:eastAsia="en-US"/>
              </ns0:rPr>
            </ns0:pPr>
            <ns0:r>
              <ns0:rPr>
                <ns0:rFonts ns0:eastAsia="Consolas" ns0:cs="Consolas" ns0:ascii="Consolas" ns0:hAnsi="Consolas"/>
                <ns0:b ns0:val="false"/>
                <ns0:color ns0:val="000000"/>
                <ns0:kern ns0:val="0"/>
                <ns0:sz ns0:val="21"/>
                <ns0:lang ns0:eastAsia="en-US"/>
              </ns0:rPr>
              <ns0:t>$ bash experiments/repro/scripts/run-tests.sh --benchmark</ns0:t>
            </ns0:r>
          </ns0:p>
        </ns0:tc>
      </ns0:tr>
      <ns0:tr>
        <ns0:trPr>
          <ns0:tblHeader ns0:val="true"/>
          <ns0:cantSplit ns0:val="true"/>
        </ns0:trPr>
        <ns0:tc>
          <ns0:tcPr>
            <ns0:tcW ns0:w="9354"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ReportCode"/>
              <ns0:keepNext ns0:val="false"/>
              <ns0:keepLines ns0:val="false"/>
              <ns0:widowControl ns0:val="false"/>
              <ns0:suppressAutoHyphens ns0:val="true"/>
              <ns0:spacing ns0:lineRule="auto" ns0:line="240" ns0:before="0" ns0:after="0"/>
              <ns0:ind ns0:start="0" ns0:end="0" ns0:hanging="0"/>
              <ns0:jc ns0:val="start"/>
              <ns0:rPr>
                <ns0:kern ns0:val="0"/>
                <ns0:lang ns0:eastAsia="en-US"/>
              </ns0:rPr>
            </ns0:pPr>
            <ns0:r>
              <ns0:rPr>
                <ns0:rFonts ns0:eastAsia="Consolas" ns0:cs="Consolas" ns0:ascii="Consolas" ns0:hAnsi="Consolas"/>
                <ns0:b ns0:val="false"/>
                <ns0:color ns0:val="000000"/>
                <ns0:kern ns0:val="0"/>
                <ns0:sz ns0:val="21"/>
                <ns0:lang ns0:eastAsia="en-US"/>
              </ns0:rPr>
              <ns0:t>TEST_PASS default=PASS benchmark=PASS</ns0:t>
            </ns0:r>
          </ns0:p>
        </ns0:tc>
      </ns0:tr>
    </ns0:tbl>
    <ns0:p>
      <ns0:pPr>
        <ns0:pStyle ns0:val="Normal"/>
        <ns0:keepNext ns0:val="false"/>
        <ns0:keepLines ns0:val="false"/>
        <ns0:widowControl/>
        <ns0:spacing ns0:lineRule="auto" ns0:line="312" ns0:before="0" ns0:after="0"/>
        <ns0:ind ns0:start="0" ns0:end="0" ns0:firstLine="709"/>
        <ns0:jc ns0:val="both"/>
        <ns0:rPr/>
      </ns0:pPr>
      <ns0:r>
        <ns0:rPr>
          <ns0:rFonts ns0:eastAsia="Times New Roman" ns0:cs="Times New Roman"/>
          <ns0:color ns0:val="000000"/>
          <ns0:sz ns0:val="28"/>
        </ns0:rPr>
        <ns0:t>C5. Chuẩn bị demo web sau khi test/benchmark. Lệnh quick giữ image, migration và blockchain regtest nhưng làm sạch dữ liệu nghiệp vụ, queue và tệp runtime, rồi tạo lại tài khoản.</ns0:t>
      </ns0:r>
    </ns0:p>
    <ns0:tbl>
      <ns0:tblPr>
        <ns0:tblStyle ns0:val="TableGrid"/>
        <ns0:tblW ns0:w="9354" ns0:type="dxa"/>
        <ns0:jc ns0:val="center"/>
        <ns0:tblInd ns0:w="0" ns0:type="dxa"/>
        <ns0:tblLayout ns0:type="fixed"/>
        <ns0:tblCellMar>
          <ns0:top ns0:w="75" ns0:type="dxa"/>
          <ns0:start ns0:w="85" ns0:type="dxa"/>
          <ns0:bottom ns0:w="75" ns0:type="dxa"/>
          <ns0:end ns0:w="85" ns0:type="dxa"/>
        </ns0:tblCellMar>
        <ns0:tblLook ns0:val="04a0" ns0:noHBand="0" ns0:noVBand="1" ns0:firstColumn="1" ns0:lastRow="0" ns0:lastColumn="0" ns0:firstRow="1"/>
      </ns0:tblPr>
      <ns0:tblGrid>
        <ns0:gridCol ns0:w="9354"/>
      </ns0:tblGrid>
      <ns0:tr>
        <ns0:trPr>
          <ns0:tblHeader ns0:val="true"/>
          <ns0:cantSplit ns0:val="true"/>
        </ns0:trPr>
        <ns0:tc>
          <ns0:tcPr>
            <ns0:tcW ns0:w="9354"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ReportCode"/>
              <ns0:keepNext ns0:val="true"/>
              <ns0:keepLines ns0:val="false"/>
              <ns0:widowControl ns0:val="false"/>
              <ns0:suppressAutoHyphens ns0:val="true"/>
              <ns0:spacing ns0:lineRule="auto" ns0:line="240" ns0:before="0" ns0:after="0"/>
              <ns0:ind ns0:start="0" ns0:end="0" ns0:hanging="0"/>
              <ns0:jc ns0:val="start"/>
              <ns0:rPr>
                <ns0:kern ns0:val="0"/>
                <ns0:lang ns0:eastAsia="en-US"/>
              </ns0:rPr>
            </ns0:pPr>
            <ns0:r>
              <ns0:rPr>
                <ns0:rFonts ns0:eastAsia="Consolas" ns0:cs="Consolas" ns0:ascii="Consolas" ns0:hAnsi="Consolas"/>
                <ns0:b ns0:val="false"/>
                <ns0:color ns0:val="000000"/>
                <ns0:kern ns0:val="0"/>
                <ns0:sz ns0:val="21"/>
                <ns0:lang ns0:eastAsia="en-US"/>
              </ns0:rPr>
              <ns0:t>$ bash experiments/repro/scripts/demo-reset.sh --dry-run</ns0:t>
            </ns0:r>
          </ns0:p>
          <ns0:p>
            <ns0:pPr>
              <ns0:pStyle ns0:val="ReportCode"/>
              <ns0:keepNext ns0:val="false"/>
              <ns0:keepLines ns0:val="false"/>
              <ns0:widowControl ns0:val="false"/>
              <ns0:suppressAutoHyphens ns0:val="true"/>
              <ns0:spacing ns0:lineRule="auto" ns0:line="240" ns0:before="0" ns0:after="0"/>
              <ns0:ind ns0:start="0" ns0:end="0" ns0:hanging="0"/>
              <ns0:jc ns0:val="start"/>
              <ns0:rPr>
                <ns0:kern ns0:val="0"/>
                <ns0:lang ns0:eastAsia="en-US"/>
              </ns0:rPr>
            </ns0:pPr>
            <ns0:r>
              <ns0:rPr>
                <ns0:rFonts ns0:eastAsia="Consolas" ns0:cs="Consolas" ns0:ascii="Consolas" ns0:hAnsi="Consolas"/>
                <ns0:b ns0:val="false"/>
                <ns0:color ns0:val="000000"/>
                <ns0:kern ns0:val="0"/>
                <ns0:sz ns0:val="21"/>
                <ns0:lang ns0:eastAsia="en-US"/>
              </ns0:rPr>
              <ns0:t>$ bash experiments/repro/scripts/demo-reset.sh --quick</ns0:t>
            </ns0:r>
          </ns0:p>
        </ns0:tc>
      </ns0:tr>
      <ns0:tr>
        <ns0:trPr>
          <ns0:tblHeader ns0:val="true"/>
          <ns0:cantSplit ns0:val="true"/>
        </ns0:trPr>
        <ns0:tc>
          <ns0:tcPr>
            <ns0:tcW ns0:w="9354"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ReportCode"/>
              <ns0:keepNext ns0:val="false"/>
              <ns0:keepLines ns0:val="false"/>
              <ns0:widowControl ns0:val="false"/>
              <ns0:suppressAutoHyphens ns0:val="true"/>
              <ns0:spacing ns0:lineRule="auto" ns0:line="240" ns0:before="0" ns0:after="0"/>
              <ns0:ind ns0:start="0" ns0:end="0" ns0:hanging="0"/>
              <ns0:jc ns0:val="start"/>
              <ns0:rPr>
                <ns0:kern ns0:val="0"/>
                <ns0:lang ns0:eastAsia="en-US"/>
              </ns0:rPr>
            </ns0:pPr>
            <ns0:r>
              <ns0:rPr>
                <ns0:rFonts ns0:eastAsia="Consolas" ns0:cs="Consolas" ns0:ascii="Consolas" ns0:hAnsi="Consolas"/>
                <ns0:b ns0:val="false"/>
                <ns0:color ns0:val="000000"/>
                <ns0:kern ns0:val="0"/>
                <ns0:sz ns0:val="21"/>
                <ns0:lang ns0:eastAsia="en-US"/>
              </ns0:rPr>
              <ns0:t>DEMO_READY mode=quick health=PASS accounts=READY data=CLEAN</ns0:t>
            </ns0:r>
          </ns0:p>
        </ns0:tc>
      </ns0:tr>
    </ns0:tbl>
    <ns0:p>
      <ns0:pPr>
        <ns0:pStyle ns0:val="Normal"/>
        <ns0:keepNext ns0:val="false"/>
        <ns0:keepLines ns0:val="false"/>
        <ns0:widowControl/>
        <ns0:spacing ns0:lineRule="auto" ns0:line="312" ns0:before="0" ns0:after="0"/>
        <ns0:ind ns0:start="0" ns0:end="0" ns0:firstLine="709"/>
        <ns0:jc ns0:val="both"/>
        <ns0:rPr/>
      </ns0:pPr>
      <ns0:r>
        <ns0:rPr>
          <ns0:rFonts ns0:eastAsia="Times New Roman" ns0:cs="Times New Roman"/>
          <ns0:b/>
          <ns0:color ns0:val="000000"/>
          <ns0:sz ns0:val="28"/>
        </ns0:rPr>
        <ns0:t>C6. Dừng hoặc xóa stack tái lập</ns0:t>
      </ns0:r>
    </ns0:p>
    <ns0:tbl>
      <ns0:tblPr>
        <ns0:tblStyle ns0:val="TableGrid"/>
        <ns0:tblW ns0:w="9354" ns0:type="dxa"/>
        <ns0:jc ns0:val="center"/>
        <ns0:tblInd ns0:w="0" ns0:type="dxa"/>
        <ns0:tblLayout ns0:type="fixed"/>
        <ns0:tblCellMar>
          <ns0:top ns0:w="75" ns0:type="dxa"/>
          <ns0:start ns0:w="85" ns0:type="dxa"/>
          <ns0:bottom ns0:w="75" ns0:type="dxa"/>
          <ns0:end ns0:w="85" ns0:type="dxa"/>
        </ns0:tblCellMar>
        <ns0:tblLook ns0:val="04a0" ns0:noHBand="0" ns0:noVBand="1" ns0:firstColumn="1" ns0:lastRow="0" ns0:lastColumn="0" ns0:firstRow="1"/>
      </ns0:tblPr>
      <ns0:tblGrid>
        <ns0:gridCol ns0:w="9354"/>
      </ns0:tblGrid>
      <ns0:tr>
        <ns0:trPr>
          <ns0:tblHeader ns0:val="true"/>
          <ns0:cantSplit ns0:val="true"/>
        </ns0:trPr>
        <ns0:tc>
          <ns0:tcPr>
            <ns0:tcW ns0:w="9354"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ReportCode"/>
              <ns0:keepNext ns0:val="true"/>
              <ns0:keepLines ns0:val="false"/>
              <ns0:widowControl ns0:val="false"/>
              <ns0:suppressAutoHyphens ns0:val="true"/>
              <ns0:spacing ns0:lineRule="auto" ns0:line="240" ns0:before="0" ns0:after="0"/>
              <ns0:ind ns0:start="0" ns0:end="0" ns0:hanging="0"/>
              <ns0:jc ns0:val="start"/>
              <ns0:rPr>
                <ns0:kern ns0:val="0"/>
                <ns0:lang ns0:eastAsia="en-US"/>
              </ns0:rPr>
            </ns0:pPr>
            <ns0:r>
              <ns0:rPr>
                <ns0:rFonts ns0:eastAsia="Consolas" ns0:cs="Consolas" ns0:ascii="Consolas" ns0:hAnsi="Consolas"/>
                <ns0:b ns0:val="false"/>
                <ns0:color ns0:val="000000"/>
                <ns0:kern ns0:val="0"/>
                <ns0:sz ns0:val="21"/>
                <ns0:lang ns0:eastAsia="en-US"/>
              </ns0:rPr>
              <ns0:t>$ bash experiments/repro/scripts/stop.sh --app-only</ns0:t>
            </ns0:r>
          </ns0:p>
          <ns0:p>
            <ns0:pPr>
              <ns0:pStyle ns0:val="ReportCode"/>
              <ns0:keepNext ns0:val="true"/>
              <ns0:keepLines ns0:val="false"/>
              <ns0:widowControl ns0:val="false"/>
              <ns0:suppressAutoHyphens ns0:val="true"/>
              <ns0:spacing ns0:lineRule="auto" ns0:line="240" ns0:before="0" ns0:after="0"/>
              <ns0:ind ns0:start="0" ns0:end="0" ns0:hanging="0"/>
              <ns0:jc ns0:val="start"/>
              <ns0:rPr>
                <ns0:kern ns0:val="0"/>
                <ns0:lang ns0:eastAsia="en-US"/>
              </ns0:rPr>
            </ns0:pPr>
            <ns0:r>
              <ns0:rPr>
                <ns0:rFonts ns0:eastAsia="Consolas" ns0:cs="Consolas" ns0:ascii="Consolas" ns0:hAnsi="Consolas"/>
                <ns0:b ns0:val="false"/>
                <ns0:color ns0:val="000000"/>
                <ns0:kern ns0:val="0"/>
                <ns0:sz ns0:val="21"/>
                <ns0:lang ns0:eastAsia="en-US"/>
              </ns0:rPr>
              <ns0:t>$ bash experiments/repro/scripts/stop.sh --down</ns0:t>
            </ns0:r>
          </ns0:p>
          <ns0:p>
            <ns0:pPr>
              <ns0:pStyle ns0:val="ReportCode"/>
              <ns0:keepNext ns0:val="true"/>
              <ns0:keepLines ns0:val="false"/>
              <ns0:widowControl ns0:val="false"/>
              <ns0:suppressAutoHyphens ns0:val="true"/>
              <ns0:spacing ns0:lineRule="auto" ns0:line="240" ns0:before="0" ns0:after="0"/>
              <ns0:ind ns0:start="0" ns0:end="0" ns0:hanging="0"/>
              <ns0:jc ns0:val="start"/>
              <ns0:rPr>
                <ns0:kern ns0:val="0"/>
                <ns0:lang ns0:eastAsia="en-US"/>
              </ns0:rPr>
            </ns0:pPr>
            <ns0:r>
              <ns0:rPr>
                <ns0:rFonts ns0:eastAsia="Consolas" ns0:cs="Consolas" ns0:ascii="Consolas" ns0:hAnsi="Consolas"/>
                <ns0:b ns0:val="false"/>
                <ns0:color ns0:val="000000"/>
                <ns0:kern ns0:val="0"/>
                <ns0:sz ns0:val="21"/>
                <ns0:lang ns0:eastAsia="en-US"/>
              </ns0:rPr>
              <ns0:t># Chỉ khi cần xóa toàn bộ stack repro:</ns0:t>
            </ns0:r>
          </ns0:p>
          <ns0:p>
            <ns0:pPr>
              <ns0:pStyle ns0:val="ReportCode"/>
              <ns0:keepNext ns0:val="false"/>
              <ns0:keepLines ns0:val="false"/>
              <ns0:widowControl ns0:val="false"/>
              <ns0:suppressAutoHyphens ns0:val="true"/>
              <ns0:spacing ns0:lineRule="auto" ns0:line="240" ns0:before="0" ns0:after="0"/>
              <ns0:ind ns0:start="0" ns0:end="0" ns0:hanging="0"/>
              <ns0:jc ns0:val="start"/>
              <ns0:rPr>
                <ns0:kern ns0:val="0"/>
                <ns0:lang ns0:eastAsia="en-US"/>
              </ns0:rPr>
            </ns0:pPr>
            <ns0:r>
              <ns0:rPr>
                <ns0:rFonts ns0:eastAsia="Consolas" ns0:cs="Consolas" ns0:ascii="Consolas" ns0:hAnsi="Consolas"/>
                <ns0:b ns0:val="false"/>
                <ns0:color ns0:val="000000"/>
                <ns0:kern ns0:val="0"/>
                <ns0:sz ns0:val="21"/>
                <ns0:lang ns0:eastAsia="en-US"/>
              </ns0:rPr>
              <ns0:t>$ bash experiments/repro/scripts/stop.sh --purge</ns0:t>
            </ns0:r>
          </ns0:p>
        </ns0:tc>
      </ns0:tr>
    </ns0:tbl>
    <ns0:p>
      <ns0:pPr>
        <ns0:pStyle ns0:val="Normal"/>
        <ns0:keepNext ns0:val="false"/>
        <ns0:keepLines ns0:val="false"/>
        <ns0:widowControl/>
        <ns0:spacing ns0:lineRule="auto" ns0:line="312" ns0:before="0" ns0:after="0"/>
        <ns0:ind ns0:start="0" ns0:end="0" ns0:firstLine="709"/>
        <ns0:jc ns0:val="both"/>
        <ns0:rPr/>
      </ns0:pPr>
      <ns0:r>
        <ns0:rPr>
          <ns0:rFonts ns0:eastAsia="Times New Roman" ns0:cs="Times New Roman"/>
          <ns0:b ns0:val="false"/>
          <ns0:color ns0:val="000000"/>
          <ns0:sz ns0:val="28"/>
        </ns0:rPr>
        <ns0:t>Khi một bước thất bại, không xóa checkpoint hoặc broadcast thủ công để “làm sạch” trạng thái. Với phát hành, kiểm tra issuance_batches, issuance_outbox, jobId và checkpoint của worker; với thu hồi, kiểm tra revocationIntentTxid, revocationRawTransaction và trạng thái revocation_pending/revocation_reconciliation_required. Chỉ retry sau khi xác định nguyên nhân và phải sử dụng lại định danh/giao dịch đã checkpoint.</ns0:t>
      </ns0:r>
    </ns0:p>
    <ns0:p>
      <ns0:pPr>
        <ns0:pStyle ns0:val="ReportAppendix"/>
        <ns0:keepNext ns0:val="true"/>
        <ns0:keepLines ns0:val="false"/>
        <ns0:pageBreakBefore ns0:val="false"/>
        <ns0:widowControl/>
        <ns0:spacing ns0:lineRule="auto" ns0:line="312" ns0:before="0" ns0:after="0"/>
        <ns0:ind ns0:start="0" ns0:end="0" ns0:hanging="0"/>
        <ns0:jc ns0:val="start"/>
        <ns0:rPr/>
      </ns0:pPr>
      <ns0:bookmarkStart ns0:id="394" ns0:name="__RefHeading___Toc10232_3013018603"/>
      <ns0:bookmarkStart ns0:id="395" ns0:name="report_target_3193"/>
      <ns0:bookmarkEnd ns0:id="394"/>
      <ns0:r>
        <ns0:rPr>
          <ns0:rFonts ns0:eastAsia="Times New Roman" ns0:cs="Times New Roman"/>
          <ns0:color ns0:val="000000"/>
          <ns0:sz ns0:val="28"/>
        </ns0:rPr>
        <ns0:t>Phụ lục 4. Bộ bằng chứng thực nghiệm chính thức</ns0:t>
      </ns0:r>
      <ns0:bookmarkEnd ns0:id="395"/>
    </ns0:p>
    <ns0:p>
      <ns0:pPr>
        <ns0:pStyle ns0:val="Normal"/>
        <ns0:keepNext ns0:val="false"/>
        <ns0:keepLines ns0:val="false"/>
        <ns0:widowControl/>
        <ns0:spacing ns0:lineRule="auto" ns0:line="312" ns0:before="0" ns0:after="0"/>
        <ns0:ind ns0:start="0" ns0:end="0" ns0:firstLine="709"/>
        <ns0:jc ns0:val="both"/>
        <ns0:rPr/>
      </ns0:pPr>
      <ns0:r>
        <ns0:rPr>
          <ns0:rFonts ns0:eastAsia="Times New Roman" ns0:cs="Times New Roman"/>
          <ns0:color ns0:val="000000"/>
          <ns0:sz ns0:val="28"/>
        </ns0:rPr>
        <ns0:t>Bảng PL4.1 tổng hợp bộ tái kiểm chứng chính thức được lưu dưới experiments/results/final-revalidation-20260930/ tại commit công bố c56650d15f24a5464512c6c8deed509a04631577. Lượt chạy dùng cây mã nguồn sạch tại commit 2816de8aac13492b614dbcc6b3b3e1f3eba52bc1, sourceDirty=false, runId 20260930T103044Z-3582ddaa và sourceTreeSha256 6e0cd862daf5641b26995575d8e7ff9d755daf43396191dfc838fc6ffb0997cc. Checkout 2816de8 dùng để tái chạy mã; commit công bố dùng để đối chiếu bằng chứng đã đóng băng. Không nhầm với thư mục revalidation-20260930/ của lượt trung gian có working tree bẩn.</ns0:t>
      </ns0:r>
    </ns0:p>
    <ns0:p>
      <ns0:pPr>
        <ns0:pStyle ns0:val="ReportTable"/>
        <ns0:keepNext ns0:val="true"/>
        <ns0:keepLines ns0:val="false"/>
        <ns0:widowControl/>
        <ns0:spacing ns0:lineRule="auto" ns0:line="312" ns0:before="0" ns0:after="0"/>
        <ns0:ind ns0:start="0" ns0:end="0" ns0:hanging="0"/>
        <ns0:jc ns0:val="center"/>
        <ns0:rPr/>
      </ns0:pPr>
      <ns0:bookmarkStart ns0:id="396" ns0:name="__RefHeading___Toc10304_3013018603"/>
      <ns0:bookmarkStart ns0:id="397" ns0:name="report_target_3194"/>
      <ns0:bookmarkEnd ns0:id="396"/>
      <ns0:r>
        <ns0:rPr/>
        <ns0:t>Bảng PL4.1. Thành phần bộ bằng chứng và mục đích</ns0:t>
      </ns0:r>
      <ns0:bookmarkEnd ns0:id="397"/>
    </ns0:p>
    <ns0:tbl>
      <ns0:tblPr>
        <ns0:tblStyle ns0:val="TableGrid"/>
        <ns0:tblW ns0:w="9354" ns0:type="dxa"/>
        <ns0:jc ns0:val="center"/>
        <ns0:tblInd ns0:w="0" ns0:type="dxa"/>
        <ns0:tblLayout ns0:type="fixed"/>
        <ns0:tblCellMar>
          <ns0:top ns0:w="75" ns0:type="dxa"/>
          <ns0:start ns0:w="85" ns0:type="dxa"/>
          <ns0:bottom ns0:w="75" ns0:type="dxa"/>
          <ns0:end ns0:w="85" ns0:type="dxa"/>
        </ns0:tblCellMar>
        <ns0:tblLook ns0:val="04a0" ns0:noHBand="0" ns0:noVBand="1" ns0:firstColumn="1" ns0:lastRow="0" ns0:lastColumn="0" ns0:firstRow="1"/>
      </ns0:tblPr>
      <ns0:tblGrid>
        <ns0:gridCol ns0:w="2993"/>
        <ns0:gridCol ns0:w="6360"/>
      </ns0:tblGrid>
      <ns0:tr>
        <ns0:trPr>
          <ns0:tblHeader ns0:val="true"/>
          <ns0:cantSplit ns0:val="true"/>
        </ns0:trPr>
        <ns0:tc>
          <ns0:tcPr>
            <ns0:tcW ns0:w="2993" ns0:type="dxa"/>
            <ns0:tcBorders>
              <ns0:top ns0:val="single" ns0:sz="4" ns0:space="0" ns0:color="777777"/>
              <ns0:start ns0:val="single" ns0:sz="4" ns0:space="0" ns0:color="777777"/>
              <ns0:bottom ns0:val="single" ns0:sz="4" ns0:space="0" ns0:color="777777"/>
              <ns0:end ns0:val="single" ns0:sz="4" ns0:space="0" ns0:color="777777"/>
            </ns0:tcBorders>
            <ns0:shd ns0:fill="EFEFEF"/>
            <ns0:vAlign ns0:val="center"/>
          </ns0:tcPr>
          <ns0:p>
            <ns0:pPr>
              <ns0:pStyle ns0:val="Normal"/>
              <ns0:keepNext ns0:val="false"/>
              <ns0:keepLines/>
              <ns0:widowControl ns0:val="false"/>
              <ns0:suppressAutoHyphens ns0:val="true"/>
              <ns0:spacing ns0:lineRule="auto" ns0:line="276" ns0:before="0" ns0:after="0"/>
              <ns0:ind ns0:start="0" ns0:end="0" ns0:hanging="0"/>
              <ns0:jc ns0:val="center"/>
              <ns0:rPr>
                <ns0:kern ns0:val="0"/>
                <ns0:lang ns0:eastAsia="en-US"/>
              </ns0:rPr>
            </ns0:pPr>
            <ns0:r>
              <ns0:rPr>
                <ns0:rFonts ns0:eastAsia="Times New Roman" ns0:cs="Times New Roman"/>
                <ns0:b/>
                <ns0:color ns0:val="000000"/>
                <ns0:kern ns0:val="0"/>
                <ns0:sz ns0:val="28"/>
                <ns0:lang ns0:eastAsia="en-US"/>
              </ns0:rPr>
              <ns0:t>Tệp/nhóm tệp</ns0:t>
            </ns0:r>
          </ns0:p>
        </ns0:tc>
        <ns0:tc>
          <ns0:tcPr>
            <ns0:tcW ns0:w="6360" ns0:type="dxa"/>
            <ns0:tcBorders>
              <ns0:top ns0:val="single" ns0:sz="4" ns0:space="0" ns0:color="777777"/>
              <ns0:start ns0:val="single" ns0:sz="4" ns0:space="0" ns0:color="777777"/>
              <ns0:bottom ns0:val="single" ns0:sz="4" ns0:space="0" ns0:color="777777"/>
              <ns0:end ns0:val="single" ns0:sz="4" ns0:space="0" ns0:color="777777"/>
            </ns0:tcBorders>
            <ns0:shd ns0:fill="EFEFEF"/>
            <ns0:vAlign ns0:val="center"/>
          </ns0:tcPr>
          <ns0:p>
            <ns0:pPr>
              <ns0:pStyle ns0:val="Normal"/>
              <ns0:keepNext ns0:val="false"/>
              <ns0:keepLines/>
              <ns0:widowControl ns0:val="false"/>
              <ns0:suppressAutoHyphens ns0:val="true"/>
              <ns0:spacing ns0:lineRule="auto" ns0:line="276" ns0:before="0" ns0:after="0"/>
              <ns0:ind ns0:start="0" ns0:end="0" ns0:hanging="0"/>
              <ns0:jc ns0:val="center"/>
              <ns0:rPr>
                <ns0:kern ns0:val="0"/>
                <ns0:lang ns0:eastAsia="en-US"/>
              </ns0:rPr>
            </ns0:pPr>
            <ns0:r>
              <ns0:rPr>
                <ns0:rFonts ns0:eastAsia="Times New Roman" ns0:cs="Times New Roman"/>
                <ns0:b/>
                <ns0:color ns0:val="000000"/>
                <ns0:kern ns0:val="0"/>
                <ns0:sz ns0:val="28"/>
                <ns0:lang ns0:eastAsia="en-US"/>
              </ns0:rPr>
              <ns0:t>Nội dung kiểm chứng</ns0:t>
            </ns0:r>
          </ns0:p>
        </ns0:tc>
      </ns0:tr>
      <ns0:tr>
        <ns0:trPr>
          <ns0:cantSplit ns0:val="true"/>
        </ns0:trPr>
        <ns0:tc>
          <ns0:tcPr>
            <ns0:tcW ns0:w="2993"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source-manifest.json</ns0:t>
            </ns0:r>
          </ns0:p>
        </ns0:tc>
        <ns0:tc>
          <ns0:tcPr>
            <ns0:tcW ns0:w="6360"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Commit, trạng thái cây nguồn và fingerprint của tập tệp được kiểm soát</ns0:t>
            </ns0:r>
          </ns0:p>
        </ns0:tc>
      </ns0:tr>
      <ns0:tr>
        <ns0:trPr>
          <ns0:cantSplit ns0:val="true"/>
        </ns0:trPr>
        <ns0:tc>
          <ns0:tcPr>
            <ns0:tcW ns0:w="2993"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backend-jest.json</ns0:t>
            </ns0:r>
          </ns0:p>
        </ns0:tc>
        <ns0:tc>
          <ns0:tcPr>
            <ns0:tcW ns0:w="6360"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Kết quả 12/12 suite, 49/49 backend test</ns0:t>
            </ns0:r>
          </ns0:p>
        </ns0:tc>
      </ns0:tr>
      <ns0:tr>
        <ns0:trPr>
          <ns0:cantSplit ns0:val="true"/>
        </ns0:trPr>
        <ns0:tc>
          <ns0:tcPr>
            <ns0:tcW ns0:w="2993"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functional-e2e.json</ns0:t>
            </ns0:r>
          </ns0:p>
        </ns0:tc>
        <ns0:tc>
          <ns0:tcPr>
            <ns0:tcW ns0:w="6360"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Maker–Checker, duyệt từng phần, Holder, object isolation, verify và revoke</ns0:t>
            </ns0:r>
          </ns0:p>
        </ns0:tc>
      </ns0:tr>
      <ns0:tr>
        <ns0:trPr>
          <ns0:cantSplit ns0:val="true"/>
        </ns0:trPr>
        <ns0:tc>
          <ns0:tcPr>
            <ns0:tcW ns0:w="2993"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recovery.json</ns0:t>
            </ns0:r>
          </ns0:p>
        </ns0:tc>
        <ns0:tc>
          <ns0:tcPr>
            <ns0:tcW ns0:w="6360"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Phục hồi quanh broadcast, giữ nguyên txid và không tạo anchor thứ hai</ns0:t>
            </ns0:r>
          </ns0:p>
        </ns0:tc>
      </ns0:tr>
      <ns0:tr>
        <ns0:trPr>
          <ns0:cantSplit ns0:val="true"/>
        </ns0:trPr>
        <ns0:tc>
          <ns0:tcPr>
            <ns0:tcW ns0:w="2993"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benchmark.json</ns0:t>
            </ns0:r>
          </ns0:p>
        </ns0:tc>
        <ns0:tc>
          <ns0:tcPr>
            <ns0:tcW ns0:w="6360"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Dữ liệu thô của 9 lần chạy cho lô 10, 100 và 500</ns0:t>
            </ns0:r>
          </ns0:p>
        </ns0:tc>
      </ns0:tr>
      <ns0:tr>
        <ns0:trPr>
          <ns0:cantSplit ns0:val="true"/>
        </ns0:trPr>
        <ns0:tc>
          <ns0:tcPr>
            <ns0:tcW ns0:w="2993"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benchmark-summary.json</ns0:t>
            </ns0:r>
          </ns0:p>
        </ns0:tc>
        <ns0:tc>
          <ns0:tcPr>
            <ns0:tcW ns0:w="6360"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Giá trị tổng hợp thời gian, thông lượng và tài nguyên</ns0:t>
            </ns0:r>
          </ns0:p>
        </ns0:tc>
      </ns0:tr>
      <ns0:tr>
        <ns0:trPr>
          <ns0:cantSplit ns0:val="true"/>
        </ns0:trPr>
        <ns0:tc>
          <ns0:tcPr>
            <ns0:tcW ns0:w="2993"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benchmark-artifact-audit.json</ns0:t>
            </ns0:r>
          </ns0:p>
        </ns0:tc>
        <ns0:tc>
          <ns0:tcPr>
            <ns0:tcW ns0:w="6360"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Đối chiếu 1.830 chứng thư, bằng chứng Merkle, lô, giao dịch và manifest</ns0:t>
            </ns0:r>
          </ns0:p>
        </ns0:tc>
      </ns0:tr>
      <ns0:tr>
        <ns0:trPr>
          <ns0:cantSplit ns0:val="true"/>
        </ns0:trPr>
        <ns0:tc>
          <ns0:tcPr>
            <ns0:tcW ns0:w="2993"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manifests/*.json</ns0:t>
            </ns0:r>
          </ns0:p>
        </ns0:tc>
        <ns0:tc>
          <ns0:tcPr>
            <ns0:tcW ns0:w="6360"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Manifest theo từng lô/lần chạy, gồm ID, txid, gốc Merkle và tệp kết quả</ns0:t>
            </ns0:r>
          </ns0:p>
        </ns0:tc>
      </ns0:tr>
      <ns0:tr>
        <ns0:trPr>
          <ns0:cantSplit ns0:val="true"/>
        </ns0:trPr>
        <ns0:tc>
          <ns0:tcPr>
            <ns0:tcW ns0:w="2993"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SHA256SUMS</ns0:t>
            </ns0:r>
          </ns0:p>
        </ns0:tc>
        <ns0:tc>
          <ns0:tcPr>
            <ns0:tcW ns0:w="6360"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Checksum của bộ tệp công bố</ns0:t>
            </ns0:r>
          </ns0:p>
        </ns0:tc>
      </ns0:tr>
    </ns0:tbl>
    <ns0:p>
      <ns0:pPr>
        <ns0:pStyle ns0:val="Normal"/>
        <ns0:keepNext ns0:val="false"/>
        <ns0:keepLines ns0:val="false"/>
        <ns0:widowControl/>
        <ns0:spacing ns0:lineRule="auto" ns0:line="312" ns0:before="0" ns0:after="0"/>
        <ns0:ind ns0:start="0" ns0:end="0" ns0:firstLine="709"/>
        <ns0:jc ns0:val="both"/>
        <ns0:rPr/>
      </ns0:pPr>
      <ns0:r>
        <ns0:rPr>
          <ns0:rFonts ns0:eastAsia="Times New Roman" ns0:cs="Times New Roman"/>
          <ns0:color ns0:val="000000"/>
          <ns0:sz ns0:val="28"/>
        </ns0:rPr>
        <ns0:t>Chỉ số chốt của lượt chạy: 9/9 lần chạy benchmark đạt; 1.830/1.830 chứng thư được phát hành; 9/9 lô tương ứng 9 giao dịch đã xác nhận; 1.830/1.830 Merkle proof được đối chiếu; bước xác minh đầy đủ kết luận 1.830/1.830 chứng thư VALID; manifest và SHA-256SUMS khớp với bộ tệp công bố. Các con số này áp dụng cho môi trường regtest và cấu hình máy thử nghiệm nêu trong Chương 3.</ns0:t>
      </ns0:r>
    </ns0:p>
    <ns0:p>
      <ns0:pPr>
        <ns0:pStyle ns0:val="ReportAppendix"/>
        <ns0:keepNext ns0:val="true"/>
        <ns0:keepLines ns0:val="false"/>
        <ns0:pageBreakBefore ns0:val="false"/>
        <ns0:widowControl/>
        <ns0:spacing ns0:lineRule="auto" ns0:line="312" ns0:before="0" ns0:after="0"/>
        <ns0:ind ns0:start="0" ns0:end="0" ns0:hanging="0"/>
        <ns0:jc ns0:val="start"/>
        <ns0:rPr/>
      </ns0:pPr>
      <ns0:bookmarkStart ns0:id="398" ns0:name="__RefHeading___Toc10230_3013018603"/>
      <ns0:bookmarkStart ns0:id="399" ns0:name="report_target_3195"/>
      <ns0:bookmarkEnd ns0:id="398"/>
      <ns0:r>
        <ns0:rPr>
          <ns0:rFonts ns0:eastAsia="Times New Roman" ns0:cs="Times New Roman"/>
          <ns0:color ns0:val="000000"/>
          <ns0:sz ns0:val="28"/>
        </ns0:rPr>
        <ns0:t>Phụ lục 5. Ma trận truy vết yêu cầu – hiện thực – bằng chứng</ns0:t>
      </ns0:r>
      <ns0:bookmarkEnd ns0:id="399"/>
    </ns0:p>
    <ns0:p>
      <ns0:pPr>
        <ns0:pStyle ns0:val="Normal"/>
        <ns0:keepNext ns0:val="false"/>
        <ns0:keepLines ns0:val="false"/>
        <ns0:widowControl/>
        <ns0:spacing ns0:lineRule="auto" ns0:line="312" ns0:before="0" ns0:after="0"/>
        <ns0:ind ns0:start="0" ns0:end="0" ns0:firstLine="709"/>
        <ns0:jc ns0:val="both"/>
        <ns0:rPr/>
      </ns0:pPr>
      <ns0:r>
        <ns0:rPr>
          <ns0:rFonts ns0:eastAsia="Times New Roman" ns0:cs="Times New Roman"/>
          <ns0:color ns0:val="000000"/>
          <ns0:sz ns0:val="28"/>
        </ns0:rPr>
        <ns0:t>Bảng PL5.1 nối các yêu cầu quan trọng với thành phần mã và bằng chứng thực thi. Một yêu cầu chỉ được coi là đã kiểm chứng trong phạm vi đồ án khi có cả cơ chế hiện thực và kết quả thử nghiệm tương ứng; kết quả regtest không được suy rộng thành production/mainnet.</ns0:t>
      </ns0:r>
    </ns0:p>
    <ns0:p>
      <ns0:pPr>
        <ns0:pStyle ns0:val="ReportTable"/>
        <ns0:keepNext ns0:val="true"/>
        <ns0:keepLines ns0:val="false"/>
        <ns0:widowControl/>
        <ns0:spacing ns0:lineRule="auto" ns0:line="312" ns0:before="0" ns0:after="0"/>
        <ns0:ind ns0:start="0" ns0:end="0" ns0:hanging="0"/>
        <ns0:jc ns0:val="center"/>
        <ns0:rPr/>
      </ns0:pPr>
      <ns0:bookmarkStart ns0:id="400" ns0:name="__RefHeading___Toc10302_3013018603"/>
      <ns0:bookmarkStart ns0:id="401" ns0:name="report_target_3196"/>
      <ns0:bookmarkEnd ns0:id="400"/>
      <ns0:r>
        <ns0:rPr/>
        <ns0:t>Bảng PL5.1. Ma trận truy vết yêu cầu và bằng chứng</ns0:t>
      </ns0:r>
      <ns0:bookmarkEnd ns0:id="401"/>
    </ns0:p>
    <ns0:tbl>
      <ns0:tblPr>
        <ns0:tblStyle ns0:val="TableGrid"/>
        <ns0:tblW ns0:w="9355" ns0:type="dxa"/>
        <ns0:jc ns0:val="center"/>
        <ns0:tblInd ns0:w="0" ns0:type="dxa"/>
        <ns0:tblLayout ns0:type="fixed"/>
        <ns0:tblCellMar>
          <ns0:top ns0:w="75" ns0:type="dxa"/>
          <ns0:start ns0:w="85" ns0:type="dxa"/>
          <ns0:bottom ns0:w="75" ns0:type="dxa"/>
          <ns0:end ns0:w="85" ns0:type="dxa"/>
        </ns0:tblCellMar>
        <ns0:tblLook ns0:val="04a0" ns0:noHBand="0" ns0:noVBand="1" ns0:firstColumn="1" ns0:lastRow="0" ns0:lastColumn="0" ns0:firstRow="1"/>
      </ns0:tblPr>
      <ns0:tblGrid>
        <ns0:gridCol ns0:w="2058"/>
        <ns0:gridCol ns0:w="2900"/>
        <ns0:gridCol ns0:w="4397"/>
      </ns0:tblGrid>
      <ns0:tr>
        <ns0:trPr>
          <ns0:tblHeader ns0:val="true"/>
          <ns0:cantSplit ns0:val="true"/>
        </ns0:trPr>
        <ns0:tc>
          <ns0:tcPr>
            <ns0:tcW ns0:w="2058" ns0:type="dxa"/>
            <ns0:tcBorders>
              <ns0:top ns0:val="single" ns0:sz="4" ns0:space="0" ns0:color="777777"/>
              <ns0:start ns0:val="single" ns0:sz="4" ns0:space="0" ns0:color="777777"/>
              <ns0:bottom ns0:val="single" ns0:sz="4" ns0:space="0" ns0:color="777777"/>
              <ns0:end ns0:val="single" ns0:sz="4" ns0:space="0" ns0:color="777777"/>
            </ns0:tcBorders>
            <ns0:shd ns0:fill="EFEFEF"/>
            <ns0:vAlign ns0:val="center"/>
          </ns0:tcPr>
          <ns0:p>
            <ns0:pPr>
              <ns0:pStyle ns0:val="Normal"/>
              <ns0:keepNext ns0:val="false"/>
              <ns0:keepLines/>
              <ns0:widowControl ns0:val="false"/>
              <ns0:suppressAutoHyphens ns0:val="true"/>
              <ns0:spacing ns0:lineRule="auto" ns0:line="276" ns0:before="0" ns0:after="0"/>
              <ns0:ind ns0:start="0" ns0:end="0" ns0:hanging="0"/>
              <ns0:jc ns0:val="center"/>
              <ns0:rPr>
                <ns0:kern ns0:val="0"/>
                <ns0:lang ns0:eastAsia="en-US"/>
              </ns0:rPr>
            </ns0:pPr>
            <ns0:r>
              <ns0:rPr>
                <ns0:rFonts ns0:eastAsia="Times New Roman" ns0:cs="Times New Roman"/>
                <ns0:b/>
                <ns0:color ns0:val="000000"/>
                <ns0:kern ns0:val="0"/>
                <ns0:sz ns0:val="28"/>
                <ns0:lang ns0:eastAsia="en-US"/>
              </ns0:rPr>
              <ns0:t>Yêu cầu</ns0:t>
            </ns0:r>
          </ns0:p>
        </ns0:tc>
        <ns0:tc>
          <ns0:tcPr>
            <ns0:tcW ns0:w="2900" ns0:type="dxa"/>
            <ns0:tcBorders>
              <ns0:top ns0:val="single" ns0:sz="4" ns0:space="0" ns0:color="777777"/>
              <ns0:start ns0:val="single" ns0:sz="4" ns0:space="0" ns0:color="777777"/>
              <ns0:bottom ns0:val="single" ns0:sz="4" ns0:space="0" ns0:color="777777"/>
              <ns0:end ns0:val="single" ns0:sz="4" ns0:space="0" ns0:color="777777"/>
            </ns0:tcBorders>
            <ns0:shd ns0:fill="EFEFEF"/>
            <ns0:vAlign ns0:val="center"/>
          </ns0:tcPr>
          <ns0:p>
            <ns0:pPr>
              <ns0:pStyle ns0:val="Normal"/>
              <ns0:keepNext ns0:val="false"/>
              <ns0:keepLines/>
              <ns0:widowControl ns0:val="false"/>
              <ns0:suppressAutoHyphens ns0:val="true"/>
              <ns0:spacing ns0:lineRule="auto" ns0:line="276" ns0:before="0" ns0:after="0"/>
              <ns0:ind ns0:start="0" ns0:end="0" ns0:hanging="0"/>
              <ns0:jc ns0:val="center"/>
              <ns0:rPr>
                <ns0:kern ns0:val="0"/>
                <ns0:lang ns0:eastAsia="en-US"/>
              </ns0:rPr>
            </ns0:pPr>
            <ns0:r>
              <ns0:rPr>
                <ns0:rFonts ns0:eastAsia="Times New Roman" ns0:cs="Times New Roman"/>
                <ns0:b/>
                <ns0:color ns0:val="000000"/>
                <ns0:kern ns0:val="0"/>
                <ns0:sz ns0:val="28"/>
                <ns0:lang ns0:eastAsia="en-US"/>
              </ns0:rPr>
              <ns0:t>Thành phần hiện thực</ns0:t>
            </ns0:r>
          </ns0:p>
        </ns0:tc>
        <ns0:tc>
          <ns0:tcPr>
            <ns0:tcW ns0:w="4397" ns0:type="dxa"/>
            <ns0:tcBorders>
              <ns0:top ns0:val="single" ns0:sz="4" ns0:space="0" ns0:color="777777"/>
              <ns0:start ns0:val="single" ns0:sz="4" ns0:space="0" ns0:color="777777"/>
              <ns0:bottom ns0:val="single" ns0:sz="4" ns0:space="0" ns0:color="777777"/>
              <ns0:end ns0:val="single" ns0:sz="4" ns0:space="0" ns0:color="777777"/>
            </ns0:tcBorders>
            <ns0:shd ns0:fill="EFEFEF"/>
            <ns0:vAlign ns0:val="center"/>
          </ns0:tcPr>
          <ns0:p>
            <ns0:pPr>
              <ns0:pStyle ns0:val="Normal"/>
              <ns0:keepNext ns0:val="false"/>
              <ns0:keepLines/>
              <ns0:widowControl ns0:val="false"/>
              <ns0:suppressAutoHyphens ns0:val="true"/>
              <ns0:spacing ns0:lineRule="auto" ns0:line="276" ns0:before="0" ns0:after="0"/>
              <ns0:ind ns0:start="0" ns0:end="0" ns0:hanging="0"/>
              <ns0:jc ns0:val="center"/>
              <ns0:rPr>
                <ns0:kern ns0:val="0"/>
                <ns0:lang ns0:eastAsia="en-US"/>
              </ns0:rPr>
            </ns0:pPr>
            <ns0:r>
              <ns0:rPr>
                <ns0:rFonts ns0:eastAsia="Times New Roman" ns0:cs="Times New Roman"/>
                <ns0:b/>
                <ns0:color ns0:val="000000"/>
                <ns0:kern ns0:val="0"/>
                <ns0:sz ns0:val="28"/>
                <ns0:lang ns0:eastAsia="en-US"/>
              </ns0:rPr>
              <ns0:t>Bằng chứng chính</ns0:t>
            </ns0:r>
          </ns0:p>
        </ns0:tc>
      </ns0:tr>
      <ns0:tr>
        <ns0:trPr>
          <ns0:cantSplit ns0:val="true"/>
        </ns0:trPr>
        <ns0:tc>
          <ns0:tcPr>
            <ns0:tcW ns0:w="2058"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Maker không tự duyệt</ns0:t>
            </ns0:r>
          </ns0:p>
        </ns0:tc>
        <ns0:tc>
          <ns0:tcPr>
            <ns0:tcW ns0:w="2900"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JWT, RolesGuard, Checker-only approve</ns0:t>
            </ns0:r>
          </ns0:p>
        </ns0:tc>
        <ns0:tc>
          <ns0:tcPr>
            <ns0:tcW ns0:w="4397"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S1-06; functional E2E trả HTTP 403</ns0:t>
            </ns0:r>
          </ns0:p>
        </ns0:tc>
      </ns0:tr>
      <ns0:tr>
        <ns0:trPr>
          <ns0:cantSplit ns0:val="true"/>
        </ns0:trPr>
        <ns0:tc>
          <ns0:tcPr>
            <ns0:tcW ns0:w="2058"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Cô lập Maker theo đối tượng</ns0:t>
            </ns0:r>
          </ns0:p>
        </ns0:tc>
        <ns0:tc>
          <ns0:tcPr>
            <ns0:tcW ns0:w="2900"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Filter requestedBy ở list/detail/audit</ns0:t>
            </ns0:r>
          </ns0:p>
        </ns0:tc>
        <ns0:tc>
          <ns0:tcPr>
            <ns0:tcW ns0:w="4397"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Functional E2E: Maker B không thấy dữ liệu Maker A</ns0:t>
            </ns0:r>
          </ns0:p>
        </ns0:tc>
      </ns0:tr>
      <ns0:tr>
        <ns0:trPr>
          <ns0:cantSplit ns0:val="true"/>
        </ns0:trPr>
        <ns0:tc>
          <ns0:tcPr>
            <ns0:tcW ns0:w="2058"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Cô lập Student</ns0:t>
            </ns0:r>
          </ns0:p>
        </ns0:tc>
        <ns0:tc>
          <ns0:tcPr>
            <ns0:tcW ns0:w="2900"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studentId từ subject JWT</ns0:t>
            </ns0:r>
          </ns0:p>
        </ns0:tc>
        <ns0:tc>
          <ns0:tcPr>
            <ns0:tcW ns0:w="4397"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Functional E2E với hai Student</ns0:t>
            </ns0:r>
          </ns0:p>
        </ns0:tc>
      </ns0:tr>
      <ns0:tr>
        <ns0:trPr>
          <ns0:cantSplit ns0:val="true"/>
        </ns0:trPr>
        <ns0:tc>
          <ns0:tcPr>
            <ns0:tcW ns0:w="2058"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Duyệt từng phần</ns0:t>
            </ns0:r>
          </ns0:p>
        </ns0:tc>
        <ns0:tc>
          <ns0:tcPr>
            <ns0:tcW ns0:w="2900"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requestBatchId/issuanceBatchId; migration 10</ns0:t>
            </ns0:r>
          </ns0:p>
        </ns0:tc>
        <ns0:tc>
          <ns0:tcPr>
            <ns0:tcW ns0:w="4397"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Hai lượt duyệt tạo hai issuanceBatchId khác nhau</ns0:t>
            </ns0:r>
          </ns0:p>
        </ns0:tc>
      </ns0:tr>
      <ns0:tr>
        <ns0:trPr>
          <ns0:cantSplit ns0:val="true"/>
        </ns0:trPr>
        <ns0:tc>
          <ns0:tcPr>
            <ns0:tcW ns0:w="2058"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Phát hành bền vững</ns0:t>
            </ns0:r>
          </ns0:p>
        </ns0:tc>
        <ns0:tc>
          <ns0:tcPr>
            <ns0:tcW ns0:w="2900"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issuance_batches, issuance_outbox, jobId ổn định</ns0:t>
            </ns0:r>
          </ns0:p>
        </ns0:tc>
        <ns0:tc>
          <ns0:tcPr>
            <ns0:tcW ns0:w="4397"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Backend test + functional E2E</ns0:t>
            </ns0:r>
          </ns0:p>
        </ns0:tc>
      </ns0:tr>
      <ns0:tr>
        <ns0:trPr>
          <ns0:cantSplit ns0:val="true"/>
        </ns0:trPr>
        <ns0:tc>
          <ns0:tcPr>
            <ns0:tcW ns0:w="2058"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Phục hồi sau broadcast</ns0:t>
            </ns0:r>
          </ns0:p>
        </ns0:tc>
        <ns0:tc>
          <ns0:tcPr>
            <ns0:tcW ns0:w="2900"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Điểm kiểm soát giao dịch thô/txid, đối soát trạng thái</ns0:t>
            </ns0:r>
          </ns0:p>
        </ns0:tc>
        <ns0:tc>
          <ns0:tcPr>
            <ns0:tcW ns0:w="4397"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Recovery E2E giữ nguyên txid</ns0:t>
            </ns0:r>
          </ns0:p>
        </ns0:tc>
      </ns0:tr>
      <ns0:tr>
        <ns0:trPr>
          <ns0:cantSplit ns0:val="true"/>
        </ns0:trPr>
        <ns0:tc>
          <ns0:tcPr>
            <ns0:tcW ns0:w="2058"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Phát hiện sửa chứng thư</ns0:t>
            </ns0:r>
          </ns0:p>
        </ns0:tc>
        <ns0:tc>
          <ns0:tcPr>
            <ns0:tcW ns0:w="2900"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Merkle proof + anchor verification</ns0:t>
            </ns0:r>
          </ns0:p>
        </ns0:tc>
        <ns0:tc>
          <ns0:tcPr>
            <ns0:tcW ns0:w="4397"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S1-02 đến S1-05 trả INVALID</ns0:t>
            </ns0:r>
          </ns0:p>
        </ns0:tc>
      </ns0:tr>
      <ns0:tr>
        <ns0:trPr>
          <ns0:cantSplit ns0:val="true"/>
        </ns0:trPr>
        <ns0:tc>
          <ns0:tcPr>
            <ns0:tcW ns0:w="2058"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Thu hồi đúng quyền</ns0:t>
            </ns0:r>
          </ns0:p>
        </ns0:tc>
        <ns0:tc>
          <ns0:tcPr>
            <ns0:tcW ns0:w="2900"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Checker-only revoke + checkpoint thu hồi</ns0:t>
            </ns0:r>
          </ns0:p>
        </ns0:tc>
        <ns0:tc>
          <ns0:tcPr>
            <ns0:tcW ns0:w="4397"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S3-02 đến S3-07; Verify trả REVOKED</ns0:t>
            </ns0:r>
          </ns0:p>
        </ns0:tc>
      </ns0:tr>
      <ns0:tr>
        <ns0:trPr>
          <ns0:cantSplit ns0:val="true"/>
        </ns0:trPr>
        <ns0:tc>
          <ns0:tcPr>
            <ns0:tcW ns0:w="2058"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Phân loại lỗi xác minh</ns0:t>
            </ns0:r>
          </ns0:p>
        </ns0:tc>
        <ns0:tc>
          <ns0:tcPr>
            <ns0:tcW ns0:w="2900"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VALID/INVALID/REVOKED/INDETERMINATE</ns0:t>
            </ns0:r>
          </ns0:p>
        </ns0:tc>
        <ns0:tc>
          <ns0:tcPr>
            <ns0:tcW ns0:w="4397"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16/16 verifier test</ns0:t>
            </ns0:r>
          </ns0:p>
        </ns0:tc>
      </ns0:tr>
      <ns0:tr>
        <ns0:trPr>
          <ns0:cantSplit ns0:val="true"/>
        </ns0:trPr>
        <ns0:tc>
          <ns0:tcPr>
            <ns0:tcW ns0:w="2058"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Chống SSRF</ns0:t>
            </ns0:r>
          </ns0:p>
        </ns0:tc>
        <ns0:tc>
          <ns0:tcPr>
            <ns0:tcW ns0:w="2900"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Safe-fetch, DNS/IP/redirect checks</ns0:t>
            </ns0:r>
          </ns0:p>
        </ns0:tc>
        <ns0:tc>
          <ns0:tcPr>
            <ns0:tcW ns0:w="4397"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10/10 regression test SSRF</ns0:t>
            </ns0:r>
          </ns0:p>
        </ns0:tc>
      </ns0:tr>
      <ns0:tr>
        <ns0:trPr>
          <ns0:cantSplit ns0:val="true"/>
        </ns0:trPr>
        <ns0:tc>
          <ns0:tcPr>
            <ns0:tcW ns0:w="2058"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Kiểm toán</ns0:t>
            </ns0:r>
          </ns0:p>
        </ns0:tc>
        <ns0:tc>
          <ns0:tcPr>
            <ns0:tcW ns0:w="2900"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Audit hash chain + integrity endpoint</ns0:t>
            </ns0:r>
          </ns0:p>
        </ns0:tc>
        <ns0:tc>
          <ns0:tcPr>
            <ns0:tcW ns0:w="4397"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Backend test; /api/audit/integrity</ns0:t>
            </ns0:r>
          </ns0:p>
        </ns0:tc>
      </ns0:tr>
      <ns0:tr>
        <ns0:trPr>
          <ns0:cantSplit ns0:val="true"/>
        </ns0:trPr>
        <ns0:tc>
          <ns0:tcPr>
            <ns0:tcW ns0:w="2058"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Tái lập và kiểm toán số liệu</ns0:t>
            </ns0:r>
          </ns0:p>
        </ns0:tc>
        <ns0:tc>
          <ns0:tcPr>
            <ns0:tcW ns0:w="2900"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Source manifest, manifest theo run, checksum</ns0:t>
            </ns0:r>
          </ns0:p>
        </ns0:tc>
        <ns0:tc>
          <ns0:tcPr>
            <ns0:tcW ns0:w="4397" ns0:type="dxa"/>
            <ns0:tcBorders>
              <ns0:top ns0:val="single" ns0:sz="4" ns0:space="0" ns0:color="777777"/>
              <ns0:start ns0:val="single" ns0:sz="4" ns0:space="0" ns0:color="777777"/>
              <ns0:bottom ns0:val="single" ns0:sz="4" ns0:space="0" ns0:color="777777"/>
              <ns0:end ns0:val="single" ns0:sz="4" ns0:space="0" ns0:color="777777"/>
            </ns0:tcBorders>
            <ns0:shd ns0:fill="FFFFFF"/>
            <ns0:vAlign ns0:val="center"/>
          </ns0:tcPr>
          <ns0:p>
            <ns0:pPr>
              <ns0:pStyle ns0:val="Normal"/>
              <ns0:keepNext ns0:val="false"/>
              <ns0:keepLines/>
              <ns0:widowControl ns0:val="false"/>
              <ns0:suppressAutoHyphens ns0:val="true"/>
              <ns0:spacing ns0:lineRule="auto" ns0:line="276" ns0:before="0" ns0:after="0"/>
              <ns0:ind ns0:start="0" ns0:end="0" ns0:hanging="0"/>
              <ns0:jc ns0:val="start"/>
              <ns0:rPr>
                <ns0:kern ns0:val="0"/>
                <ns0:lang ns0:eastAsia="en-US"/>
              </ns0:rPr>
            </ns0:pPr>
            <ns0:r>
              <ns0:rPr>
                <ns0:rFonts ns0:eastAsia="Times New Roman" ns0:cs="Times New Roman"/>
                <ns0:b ns0:val="false"/>
                <ns0:color ns0:val="000000"/>
                <ns0:kern ns0:val="0"/>
                <ns0:sz ns0:val="28"/>
                <ns0:lang ns0:eastAsia="en-US"/>
              </ns0:rPr>
              <ns0:t>9/9 lần chạy; 1.830/1.830 xác minh đầy đủ; SHA256SUMS</ns0:t>
            </ns0:r>
          </ns0:p>
        </ns0:tc>
      </ns0:tr>
    </ns0:tbl>
    <ns0:sectPr>
      <ns0:headerReference ns0:type="default" ns5:id="rId36"/>
      <ns0:footerReference ns0:type="default" ns5:id="rId37"/>
      <ns0:type ns0:val="nextPage"/>
      <ns0:pgSz ns0:w="11906" ns0:h="16838"/>
      <ns0:pgMar ns0:left="1701" ns0:right="850" ns0:gutter="0" ns0:header="709" ns0:top="1134" ns0:footer="709" ns0:bottom="1134"/>
      <ns0:pgNumType ns0:start="1" ns0:fmt="decimal"/>
      <ns0:formProt ns0:val="false"/>
      <ns0:textDirection ns0:val="lrTb"/>
      <ns0:docGrid ns0:type="default" ns0:linePitch="381" ns0:charSpace="0"/>
    </ns0:sectPr>
  </ns0:body>
</ns0: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Liberation Sans">
    <w:altName w:val="Arial"/>
    <w:charset w:val="01" w:characterSet="utf-8"/>
    <w:family w:val="roman"/>
    <w:pitch w:val="variable"/>
  </w:font>
  <w:font w:name="Consolas">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hanging="0"/>
      <w:jc w:val="cen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hanging="0"/>
      <w:jc w:val="center"/>
      <w:rPr/>
    </w:pPr>
    <w:r>
      <w:rPr/>
      <w:fldChar w:fldCharType="begin"/>
    </w:r>
    <w:r>
      <w:rPr/>
      <w:instrText xml:space="preserve"> PAGE </w:instrText>
    </w:r>
    <w:r>
      <w:rPr/>
      <w:fldChar w:fldCharType="separate"/>
    </w:r>
    <w:r>
      <w:rPr/>
      <w:t>xi</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hanging="0"/>
      <w:jc w:val="center"/>
      <w:rPr/>
    </w:pPr>
    <w:r>
      <w:rPr/>
      <w:fldChar w:fldCharType="begin"/>
    </w:r>
    <w:r>
      <w:rPr/>
      <w:instrText xml:space="preserve"> PAGE </w:instrText>
    </w:r>
    <w:r>
      <w:rPr/>
      <w:fldChar w:fldCharType="separate"/>
    </w:r>
    <w:r>
      <w:rPr/>
      <w:t>81</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space"/>
      <w:lvlText w:val="CHƯƠNG %1."/>
      <w:lvlJc w:val="start"/>
      <w:pPr>
        <w:tabs>
          <w:tab w:val="num" w:pos="0"/>
        </w:tabs>
        <w:ind w:start="0" w:hanging="0"/>
      </w:pPr>
      <w:rPr/>
    </w:lvl>
    <w:lvl w:ilvl="1">
      <w:start w:val="1"/>
      <w:numFmt w:val="decimal"/>
      <w:suff w:val="space"/>
      <w:lvlText w:val="%1.%2."/>
      <w:lvlJc w:val="start"/>
      <w:pPr>
        <w:tabs>
          <w:tab w:val="num" w:pos="0"/>
        </w:tabs>
        <w:ind w:start="567" w:hanging="567"/>
      </w:pPr>
      <w:rPr/>
    </w:lvl>
    <w:lvl w:ilvl="2">
      <w:start w:val="1"/>
      <w:numFmt w:val="decimal"/>
      <w:suff w:val="space"/>
      <w:lvlText w:val="%1.%2.%3."/>
      <w:lvlJc w:val="start"/>
      <w:pPr>
        <w:tabs>
          <w:tab w:val="num" w:pos="0"/>
        </w:tabs>
        <w:ind w:start="720" w:hanging="720"/>
      </w:pPr>
      <w:rPr/>
    </w:lvl>
    <w:lvl w:ilvl="3">
      <w:start w:val="1"/>
      <w:numFmt w:val="decimal"/>
      <w:lvlText w:val="%1.%2.%3.%4"/>
      <w:lvlJc w:val="start"/>
      <w:pPr>
        <w:tabs>
          <w:tab w:val="num" w:pos="0"/>
        </w:tabs>
        <w:ind w:start="864" w:hanging="864"/>
      </w:pPr>
      <w:rPr/>
    </w:lvl>
    <w:lvl w:ilvl="4">
      <w:start w:val="1"/>
      <w:pStyle w:val="Heading5"/>
      <w:numFmt w:val="decimal"/>
      <w:lvlText w:val="%1.%2.%3.%4.%5"/>
      <w:lvlJc w:val="start"/>
      <w:pPr>
        <w:tabs>
          <w:tab w:val="num" w:pos="0"/>
        </w:tabs>
        <w:ind w:start="1008" w:hanging="1008"/>
      </w:pPr>
      <w:rPr/>
    </w:lvl>
    <w:lvl w:ilvl="5">
      <w:start w:val="1"/>
      <w:pStyle w:val="Heading6"/>
      <w:numFmt w:val="decimal"/>
      <w:lvlText w:val="%1.%2.%3.%4.%5.%6"/>
      <w:lvlJc w:val="start"/>
      <w:pPr>
        <w:tabs>
          <w:tab w:val="num" w:pos="0"/>
        </w:tabs>
        <w:ind w:start="1152" w:hanging="1152"/>
      </w:pPr>
      <w:rPr/>
    </w:lvl>
    <w:lvl w:ilvl="6">
      <w:start w:val="1"/>
      <w:pStyle w:val="Heading7"/>
      <w:numFmt w:val="decimal"/>
      <w:lvlText w:val="%1.%2.%3.%4.%5.%6.%7"/>
      <w:lvlJc w:val="start"/>
      <w:pPr>
        <w:tabs>
          <w:tab w:val="num" w:pos="0"/>
        </w:tabs>
        <w:ind w:start="1296" w:hanging="1296"/>
      </w:pPr>
      <w:rPr/>
    </w:lvl>
    <w:lvl w:ilvl="7">
      <w:start w:val="1"/>
      <w:pStyle w:val="Heading8"/>
      <w:numFmt w:val="decimal"/>
      <w:lvlText w:val="%1.%2.%3.%4.%5.%6.%7.%8"/>
      <w:lvlJc w:val="start"/>
      <w:pPr>
        <w:tabs>
          <w:tab w:val="num" w:pos="0"/>
        </w:tabs>
        <w:ind w:start="1440" w:hanging="1440"/>
      </w:pPr>
      <w:rPr/>
    </w:lvl>
    <w:lvl w:ilvl="8">
      <w:start w:val="1"/>
      <w:pStyle w:val="Heading9"/>
      <w:numFmt w:val="decimal"/>
      <w:lvlText w:val="%1.%2.%3.%4.%5.%6.%7.%8.%9"/>
      <w:lvlJc w:val="start"/>
      <w:pPr>
        <w:tabs>
          <w:tab w:val="num" w:pos="0"/>
        </w:tabs>
        <w:ind w:start="1584" w:hanging="1584"/>
      </w:pPr>
      <w:rPr/>
    </w:lvl>
  </w:abstractNum>
  <w:abstractNum w:abstractNumId="2">
    <w:lvl w:ilvl="0">
      <w:start w:val="1"/>
      <w:numFmt w:val="upperRoman"/>
      <w:suff w:val="space"/>
      <w:lvlText w:val="Chương %1."/>
      <w:lvlJc w:val="start"/>
      <w:pPr>
        <w:tabs>
          <w:tab w:val="num" w:pos="0"/>
        </w:tabs>
        <w:ind w:start="0" w:hanging="0"/>
      </w:pPr>
      <w:rPr/>
    </w:lvl>
    <w:lvl w:ilvl="1">
      <w:start w:val="1"/>
      <w:numFmt w:val="decimal"/>
      <w:suff w:val="space"/>
      <w:lvlText w:val="%1.%2."/>
      <w:lvlJc w:val="start"/>
      <w:pPr>
        <w:tabs>
          <w:tab w:val="num" w:pos="0"/>
        </w:tabs>
        <w:ind w:start="567" w:hanging="567"/>
      </w:pPr>
      <w:rPr/>
    </w:lvl>
    <w:lvl w:ilvl="2">
      <w:start w:val="1"/>
      <w:numFmt w:val="decimal"/>
      <w:suff w:val="space"/>
      <w:lvlText w:val="%1.%2.%3."/>
      <w:lvlJc w:val="start"/>
      <w:pPr>
        <w:tabs>
          <w:tab w:val="num" w:pos="0"/>
        </w:tabs>
        <w:ind w:start="720" w:hanging="720"/>
      </w:pPr>
      <w:rPr/>
    </w:lvl>
    <w:lvl w:ilvl="3">
      <w:start w:val="1"/>
      <w:numFmt w:val="lowerLetter"/>
      <w:lvlText w:val="%4)"/>
      <w:lvlJc w:val="start"/>
      <w:pPr>
        <w:tabs>
          <w:tab w:val="num" w:pos="0"/>
        </w:tabs>
        <w:ind w:start="992" w:hanging="283"/>
      </w:pPr>
      <w:rPr/>
    </w:lvl>
    <w:lvl w:ilvl="4">
      <w:start w:val="1"/>
      <w:numFmt w:val="decimal"/>
      <w:lvlText w:val="%1.%2.%3.%4.%5"/>
      <w:lvlJc w:val="start"/>
      <w:pPr>
        <w:tabs>
          <w:tab w:val="num" w:pos="0"/>
        </w:tabs>
        <w:ind w:start="1008" w:hanging="1008"/>
      </w:pPr>
      <w:rPr/>
    </w:lvl>
    <w:lvl w:ilvl="5">
      <w:start w:val="1"/>
      <w:numFmt w:val="decimal"/>
      <w:lvlText w:val="%1.%2.%3.%4.%5.%6"/>
      <w:lvlJc w:val="start"/>
      <w:pPr>
        <w:tabs>
          <w:tab w:val="num" w:pos="0"/>
        </w:tabs>
        <w:ind w:start="1152" w:hanging="1152"/>
      </w:pPr>
      <w:rPr/>
    </w:lvl>
    <w:lvl w:ilvl="6">
      <w:start w:val="1"/>
      <w:numFmt w:val="decimal"/>
      <w:lvlText w:val="%1.%2.%3.%4.%5.%6.%7"/>
      <w:lvlJc w:val="start"/>
      <w:pPr>
        <w:tabs>
          <w:tab w:val="num" w:pos="0"/>
        </w:tabs>
        <w:ind w:start="1296" w:hanging="1296"/>
      </w:pPr>
      <w:rPr/>
    </w:lvl>
    <w:lvl w:ilvl="7">
      <w:start w:val="1"/>
      <w:numFmt w:val="decimal"/>
      <w:lvlText w:val="%1.%2.%3.%4.%5.%6.%7.%8"/>
      <w:lvlJc w:val="start"/>
      <w:pPr>
        <w:tabs>
          <w:tab w:val="num" w:pos="0"/>
        </w:tabs>
        <w:ind w:start="1440" w:hanging="1440"/>
      </w:pPr>
      <w:rPr/>
    </w:lvl>
    <w:lvl w:ilvl="8">
      <w:start w:val="1"/>
      <w:numFmt w:val="decimal"/>
      <w:lvlText w:val="%1.%2.%3.%4.%5.%6.%7.%8.%9"/>
      <w:lvlJc w:val="start"/>
      <w:pPr>
        <w:tabs>
          <w:tab w:val="num" w:pos="0"/>
        </w:tabs>
        <w:ind w:start="1584" w:hanging="1584"/>
      </w:pPr>
      <w:rPr/>
    </w:lvl>
  </w:abstractNum>
  <w:abstractNum w:abstractNumId="3">
    <w:lvl w:ilvl="0">
      <w:start w:val="1"/>
      <w:numFmt w:val="upperRoman"/>
      <w:suff w:val="space"/>
      <w:lvlText w:val="Chương %1."/>
      <w:lvlJc w:val="start"/>
      <w:pPr>
        <w:tabs>
          <w:tab w:val="num" w:pos="0"/>
        </w:tabs>
        <w:ind w:start="0" w:hanging="0"/>
      </w:pPr>
      <w:rPr/>
    </w:lvl>
    <w:lvl w:ilvl="1">
      <w:start w:val="1"/>
      <w:numFmt w:val="decimal"/>
      <w:suff w:val="space"/>
      <w:lvlText w:val="%1.%2."/>
      <w:lvlJc w:val="start"/>
      <w:pPr>
        <w:tabs>
          <w:tab w:val="num" w:pos="0"/>
        </w:tabs>
        <w:ind w:start="1276" w:hanging="567"/>
      </w:pPr>
      <w:rPr/>
    </w:lvl>
    <w:lvl w:ilvl="2">
      <w:start w:val="1"/>
      <w:numFmt w:val="lowerRoman"/>
      <w:suff w:val="space"/>
      <w:lvlText w:val="%3)"/>
      <w:lvlJc w:val="start"/>
      <w:pPr>
        <w:tabs>
          <w:tab w:val="num" w:pos="0"/>
        </w:tabs>
        <w:ind w:start="1080" w:hanging="360"/>
      </w:pPr>
      <w:rPr/>
    </w:lvl>
    <w:lvl w:ilvl="3">
      <w:start w:val="1"/>
      <w:numFmt w:val="decimal"/>
      <w:lvlText w:val="(%4)"/>
      <w:lvlJc w:val="start"/>
      <w:pPr>
        <w:tabs>
          <w:tab w:val="num" w:pos="0"/>
        </w:tabs>
        <w:ind w:start="1440" w:hanging="360"/>
      </w:pPr>
      <w:rPr/>
    </w:lvl>
    <w:lvl w:ilvl="4">
      <w:start w:val="1"/>
      <w:numFmt w:val="lowerLetter"/>
      <w:lvlText w:val="(%5)"/>
      <w:lvlJc w:val="start"/>
      <w:pPr>
        <w:tabs>
          <w:tab w:val="num" w:pos="0"/>
        </w:tabs>
        <w:ind w:start="1800" w:hanging="360"/>
      </w:pPr>
      <w:rPr/>
    </w:lvl>
    <w:lvl w:ilvl="5">
      <w:start w:val="1"/>
      <w:numFmt w:val="lowerRoman"/>
      <w:lvlText w:val="(%6)"/>
      <w:lvlJc w:val="start"/>
      <w:pPr>
        <w:tabs>
          <w:tab w:val="num" w:pos="0"/>
        </w:tabs>
        <w:ind w:start="2160" w:hanging="360"/>
      </w:pPr>
      <w:rPr/>
    </w:lvl>
    <w:lvl w:ilvl="6">
      <w:start w:val="1"/>
      <w:numFmt w:val="decimal"/>
      <w:lvlText w:val="%7."/>
      <w:lvlJc w:val="start"/>
      <w:pPr>
        <w:tabs>
          <w:tab w:val="num" w:pos="0"/>
        </w:tabs>
        <w:ind w:start="2520" w:hanging="360"/>
      </w:pPr>
      <w:rPr/>
    </w:lvl>
    <w:lvl w:ilvl="7">
      <w:start w:val="1"/>
      <w:numFmt w:val="lowerLetter"/>
      <w:lvlText w:val="%8."/>
      <w:lvlJc w:val="start"/>
      <w:pPr>
        <w:tabs>
          <w:tab w:val="num" w:pos="0"/>
        </w:tabs>
        <w:ind w:start="2880" w:hanging="360"/>
      </w:pPr>
      <w:rPr/>
    </w:lvl>
    <w:lvl w:ilvl="8">
      <w:start w:val="1"/>
      <w:numFmt w:val="lowerRoman"/>
      <w:lvlText w:val="%9."/>
      <w:lvlJc w:val="start"/>
      <w:pPr>
        <w:tabs>
          <w:tab w:val="num" w:pos="0"/>
        </w:tabs>
        <w:ind w:start="3240" w:hanging="360"/>
      </w:pPr>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90"/>
  <w:defaultTabStop w:val="706"/>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ordia New"/>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nhideWhenUsed="1" w:qFormat="1"/>
    <w:lsdException w:name="table of figures"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qFormat="1"/>
    <w:lsdException w:name="Body Text Indent 3" w:semiHidden="1" w:unhideWhenUsed="1"/>
    <w:lsdException w:name="Block Text" w:semiHidden="1" w:unhideWhenUsed="1"/>
    <w:lsdException w:name="Hyperlink" w:unhideWhenUsed="1"/>
    <w:lsdException w:name="FollowedHyperlink" w:semiHidden="1" w:unhideWhenUsed="1" w:qFormat="1"/>
    <w:lsdException w:name="Strong" w:uiPriority="22" w:qFormat="1"/>
    <w:lsdException w:name="Emphasis" w:uiPriority="20" w:qFormat="1"/>
    <w:lsdException w:name="Document Map" w:semiHidden="1"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qFormat="1"/>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312" w:before="0" w:after="0"/>
      <w:ind w:firstLine="709"/>
      <w:jc w:val="both"/>
    </w:pPr>
    <w:rPr>
      <w:rFonts w:ascii="Times New Roman" w:hAnsi="Times New Roman" w:eastAsia="Times New Roman" w:cs="Times New Roman"/>
      <w:b w:val="false"/>
      <w:i w:val="false"/>
      <w:color w:val="000000"/>
      <w:kern w:val="0"/>
      <w:sz w:val="28"/>
      <w:szCs w:val="28"/>
      <w:lang w:val="en-AU" w:eastAsia="en-US" w:bidi="th-TH"/>
    </w:rPr>
  </w:style>
  <w:style w:type="paragraph" w:styleId="Heading1">
    <w:name w:val="Heading 1"/>
    <w:basedOn w:val="Normal"/>
    <w:next w:val="Normal"/>
    <w:link w:val="Heading1Char"/>
    <w:uiPriority w:val="9"/>
    <w:qFormat/>
    <w:pPr>
      <w:keepNext w:val="true"/>
      <w:keepLines/>
      <w:pageBreakBefore/>
      <w:widowControl/>
      <w:spacing w:lineRule="auto" w:line="312" w:before="0" w:after="0"/>
      <w:ind w:end="567" w:hanging="0"/>
      <w:jc w:val="center"/>
      <w:outlineLvl w:val="0"/>
    </w:pPr>
    <w:rPr>
      <w:rFonts w:ascii="Times New Roman" w:hAnsi="Times New Roman" w:eastAsia="Times New Roman" w:cs="Times New Roman"/>
      <w:b/>
      <w:bCs/>
      <w:i w:val="false"/>
      <w:caps/>
      <w:color w:val="000000"/>
      <w:sz w:val="28"/>
      <w:szCs w:val="28"/>
    </w:rPr>
  </w:style>
  <w:style w:type="paragraph" w:styleId="Heading2">
    <w:name w:val="Heading 2"/>
    <w:basedOn w:val="Normal"/>
    <w:next w:val="Normal"/>
    <w:link w:val="Heading2Char"/>
    <w:uiPriority w:val="9"/>
    <w:unhideWhenUsed/>
    <w:qFormat/>
    <w:pPr>
      <w:keepNext w:val="true"/>
      <w:keepLines/>
      <w:widowControl/>
      <w:spacing w:lineRule="auto" w:line="312" w:before="0" w:after="0"/>
      <w:ind w:hanging="0"/>
      <w:jc w:val="start"/>
      <w:outlineLvl w:val="1"/>
    </w:pPr>
    <w:rPr>
      <w:rFonts w:ascii="Times New Roman" w:hAnsi="Times New Roman" w:eastAsia="Times New Roman" w:cs="Times New Roman"/>
      <w:b/>
      <w:bCs/>
      <w:i w:val="false"/>
      <w:color w:val="000000"/>
      <w:sz w:val="28"/>
      <w:szCs w:val="28"/>
    </w:rPr>
  </w:style>
  <w:style w:type="paragraph" w:styleId="Heading3">
    <w:name w:val="Heading 3"/>
    <w:basedOn w:val="Normal"/>
    <w:next w:val="Normal"/>
    <w:link w:val="Heading3Char"/>
    <w:uiPriority w:val="9"/>
    <w:unhideWhenUsed/>
    <w:qFormat/>
    <w:pPr>
      <w:keepNext w:val="true"/>
      <w:keepLines/>
      <w:widowControl/>
      <w:spacing w:lineRule="auto" w:line="312" w:before="0" w:after="0"/>
      <w:ind w:hanging="0"/>
      <w:jc w:val="start"/>
      <w:outlineLvl w:val="2"/>
    </w:pPr>
    <w:rPr>
      <w:rFonts w:ascii="Times New Roman" w:hAnsi="Times New Roman" w:eastAsia="Times New Roman" w:cs="Times New Roman"/>
      <w:b/>
      <w:bCs/>
      <w:i/>
      <w:color w:val="000000"/>
      <w:sz w:val="28"/>
      <w:szCs w:val="28"/>
    </w:rPr>
  </w:style>
  <w:style w:type="paragraph" w:styleId="Heading4">
    <w:name w:val="Heading 4"/>
    <w:basedOn w:val="Normal"/>
    <w:next w:val="Normal"/>
    <w:link w:val="Heading4Char"/>
    <w:uiPriority w:val="9"/>
    <w:unhideWhenUsed/>
    <w:qFormat/>
    <w:pPr>
      <w:keepNext w:val="true"/>
      <w:keepLines/>
      <w:widowControl/>
      <w:numPr>
        <w:ilvl w:val="3"/>
        <w:numId w:val="2"/>
      </w:numPr>
      <w:spacing w:lineRule="auto" w:line="312" w:before="0" w:after="0"/>
      <w:ind w:firstLine="709"/>
      <w:jc w:val="start"/>
      <w:outlineLvl w:val="3"/>
    </w:pPr>
    <w:rPr>
      <w:rFonts w:ascii="Times New Roman" w:hAnsi="Times New Roman" w:eastAsia="Times New Roman" w:cs="Times New Roman"/>
      <w:b/>
      <w:bCs/>
      <w:iCs/>
      <w:color w:val="000000"/>
      <w:sz w:val="28"/>
      <w:szCs w:val="28"/>
    </w:rPr>
  </w:style>
  <w:style w:type="paragraph" w:styleId="Heading5">
    <w:name w:val="Heading 5"/>
    <w:basedOn w:val="Normal"/>
    <w:next w:val="Normal"/>
    <w:link w:val="Heading5Char"/>
    <w:uiPriority w:val="9"/>
    <w:unhideWhenUsed/>
    <w:qFormat/>
    <w:pPr>
      <w:keepNext w:val="true"/>
      <w:keepLines/>
      <w:widowControl/>
      <w:numPr>
        <w:ilvl w:val="4"/>
        <w:numId w:val="1"/>
      </w:numPr>
      <w:spacing w:lineRule="auto" w:line="312" w:before="0" w:after="0"/>
      <w:ind w:firstLine="709"/>
      <w:outlineLvl w:val="4"/>
    </w:pPr>
    <w:rPr>
      <w:rFonts w:ascii="Times New Roman" w:hAnsi="Times New Roman" w:eastAsia="Times New Roman" w:cs="Times New Roman"/>
      <w:color w:val="000000"/>
      <w:sz w:val="28"/>
      <w:szCs w:val="28"/>
    </w:rPr>
  </w:style>
  <w:style w:type="paragraph" w:styleId="Heading6">
    <w:name w:val="Heading 6"/>
    <w:basedOn w:val="Normal"/>
    <w:next w:val="Normal"/>
    <w:link w:val="Heading6Char"/>
    <w:uiPriority w:val="9"/>
    <w:unhideWhenUsed/>
    <w:qFormat/>
    <w:pPr>
      <w:keepNext w:val="true"/>
      <w:keepLines/>
      <w:widowControl/>
      <w:numPr>
        <w:ilvl w:val="5"/>
        <w:numId w:val="1"/>
      </w:numPr>
      <w:spacing w:lineRule="auto" w:line="312" w:before="0" w:after="0"/>
      <w:ind w:firstLine="709"/>
      <w:outlineLvl w:val="5"/>
    </w:pPr>
    <w:rPr>
      <w:rFonts w:ascii="Times New Roman" w:hAnsi="Times New Roman" w:eastAsia="Times New Roman" w:cs="Times New Roman"/>
      <w:i/>
      <w:iCs/>
      <w:color w:val="000000"/>
      <w:sz w:val="28"/>
      <w:szCs w:val="28"/>
    </w:rPr>
  </w:style>
  <w:style w:type="paragraph" w:styleId="Heading7">
    <w:name w:val="Heading 7"/>
    <w:basedOn w:val="Normal"/>
    <w:next w:val="Normal"/>
    <w:link w:val="Heading7Char"/>
    <w:uiPriority w:val="9"/>
    <w:unhideWhenUsed/>
    <w:qFormat/>
    <w:pPr>
      <w:keepNext w:val="true"/>
      <w:keepLines/>
      <w:widowControl/>
      <w:numPr>
        <w:ilvl w:val="6"/>
        <w:numId w:val="1"/>
      </w:numPr>
      <w:spacing w:lineRule="auto" w:line="312" w:before="0" w:after="0"/>
      <w:ind w:firstLine="709"/>
      <w:outlineLvl w:val="6"/>
    </w:pPr>
    <w:rPr>
      <w:rFonts w:ascii="Times New Roman" w:hAnsi="Times New Roman" w:eastAsia="Times New Roman" w:cs="Times New Roman"/>
      <w:i/>
      <w:iCs/>
      <w:color w:val="000000"/>
      <w:sz w:val="28"/>
      <w:szCs w:val="28"/>
    </w:rPr>
  </w:style>
  <w:style w:type="paragraph" w:styleId="Heading8">
    <w:name w:val="Heading 8"/>
    <w:basedOn w:val="Normal"/>
    <w:next w:val="Normal"/>
    <w:link w:val="Heading8Char"/>
    <w:uiPriority w:val="9"/>
    <w:unhideWhenUsed/>
    <w:qFormat/>
    <w:pPr>
      <w:keepNext w:val="true"/>
      <w:keepLines/>
      <w:widowControl/>
      <w:numPr>
        <w:ilvl w:val="7"/>
        <w:numId w:val="1"/>
      </w:numPr>
      <w:spacing w:lineRule="auto" w:line="312" w:before="0" w:after="0"/>
      <w:ind w:firstLine="709"/>
      <w:outlineLvl w:val="7"/>
    </w:pPr>
    <w:rPr>
      <w:rFonts w:ascii="Times New Roman" w:hAnsi="Times New Roman" w:eastAsia="Times New Roman" w:cs="Times New Roman"/>
      <w:color w:val="000000"/>
      <w:sz w:val="28"/>
      <w:szCs w:val="28"/>
    </w:rPr>
  </w:style>
  <w:style w:type="paragraph" w:styleId="Heading9">
    <w:name w:val="Heading 9"/>
    <w:basedOn w:val="Normal"/>
    <w:next w:val="Normal"/>
    <w:link w:val="Heading9Char"/>
    <w:uiPriority w:val="9"/>
    <w:unhideWhenUsed/>
    <w:qFormat/>
    <w:pPr>
      <w:keepNext w:val="true"/>
      <w:keepLines/>
      <w:widowControl/>
      <w:numPr>
        <w:ilvl w:val="8"/>
        <w:numId w:val="1"/>
      </w:numPr>
      <w:spacing w:lineRule="auto" w:line="312" w:before="0" w:after="0"/>
      <w:ind w:firstLine="709"/>
      <w:outlineLvl w:val="8"/>
    </w:pPr>
    <w:rPr>
      <w:rFonts w:ascii="Times New Roman" w:hAnsi="Times New Roman" w:eastAsia="Times New Roman" w:cs="Times New Roman"/>
      <w:i/>
      <w:iCs/>
      <w:color w:val="000000"/>
      <w:sz w:val="28"/>
      <w:szCs w:val="28"/>
    </w:rPr>
  </w:style>
  <w:style w:type="character" w:styleId="DefaultParagraphFont" w:default="1">
    <w:name w:val="Default Paragraph Font"/>
    <w:uiPriority w:val="1"/>
    <w:semiHidden/>
    <w:unhideWhenUsed/>
    <w:qFormat/>
    <w:rPr>
      <w:rFonts w:ascii="Times New Roman" w:hAnsi="Times New Roman" w:eastAsia="Times New Roman" w:cs="Times New Roman"/>
      <w:color w:val="000000"/>
      <w:sz w:val="28"/>
    </w:rPr>
  </w:style>
  <w:style w:type="character" w:styleId="Annotationreference">
    <w:name w:val="annotation reference"/>
    <w:basedOn w:val="DefaultParagraphFont"/>
    <w:uiPriority w:val="99"/>
    <w:semiHidden/>
    <w:unhideWhenUsed/>
    <w:qFormat/>
    <w:rPr>
      <w:rFonts w:ascii="Times New Roman" w:hAnsi="Times New Roman" w:eastAsia="Times New Roman" w:cs="Times New Roman"/>
      <w:color w:val="000000"/>
      <w:sz w:val="28"/>
      <w:szCs w:val="28"/>
    </w:rPr>
  </w:style>
  <w:style w:type="character" w:styleId="Emphasis">
    <w:name w:val="Emphasis"/>
    <w:uiPriority w:val="20"/>
    <w:qFormat/>
    <w:rPr>
      <w:rFonts w:ascii="Times New Roman" w:hAnsi="Times New Roman" w:eastAsia="Times New Roman" w:cs="Times New Roman"/>
      <w:i/>
      <w:iCs/>
      <w:color w:val="000000"/>
      <w:sz w:val="28"/>
    </w:rPr>
  </w:style>
  <w:style w:type="character" w:styleId="VisitedInternetLink">
    <w:name w:val="FollowedHyperlink"/>
    <w:basedOn w:val="DefaultParagraphFont"/>
    <w:uiPriority w:val="99"/>
    <w:semiHidden/>
    <w:unhideWhenUsed/>
    <w:qFormat/>
    <w:rPr>
      <w:rFonts w:ascii="Times New Roman" w:hAnsi="Times New Roman" w:eastAsia="Times New Roman" w:cs="Times New Roman"/>
      <w:color w:val="000000"/>
      <w:sz w:val="28"/>
      <w:u w:val="single"/>
    </w:rPr>
  </w:style>
  <w:style w:type="character" w:styleId="FootnoteCharacters">
    <w:name w:val="Footnote Characters"/>
    <w:uiPriority w:val="99"/>
    <w:semiHidden/>
    <w:unhideWhenUsed/>
    <w:qFormat/>
    <w:rPr>
      <w:rFonts w:ascii="Times New Roman" w:hAnsi="Times New Roman" w:eastAsia="Times New Roman" w:cs="Times New Roman"/>
      <w:color w:val="000000"/>
      <w:sz w:val="28"/>
      <w:vertAlign w:val="superscript"/>
    </w:rPr>
  </w:style>
  <w:style w:type="character" w:styleId="FootnoteAnchor">
    <w:name w:val="Footnote Anchor"/>
    <w:rPr>
      <w:rFonts w:ascii="Times New Roman" w:hAnsi="Times New Roman" w:eastAsia="Times New Roman" w:cs="Times New Roman"/>
      <w:color w:val="000000"/>
      <w:sz w:val="28"/>
      <w:vertAlign w:val="superscript"/>
    </w:rPr>
  </w:style>
  <w:style w:type="character" w:styleId="HTMLCode">
    <w:name w:val="HTML Code"/>
    <w:basedOn w:val="DefaultParagraphFont"/>
    <w:uiPriority w:val="99"/>
    <w:semiHidden/>
    <w:unhideWhenUsed/>
    <w:qFormat/>
    <w:rPr>
      <w:rFonts w:ascii="Times New Roman" w:hAnsi="Times New Roman" w:eastAsia="Times New Roman" w:cs="Times New Roman"/>
      <w:color w:val="000000"/>
      <w:sz w:val="28"/>
      <w:szCs w:val="28"/>
    </w:rPr>
  </w:style>
  <w:style w:type="character" w:styleId="HTMLSample">
    <w:name w:val="HTML Sample"/>
    <w:basedOn w:val="DefaultParagraphFont"/>
    <w:uiPriority w:val="99"/>
    <w:semiHidden/>
    <w:unhideWhenUsed/>
    <w:qFormat/>
    <w:rPr>
      <w:rFonts w:ascii="Times New Roman" w:hAnsi="Times New Roman" w:eastAsia="Times New Roman" w:cs="Times New Roman"/>
      <w:color w:val="000000"/>
      <w:sz w:val="28"/>
    </w:rPr>
  </w:style>
  <w:style w:type="character" w:styleId="InternetLink">
    <w:name w:val="Hyperlink"/>
    <w:uiPriority w:val="99"/>
    <w:unhideWhenUsed/>
    <w:rPr>
      <w:rFonts w:ascii="Times New Roman" w:hAnsi="Times New Roman" w:eastAsia="Times New Roman" w:cs="Times New Roman"/>
      <w:color w:val="000000"/>
      <w:sz w:val="28"/>
      <w:u w:val="single"/>
    </w:rPr>
  </w:style>
  <w:style w:type="character" w:styleId="Strong">
    <w:name w:val="Strong"/>
    <w:uiPriority w:val="22"/>
    <w:qFormat/>
    <w:rPr>
      <w:rFonts w:ascii="Times New Roman" w:hAnsi="Times New Roman" w:eastAsia="Times New Roman" w:cs="Times New Roman"/>
      <w:b/>
      <w:bCs/>
      <w:color w:val="000000"/>
      <w:sz w:val="28"/>
    </w:rPr>
  </w:style>
  <w:style w:type="character" w:styleId="Appleconvertedspace" w:customStyle="1">
    <w:name w:val="apple-converted-space"/>
    <w:basedOn w:val="DefaultParagraphFont"/>
    <w:qFormat/>
    <w:rPr>
      <w:rFonts w:ascii="Times New Roman" w:hAnsi="Times New Roman" w:eastAsia="Times New Roman" w:cs="Times New Roman"/>
      <w:color w:val="000000"/>
      <w:sz w:val="28"/>
    </w:rPr>
  </w:style>
  <w:style w:type="character" w:styleId="BalloonTextChar" w:customStyle="1">
    <w:name w:val="Balloon Text Char"/>
    <w:link w:val="BalloonText"/>
    <w:uiPriority w:val="99"/>
    <w:semiHidden/>
    <w:qFormat/>
    <w:rPr>
      <w:rFonts w:ascii="Times New Roman" w:hAnsi="Times New Roman" w:eastAsia="Times New Roman" w:cs="Times New Roman"/>
      <w:color w:val="000000"/>
      <w:sz w:val="28"/>
      <w:szCs w:val="28"/>
    </w:rPr>
  </w:style>
  <w:style w:type="character" w:styleId="Heading1Char" w:customStyle="1">
    <w:name w:val="Heading 1 Char"/>
    <w:link w:val="Heading1"/>
    <w:uiPriority w:val="9"/>
    <w:qFormat/>
    <w:rPr>
      <w:rFonts w:ascii="Times New Roman" w:hAnsi="Times New Roman" w:eastAsia="Times New Roman" w:cs="Times New Roman"/>
      <w:b/>
      <w:bCs/>
      <w:caps/>
      <w:color w:val="000000"/>
      <w:sz w:val="28"/>
      <w:szCs w:val="28"/>
      <w:lang w:val="en-AU" w:bidi="th-TH"/>
    </w:rPr>
  </w:style>
  <w:style w:type="character" w:styleId="Heading2Char" w:customStyle="1">
    <w:name w:val="Heading 2 Char"/>
    <w:link w:val="Heading2"/>
    <w:uiPriority w:val="9"/>
    <w:qFormat/>
    <w:rPr>
      <w:rFonts w:ascii="Times New Roman" w:hAnsi="Times New Roman" w:eastAsia="Times New Roman" w:cs="Times New Roman"/>
      <w:b/>
      <w:bCs/>
      <w:color w:val="000000"/>
      <w:sz w:val="28"/>
      <w:szCs w:val="28"/>
      <w:lang w:val="en-AU" w:bidi="th-TH"/>
    </w:rPr>
  </w:style>
  <w:style w:type="character" w:styleId="Heading3Char" w:customStyle="1">
    <w:name w:val="Heading 3 Char"/>
    <w:link w:val="Heading3"/>
    <w:uiPriority w:val="9"/>
    <w:qFormat/>
    <w:rPr>
      <w:rFonts w:ascii="Times New Roman" w:hAnsi="Times New Roman" w:eastAsia="Times New Roman" w:cs="Times New Roman"/>
      <w:bCs/>
      <w:i/>
      <w:color w:val="000000"/>
      <w:sz w:val="28"/>
      <w:szCs w:val="28"/>
      <w:lang w:val="en-AU" w:bidi="th-TH"/>
    </w:rPr>
  </w:style>
  <w:style w:type="character" w:styleId="Heading4Char" w:customStyle="1">
    <w:name w:val="Heading 4 Char"/>
    <w:link w:val="Heading4"/>
    <w:uiPriority w:val="9"/>
    <w:qFormat/>
    <w:rPr>
      <w:rFonts w:ascii="Times New Roman" w:hAnsi="Times New Roman" w:eastAsia="Times New Roman" w:cs="Times New Roman"/>
      <w:b/>
      <w:bCs/>
      <w:iCs/>
      <w:color w:val="000000"/>
      <w:sz w:val="28"/>
      <w:szCs w:val="28"/>
      <w:lang w:val="en-AU" w:bidi="th-TH"/>
    </w:rPr>
  </w:style>
  <w:style w:type="character" w:styleId="Heading5Char" w:customStyle="1">
    <w:name w:val="Heading 5 Char"/>
    <w:link w:val="Heading5"/>
    <w:uiPriority w:val="9"/>
    <w:qFormat/>
    <w:rPr>
      <w:rFonts w:ascii="Times New Roman" w:hAnsi="Times New Roman" w:eastAsia="Times New Roman" w:cs="Times New Roman"/>
      <w:color w:val="000000"/>
      <w:sz w:val="28"/>
      <w:szCs w:val="28"/>
      <w:lang w:val="en-AU" w:bidi="th-TH"/>
    </w:rPr>
  </w:style>
  <w:style w:type="character" w:styleId="Heading6Char" w:customStyle="1">
    <w:name w:val="Heading 6 Char"/>
    <w:link w:val="Heading6"/>
    <w:uiPriority w:val="9"/>
    <w:qFormat/>
    <w:rPr>
      <w:rFonts w:ascii="Times New Roman" w:hAnsi="Times New Roman" w:eastAsia="Times New Roman" w:cs="Times New Roman"/>
      <w:i/>
      <w:iCs/>
      <w:color w:val="000000"/>
      <w:sz w:val="28"/>
      <w:szCs w:val="28"/>
      <w:lang w:val="en-AU" w:bidi="th-TH"/>
    </w:rPr>
  </w:style>
  <w:style w:type="character" w:styleId="Heading7Char" w:customStyle="1">
    <w:name w:val="Heading 7 Char"/>
    <w:link w:val="Heading7"/>
    <w:uiPriority w:val="9"/>
    <w:qFormat/>
    <w:rPr>
      <w:rFonts w:ascii="Times New Roman" w:hAnsi="Times New Roman" w:eastAsia="Times New Roman" w:cs="Times New Roman"/>
      <w:i/>
      <w:iCs/>
      <w:color w:val="000000"/>
      <w:sz w:val="28"/>
      <w:szCs w:val="28"/>
      <w:lang w:val="en-AU" w:bidi="th-TH"/>
    </w:rPr>
  </w:style>
  <w:style w:type="character" w:styleId="Heading8Char" w:customStyle="1">
    <w:name w:val="Heading 8 Char"/>
    <w:link w:val="Heading8"/>
    <w:uiPriority w:val="9"/>
    <w:qFormat/>
    <w:rPr>
      <w:rFonts w:ascii="Times New Roman" w:hAnsi="Times New Roman" w:eastAsia="Times New Roman" w:cs="Times New Roman"/>
      <w:color w:val="000000"/>
      <w:sz w:val="28"/>
      <w:szCs w:val="28"/>
      <w:lang w:val="en-AU" w:bidi="th-TH"/>
    </w:rPr>
  </w:style>
  <w:style w:type="character" w:styleId="Heading9Char" w:customStyle="1">
    <w:name w:val="Heading 9 Char"/>
    <w:link w:val="Heading9"/>
    <w:uiPriority w:val="9"/>
    <w:qFormat/>
    <w:rPr>
      <w:rFonts w:ascii="Times New Roman" w:hAnsi="Times New Roman" w:eastAsia="Times New Roman" w:cs="Times New Roman"/>
      <w:i/>
      <w:iCs/>
      <w:color w:val="000000"/>
      <w:sz w:val="28"/>
      <w:szCs w:val="28"/>
      <w:lang w:val="en-AU" w:bidi="th-TH"/>
    </w:rPr>
  </w:style>
  <w:style w:type="character" w:styleId="HeaderChar" w:customStyle="1">
    <w:name w:val="Header Char"/>
    <w:link w:val="Header"/>
    <w:uiPriority w:val="99"/>
    <w:qFormat/>
    <w:rPr>
      <w:rFonts w:ascii="Times New Roman" w:hAnsi="Times New Roman" w:eastAsia="Times New Roman" w:cs="Times New Roman"/>
      <w:color w:val="000000"/>
      <w:sz w:val="28"/>
      <w:szCs w:val="28"/>
    </w:rPr>
  </w:style>
  <w:style w:type="character" w:styleId="FooterChar" w:customStyle="1">
    <w:name w:val="Footer Char"/>
    <w:link w:val="Footer"/>
    <w:uiPriority w:val="99"/>
    <w:qFormat/>
    <w:rPr>
      <w:rFonts w:ascii="Times New Roman" w:hAnsi="Times New Roman" w:eastAsia="Times New Roman" w:cs="Times New Roman"/>
      <w:color w:val="000000"/>
      <w:sz w:val="28"/>
      <w:szCs w:val="28"/>
      <w:lang w:val="en-AU" w:bidi="th-TH"/>
    </w:rPr>
  </w:style>
  <w:style w:type="character" w:styleId="DocumentMapChar" w:customStyle="1">
    <w:name w:val="Document Map Char"/>
    <w:link w:val="DocumentMap"/>
    <w:uiPriority w:val="99"/>
    <w:semiHidden/>
    <w:qFormat/>
    <w:rPr>
      <w:rFonts w:ascii="Times New Roman" w:hAnsi="Times New Roman" w:eastAsia="Times New Roman" w:cs="Times New Roman"/>
      <w:color w:val="000000"/>
      <w:sz w:val="28"/>
      <w:szCs w:val="28"/>
    </w:rPr>
  </w:style>
  <w:style w:type="character" w:styleId="Tntiliuthamkho" w:customStyle="1">
    <w:name w:val="Tên tài liệu tham khảo"/>
    <w:uiPriority w:val="1"/>
    <w:qFormat/>
    <w:rPr>
      <w:rFonts w:ascii="Times New Roman" w:hAnsi="Times New Roman" w:eastAsia="Times New Roman" w:cs="Times New Roman"/>
      <w:i/>
      <w:color w:val="000000"/>
      <w:sz w:val="28"/>
    </w:rPr>
  </w:style>
  <w:style w:type="character" w:styleId="CodeChar" w:customStyle="1">
    <w:name w:val="Code Char"/>
    <w:link w:val="Code"/>
    <w:qFormat/>
    <w:rPr>
      <w:rFonts w:ascii="Times New Roman" w:hAnsi="Times New Roman" w:eastAsia="Times New Roman" w:cs="Times New Roman"/>
      <w:color w:val="000000"/>
      <w:sz w:val="28"/>
      <w:szCs w:val="28"/>
      <w:lang w:val="en-AU" w:bidi="th-TH"/>
    </w:rPr>
  </w:style>
  <w:style w:type="character" w:styleId="ChngmcL2Char" w:customStyle="1">
    <w:name w:val="Chương mục. L2 Char"/>
    <w:basedOn w:val="DefaultParagraphFont"/>
    <w:link w:val="ChngmcL2"/>
    <w:qFormat/>
    <w:locked/>
    <w:rPr>
      <w:rFonts w:ascii="Times New Roman" w:hAnsi="Times New Roman" w:eastAsia="Times New Roman" w:cs="Times New Roman"/>
      <w:color w:val="000000"/>
      <w:sz w:val="28"/>
    </w:rPr>
  </w:style>
  <w:style w:type="character" w:styleId="HTMLPreformattedChar" w:customStyle="1">
    <w:name w:val="HTML Preformatted Char"/>
    <w:basedOn w:val="DefaultParagraphFont"/>
    <w:link w:val="HTMLPreformatted"/>
    <w:uiPriority w:val="99"/>
    <w:qFormat/>
    <w:rPr>
      <w:rFonts w:ascii="Times New Roman" w:hAnsi="Times New Roman" w:eastAsia="Times New Roman" w:cs="Times New Roman"/>
      <w:color w:val="000000"/>
      <w:sz w:val="28"/>
      <w:lang w:eastAsia="ja-JP"/>
    </w:rPr>
  </w:style>
  <w:style w:type="character" w:styleId="Com" w:customStyle="1">
    <w:name w:val="com"/>
    <w:basedOn w:val="DefaultParagraphFont"/>
    <w:qFormat/>
    <w:rPr>
      <w:rFonts w:ascii="Times New Roman" w:hAnsi="Times New Roman" w:eastAsia="Times New Roman" w:cs="Times New Roman"/>
      <w:color w:val="000000"/>
      <w:sz w:val="28"/>
    </w:rPr>
  </w:style>
  <w:style w:type="character" w:styleId="Pln" w:customStyle="1">
    <w:name w:val="pln"/>
    <w:basedOn w:val="DefaultParagraphFont"/>
    <w:qFormat/>
    <w:rPr>
      <w:rFonts w:ascii="Times New Roman" w:hAnsi="Times New Roman" w:eastAsia="Times New Roman" w:cs="Times New Roman"/>
      <w:color w:val="000000"/>
      <w:sz w:val="28"/>
    </w:rPr>
  </w:style>
  <w:style w:type="character" w:styleId="Pun" w:customStyle="1">
    <w:name w:val="pun"/>
    <w:basedOn w:val="DefaultParagraphFont"/>
    <w:qFormat/>
    <w:rPr>
      <w:rFonts w:ascii="Times New Roman" w:hAnsi="Times New Roman" w:eastAsia="Times New Roman" w:cs="Times New Roman"/>
      <w:color w:val="000000"/>
      <w:sz w:val="28"/>
    </w:rPr>
  </w:style>
  <w:style w:type="character" w:styleId="Lit" w:customStyle="1">
    <w:name w:val="lit"/>
    <w:basedOn w:val="DefaultParagraphFont"/>
    <w:qFormat/>
    <w:rPr>
      <w:rFonts w:ascii="Times New Roman" w:hAnsi="Times New Roman" w:eastAsia="Times New Roman" w:cs="Times New Roman"/>
      <w:color w:val="000000"/>
      <w:sz w:val="28"/>
    </w:rPr>
  </w:style>
  <w:style w:type="character" w:styleId="Str" w:customStyle="1">
    <w:name w:val="str"/>
    <w:basedOn w:val="DefaultParagraphFont"/>
    <w:qFormat/>
    <w:rPr>
      <w:rFonts w:ascii="Times New Roman" w:hAnsi="Times New Roman" w:eastAsia="Times New Roman" w:cs="Times New Roman"/>
      <w:color w:val="000000"/>
      <w:sz w:val="28"/>
    </w:rPr>
  </w:style>
  <w:style w:type="character" w:styleId="Kwd" w:customStyle="1">
    <w:name w:val="kwd"/>
    <w:basedOn w:val="DefaultParagraphFont"/>
    <w:qFormat/>
    <w:rPr>
      <w:rFonts w:ascii="Times New Roman" w:hAnsi="Times New Roman" w:eastAsia="Times New Roman" w:cs="Times New Roman"/>
      <w:color w:val="000000"/>
      <w:sz w:val="28"/>
    </w:rPr>
  </w:style>
  <w:style w:type="character" w:styleId="Typ" w:customStyle="1">
    <w:name w:val="typ"/>
    <w:basedOn w:val="DefaultParagraphFont"/>
    <w:qFormat/>
    <w:rPr>
      <w:rFonts w:ascii="Times New Roman" w:hAnsi="Times New Roman" w:eastAsia="Times New Roman" w:cs="Times New Roman"/>
      <w:color w:val="000000"/>
      <w:sz w:val="28"/>
    </w:rPr>
  </w:style>
  <w:style w:type="character" w:styleId="Bold" w:customStyle="1">
    <w:name w:val="bold"/>
    <w:basedOn w:val="DefaultParagraphFont"/>
    <w:qFormat/>
    <w:rPr>
      <w:rFonts w:ascii="Times New Roman" w:hAnsi="Times New Roman" w:eastAsia="Times New Roman" w:cs="Times New Roman"/>
      <w:color w:val="000000"/>
      <w:sz w:val="28"/>
    </w:rPr>
  </w:style>
  <w:style w:type="character" w:styleId="CMDChar" w:customStyle="1">
    <w:name w:val="CMD Char"/>
    <w:basedOn w:val="DefaultParagraphFont"/>
    <w:link w:val="CMD"/>
    <w:qFormat/>
    <w:rPr>
      <w:rFonts w:ascii="Times New Roman" w:hAnsi="Times New Roman" w:eastAsia="Times New Roman" w:cs="Times New Roman"/>
      <w:color w:val="000000"/>
      <w:sz w:val="28"/>
      <w:szCs w:val="28"/>
    </w:rPr>
  </w:style>
  <w:style w:type="character" w:styleId="CMDBold" w:customStyle="1">
    <w:name w:val="CMD Bold"/>
    <w:basedOn w:val="DefaultParagraphFont"/>
    <w:uiPriority w:val="1"/>
    <w:qFormat/>
    <w:rPr>
      <w:rFonts w:ascii="Times New Roman" w:hAnsi="Times New Roman" w:eastAsia="Times New Roman" w:cs="Times New Roman"/>
      <w:b/>
      <w:color w:val="000000"/>
      <w:sz w:val="28"/>
      <w:szCs w:val="28"/>
    </w:rPr>
  </w:style>
  <w:style w:type="character" w:styleId="CommentTextChar" w:customStyle="1">
    <w:name w:val="Comment Text Char"/>
    <w:basedOn w:val="DefaultParagraphFont"/>
    <w:link w:val="Annotationtext"/>
    <w:uiPriority w:val="99"/>
    <w:semiHidden/>
    <w:qFormat/>
    <w:rPr>
      <w:rFonts w:ascii="Times New Roman" w:hAnsi="Times New Roman" w:eastAsia="Times New Roman" w:cs="Times New Roman"/>
      <w:color w:val="000000"/>
      <w:sz w:val="28"/>
      <w:szCs w:val="28"/>
      <w:lang w:val="en-AU" w:bidi="th-TH"/>
    </w:rPr>
  </w:style>
  <w:style w:type="character" w:styleId="CommentSubjectChar" w:customStyle="1">
    <w:name w:val="Comment Subject Char"/>
    <w:basedOn w:val="CommentTextChar"/>
    <w:link w:val="Annotationsubject"/>
    <w:uiPriority w:val="99"/>
    <w:semiHidden/>
    <w:qFormat/>
    <w:rPr>
      <w:rFonts w:ascii="Times New Roman" w:hAnsi="Times New Roman" w:eastAsia="Times New Roman" w:cs="Times New Roman"/>
      <w:b/>
      <w:bCs/>
      <w:color w:val="000000"/>
      <w:sz w:val="28"/>
      <w:szCs w:val="28"/>
      <w:lang w:val="en-AU" w:bidi="th-TH"/>
    </w:rPr>
  </w:style>
  <w:style w:type="character" w:styleId="Fontstyle01" w:customStyle="1">
    <w:name w:val="fontstyle01"/>
    <w:basedOn w:val="DefaultParagraphFont"/>
    <w:qFormat/>
    <w:rPr>
      <w:rFonts w:ascii="Times New Roman" w:hAnsi="Times New Roman" w:eastAsia="Times New Roman" w:cs="Times New Roman"/>
      <w:color w:val="000000"/>
      <w:sz w:val="28"/>
      <w:szCs w:val="28"/>
    </w:rPr>
  </w:style>
  <w:style w:type="character" w:styleId="UnresolvedMention1" w:customStyle="1">
    <w:name w:val="Unresolved Mention1"/>
    <w:basedOn w:val="DefaultParagraphFont"/>
    <w:uiPriority w:val="99"/>
    <w:semiHidden/>
    <w:unhideWhenUsed/>
    <w:qFormat/>
    <w:rPr>
      <w:rFonts w:ascii="Times New Roman" w:hAnsi="Times New Roman" w:eastAsia="Times New Roman" w:cs="Times New Roman"/>
      <w:color w:val="000000"/>
      <w:sz w:val="28"/>
      <w:shd w:fill="E1DFDD" w:val="clear"/>
    </w:rPr>
  </w:style>
  <w:style w:type="character" w:styleId="MTDisplayEquationChar" w:customStyle="1">
    <w:name w:val="MTDisplayEquation Char"/>
    <w:basedOn w:val="DefaultParagraphFont"/>
    <w:link w:val="MTDisplayEquation"/>
    <w:qFormat/>
    <w:rPr>
      <w:rFonts w:ascii="Times New Roman" w:hAnsi="Times New Roman" w:eastAsia="Times New Roman" w:cs="Times New Roman"/>
      <w:color w:val="000000"/>
      <w:sz w:val="28"/>
      <w:szCs w:val="28"/>
      <w:lang w:val="en-AU" w:bidi="th-TH"/>
    </w:rPr>
  </w:style>
  <w:style w:type="character" w:styleId="TitleChar" w:customStyle="1">
    <w:name w:val="Title Char"/>
    <w:basedOn w:val="DefaultParagraphFont"/>
    <w:link w:val="Title"/>
    <w:uiPriority w:val="10"/>
    <w:qFormat/>
    <w:rPr>
      <w:rFonts w:ascii="Times New Roman" w:hAnsi="Times New Roman" w:eastAsia="Times New Roman" w:cs="Times New Roman"/>
      <w:b/>
      <w:bCs/>
      <w:color w:val="000000"/>
      <w:kern w:val="2"/>
      <w:sz w:val="28"/>
      <w:szCs w:val="28"/>
    </w:rPr>
  </w:style>
  <w:style w:type="character" w:styleId="CodeKeyWord" w:customStyle="1">
    <w:name w:val="Code-KeyWord"/>
    <w:uiPriority w:val="1"/>
    <w:qFormat/>
    <w:rPr>
      <w:rFonts w:ascii="Times New Roman" w:hAnsi="Times New Roman" w:eastAsia="Times New Roman" w:cs="Times New Roman"/>
      <w:color w:val="000000"/>
      <w:sz w:val="28"/>
    </w:rPr>
  </w:style>
  <w:style w:type="character" w:styleId="CodeComment" w:customStyle="1">
    <w:name w:val="Code-Comment"/>
    <w:uiPriority w:val="1"/>
    <w:qFormat/>
    <w:rPr>
      <w:rFonts w:ascii="Times New Roman" w:hAnsi="Times New Roman" w:eastAsia="Times New Roman" w:cs="Times New Roman"/>
      <w:color w:val="000000"/>
      <w:sz w:val="28"/>
    </w:rPr>
  </w:style>
  <w:style w:type="character" w:styleId="B24bookisbn" w:customStyle="1">
    <w:name w:val="b24-bookisbn"/>
    <w:qFormat/>
    <w:rPr>
      <w:rFonts w:ascii="Times New Roman" w:hAnsi="Times New Roman" w:eastAsia="Times New Roman" w:cs="Times New Roman"/>
      <w:color w:val="000000"/>
      <w:sz w:val="28"/>
    </w:rPr>
  </w:style>
  <w:style w:type="character" w:styleId="FootnoteTextChar" w:customStyle="1">
    <w:name w:val="Footnote Text Char"/>
    <w:basedOn w:val="DefaultParagraphFont"/>
    <w:link w:val="Footnote"/>
    <w:uiPriority w:val="99"/>
    <w:semiHidden/>
    <w:qFormat/>
    <w:rPr>
      <w:rFonts w:ascii="Times New Roman" w:hAnsi="Times New Roman" w:eastAsia="Times New Roman" w:cs="Times New Roman"/>
      <w:color w:val="000000"/>
      <w:sz w:val="28"/>
    </w:rPr>
  </w:style>
  <w:style w:type="character" w:styleId="Thutng" w:customStyle="1">
    <w:name w:val="Thuật ngữ"/>
    <w:uiPriority w:val="1"/>
    <w:qFormat/>
    <w:rPr>
      <w:rFonts w:ascii="Times New Roman" w:hAnsi="Times New Roman" w:eastAsia="Times New Roman" w:cs="Times New Roman"/>
      <w:i/>
      <w:color w:val="000000"/>
      <w:sz w:val="28"/>
    </w:rPr>
  </w:style>
  <w:style w:type="character" w:styleId="Nhngha" w:customStyle="1">
    <w:name w:val="Định nghĩa"/>
    <w:uiPriority w:val="1"/>
    <w:qFormat/>
    <w:rPr>
      <w:rFonts w:ascii="Times New Roman" w:hAnsi="Times New Roman" w:eastAsia="Times New Roman" w:cs="Times New Roman"/>
      <w:i/>
      <w:color w:val="000000"/>
      <w:sz w:val="28"/>
    </w:rPr>
  </w:style>
  <w:style w:type="character" w:styleId="CodeInline" w:customStyle="1">
    <w:name w:val="Code-Inline"/>
    <w:uiPriority w:val="1"/>
    <w:qFormat/>
    <w:rPr>
      <w:rFonts w:ascii="Times New Roman" w:hAnsi="Times New Roman" w:eastAsia="Times New Roman" w:cs="Times New Roman"/>
      <w:color w:val="000000"/>
      <w:sz w:val="28"/>
    </w:rPr>
  </w:style>
  <w:style w:type="character" w:styleId="Nhnmnh" w:customStyle="1">
    <w:name w:val="Nhấn mạnh"/>
    <w:uiPriority w:val="1"/>
    <w:qFormat/>
    <w:rPr>
      <w:rFonts w:ascii="Times New Roman" w:hAnsi="Times New Roman" w:eastAsia="Times New Roman" w:cs="Times New Roman"/>
      <w:i/>
      <w:color w:val="000000"/>
      <w:sz w:val="28"/>
    </w:rPr>
  </w:style>
  <w:style w:type="character" w:styleId="ColorfulGridAccent1Char" w:customStyle="1">
    <w:name w:val="Colorful Grid - Accent 1 Char"/>
    <w:uiPriority w:val="29"/>
    <w:qFormat/>
    <w:rPr>
      <w:rFonts w:ascii="Times New Roman" w:hAnsi="Times New Roman" w:eastAsia="Times New Roman" w:cs="Times New Roman"/>
      <w:iCs/>
      <w:color w:val="000000"/>
      <w:sz w:val="28"/>
      <w:szCs w:val="28"/>
      <w:shd w:fill="BFBFBF" w:val="clear"/>
    </w:rPr>
  </w:style>
  <w:style w:type="character" w:styleId="BodyTextIndent2Char" w:customStyle="1">
    <w:name w:val="Body Text Indent 2 Char"/>
    <w:basedOn w:val="DefaultParagraphFont"/>
    <w:link w:val="BodyTextIndent2"/>
    <w:uiPriority w:val="99"/>
    <w:semiHidden/>
    <w:qFormat/>
    <w:rPr>
      <w:rFonts w:ascii="Times New Roman" w:hAnsi="Times New Roman" w:eastAsia="Times New Roman" w:cs="Times New Roman"/>
      <w:bCs/>
      <w:color w:val="000000"/>
      <w:sz w:val="28"/>
      <w:szCs w:val="28"/>
    </w:rPr>
  </w:style>
  <w:style w:type="character" w:styleId="Grame" w:customStyle="1">
    <w:name w:val="grame"/>
    <w:qFormat/>
    <w:rPr>
      <w:rFonts w:ascii="Times New Roman" w:hAnsi="Times New Roman" w:eastAsia="Times New Roman" w:cs="Times New Roman"/>
      <w:color w:val="000000"/>
      <w:sz w:val="28"/>
    </w:rPr>
  </w:style>
  <w:style w:type="character" w:styleId="Hps" w:customStyle="1">
    <w:name w:val="hps"/>
    <w:qFormat/>
    <w:rPr>
      <w:rFonts w:ascii="Times New Roman" w:hAnsi="Times New Roman" w:eastAsia="Times New Roman" w:cs="Times New Roman"/>
      <w:color w:val="000000"/>
      <w:sz w:val="28"/>
    </w:rPr>
  </w:style>
  <w:style w:type="character" w:styleId="Atn" w:customStyle="1">
    <w:name w:val="atn"/>
    <w:qFormat/>
    <w:rPr>
      <w:rFonts w:ascii="Times New Roman" w:hAnsi="Times New Roman" w:eastAsia="Times New Roman" w:cs="Times New Roman"/>
      <w:color w:val="000000"/>
      <w:sz w:val="28"/>
    </w:rPr>
  </w:style>
  <w:style w:type="character" w:styleId="Gtfttext" w:customStyle="1">
    <w:name w:val="gt-ft-text"/>
    <w:qFormat/>
    <w:rPr>
      <w:rFonts w:ascii="Times New Roman" w:hAnsi="Times New Roman" w:eastAsia="Times New Roman" w:cs="Times New Roman"/>
      <w:color w:val="000000"/>
      <w:sz w:val="28"/>
    </w:rPr>
  </w:style>
  <w:style w:type="character" w:styleId="S1" w:customStyle="1">
    <w:name w:val="s1"/>
    <w:basedOn w:val="DefaultParagraphFont"/>
    <w:qFormat/>
    <w:rPr>
      <w:rFonts w:ascii="Times New Roman" w:hAnsi="Times New Roman" w:eastAsia="Times New Roman" w:cs="Times New Roman"/>
      <w:color w:val="000000"/>
      <w:sz w:val="28"/>
    </w:rPr>
  </w:style>
  <w:style w:type="character" w:styleId="S21" w:customStyle="1">
    <w:name w:val="s21"/>
    <w:basedOn w:val="DefaultParagraphFont"/>
    <w:qFormat/>
    <w:rPr>
      <w:rFonts w:ascii="Times New Roman" w:hAnsi="Times New Roman" w:eastAsia="Times New Roman" w:cs="Times New Roman"/>
      <w:color w:val="000000"/>
      <w:sz w:val="28"/>
      <w:u w:val="none"/>
    </w:rPr>
  </w:style>
  <w:style w:type="character" w:styleId="S3" w:customStyle="1">
    <w:name w:val="s3"/>
    <w:basedOn w:val="DefaultParagraphFont"/>
    <w:qFormat/>
    <w:rPr>
      <w:rFonts w:ascii="Times New Roman" w:hAnsi="Times New Roman" w:eastAsia="Times New Roman" w:cs="Times New Roman"/>
      <w:color w:val="000000"/>
      <w:sz w:val="28"/>
    </w:rPr>
  </w:style>
  <w:style w:type="character" w:styleId="S41" w:customStyle="1">
    <w:name w:val="s41"/>
    <w:basedOn w:val="DefaultParagraphFont"/>
    <w:qFormat/>
    <w:rPr>
      <w:rFonts w:ascii="Times New Roman" w:hAnsi="Times New Roman" w:eastAsia="Times New Roman" w:cs="Times New Roman"/>
      <w:color w:val="000000"/>
      <w:sz w:val="28"/>
      <w:u w:val="none"/>
    </w:rPr>
  </w:style>
  <w:style w:type="character" w:styleId="S51" w:customStyle="1">
    <w:name w:val="s51"/>
    <w:basedOn w:val="DefaultParagraphFont"/>
    <w:qFormat/>
    <w:rPr>
      <w:rFonts w:ascii="Times New Roman" w:hAnsi="Times New Roman" w:eastAsia="Times New Roman" w:cs="Times New Roman"/>
      <w:color w:val="000000"/>
      <w:sz w:val="28"/>
      <w:u w:val="none"/>
    </w:rPr>
  </w:style>
  <w:style w:type="character" w:styleId="S61" w:customStyle="1">
    <w:name w:val="s61"/>
    <w:basedOn w:val="DefaultParagraphFont"/>
    <w:qFormat/>
    <w:rPr>
      <w:rFonts w:ascii="Times New Roman" w:hAnsi="Times New Roman" w:eastAsia="Times New Roman" w:cs="Times New Roman"/>
      <w:color w:val="000000"/>
      <w:sz w:val="28"/>
      <w:u w:val="none"/>
    </w:rPr>
  </w:style>
  <w:style w:type="character" w:styleId="S71" w:customStyle="1">
    <w:name w:val="s71"/>
    <w:basedOn w:val="DefaultParagraphFont"/>
    <w:qFormat/>
    <w:rPr>
      <w:rFonts w:ascii="Times New Roman" w:hAnsi="Times New Roman" w:eastAsia="Times New Roman" w:cs="Times New Roman"/>
      <w:color w:val="000000"/>
      <w:sz w:val="28"/>
      <w:u w:val="none"/>
    </w:rPr>
  </w:style>
  <w:style w:type="character" w:styleId="IndexLink">
    <w:name w:val="Index Link"/>
    <w:qForma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BalloonText">
    <w:name w:val="Balloon Text"/>
    <w:basedOn w:val="Normal"/>
    <w:link w:val="BalloonTextChar"/>
    <w:uiPriority w:val="99"/>
    <w:semiHidden/>
    <w:unhideWhenUsed/>
    <w:qFormat/>
    <w:pPr>
      <w:widowControl/>
      <w:spacing w:lineRule="auto" w:line="312" w:before="0" w:after="0"/>
      <w:ind w:firstLine="709"/>
    </w:pPr>
    <w:rPr>
      <w:rFonts w:ascii="Times New Roman" w:hAnsi="Times New Roman" w:eastAsia="Times New Roman" w:cs="Times New Roman"/>
      <w:color w:val="000000"/>
      <w:sz w:val="28"/>
      <w:szCs w:val="28"/>
    </w:rPr>
  </w:style>
  <w:style w:type="paragraph" w:styleId="BodyTextIndent2">
    <w:name w:val="Body Text Indent 2"/>
    <w:basedOn w:val="Normal"/>
    <w:link w:val="BodyTextIndent2Char"/>
    <w:uiPriority w:val="99"/>
    <w:semiHidden/>
    <w:unhideWhenUsed/>
    <w:qFormat/>
    <w:pPr>
      <w:widowControl/>
      <w:spacing w:lineRule="auto" w:line="312" w:before="0" w:after="0"/>
      <w:ind w:firstLine="709"/>
    </w:pPr>
    <w:rPr>
      <w:rFonts w:ascii="Times New Roman" w:hAnsi="Times New Roman" w:eastAsia="Times New Roman" w:cs="Times New Roman"/>
      <w:bCs/>
      <w:color w:val="000000"/>
      <w:sz w:val="28"/>
      <w:szCs w:val="28"/>
      <w:lang w:val="en-US" w:bidi="ar-SA"/>
    </w:rPr>
  </w:style>
  <w:style w:type="paragraph" w:styleId="Caption1">
    <w:name w:val="caption"/>
    <w:basedOn w:val="Normal"/>
    <w:next w:val="Normal"/>
    <w:uiPriority w:val="99"/>
    <w:unhideWhenUsed/>
    <w:qFormat/>
    <w:pPr>
      <w:widowControl/>
      <w:spacing w:lineRule="auto" w:line="312" w:before="0" w:after="0"/>
      <w:ind w:firstLine="709"/>
      <w:jc w:val="center"/>
    </w:pPr>
    <w:rPr>
      <w:rFonts w:ascii="Times New Roman" w:hAnsi="Times New Roman" w:eastAsia="Times New Roman" w:cs="Times New Roman"/>
      <w:b/>
      <w:bCs/>
      <w:i w:val="false"/>
      <w:color w:val="000000"/>
      <w:sz w:val="28"/>
      <w:szCs w:val="28"/>
    </w:rPr>
  </w:style>
  <w:style w:type="paragraph" w:styleId="Annotationtext">
    <w:name w:val="annotation text"/>
    <w:basedOn w:val="Normal"/>
    <w:link w:val="CommentTextChar"/>
    <w:uiPriority w:val="99"/>
    <w:semiHidden/>
    <w:unhideWhenUsed/>
    <w:qFormat/>
    <w:pPr>
      <w:widowControl/>
      <w:spacing w:lineRule="auto" w:line="312" w:before="0" w:after="0"/>
      <w:ind w:firstLine="709"/>
    </w:pPr>
    <w:rPr>
      <w:rFonts w:ascii="Times New Roman" w:hAnsi="Times New Roman" w:eastAsia="Times New Roman" w:cs="Times New Roman"/>
      <w:color w:val="000000"/>
      <w:sz w:val="28"/>
      <w:szCs w:val="28"/>
    </w:rPr>
  </w:style>
  <w:style w:type="paragraph" w:styleId="Annotationsubject">
    <w:name w:val="annotation subject"/>
    <w:basedOn w:val="Annotationtext"/>
    <w:next w:val="Annotationtext"/>
    <w:link w:val="CommentSubjectChar"/>
    <w:uiPriority w:val="99"/>
    <w:semiHidden/>
    <w:unhideWhenUsed/>
    <w:qFormat/>
    <w:pPr>
      <w:widowControl/>
      <w:spacing w:lineRule="auto" w:line="312" w:before="0" w:after="0"/>
      <w:ind w:firstLine="709"/>
    </w:pPr>
    <w:rPr>
      <w:rFonts w:ascii="Times New Roman" w:hAnsi="Times New Roman" w:eastAsia="Times New Roman" w:cs="Times New Roman"/>
      <w:b/>
      <w:bCs/>
      <w:color w:val="000000"/>
      <w:sz w:val="28"/>
    </w:rPr>
  </w:style>
  <w:style w:type="paragraph" w:styleId="DocumentMap">
    <w:name w:val="Document Map"/>
    <w:basedOn w:val="Normal"/>
    <w:link w:val="DocumentMapChar"/>
    <w:uiPriority w:val="99"/>
    <w:semiHidden/>
    <w:unhideWhenUsed/>
    <w:qFormat/>
    <w:pPr>
      <w:widowControl/>
      <w:spacing w:lineRule="auto" w:line="312" w:before="0" w:after="0"/>
      <w:ind w:firstLine="709"/>
    </w:pPr>
    <w:rPr>
      <w:rFonts w:ascii="Times New Roman" w:hAnsi="Times New Roman" w:eastAsia="Times New Roman" w:cs="Times New Roman"/>
      <w:color w:val="000000"/>
      <w:sz w:val="28"/>
      <w:szCs w:val="28"/>
    </w:rPr>
  </w:style>
  <w:style w:type="paragraph" w:styleId="HeaderandFooter">
    <w:name w:val="Header and Footer"/>
    <w:basedOn w:val="Normal"/>
    <w:qFormat/>
    <w:pPr/>
    <w:rPr/>
  </w:style>
  <w:style w:type="paragraph" w:styleId="Footer">
    <w:name w:val="Footer"/>
    <w:basedOn w:val="Normal"/>
    <w:link w:val="FooterChar"/>
    <w:uiPriority w:val="99"/>
    <w:unhideWhenUsed/>
    <w:qFormat/>
    <w:pPr>
      <w:widowControl/>
      <w:tabs>
        <w:tab w:val="clear" w:pos="706"/>
        <w:tab w:val="center" w:pos="4536" w:leader="none"/>
      </w:tabs>
      <w:spacing w:lineRule="auto" w:line="312" w:before="0" w:after="0"/>
      <w:ind w:firstLine="709"/>
    </w:pPr>
    <w:rPr>
      <w:rFonts w:ascii="Times New Roman" w:hAnsi="Times New Roman" w:eastAsia="Times New Roman" w:cs="Times New Roman"/>
      <w:color w:val="000000"/>
      <w:sz w:val="28"/>
      <w:szCs w:val="28"/>
    </w:rPr>
  </w:style>
  <w:style w:type="paragraph" w:styleId="Footnote">
    <w:name w:val="Footnote Text"/>
    <w:basedOn w:val="Normal"/>
    <w:link w:val="FootnoteTextChar"/>
    <w:uiPriority w:val="99"/>
    <w:semiHidden/>
    <w:unhideWhenUsed/>
    <w:pPr>
      <w:widowControl/>
      <w:spacing w:lineRule="auto" w:line="312" w:before="0" w:after="0"/>
      <w:ind w:firstLine="709"/>
    </w:pPr>
    <w:rPr>
      <w:rFonts w:ascii="Times New Roman" w:hAnsi="Times New Roman" w:eastAsia="Times New Roman" w:cs="Times New Roman"/>
      <w:color w:val="000000"/>
      <w:sz w:val="28"/>
      <w:szCs w:val="28"/>
      <w:lang w:val="en-US" w:bidi="ar-SA"/>
    </w:rPr>
  </w:style>
  <w:style w:type="paragraph" w:styleId="Header">
    <w:name w:val="Header"/>
    <w:basedOn w:val="Normal"/>
    <w:link w:val="HeaderChar"/>
    <w:uiPriority w:val="99"/>
    <w:unhideWhenUsed/>
    <w:qFormat/>
    <w:pPr>
      <w:widowControl/>
      <w:tabs>
        <w:tab w:val="clear" w:pos="706"/>
        <w:tab w:val="center" w:pos="4513" w:leader="none"/>
        <w:tab w:val="right" w:pos="9026" w:leader="none"/>
      </w:tabs>
      <w:spacing w:lineRule="auto" w:line="312" w:before="0" w:after="0"/>
      <w:ind w:firstLine="709"/>
    </w:pPr>
    <w:rPr>
      <w:rFonts w:ascii="Times New Roman" w:hAnsi="Times New Roman" w:eastAsia="Times New Roman" w:cs="Times New Roman"/>
      <w:color w:val="000000"/>
      <w:sz w:val="28"/>
      <w:szCs w:val="28"/>
    </w:rPr>
  </w:style>
  <w:style w:type="paragraph" w:styleId="HTMLPreformatted">
    <w:name w:val="HTML Preformatted"/>
    <w:basedOn w:val="Normal"/>
    <w:link w:val="HTMLPreformattedChar"/>
    <w:uiPriority w:val="99"/>
    <w:unhideWhenUsed/>
    <w:qFormat/>
    <w:pPr>
      <w:widowControl/>
      <w:tabs>
        <w:tab w:val="clear" w:pos="706"/>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12" w:before="0" w:after="0"/>
      <w:ind w:firstLine="709"/>
      <w:jc w:val="start"/>
    </w:pPr>
    <w:rPr>
      <w:rFonts w:ascii="Times New Roman" w:hAnsi="Times New Roman" w:eastAsia="Times New Roman" w:cs="Times New Roman"/>
      <w:color w:val="000000"/>
      <w:sz w:val="28"/>
      <w:szCs w:val="28"/>
      <w:lang w:val="en-US" w:eastAsia="ja-JP" w:bidi="ar-SA"/>
    </w:rPr>
  </w:style>
  <w:style w:type="paragraph" w:styleId="NormalWeb">
    <w:name w:val="Normal (Web)"/>
    <w:basedOn w:val="Normal"/>
    <w:uiPriority w:val="99"/>
    <w:semiHidden/>
    <w:unhideWhenUsed/>
    <w:qFormat/>
    <w:pPr>
      <w:widowControl/>
      <w:spacing w:lineRule="auto" w:line="312" w:beforeAutospacing="1" w:afterAutospacing="1"/>
      <w:ind w:firstLine="709"/>
      <w:jc w:val="start"/>
    </w:pPr>
    <w:rPr>
      <w:rFonts w:ascii="Times New Roman" w:hAnsi="Times New Roman" w:eastAsia="Times New Roman" w:cs="Times New Roman"/>
      <w:color w:val="000000"/>
      <w:sz w:val="28"/>
      <w:szCs w:val="28"/>
      <w:lang w:val="en-US" w:bidi="ar-SA"/>
    </w:rPr>
  </w:style>
  <w:style w:type="paragraph" w:styleId="Tableoffigures">
    <w:name w:val="table of figures"/>
    <w:basedOn w:val="Normal"/>
    <w:next w:val="Normal"/>
    <w:uiPriority w:val="99"/>
    <w:unhideWhenUsed/>
    <w:qFormat/>
    <w:pPr>
      <w:widowControl/>
      <w:spacing w:lineRule="auto" w:line="312" w:before="0" w:after="0"/>
      <w:ind w:firstLine="709"/>
    </w:pPr>
    <w:rPr>
      <w:rFonts w:ascii="Times New Roman" w:hAnsi="Times New Roman" w:eastAsia="Times New Roman" w:cs="Times New Roman"/>
      <w:color w:val="000000"/>
      <w:sz w:val="28"/>
      <w:szCs w:val="28"/>
    </w:rPr>
  </w:style>
  <w:style w:type="paragraph" w:styleId="Title">
    <w:name w:val="Title"/>
    <w:basedOn w:val="Normal"/>
    <w:next w:val="Normal"/>
    <w:link w:val="TitleChar"/>
    <w:uiPriority w:val="10"/>
    <w:qFormat/>
    <w:pPr>
      <w:widowControl/>
      <w:spacing w:lineRule="auto" w:line="312" w:before="0" w:after="0"/>
      <w:ind w:firstLine="709"/>
      <w:jc w:val="center"/>
      <w:outlineLvl w:val="0"/>
    </w:pPr>
    <w:rPr>
      <w:rFonts w:ascii="Times New Roman" w:hAnsi="Times New Roman" w:eastAsia="Times New Roman" w:cs="Times New Roman"/>
      <w:b/>
      <w:bCs/>
      <w:color w:val="000000"/>
      <w:kern w:val="2"/>
      <w:sz w:val="28"/>
      <w:szCs w:val="28"/>
      <w:lang w:val="en-US" w:bidi="ar-SA"/>
    </w:rPr>
  </w:style>
  <w:style w:type="paragraph" w:styleId="Contents1">
    <w:name w:val="TOC 1"/>
    <w:basedOn w:val="Normal"/>
    <w:next w:val="Normal"/>
    <w:autoRedefine/>
    <w:uiPriority w:val="39"/>
    <w:unhideWhenUsed/>
    <w:pPr>
      <w:widowControl/>
      <w:tabs>
        <w:tab w:val="clear" w:pos="706"/>
        <w:tab w:val="right" w:pos="9344" w:leader="dot"/>
      </w:tabs>
      <w:spacing w:lineRule="auto" w:line="312" w:before="0" w:after="0"/>
      <w:ind w:end="1134" w:firstLine="709"/>
      <w:contextualSpacing/>
    </w:pPr>
    <w:rPr>
      <w:rFonts w:ascii="Times New Roman" w:hAnsi="Times New Roman" w:eastAsia="Times New Roman" w:cs="Times New Roman"/>
      <w:b/>
      <w:color w:val="000000"/>
      <w:sz w:val="28"/>
      <w:szCs w:val="28"/>
    </w:rPr>
  </w:style>
  <w:style w:type="paragraph" w:styleId="Contents2">
    <w:name w:val="TOC 2"/>
    <w:basedOn w:val="Normal"/>
    <w:next w:val="Normal"/>
    <w:autoRedefine/>
    <w:uiPriority w:val="39"/>
    <w:unhideWhenUsed/>
    <w:pPr>
      <w:widowControl/>
      <w:tabs>
        <w:tab w:val="clear" w:pos="706"/>
        <w:tab w:val="right" w:pos="9344" w:leader="dot"/>
      </w:tabs>
      <w:spacing w:lineRule="auto" w:line="312" w:before="0" w:after="0"/>
      <w:ind w:start="851" w:firstLine="709"/>
    </w:pPr>
    <w:rPr>
      <w:rFonts w:ascii="Times New Roman" w:hAnsi="Times New Roman" w:eastAsia="Times New Roman" w:cs="Times New Roman"/>
      <w:color w:val="000000"/>
      <w:sz w:val="28"/>
      <w:szCs w:val="28"/>
    </w:rPr>
  </w:style>
  <w:style w:type="paragraph" w:styleId="Contents3">
    <w:name w:val="TOC 3"/>
    <w:basedOn w:val="Normal"/>
    <w:next w:val="Normal"/>
    <w:autoRedefine/>
    <w:uiPriority w:val="39"/>
    <w:unhideWhenUsed/>
    <w:pPr>
      <w:widowControl/>
      <w:tabs>
        <w:tab w:val="clear" w:pos="706"/>
        <w:tab w:val="right" w:pos="9344" w:leader="dot"/>
      </w:tabs>
      <w:spacing w:lineRule="auto" w:line="312" w:before="0" w:after="0"/>
      <w:ind w:start="1361" w:end="1134" w:firstLine="709"/>
    </w:pPr>
    <w:rPr>
      <w:rFonts w:ascii="Times New Roman" w:hAnsi="Times New Roman" w:eastAsia="Times New Roman" w:cs="Times New Roman"/>
      <w:i/>
      <w:color w:val="000000"/>
      <w:sz w:val="28"/>
      <w:szCs w:val="28"/>
    </w:rPr>
  </w:style>
  <w:style w:type="paragraph" w:styleId="Contents4">
    <w:name w:val="TOC 4"/>
    <w:basedOn w:val="Normal"/>
    <w:next w:val="Normal"/>
    <w:autoRedefine/>
    <w:uiPriority w:val="39"/>
    <w:unhideWhenUsed/>
    <w:qFormat/>
    <w:pPr>
      <w:widowControl/>
      <w:spacing w:lineRule="auto" w:line="312" w:before="0" w:after="0"/>
      <w:ind w:start="840" w:firstLine="709"/>
    </w:pPr>
    <w:rPr>
      <w:rFonts w:ascii="Times New Roman" w:hAnsi="Times New Roman" w:eastAsia="Times New Roman" w:cs="Times New Roman"/>
      <w:color w:val="000000"/>
      <w:sz w:val="28"/>
      <w:szCs w:val="28"/>
      <w:lang w:val="en-US" w:bidi="ar-SA"/>
    </w:rPr>
  </w:style>
  <w:style w:type="paragraph" w:styleId="Contents5">
    <w:name w:val="TOC 5"/>
    <w:basedOn w:val="Normal"/>
    <w:next w:val="Normal"/>
    <w:autoRedefine/>
    <w:uiPriority w:val="39"/>
    <w:unhideWhenUsed/>
    <w:qFormat/>
    <w:pPr>
      <w:widowControl/>
      <w:spacing w:lineRule="auto" w:line="312" w:before="0" w:after="0"/>
      <w:ind w:start="880" w:firstLine="709"/>
      <w:jc w:val="start"/>
    </w:pPr>
    <w:rPr>
      <w:rFonts w:ascii="Times New Roman" w:hAnsi="Times New Roman" w:eastAsia="Times New Roman" w:cs="Times New Roman"/>
      <w:color w:val="000000"/>
      <w:sz w:val="28"/>
      <w:szCs w:val="28"/>
      <w:lang w:val="en-US" w:bidi="ar-SA"/>
    </w:rPr>
  </w:style>
  <w:style w:type="paragraph" w:styleId="Contents6">
    <w:name w:val="TOC 6"/>
    <w:basedOn w:val="Normal"/>
    <w:next w:val="Normal"/>
    <w:autoRedefine/>
    <w:uiPriority w:val="39"/>
    <w:unhideWhenUsed/>
    <w:qFormat/>
    <w:pPr>
      <w:widowControl/>
      <w:spacing w:lineRule="auto" w:line="312" w:before="0" w:after="0"/>
      <w:ind w:start="1100" w:firstLine="709"/>
      <w:jc w:val="start"/>
    </w:pPr>
    <w:rPr>
      <w:rFonts w:ascii="Times New Roman" w:hAnsi="Times New Roman" w:eastAsia="Times New Roman" w:cs="Times New Roman"/>
      <w:color w:val="000000"/>
      <w:sz w:val="28"/>
      <w:szCs w:val="28"/>
      <w:lang w:val="en-US" w:bidi="ar-SA"/>
    </w:rPr>
  </w:style>
  <w:style w:type="paragraph" w:styleId="Contents7">
    <w:name w:val="TOC 7"/>
    <w:basedOn w:val="Normal"/>
    <w:next w:val="Normal"/>
    <w:autoRedefine/>
    <w:uiPriority w:val="39"/>
    <w:unhideWhenUsed/>
    <w:qFormat/>
    <w:pPr>
      <w:widowControl/>
      <w:spacing w:lineRule="auto" w:line="312" w:before="0" w:after="0"/>
      <w:ind w:start="1320" w:firstLine="709"/>
      <w:jc w:val="start"/>
    </w:pPr>
    <w:rPr>
      <w:rFonts w:ascii="Times New Roman" w:hAnsi="Times New Roman" w:eastAsia="Times New Roman" w:cs="Times New Roman"/>
      <w:color w:val="000000"/>
      <w:sz w:val="28"/>
      <w:szCs w:val="28"/>
      <w:lang w:val="en-US" w:bidi="ar-SA"/>
    </w:rPr>
  </w:style>
  <w:style w:type="paragraph" w:styleId="Contents8">
    <w:name w:val="TOC 8"/>
    <w:basedOn w:val="Normal"/>
    <w:next w:val="Normal"/>
    <w:autoRedefine/>
    <w:uiPriority w:val="39"/>
    <w:unhideWhenUsed/>
    <w:qFormat/>
    <w:pPr>
      <w:widowControl/>
      <w:spacing w:lineRule="auto" w:line="312" w:before="0" w:after="0"/>
      <w:ind w:start="1540" w:firstLine="709"/>
      <w:jc w:val="start"/>
    </w:pPr>
    <w:rPr>
      <w:rFonts w:ascii="Times New Roman" w:hAnsi="Times New Roman" w:eastAsia="Times New Roman" w:cs="Times New Roman"/>
      <w:color w:val="000000"/>
      <w:sz w:val="28"/>
      <w:szCs w:val="28"/>
      <w:lang w:val="en-US" w:bidi="ar-SA"/>
    </w:rPr>
  </w:style>
  <w:style w:type="paragraph" w:styleId="Contents9">
    <w:name w:val="TOC 9"/>
    <w:basedOn w:val="Normal"/>
    <w:next w:val="Normal"/>
    <w:autoRedefine/>
    <w:uiPriority w:val="39"/>
    <w:unhideWhenUsed/>
    <w:qFormat/>
    <w:pPr>
      <w:widowControl/>
      <w:spacing w:lineRule="auto" w:line="312" w:before="0" w:after="0"/>
      <w:ind w:start="1760" w:firstLine="709"/>
      <w:jc w:val="start"/>
    </w:pPr>
    <w:rPr>
      <w:rFonts w:ascii="Times New Roman" w:hAnsi="Times New Roman" w:eastAsia="Times New Roman" w:cs="Times New Roman"/>
      <w:color w:val="000000"/>
      <w:sz w:val="28"/>
      <w:szCs w:val="28"/>
      <w:lang w:val="en-US" w:bidi="ar-SA"/>
    </w:rPr>
  </w:style>
  <w:style w:type="paragraph" w:styleId="TrangBa" w:customStyle="1">
    <w:name w:val="Trang Bìa"/>
    <w:qFormat/>
    <w:pPr>
      <w:widowControl/>
      <w:suppressAutoHyphens w:val="true"/>
      <w:bidi w:val="0"/>
      <w:spacing w:lineRule="auto" w:line="312" w:before="0" w:after="0"/>
      <w:ind w:firstLine="709"/>
      <w:jc w:val="center"/>
    </w:pPr>
    <w:rPr>
      <w:rFonts w:ascii="Times New Roman" w:hAnsi="Times New Roman" w:eastAsia="Times New Roman" w:cs="Times New Roman"/>
      <w:color w:val="000000"/>
      <w:kern w:val="0"/>
      <w:sz w:val="28"/>
      <w:szCs w:val="28"/>
      <w:lang w:val="en-AU" w:eastAsia="en-AU" w:bidi="th-TH"/>
    </w:rPr>
  </w:style>
  <w:style w:type="paragraph" w:styleId="UH1" w:customStyle="1">
    <w:name w:val="UH1"/>
    <w:basedOn w:val="Heading1"/>
    <w:next w:val="Normal"/>
    <w:qFormat/>
    <w:pPr>
      <w:widowControl/>
      <w:numPr>
        <w:ilvl w:val="0"/>
        <w:numId w:val="0"/>
      </w:numPr>
      <w:spacing w:lineRule="auto" w:line="312" w:before="0" w:after="0"/>
      <w:ind w:end="567" w:firstLine="709"/>
    </w:pPr>
    <w:rPr>
      <w:rFonts w:ascii="Times New Roman" w:hAnsi="Times New Roman" w:eastAsia="Times New Roman" w:cs="Times New Roman"/>
      <w:color w:val="000000"/>
      <w:sz w:val="28"/>
      <w:lang w:eastAsia="en-AU"/>
    </w:rPr>
  </w:style>
  <w:style w:type="paragraph" w:styleId="Tiliuthamkho" w:customStyle="1">
    <w:name w:val="Tài liệu tham khảo"/>
    <w:basedOn w:val="Normal"/>
    <w:qFormat/>
    <w:pPr>
      <w:widowControl/>
      <w:spacing w:lineRule="auto" w:line="312" w:before="0" w:after="0"/>
      <w:ind w:start="567" w:firstLine="709"/>
      <w:jc w:val="start"/>
    </w:pPr>
    <w:rPr>
      <w:rFonts w:ascii="Times New Roman" w:hAnsi="Times New Roman" w:eastAsia="Times New Roman" w:cs="Times New Roman"/>
      <w:color w:val="000000"/>
      <w:sz w:val="28"/>
      <w:lang w:val="en-US"/>
    </w:rPr>
  </w:style>
  <w:style w:type="paragraph" w:styleId="Hnhv" w:customStyle="1">
    <w:name w:val="Hình vẽ"/>
    <w:basedOn w:val="Normal"/>
    <w:next w:val="Normal"/>
    <w:qFormat/>
    <w:pPr>
      <w:keepNext w:val="true"/>
      <w:widowControl/>
      <w:spacing w:lineRule="auto" w:line="312" w:before="0" w:after="0"/>
      <w:ind w:firstLine="709"/>
      <w:jc w:val="center"/>
    </w:pPr>
    <w:rPr>
      <w:rFonts w:ascii="Times New Roman" w:hAnsi="Times New Roman" w:eastAsia="Times New Roman" w:cs="Times New Roman"/>
      <w:i/>
      <w:color w:val="000000"/>
      <w:sz w:val="28"/>
    </w:rPr>
  </w:style>
  <w:style w:type="paragraph" w:styleId="Tnhnhv" w:customStyle="1">
    <w:name w:val="Tên hình vẽ"/>
    <w:basedOn w:val="Normal"/>
    <w:next w:val="Normal"/>
    <w:qFormat/>
    <w:pPr>
      <w:widowControl/>
      <w:spacing w:lineRule="auto" w:line="312" w:before="0" w:after="0"/>
      <w:ind w:firstLine="709"/>
      <w:jc w:val="center"/>
    </w:pPr>
    <w:rPr>
      <w:rFonts w:ascii="Times New Roman" w:hAnsi="Times New Roman" w:eastAsia="Times New Roman" w:cs="Times New Roman"/>
      <w:i/>
      <w:color w:val="000000"/>
      <w:sz w:val="28"/>
    </w:rPr>
  </w:style>
  <w:style w:type="paragraph" w:styleId="Table" w:customStyle="1">
    <w:name w:val="Table"/>
    <w:basedOn w:val="Normal"/>
    <w:qFormat/>
    <w:pPr>
      <w:widowControl/>
      <w:spacing w:lineRule="auto" w:line="312" w:before="0" w:after="0"/>
      <w:ind w:firstLine="709"/>
      <w:jc w:val="start"/>
    </w:pPr>
    <w:rPr>
      <w:rFonts w:ascii="Times New Roman" w:hAnsi="Times New Roman" w:eastAsia="Times New Roman" w:cs="Times New Roman"/>
      <w:color w:val="000000"/>
      <w:sz w:val="28"/>
      <w:lang w:eastAsia="en-AU"/>
    </w:rPr>
  </w:style>
  <w:style w:type="paragraph" w:styleId="Center" w:customStyle="1">
    <w:name w:val="Center"/>
    <w:basedOn w:val="Normal"/>
    <w:qFormat/>
    <w:pPr>
      <w:widowControl/>
      <w:spacing w:lineRule="auto" w:line="312" w:before="0" w:after="0"/>
      <w:ind w:firstLine="709"/>
      <w:jc w:val="center"/>
    </w:pPr>
    <w:rPr>
      <w:rFonts w:ascii="Times New Roman" w:hAnsi="Times New Roman" w:eastAsia="Times New Roman" w:cs="Times New Roman"/>
      <w:color w:val="000000"/>
      <w:sz w:val="28"/>
    </w:rPr>
  </w:style>
  <w:style w:type="paragraph" w:styleId="TableCenter" w:customStyle="1">
    <w:name w:val="Table-Center"/>
    <w:basedOn w:val="Table"/>
    <w:qFormat/>
    <w:pPr>
      <w:widowControl/>
      <w:spacing w:lineRule="auto" w:line="312" w:before="0" w:after="0"/>
      <w:ind w:firstLine="709"/>
      <w:jc w:val="center"/>
    </w:pPr>
    <w:rPr>
      <w:rFonts w:ascii="Times New Roman" w:hAnsi="Times New Roman" w:eastAsia="Times New Roman" w:cs="Times New Roman"/>
      <w:color w:val="000000"/>
      <w:sz w:val="28"/>
    </w:rPr>
  </w:style>
  <w:style w:type="paragraph" w:styleId="TableRight" w:customStyle="1">
    <w:name w:val="Table-Right"/>
    <w:basedOn w:val="Table"/>
    <w:qFormat/>
    <w:pPr>
      <w:widowControl/>
      <w:spacing w:lineRule="auto" w:line="312" w:before="0" w:after="0"/>
      <w:ind w:firstLine="709"/>
      <w:jc w:val="end"/>
    </w:pPr>
    <w:rPr>
      <w:rFonts w:ascii="Times New Roman" w:hAnsi="Times New Roman" w:eastAsia="Times New Roman" w:cs="Times New Roman"/>
      <w:color w:val="000000"/>
      <w:sz w:val="28"/>
    </w:rPr>
  </w:style>
  <w:style w:type="paragraph" w:styleId="Equation" w:customStyle="1">
    <w:name w:val="Equation"/>
    <w:basedOn w:val="Normal"/>
    <w:qFormat/>
    <w:pPr>
      <w:widowControl/>
      <w:spacing w:lineRule="auto" w:line="312" w:before="0" w:after="0"/>
      <w:ind w:firstLine="709"/>
      <w:jc w:val="center"/>
    </w:pPr>
    <w:rPr>
      <w:rFonts w:ascii="Times New Roman" w:hAnsi="Times New Roman" w:eastAsia="Times New Roman" w:cs="Times New Roman"/>
      <w:color w:val="000000"/>
      <w:sz w:val="28"/>
      <w:szCs w:val="28"/>
      <w:lang w:val="en-US" w:bidi="ar-SA"/>
    </w:rPr>
  </w:style>
  <w:style w:type="paragraph" w:styleId="Code" w:customStyle="1">
    <w:name w:val="Code"/>
    <w:link w:val="CodeChar"/>
    <w:qFormat/>
    <w:pPr>
      <w:widowControl/>
      <w:tabs>
        <w:tab w:val="clear" w:pos="706"/>
        <w:tab w:val="left" w:pos="567" w:leader="none"/>
        <w:tab w:val="left" w:pos="1134" w:leader="none"/>
        <w:tab w:val="left" w:pos="1701" w:leader="none"/>
        <w:tab w:val="left" w:pos="2268" w:leader="none"/>
        <w:tab w:val="left" w:pos="2835" w:leader="none"/>
        <w:tab w:val="left" w:pos="3402" w:leader="none"/>
        <w:tab w:val="left" w:pos="3969" w:leader="none"/>
        <w:tab w:val="left" w:pos="4536" w:leader="none"/>
      </w:tabs>
      <w:suppressAutoHyphens w:val="true"/>
      <w:bidi w:val="0"/>
      <w:spacing w:lineRule="auto" w:line="312" w:before="0" w:after="0"/>
      <w:ind w:firstLine="709"/>
      <w:contextualSpacing/>
      <w:jc w:val="start"/>
    </w:pPr>
    <w:rPr>
      <w:rFonts w:ascii="Times New Roman" w:hAnsi="Times New Roman" w:eastAsia="Times New Roman" w:cs="Times New Roman"/>
      <w:color w:val="000000"/>
      <w:kern w:val="0"/>
      <w:sz w:val="28"/>
      <w:szCs w:val="28"/>
      <w:lang w:val="en-AU" w:eastAsia="en-US" w:bidi="th-TH"/>
    </w:rPr>
  </w:style>
  <w:style w:type="paragraph" w:styleId="NoIndent" w:customStyle="1">
    <w:name w:val="NoIndent"/>
    <w:basedOn w:val="Normal"/>
    <w:qFormat/>
    <w:pPr>
      <w:widowControl/>
      <w:spacing w:lineRule="auto" w:line="312" w:before="0" w:after="0"/>
      <w:ind w:firstLine="709"/>
    </w:pPr>
    <w:rPr>
      <w:rFonts w:ascii="Times New Roman" w:hAnsi="Times New Roman" w:eastAsia="Times New Roman" w:cs="Times New Roman"/>
      <w:color w:val="000000"/>
      <w:sz w:val="28"/>
    </w:rPr>
  </w:style>
  <w:style w:type="paragraph" w:styleId="TableHeader" w:customStyle="1">
    <w:name w:val="Table-Header"/>
    <w:basedOn w:val="Table"/>
    <w:qFormat/>
    <w:pPr>
      <w:keepNext w:val="true"/>
      <w:widowControl/>
      <w:spacing w:lineRule="auto" w:line="312" w:before="0" w:after="0"/>
      <w:ind w:firstLine="709"/>
      <w:jc w:val="center"/>
    </w:pPr>
    <w:rPr>
      <w:rFonts w:ascii="Times New Roman" w:hAnsi="Times New Roman" w:eastAsia="Times New Roman" w:cs="Times New Roman"/>
      <w:b/>
      <w:color w:val="000000"/>
      <w:sz w:val="28"/>
    </w:rPr>
  </w:style>
  <w:style w:type="paragraph" w:styleId="Tnbng" w:customStyle="1">
    <w:name w:val="Tên bảng"/>
    <w:basedOn w:val="Normal"/>
    <w:next w:val="Normal"/>
    <w:qFormat/>
    <w:pPr>
      <w:keepNext w:val="true"/>
      <w:widowControl/>
      <w:spacing w:lineRule="auto" w:line="312" w:before="0" w:after="0"/>
      <w:ind w:firstLine="709"/>
      <w:jc w:val="end"/>
    </w:pPr>
    <w:rPr>
      <w:rFonts w:ascii="Times New Roman" w:hAnsi="Times New Roman" w:eastAsia="Times New Roman" w:cs="Times New Roman"/>
      <w:i/>
      <w:color w:val="000000"/>
      <w:sz w:val="28"/>
    </w:rPr>
  </w:style>
  <w:style w:type="paragraph" w:styleId="Mclc" w:customStyle="1">
    <w:name w:val="Mục lục"/>
    <w:basedOn w:val="Heading1"/>
    <w:next w:val="Normal"/>
    <w:qFormat/>
    <w:pPr>
      <w:widowControl/>
      <w:numPr>
        <w:ilvl w:val="0"/>
        <w:numId w:val="0"/>
      </w:numPr>
      <w:spacing w:lineRule="auto" w:line="312" w:before="0" w:after="0"/>
      <w:ind w:end="567" w:firstLine="709"/>
      <w:outlineLvl w:val="8"/>
    </w:pPr>
    <w:rPr>
      <w:rFonts w:ascii="Times New Roman" w:hAnsi="Times New Roman" w:eastAsia="Times New Roman" w:cs="Times New Roman"/>
      <w:color w:val="000000"/>
      <w:sz w:val="28"/>
    </w:rPr>
  </w:style>
  <w:style w:type="paragraph" w:styleId="UH2" w:customStyle="1">
    <w:name w:val="UH2"/>
    <w:basedOn w:val="Heading2"/>
    <w:next w:val="Normal"/>
    <w:qFormat/>
    <w:pPr>
      <w:widowControl/>
      <w:numPr>
        <w:ilvl w:val="0"/>
        <w:numId w:val="0"/>
      </w:numPr>
      <w:spacing w:lineRule="auto" w:line="312" w:before="0" w:after="0"/>
      <w:ind w:firstLine="709"/>
    </w:pPr>
    <w:rPr>
      <w:rFonts w:ascii="Times New Roman" w:hAnsi="Times New Roman" w:eastAsia="Times New Roman" w:cs="Times New Roman"/>
      <w:color w:val="000000"/>
      <w:sz w:val="28"/>
    </w:rPr>
  </w:style>
  <w:style w:type="paragraph" w:styleId="ListParagraph">
    <w:name w:val="List Paragraph"/>
    <w:basedOn w:val="Normal"/>
    <w:uiPriority w:val="34"/>
    <w:qFormat/>
    <w:pPr>
      <w:widowControl/>
      <w:spacing w:lineRule="auto" w:line="312" w:before="0" w:after="0"/>
      <w:ind w:start="720" w:firstLine="709"/>
      <w:contextualSpacing/>
      <w:jc w:val="start"/>
    </w:pPr>
    <w:rPr>
      <w:rFonts w:ascii="Times New Roman" w:hAnsi="Times New Roman" w:eastAsia="Times New Roman" w:cs="Times New Roman"/>
      <w:color w:val="000000"/>
      <w:sz w:val="28"/>
      <w:szCs w:val="28"/>
      <w:lang w:val="en-US" w:bidi="ar-SA"/>
    </w:rPr>
  </w:style>
  <w:style w:type="paragraph" w:styleId="ChngmcL1" w:customStyle="1">
    <w:name w:val="Chương mục. L1"/>
    <w:basedOn w:val="Normal"/>
    <w:qFormat/>
    <w:pPr>
      <w:widowControl/>
      <w:numPr>
        <w:ilvl w:val="0"/>
        <w:numId w:val="3"/>
      </w:numPr>
      <w:spacing w:lineRule="auto" w:line="312" w:before="0" w:after="0"/>
      <w:ind w:firstLine="709"/>
      <w:contextualSpacing/>
      <w:jc w:val="start"/>
    </w:pPr>
    <w:rPr>
      <w:rFonts w:ascii="Times New Roman" w:hAnsi="Times New Roman" w:eastAsia="Times New Roman" w:cs="Times New Roman"/>
      <w:i/>
      <w:color w:val="000000"/>
      <w:sz w:val="28"/>
      <w:szCs w:val="28"/>
      <w:lang w:val="en-US" w:eastAsia="zh-CN" w:bidi="ar-SA"/>
    </w:rPr>
  </w:style>
  <w:style w:type="paragraph" w:styleId="ChngmcL2" w:customStyle="1">
    <w:name w:val="Chương mục. L2"/>
    <w:basedOn w:val="Normal"/>
    <w:link w:val="ChngmcL2Char"/>
    <w:qFormat/>
    <w:pPr>
      <w:widowControl/>
      <w:numPr>
        <w:ilvl w:val="1"/>
        <w:numId w:val="3"/>
      </w:numPr>
      <w:spacing w:lineRule="auto" w:line="312" w:before="0" w:after="0"/>
      <w:ind w:firstLine="709"/>
      <w:contextualSpacing/>
      <w:jc w:val="start"/>
    </w:pPr>
    <w:rPr>
      <w:rFonts w:ascii="Times New Roman" w:hAnsi="Times New Roman" w:eastAsia="Times New Roman" w:cs="Times New Roman"/>
      <w:color w:val="000000"/>
      <w:sz w:val="28"/>
      <w:szCs w:val="28"/>
      <w:lang w:val="en-US" w:bidi="ar-SA"/>
    </w:rPr>
  </w:style>
  <w:style w:type="paragraph" w:styleId="Level1" w:customStyle="1">
    <w:name w:val="level1"/>
    <w:basedOn w:val="Normal"/>
    <w:qFormat/>
    <w:pPr>
      <w:widowControl/>
      <w:spacing w:lineRule="auto" w:line="312" w:beforeAutospacing="1" w:afterAutospacing="1"/>
      <w:ind w:firstLine="709"/>
      <w:jc w:val="start"/>
    </w:pPr>
    <w:rPr>
      <w:rFonts w:ascii="Times New Roman" w:hAnsi="Times New Roman" w:eastAsia="Times New Roman" w:cs="Times New Roman"/>
      <w:color w:val="000000"/>
      <w:sz w:val="28"/>
      <w:szCs w:val="28"/>
      <w:lang w:val="en-US" w:eastAsia="ja-JP" w:bidi="ar-SA"/>
    </w:rPr>
  </w:style>
  <w:style w:type="paragraph" w:styleId="CMD" w:customStyle="1">
    <w:name w:val="CMD"/>
    <w:basedOn w:val="Normal"/>
    <w:link w:val="CMDChar"/>
    <w:qFormat/>
    <w:pPr>
      <w:widowControl/>
      <w:spacing w:lineRule="auto" w:line="312" w:before="0" w:after="0"/>
      <w:ind w:start="720" w:firstLine="709"/>
      <w:jc w:val="start"/>
    </w:pPr>
    <w:rPr>
      <w:rFonts w:ascii="Times New Roman" w:hAnsi="Times New Roman" w:eastAsia="Times New Roman" w:cs="Times New Roman"/>
      <w:color w:val="000000"/>
      <w:sz w:val="28"/>
      <w:szCs w:val="28"/>
      <w:lang w:val="en-US" w:bidi="ar-SA"/>
    </w:rPr>
  </w:style>
  <w:style w:type="paragraph" w:styleId="CMDOutput" w:customStyle="1">
    <w:name w:val="CMD Output"/>
    <w:basedOn w:val="CMD"/>
    <w:qFormat/>
    <w:pPr>
      <w:widowControl/>
      <w:spacing w:lineRule="auto" w:line="312" w:before="0" w:after="0"/>
      <w:ind w:start="720" w:firstLine="709"/>
    </w:pPr>
    <w:rPr>
      <w:rFonts w:ascii="Times New Roman" w:hAnsi="Times New Roman" w:eastAsia="Times New Roman" w:cs="Times New Roman"/>
      <w:color w:val="000000"/>
      <w:sz w:val="28"/>
    </w:rPr>
  </w:style>
  <w:style w:type="paragraph" w:styleId="MTDisplayEquation" w:customStyle="1">
    <w:name w:val="MTDisplayEquation"/>
    <w:basedOn w:val="Normal"/>
    <w:next w:val="Normal"/>
    <w:link w:val="MTDisplayEquationChar"/>
    <w:qFormat/>
    <w:pPr>
      <w:widowControl/>
      <w:tabs>
        <w:tab w:val="clear" w:pos="706"/>
        <w:tab w:val="center" w:pos="4680" w:leader="none"/>
        <w:tab w:val="right" w:pos="9360" w:leader="none"/>
      </w:tabs>
      <w:spacing w:lineRule="auto" w:line="312" w:before="0" w:after="0"/>
      <w:ind w:firstLine="709"/>
    </w:pPr>
    <w:rPr>
      <w:rFonts w:ascii="Times New Roman" w:hAnsi="Times New Roman" w:eastAsia="Times New Roman" w:cs="Times New Roman"/>
      <w:color w:val="000000"/>
      <w:sz w:val="28"/>
    </w:rPr>
  </w:style>
  <w:style w:type="paragraph" w:styleId="Default" w:customStyle="1">
    <w:name w:val="Default"/>
    <w:qFormat/>
    <w:pPr>
      <w:widowControl/>
      <w:suppressAutoHyphens w:val="true"/>
      <w:bidi w:val="0"/>
      <w:spacing w:lineRule="auto" w:line="312" w:before="0" w:after="0"/>
      <w:ind w:firstLine="709"/>
      <w:jc w:val="start"/>
    </w:pPr>
    <w:rPr>
      <w:rFonts w:ascii="Times New Roman" w:hAnsi="Times New Roman" w:eastAsia="Times New Roman" w:cs="Times New Roman"/>
      <w:color w:val="000000"/>
      <w:kern w:val="0"/>
      <w:sz w:val="28"/>
      <w:szCs w:val="28"/>
      <w:lang w:val="en-US" w:eastAsia="en-US" w:bidi="ar-SA"/>
    </w:rPr>
  </w:style>
  <w:style w:type="paragraph" w:styleId="TOCHeading1" w:customStyle="1">
    <w:name w:val="TOC Heading1"/>
    <w:basedOn w:val="Heading1"/>
    <w:next w:val="Normal"/>
    <w:uiPriority w:val="39"/>
    <w:unhideWhenUsed/>
    <w:qFormat/>
    <w:pPr>
      <w:pageBreakBefore w:val="false"/>
      <w:widowControl/>
      <w:numPr>
        <w:ilvl w:val="0"/>
        <w:numId w:val="0"/>
      </w:numPr>
      <w:spacing w:lineRule="auto" w:line="312" w:before="0" w:after="0"/>
      <w:ind w:end="0" w:firstLine="709"/>
      <w:jc w:val="start"/>
      <w:outlineLvl w:val="9"/>
    </w:pPr>
    <w:rPr>
      <w:rFonts w:ascii="Times New Roman" w:hAnsi="Times New Roman" w:eastAsia="Times New Roman" w:cs="Times New Roman"/>
      <w:b w:val="false"/>
      <w:bCs w:val="false"/>
      <w:caps w:val="false"/>
      <w:smallCaps w:val="false"/>
      <w:color w:val="000000"/>
      <w:sz w:val="28"/>
      <w:szCs w:val="28"/>
      <w:lang w:val="en-US" w:bidi="ar-SA"/>
    </w:rPr>
  </w:style>
  <w:style w:type="paragraph" w:styleId="NoIndent1" w:customStyle="1">
    <w:name w:val="No Indent"/>
    <w:basedOn w:val="Normal"/>
    <w:qFormat/>
    <w:pPr>
      <w:widowControl/>
      <w:spacing w:lineRule="auto" w:line="312" w:before="0" w:after="0"/>
      <w:ind w:firstLine="709"/>
    </w:pPr>
    <w:rPr>
      <w:rFonts w:ascii="Times New Roman" w:hAnsi="Times New Roman" w:eastAsia="Times New Roman" w:cs="Times New Roman"/>
      <w:color w:val="000000"/>
      <w:sz w:val="28"/>
      <w:szCs w:val="28"/>
      <w:lang w:val="en-US" w:bidi="ar-SA"/>
    </w:rPr>
  </w:style>
  <w:style w:type="paragraph" w:styleId="Trangba1" w:customStyle="1">
    <w:name w:val="Trang bìa"/>
    <w:qFormat/>
    <w:pPr>
      <w:widowControl/>
      <w:suppressAutoHyphens w:val="true"/>
      <w:bidi w:val="0"/>
      <w:spacing w:lineRule="auto" w:line="312" w:before="0" w:after="0"/>
      <w:ind w:firstLine="709"/>
      <w:jc w:val="center"/>
    </w:pPr>
    <w:rPr>
      <w:rFonts w:ascii="Times New Roman" w:hAnsi="Times New Roman" w:eastAsia="Times New Roman" w:cs="Times New Roman"/>
      <w:color w:val="000000"/>
      <w:kern w:val="0"/>
      <w:sz w:val="28"/>
      <w:szCs w:val="28"/>
      <w:lang w:val="en-US" w:eastAsia="en-US" w:bidi="ar-SA"/>
    </w:rPr>
  </w:style>
  <w:style w:type="paragraph" w:styleId="Mckhngnhs" w:customStyle="1">
    <w:name w:val="Đề mục không đánh số"/>
    <w:basedOn w:val="Heading1"/>
    <w:next w:val="Normal"/>
    <w:qFormat/>
    <w:pPr>
      <w:keepLines w:val="false"/>
      <w:widowControl/>
      <w:numPr>
        <w:ilvl w:val="0"/>
        <w:numId w:val="0"/>
      </w:numPr>
      <w:spacing w:lineRule="auto" w:line="312" w:before="0" w:after="0"/>
      <w:ind w:end="0" w:firstLine="709"/>
    </w:pPr>
    <w:rPr>
      <w:rFonts w:ascii="Times New Roman" w:hAnsi="Times New Roman" w:eastAsia="Times New Roman" w:cs="Times New Roman"/>
      <w:color w:val="000000"/>
      <w:kern w:val="2"/>
      <w:sz w:val="28"/>
      <w:szCs w:val="28"/>
      <w:lang w:val="en-US" w:bidi="ar-SA"/>
    </w:rPr>
  </w:style>
  <w:style w:type="paragraph" w:styleId="Tnhnh" w:customStyle="1">
    <w:name w:val="Tên hình"/>
    <w:basedOn w:val="Normal"/>
    <w:next w:val="Normal"/>
    <w:qFormat/>
    <w:pPr>
      <w:widowControl/>
      <w:spacing w:lineRule="auto" w:line="312" w:before="0" w:after="0"/>
      <w:ind w:firstLine="709"/>
      <w:jc w:val="center"/>
    </w:pPr>
    <w:rPr>
      <w:rFonts w:ascii="Times New Roman" w:hAnsi="Times New Roman" w:eastAsia="Times New Roman" w:cs="Times New Roman"/>
      <w:color w:val="000000"/>
      <w:sz w:val="28"/>
      <w:szCs w:val="28"/>
      <w:lang w:val="en-US" w:bidi="ar-SA"/>
    </w:rPr>
  </w:style>
  <w:style w:type="paragraph" w:styleId="Vd" w:customStyle="1">
    <w:name w:val="Ví dụ"/>
    <w:basedOn w:val="Normal"/>
    <w:qFormat/>
    <w:pPr>
      <w:keepNext w:val="true"/>
      <w:widowControl/>
      <w:spacing w:lineRule="auto" w:line="312" w:before="0" w:after="0"/>
      <w:ind w:start="1584" w:firstLine="709"/>
      <w:jc w:val="start"/>
    </w:pPr>
    <w:rPr>
      <w:rFonts w:ascii="Times New Roman" w:hAnsi="Times New Roman" w:eastAsia="Times New Roman" w:cs="Times New Roman"/>
      <w:color w:val="000000"/>
      <w:sz w:val="28"/>
      <w:szCs w:val="28"/>
      <w:lang w:val="en-US" w:bidi="ar-SA"/>
    </w:rPr>
  </w:style>
  <w:style w:type="paragraph" w:styleId="TnBng1" w:customStyle="1">
    <w:name w:val="Tên Bảng"/>
    <w:basedOn w:val="Tnhnh"/>
    <w:qFormat/>
    <w:pPr>
      <w:widowControl/>
      <w:spacing w:lineRule="auto" w:line="312" w:before="0" w:after="0"/>
      <w:ind w:firstLine="709"/>
    </w:pPr>
    <w:rPr>
      <w:rFonts w:ascii="Times New Roman" w:hAnsi="Times New Roman" w:eastAsia="Times New Roman" w:cs="Times New Roman"/>
      <w:color w:val="000000"/>
      <w:sz w:val="28"/>
    </w:rPr>
  </w:style>
  <w:style w:type="paragraph" w:styleId="NormalAfterTable" w:customStyle="1">
    <w:name w:val="Normal-AfterTable"/>
    <w:basedOn w:val="Normal"/>
    <w:qFormat/>
    <w:pPr>
      <w:widowControl/>
      <w:spacing w:lineRule="auto" w:line="312" w:before="0" w:after="0"/>
      <w:ind w:firstLine="709"/>
    </w:pPr>
    <w:rPr>
      <w:rFonts w:ascii="Times New Roman" w:hAnsi="Times New Roman" w:eastAsia="Times New Roman" w:cs="Times New Roman"/>
      <w:color w:val="000000"/>
      <w:sz w:val="28"/>
      <w:szCs w:val="28"/>
      <w:lang w:val="en-US" w:bidi="ar-SA"/>
    </w:rPr>
  </w:style>
  <w:style w:type="paragraph" w:styleId="Hnh" w:customStyle="1">
    <w:name w:val="Hình"/>
    <w:basedOn w:val="Caption1"/>
    <w:uiPriority w:val="99"/>
    <w:qFormat/>
    <w:pPr>
      <w:widowControl/>
      <w:spacing w:lineRule="auto" w:line="312" w:before="0" w:after="0"/>
      <w:ind w:firstLine="709"/>
      <w:jc w:val="center"/>
    </w:pPr>
    <w:rPr>
      <w:rFonts w:ascii="Times New Roman" w:hAnsi="Times New Roman" w:eastAsia="Times New Roman" w:cs="Times New Roman"/>
      <w:bCs w:val="false"/>
      <w:i/>
      <w:iCs/>
      <w:color w:val="000000"/>
      <w:sz w:val="28"/>
      <w:szCs w:val="28"/>
      <w:lang w:val="vi-VN" w:eastAsia="vi-VN" w:bidi="ar-SA"/>
    </w:rPr>
  </w:style>
  <w:style w:type="paragraph" w:styleId="Bng" w:customStyle="1">
    <w:name w:val="Bảng"/>
    <w:basedOn w:val="Caption1"/>
    <w:uiPriority w:val="99"/>
    <w:qFormat/>
    <w:pPr>
      <w:widowControl/>
      <w:spacing w:lineRule="auto" w:line="312" w:before="0" w:after="0"/>
      <w:ind w:firstLine="709"/>
      <w:jc w:val="center"/>
    </w:pPr>
    <w:rPr>
      <w:rFonts w:ascii="Times New Roman" w:hAnsi="Times New Roman" w:eastAsia="Times New Roman" w:cs="Times New Roman"/>
      <w:bCs w:val="false"/>
      <w:i/>
      <w:iCs/>
      <w:color w:val="000000"/>
      <w:sz w:val="28"/>
      <w:szCs w:val="28"/>
      <w:lang w:val="en-US" w:eastAsia="vi-VN" w:bidi="ar-SA"/>
    </w:rPr>
  </w:style>
  <w:style w:type="paragraph" w:styleId="Msonormal" w:customStyle="1">
    <w:name w:val="msonormal"/>
    <w:basedOn w:val="Normal"/>
    <w:qFormat/>
    <w:pPr>
      <w:widowControl/>
      <w:spacing w:lineRule="auto" w:line="312" w:beforeAutospacing="1" w:afterAutospacing="1"/>
      <w:ind w:firstLine="709"/>
      <w:jc w:val="start"/>
    </w:pPr>
    <w:rPr>
      <w:rFonts w:ascii="Times New Roman" w:hAnsi="Times New Roman" w:eastAsia="Times New Roman" w:cs="Times New Roman"/>
      <w:color w:val="000000"/>
      <w:sz w:val="28"/>
      <w:szCs w:val="28"/>
      <w:lang w:val="en-US" w:bidi="ar-SA"/>
    </w:rPr>
  </w:style>
  <w:style w:type="paragraph" w:styleId="S0" w:customStyle="1">
    <w:name w:val="s0"/>
    <w:basedOn w:val="Normal"/>
    <w:qFormat/>
    <w:pPr>
      <w:widowControl/>
      <w:spacing w:lineRule="auto" w:line="312" w:beforeAutospacing="1" w:afterAutospacing="1"/>
      <w:ind w:start="240" w:firstLine="709"/>
      <w:jc w:val="start"/>
    </w:pPr>
    <w:rPr>
      <w:rFonts w:ascii="Times New Roman" w:hAnsi="Times New Roman" w:eastAsia="Times New Roman" w:cs="Times New Roman"/>
      <w:color w:val="000000"/>
      <w:sz w:val="28"/>
      <w:szCs w:val="28"/>
      <w:lang w:val="en-US" w:bidi="ar-SA"/>
    </w:rPr>
  </w:style>
  <w:style w:type="paragraph" w:styleId="S2" w:customStyle="1">
    <w:name w:val="s2"/>
    <w:basedOn w:val="Normal"/>
    <w:qFormat/>
    <w:pPr>
      <w:widowControl/>
      <w:spacing w:lineRule="auto" w:line="312" w:beforeAutospacing="1" w:afterAutospacing="1"/>
      <w:ind w:firstLine="709"/>
      <w:jc w:val="start"/>
    </w:pPr>
    <w:rPr>
      <w:rFonts w:ascii="Times New Roman" w:hAnsi="Times New Roman" w:eastAsia="Times New Roman" w:cs="Times New Roman"/>
      <w:color w:val="000000"/>
      <w:sz w:val="28"/>
      <w:szCs w:val="28"/>
      <w:lang w:val="en-US" w:bidi="ar-SA"/>
    </w:rPr>
  </w:style>
  <w:style w:type="paragraph" w:styleId="S4" w:customStyle="1">
    <w:name w:val="s4"/>
    <w:basedOn w:val="Normal"/>
    <w:qFormat/>
    <w:pPr>
      <w:widowControl/>
      <w:spacing w:lineRule="auto" w:line="312" w:beforeAutospacing="1" w:afterAutospacing="1"/>
      <w:ind w:firstLine="709"/>
      <w:jc w:val="start"/>
    </w:pPr>
    <w:rPr>
      <w:rFonts w:ascii="Times New Roman" w:hAnsi="Times New Roman" w:eastAsia="Times New Roman" w:cs="Times New Roman"/>
      <w:color w:val="000000"/>
      <w:sz w:val="28"/>
      <w:szCs w:val="28"/>
      <w:lang w:val="en-US" w:bidi="ar-SA"/>
    </w:rPr>
  </w:style>
  <w:style w:type="paragraph" w:styleId="S5" w:customStyle="1">
    <w:name w:val="s5"/>
    <w:basedOn w:val="Normal"/>
    <w:qFormat/>
    <w:pPr>
      <w:widowControl/>
      <w:spacing w:lineRule="auto" w:line="312" w:beforeAutospacing="1" w:afterAutospacing="1"/>
      <w:ind w:firstLine="709"/>
      <w:jc w:val="start"/>
    </w:pPr>
    <w:rPr>
      <w:rFonts w:ascii="Times New Roman" w:hAnsi="Times New Roman" w:eastAsia="Times New Roman" w:cs="Times New Roman"/>
      <w:color w:val="000000"/>
      <w:sz w:val="28"/>
      <w:szCs w:val="28"/>
      <w:lang w:val="en-US" w:bidi="ar-SA"/>
    </w:rPr>
  </w:style>
  <w:style w:type="paragraph" w:styleId="S6" w:customStyle="1">
    <w:name w:val="s6"/>
    <w:basedOn w:val="Normal"/>
    <w:qFormat/>
    <w:pPr>
      <w:widowControl/>
      <w:spacing w:lineRule="auto" w:line="312" w:beforeAutospacing="1" w:afterAutospacing="1"/>
      <w:ind w:firstLine="709"/>
      <w:jc w:val="start"/>
    </w:pPr>
    <w:rPr>
      <w:rFonts w:ascii="Times New Roman" w:hAnsi="Times New Roman" w:eastAsia="Times New Roman" w:cs="Times New Roman"/>
      <w:color w:val="000000"/>
      <w:sz w:val="28"/>
      <w:szCs w:val="28"/>
      <w:lang w:val="en-US" w:bidi="ar-SA"/>
    </w:rPr>
  </w:style>
  <w:style w:type="paragraph" w:styleId="S7" w:customStyle="1">
    <w:name w:val="s7"/>
    <w:basedOn w:val="Normal"/>
    <w:qFormat/>
    <w:pPr>
      <w:widowControl/>
      <w:spacing w:lineRule="auto" w:line="312" w:beforeAutospacing="1" w:afterAutospacing="1"/>
      <w:ind w:firstLine="709"/>
      <w:jc w:val="start"/>
    </w:pPr>
    <w:rPr>
      <w:rFonts w:ascii="Times New Roman" w:hAnsi="Times New Roman" w:eastAsia="Times New Roman" w:cs="Times New Roman"/>
      <w:color w:val="000000"/>
      <w:sz w:val="28"/>
      <w:szCs w:val="28"/>
      <w:lang w:val="en-US" w:bidi="ar-SA"/>
    </w:rPr>
  </w:style>
  <w:style w:type="paragraph" w:styleId="Codeblock" w:customStyle="1">
    <w:name w:val="codeblock"/>
    <w:basedOn w:val="Normal"/>
    <w:qFormat/>
    <w:pPr>
      <w:widowControl/>
      <w:shd w:val="clear" w:color="auto" w:fill="F7F7F7"/>
      <w:spacing w:lineRule="auto" w:line="312" w:before="0" w:after="0"/>
      <w:ind w:firstLine="709"/>
      <w:jc w:val="start"/>
    </w:pPr>
    <w:rPr>
      <w:rFonts w:ascii="Times New Roman" w:hAnsi="Times New Roman" w:eastAsia="Times New Roman" w:cs="Times New Roman"/>
      <w:color w:val="000000"/>
      <w:sz w:val="28"/>
      <w:szCs w:val="28"/>
      <w:lang w:val="en-US" w:bidi="ar-SA"/>
    </w:rPr>
  </w:style>
  <w:style w:type="paragraph" w:styleId="Linenode" w:customStyle="1">
    <w:name w:val="linenode"/>
    <w:basedOn w:val="Normal"/>
    <w:qFormat/>
    <w:pPr>
      <w:widowControl/>
      <w:pBdr>
        <w:left w:val="single" w:sz="6" w:space="8" w:color="E9E9E9"/>
        <w:right w:val="single" w:sz="6" w:space="0" w:color="E9E9E9"/>
      </w:pBdr>
      <w:spacing w:lineRule="auto" w:line="312" w:beforeAutospacing="1" w:afterAutospacing="1"/>
      <w:ind w:firstLine="709"/>
      <w:jc w:val="start"/>
    </w:pPr>
    <w:rPr>
      <w:rFonts w:ascii="Times New Roman" w:hAnsi="Times New Roman" w:eastAsia="Times New Roman" w:cs="Times New Roman"/>
      <w:color w:val="000000"/>
      <w:sz w:val="28"/>
      <w:szCs w:val="28"/>
      <w:lang w:val="en-US" w:bidi="ar-SA"/>
    </w:rPr>
  </w:style>
  <w:style w:type="paragraph" w:styleId="Textbox" w:customStyle="1">
    <w:name w:val="textbox"/>
    <w:basedOn w:val="Normal"/>
    <w:qFormat/>
    <w:pPr>
      <w:widowControl/>
      <w:spacing w:lineRule="auto" w:line="312" w:beforeAutospacing="1" w:afterAutospacing="1"/>
      <w:ind w:firstLine="709"/>
      <w:jc w:val="start"/>
    </w:pPr>
    <w:rPr>
      <w:rFonts w:ascii="Times New Roman" w:hAnsi="Times New Roman" w:eastAsia="Times New Roman" w:cs="Times New Roman"/>
      <w:color w:val="000000"/>
      <w:sz w:val="28"/>
      <w:szCs w:val="28"/>
      <w:lang w:val="en-US" w:bidi="ar-SA"/>
    </w:rPr>
  </w:style>
  <w:style w:type="paragraph" w:styleId="Textbox1" w:customStyle="1">
    <w:name w:val="textbox1"/>
    <w:basedOn w:val="Normal"/>
    <w:qFormat/>
    <w:pPr>
      <w:widowControl/>
      <w:spacing w:lineRule="auto" w:line="312" w:beforeAutospacing="1" w:afterAutospacing="1"/>
      <w:ind w:firstLine="709"/>
      <w:jc w:val="start"/>
    </w:pPr>
    <w:rPr>
      <w:rFonts w:ascii="Times New Roman" w:hAnsi="Times New Roman" w:eastAsia="Times New Roman" w:cs="Times New Roman"/>
      <w:color w:val="000000"/>
      <w:sz w:val="28"/>
      <w:szCs w:val="28"/>
      <w:lang w:val="en-US" w:bidi="ar-SA"/>
    </w:rPr>
  </w:style>
  <w:style w:type="paragraph" w:styleId="Bibliography1" w:customStyle="1">
    <w:name w:val="Bibliography1"/>
    <w:basedOn w:val="Normal"/>
    <w:next w:val="Normal"/>
    <w:uiPriority w:val="37"/>
    <w:unhideWhenUsed/>
    <w:qFormat/>
    <w:pPr>
      <w:widowControl/>
      <w:spacing w:lineRule="auto" w:line="312" w:before="0" w:after="0"/>
      <w:ind w:firstLine="709"/>
    </w:pPr>
    <w:rPr>
      <w:rFonts w:ascii="Times New Roman" w:hAnsi="Times New Roman" w:eastAsia="Times New Roman" w:cs="Times New Roman"/>
      <w:color w:val="000000"/>
      <w:sz w:val="28"/>
      <w:szCs w:val="28"/>
    </w:rPr>
  </w:style>
  <w:style w:type="paragraph" w:styleId="Cngthc" w:customStyle="1">
    <w:name w:val="Công thức"/>
    <w:basedOn w:val="Normal"/>
    <w:qFormat/>
    <w:pPr>
      <w:widowControl/>
      <w:spacing w:lineRule="auto" w:line="312" w:before="0" w:after="0"/>
      <w:ind w:firstLine="709"/>
      <w:jc w:val="start"/>
    </w:pPr>
    <w:rPr>
      <w:rFonts w:ascii="Times New Roman" w:hAnsi="Times New Roman" w:eastAsia="Times New Roman" w:cs="Times New Roman"/>
      <w:color w:val="000000"/>
      <w:sz w:val="28"/>
    </w:rPr>
  </w:style>
  <w:style w:type="paragraph" w:styleId="Chthchbng" w:customStyle="1">
    <w:name w:val="Chú thích bảng"/>
    <w:basedOn w:val="Hnhv"/>
    <w:qFormat/>
    <w:pPr>
      <w:widowControl/>
      <w:spacing w:lineRule="auto" w:line="312" w:before="0" w:after="0"/>
      <w:ind w:firstLine="709"/>
    </w:pPr>
    <w:rPr>
      <w:rFonts w:ascii="Times New Roman" w:hAnsi="Times New Roman" w:eastAsia="Times New Roman" w:cs="Times New Roman"/>
      <w:color w:val="000000"/>
      <w:sz w:val="28"/>
    </w:rPr>
  </w:style>
  <w:style w:type="paragraph" w:styleId="ReportIndexTitle" w:customStyle="1">
    <w:name w:val="Report Index Title"/>
    <w:basedOn w:val="Normal"/>
    <w:qFormat/>
    <w:pPr>
      <w:keepNext w:val="true"/>
      <w:keepLines/>
      <w:pageBreakBefore/>
      <w:widowControl/>
      <w:spacing w:lineRule="auto" w:line="312" w:before="0" w:after="0"/>
      <w:ind w:hanging="0"/>
      <w:jc w:val="center"/>
    </w:pPr>
    <w:rPr>
      <w:rFonts w:ascii="Times New Roman" w:hAnsi="Times New Roman" w:eastAsia="Times New Roman" w:cs="Times New Roman"/>
      <w:b/>
      <w:i w:val="false"/>
      <w:color w:val="000000"/>
      <w:sz w:val="28"/>
    </w:rPr>
  </w:style>
  <w:style w:type="paragraph" w:styleId="ReportUnnumbered" w:customStyle="1">
    <w:name w:val="Report Unnumbered"/>
    <w:basedOn w:val="Normal"/>
    <w:qFormat/>
    <w:pPr>
      <w:keepNext w:val="true"/>
      <w:keepLines/>
      <w:pageBreakBefore/>
      <w:widowControl/>
      <w:spacing w:lineRule="auto" w:line="312" w:before="0" w:after="0"/>
      <w:ind w:hanging="0"/>
      <w:jc w:val="center"/>
    </w:pPr>
    <w:rPr>
      <w:rFonts w:ascii="Times New Roman" w:hAnsi="Times New Roman" w:eastAsia="Times New Roman" w:cs="Times New Roman"/>
      <w:b/>
      <w:i w:val="false"/>
      <w:color w:val="000000"/>
      <w:sz w:val="28"/>
    </w:rPr>
  </w:style>
  <w:style w:type="paragraph" w:styleId="ReportAppendix" w:customStyle="1">
    <w:name w:val="Report Appendix"/>
    <w:basedOn w:val="Normal"/>
    <w:qFormat/>
    <w:pPr>
      <w:keepNext w:val="true"/>
      <w:keepLines/>
      <w:widowControl/>
      <w:spacing w:lineRule="auto" w:line="312" w:before="0" w:after="0"/>
      <w:ind w:hanging="0"/>
      <w:jc w:val="start"/>
    </w:pPr>
    <w:rPr>
      <w:rFonts w:ascii="Times New Roman" w:hAnsi="Times New Roman" w:eastAsia="Times New Roman" w:cs="Times New Roman"/>
      <w:b/>
      <w:i w:val="false"/>
      <w:color w:val="000000"/>
      <w:sz w:val="28"/>
    </w:rPr>
  </w:style>
  <w:style w:type="paragraph" w:styleId="ReportFigure" w:customStyle="1">
    <w:name w:val="Report Figure"/>
    <w:basedOn w:val="Normal"/>
    <w:qFormat/>
    <w:pPr>
      <w:keepNext w:val="true"/>
      <w:keepLines/>
      <w:widowControl/>
      <w:spacing w:lineRule="auto" w:line="312" w:before="0" w:after="0"/>
      <w:ind w:hanging="0"/>
      <w:jc w:val="center"/>
    </w:pPr>
    <w:rPr>
      <w:rFonts w:ascii="Times New Roman" w:hAnsi="Times New Roman" w:eastAsia="Times New Roman" w:cs="Times New Roman"/>
      <w:b/>
      <w:i w:val="false"/>
      <w:color w:val="000000"/>
      <w:sz w:val="28"/>
    </w:rPr>
  </w:style>
  <w:style w:type="paragraph" w:styleId="ReportTable" w:customStyle="1">
    <w:name w:val="Report Table"/>
    <w:basedOn w:val="Normal"/>
    <w:qFormat/>
    <w:pPr>
      <w:keepNext w:val="true"/>
      <w:keepLines/>
      <w:widowControl/>
      <w:spacing w:lineRule="auto" w:line="312" w:before="0" w:after="0"/>
      <w:ind w:hanging="0"/>
      <w:jc w:val="center"/>
    </w:pPr>
    <w:rPr>
      <w:rFonts w:ascii="Times New Roman" w:hAnsi="Times New Roman" w:eastAsia="Times New Roman" w:cs="Times New Roman"/>
      <w:b/>
      <w:i w:val="false"/>
      <w:color w:val="000000"/>
      <w:sz w:val="28"/>
    </w:rPr>
  </w:style>
  <w:style w:type="paragraph" w:styleId="ReportCode" w:customStyle="1">
    <w:name w:val="Report Code"/>
    <w:basedOn w:val="Normal"/>
    <w:qFormat/>
    <w:pPr>
      <w:widowControl/>
      <w:spacing w:lineRule="auto" w:line="312" w:before="0" w:after="0"/>
      <w:ind w:firstLine="709"/>
    </w:pPr>
    <w:rPr>
      <w:rFonts w:ascii="Times New Roman" w:hAnsi="Times New Roman" w:eastAsia="Times New Roman" w:cs="Times New Roman"/>
      <w:color w:val="000000"/>
      <w:sz w:val="28"/>
    </w:rPr>
  </w:style>
  <w:style w:type="paragraph" w:styleId="ReportTOC1" w:customStyle="1">
    <w:name w:val="Report TOC 1"/>
    <w:basedOn w:val="Normal"/>
    <w:qFormat/>
    <w:pPr>
      <w:widowControl/>
      <w:spacing w:lineRule="auto" w:line="264" w:before="0" w:after="0"/>
      <w:ind w:start="0" w:hanging="0"/>
    </w:pPr>
    <w:rPr>
      <w:rFonts w:ascii="Times New Roman" w:hAnsi="Times New Roman" w:eastAsia="Times New Roman" w:cs="Times New Roman"/>
      <w:b w:val="false"/>
      <w:i w:val="false"/>
      <w:color w:val="000000"/>
      <w:sz w:val="28"/>
    </w:rPr>
  </w:style>
  <w:style w:type="paragraph" w:styleId="ReportTOC2" w:customStyle="1">
    <w:name w:val="Report TOC 2"/>
    <w:basedOn w:val="Normal"/>
    <w:qFormat/>
    <w:pPr>
      <w:widowControl/>
      <w:spacing w:lineRule="auto" w:line="264" w:before="0" w:after="0"/>
      <w:ind w:start="312" w:hanging="0"/>
    </w:pPr>
    <w:rPr>
      <w:rFonts w:ascii="Times New Roman" w:hAnsi="Times New Roman" w:eastAsia="Times New Roman" w:cs="Times New Roman"/>
      <w:b w:val="false"/>
      <w:i w:val="false"/>
      <w:color w:val="000000"/>
      <w:sz w:val="28"/>
    </w:rPr>
  </w:style>
  <w:style w:type="paragraph" w:styleId="ReportTOC3" w:customStyle="1">
    <w:name w:val="Report TOC 3"/>
    <w:basedOn w:val="Normal"/>
    <w:qFormat/>
    <w:pPr>
      <w:widowControl/>
      <w:spacing w:lineRule="auto" w:line="264" w:before="0" w:after="0"/>
      <w:ind w:start="624" w:hanging="0"/>
    </w:pPr>
    <w:rPr>
      <w:rFonts w:ascii="Times New Roman" w:hAnsi="Times New Roman" w:eastAsia="Times New Roman" w:cs="Times New Roman"/>
      <w:b w:val="false"/>
      <w:i w:val="false"/>
      <w:color w:val="000000"/>
      <w:sz w:val="28"/>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ColorfulGrid-Accent1">
    <w:name w:val="Colorful Grid Accent 1"/>
    <w:basedOn w:val="TableNormal"/>
    <w:uiPriority w:val="29"/>
    <w:semiHidden/>
    <w:unhideWhenUsed/>
    <w:qFormat/>
    <w:rPr>
      <w:color w:val="000000"/>
      <w:sz w:val="24"/>
      <w:szCs w:val="22"/>
    </w:rPr>
    <w:tblPr>
      <w:tblBorders>
        <w:insideH w:val="single" w:color="FFFFFF" w:themeColor="background1" w:sz="4" w:space="0"/>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rPr>
      <w:tblPr/>
      <w:tcPr>
        <w:shd w:val="clear" w:color="auto" w:fill="BDD6EE" w:themeFill="accent1" w:themeFillTint="66"/>
      </w:tcPr>
    </w:tblStylePr>
    <w:tblStylePr w:type="firstCol">
      <w:rPr>
        <w:color w:val="FFFFFF"/>
      </w:rPr>
      <w:tblPr/>
      <w:tcPr>
        <w:shd w:val="clear" w:color="auto" w:fill="2E74B5" w:themeFill="accent1" w:themeFillShade="bf"/>
      </w:tcPr>
    </w:tblStylePr>
    <w:tblStylePr w:type="lastCol">
      <w:rPr>
        <w:color w:val="FFFFFF"/>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PlainTable51">
    <w:name w:val="Plain Table 51"/>
    <w:basedOn w:val="TableNormal"/>
    <w:uiPriority w:val="45"/>
    <w:qFormat/>
    <w:tblStylePr w:type="firstRow">
      <w:rPr>
        <w:rFonts w:asciiTheme="majorHAnsi" w:hAnsiTheme="majorHAnsi" w:eastAsiaTheme="majorEastAsia" w:cstheme="majorBidi"/>
        <w:i/>
        <w:sz w:val="26"/>
      </w:rPr>
      <w:tblPr/>
      <w:tcPr>
        <w:tcBorders>
          <w:bottom w:val="single" w:color="7F7F7F" w:themeColor="text1" w:sz="4" w:space="0"/>
        </w:tcBorders>
        <w:shd w:val="clear" w:color="auto" w:fill="FFFFFF" w:themeFill="background1"/>
      </w:tcPr>
    </w:tblStylePr>
    <w:tblStylePr w:type="lastRow">
      <w:rPr>
        <w:rFonts w:asciiTheme="majorHAnsi" w:hAnsiTheme="majorHAnsi" w:eastAsiaTheme="majorEastAsia" w:cstheme="majorBidi"/>
        <w:i/>
        <w:sz w:val="26"/>
      </w:rPr>
      <w:tblPr/>
      <w:tcPr>
        <w:tcBorders>
          <w:top w:val="single" w:color="7F7F7F" w:themeColor="text1" w:sz="4" w:space="0"/>
        </w:tcBorders>
        <w:shd w:val="clear" w:color="auto" w:fill="FFFFFF" w:themeFill="background1"/>
      </w:tcPr>
    </w:tblStylePr>
    <w:tblStylePr w:type="firstCol">
      <w:pPr>
        <w:jc w:val="right"/>
      </w:pPr>
      <w:rPr>
        <w:rFonts w:asciiTheme="majorHAnsi" w:hAnsiTheme="majorHAnsi" w:eastAsiaTheme="majorEastAsia" w:cstheme="majorBidi"/>
        <w:i/>
        <w:sz w:val="26"/>
      </w:rPr>
      <w:tblPr/>
      <w:tcPr>
        <w:tcBorders>
          <w:right w:val="single" w:color="7F7F7F" w:themeColor="text1" w:sz="4" w:space="0"/>
        </w:tcBorders>
        <w:shd w:val="clear" w:color="auto" w:fill="FFFFFF" w:themeFill="background1"/>
      </w:tcPr>
    </w:tblStylePr>
    <w:tblStylePr w:type="lastCol">
      <w:rPr>
        <w:rFonts w:asciiTheme="majorHAnsi" w:hAnsiTheme="majorHAnsi" w:eastAsiaTheme="majorEastAsia" w:cstheme="majorBidi"/>
        <w:i/>
        <w:sz w:val="26"/>
      </w:rPr>
      <w:tblPr/>
      <w:tcPr>
        <w:tcBorders>
          <w:left w:val="single" w:color="7F7F7F" w:themeColor="text1" w:sz="4" w:space="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41">
    <w:name w:val="Plain Table 41"/>
    <w:basedOn w:val="TableNormal"/>
    <w:uiPriority w:val="44"/>
    <w:qFormat/>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eGridLight1">
    <w:name w:val="Table Grid Light1"/>
    <w:basedOn w:val="TableNormal"/>
    <w:uiPriority w:val="40"/>
    <w:qFormat/>
    <w:tblPr>
      <w:tblBorders>
        <w:top w:val="single" w:color="BFBFBF" w:themeColor="background1" w:sz="4" w:space="0"/>
        <w:left w:val="single" w:color="BFBFBF" w:themeColor="background1" w:sz="4" w:space="0"/>
        <w:bottom w:val="single" w:color="BFBFBF" w:themeColor="background1" w:sz="4" w:space="0"/>
        <w:right w:val="single" w:color="BFBFBF" w:themeColor="background1" w:sz="4" w:space="0"/>
        <w:insideH w:val="single" w:color="BFBFBF" w:themeColor="background1" w:sz="4" w:space="0"/>
        <w:insideV w:val="single" w:color="BFBFBF" w:themeColor="background1" w:sz="4" w:space="0"/>
      </w:tblBorders>
    </w:tblPr>
  </w:style>
  <w:style w:type="table" w:customStyle="1" w:styleId="GridTable1Light1">
    <w:name w:val="Grid Table 1 Light1"/>
    <w:basedOn w:val="TableNormal"/>
    <w:uiPriority w:val="46"/>
    <w:qFormat/>
    <w:tblPr>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sz="12" w:space="0"/>
        </w:tcBorders>
      </w:tcPr>
    </w:tblStylePr>
    <w:tblStylePr w:type="lastRow">
      <w:rPr>
        <w:b/>
        <w:bCs/>
      </w:rPr>
      <w:tblPr/>
      <w:tcPr>
        <w:tcBorders>
          <w:top w:val="double" w:color="666666" w:themeColor="text1" w:sz="2" w:space="0"/>
        </w:tcBorders>
      </w:tcPr>
    </w:tblStylePr>
    <w:tblStylePr w:type="firstCol">
      <w:rPr>
        <w:b/>
        <w:bCs/>
      </w:rPr>
      <w:tblPr/>
    </w:tblStylePr>
    <w:tblStylePr w:type="lastCol">
      <w:rPr>
        <w:b/>
        <w:bCs/>
      </w:rPr>
      <w:tbl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header" Target="header2.xml"/><Relationship Id="rId7" Type="http://schemas.openxmlformats.org/officeDocument/2006/relationships/footer" Target="footer2.xml"/><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image" Target="media/image12.png"/><Relationship Id="rId19" Type="http://schemas.openxmlformats.org/officeDocument/2006/relationships/image" Target="media/image13.png"/><Relationship Id="rId20" Type="http://schemas.openxmlformats.org/officeDocument/2006/relationships/image" Target="media/image14.png"/><Relationship Id="rId21" Type="http://schemas.openxmlformats.org/officeDocument/2006/relationships/image" Target="media/image15.png"/><Relationship Id="rId22" Type="http://schemas.openxmlformats.org/officeDocument/2006/relationships/image" Target="media/image16.png"/><Relationship Id="rId23" Type="http://schemas.openxmlformats.org/officeDocument/2006/relationships/image" Target="media/image17.png"/><Relationship Id="rId24" Type="http://schemas.openxmlformats.org/officeDocument/2006/relationships/image" Target="media/image18.png"/><Relationship Id="rId25" Type="http://schemas.openxmlformats.org/officeDocument/2006/relationships/image" Target="media/image19.png"/><Relationship Id="rId26" Type="http://schemas.openxmlformats.org/officeDocument/2006/relationships/image" Target="media/image20.png"/><Relationship Id="rId27" Type="http://schemas.openxmlformats.org/officeDocument/2006/relationships/image" Target="media/image21.png"/><Relationship Id="rId28" Type="http://schemas.openxmlformats.org/officeDocument/2006/relationships/image" Target="media/image22.png"/><Relationship Id="rId29" Type="http://schemas.openxmlformats.org/officeDocument/2006/relationships/image" Target="media/image23.png"/><Relationship Id="rId30" Type="http://schemas.openxmlformats.org/officeDocument/2006/relationships/image" Target="media/image24.png"/><Relationship Id="rId31" Type="http://schemas.openxmlformats.org/officeDocument/2006/relationships/image" Target="media/image25.png"/><Relationship Id="rId32" Type="http://schemas.openxmlformats.org/officeDocument/2006/relationships/image" Target="media/image26.png"/><Relationship Id="rId33" Type="http://schemas.openxmlformats.org/officeDocument/2006/relationships/image" Target="media/image27.png"/><Relationship Id="rId34" Type="http://schemas.openxmlformats.org/officeDocument/2006/relationships/image" Target="media/image28.png"/><Relationship Id="rId35" Type="http://schemas.openxmlformats.org/officeDocument/2006/relationships/image" Target="media/image29.png"/><Relationship Id="rId36" Type="http://schemas.openxmlformats.org/officeDocument/2006/relationships/header" Target="header3.xml"/><Relationship Id="rId37" Type="http://schemas.openxmlformats.org/officeDocument/2006/relationships/footer" Target="footer3.xml"/><Relationship Id="rId38" Type="http://schemas.openxmlformats.org/officeDocument/2006/relationships/numbering" Target="numbering.xml"/><Relationship Id="rId39" Type="http://schemas.openxmlformats.org/officeDocument/2006/relationships/fontTable" Target="fontTable.xml"/><Relationship Id="rId40" Type="http://schemas.openxmlformats.org/officeDocument/2006/relationships/settings" Target="settings.xml"/><Relationship Id="rId41" Type="http://schemas.openxmlformats.org/officeDocument/2006/relationships/theme" Target="theme/theme1.xml"/><Relationship Id="rId42"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KPr20</b:Tag>
    <b:SourceType>Book</b:SourceType>
    <b:Guid>{A1B529CB-C351-4822-B888-93A27E695E61}</b:Guid>
    <b:Author>
      <b:Author>
        <b:Corporate>K. Prabha, I. Shatheesh Sam</b:Corporate>
      </b:Author>
    </b:Author>
    <b:Title>An effective robust and imperceptible blind color image watermarking using WHT</b:Title>
    <b:Year>April 2020</b:Year>
    <b:Publisher>Sciencedirect</b:Publisher>
    <b:RefOrder>10</b:RefOrder>
  </b:Source>
  <b:Source>
    <b:Tag>Wik20</b:Tag>
    <b:SourceType>Book</b:SourceType>
    <b:Guid>{A353DA52-C99F-4957-ACD8-5C639A9AB703}</b:Guid>
    <b:Author>
      <b:Author>
        <b:NameList>
          <b:Person>
            <b:Last>Wikipedia</b:Last>
          </b:Person>
        </b:NameList>
      </b:Author>
    </b:Author>
    <b:Title>Watermark</b:Title>
    <b:Year>October 2020</b:Year>
    <b:Publisher>https://en.wikipedia.org/wiki/Watermark</b:Publisher>
    <b:RefOrder>2</b:RefOrder>
  </b:Source>
  <b:Source>
    <b:Tag>Amy20</b:Tag>
    <b:SourceType>Book</b:SourceType>
    <b:Guid>{12E5CBBB-3839-4844-BF61-E33476FC472F}</b:Guid>
    <b:Author>
      <b:Author>
        <b:NameList>
          <b:Person>
            <b:Last>Tikkanen</b:Last>
            <b:First>Amy</b:First>
          </b:Person>
        </b:NameList>
      </b:Author>
    </b:Author>
    <b:Title>Watermark</b:Title>
    <b:Year>October 2020</b:Year>
    <b:Publisher>https://www.britannica.com/technology/watermark</b:Publisher>
    <b:RefOrder>1</b:RefOrder>
  </b:Source>
  <b:Source>
    <b:Tag>TSN16</b:Tag>
    <b:SourceType>Book</b:SourceType>
    <b:Guid>{9EB09378-9756-474D-8C84-21A71FFBC2A0}</b:Guid>
    <b:Author>
      <b:Author>
        <b:Corporate>TS. Nguyễn Ngọc Cương, ThS. Trần Thị Xuyên, ThS. Hoàng Thu Phương</b:Corporate>
      </b:Author>
    </b:Author>
    <b:Title>Giáo trình kỹ thuật giấu tin</b:Title>
    <b:Year>2016</b:Year>
    <b:Publisher>Học viện Kỹ thuật Mật mã</b:Publisher>
    <b:RefOrder>3</b:RefOrder>
  </b:Source>
  <b:Source>
    <b:Tag>Ste99</b:Tag>
    <b:SourceType>Book</b:SourceType>
    <b:Guid>{6A9B3A49-0F95-4534-8097-E12FD71ABE95}</b:Guid>
    <b:Author>
      <b:Author>
        <b:Corporate>Stefan Katzenbeisser, Fabien, A.P. Pentitcolas</b:Corporate>
      </b:Author>
    </b:Author>
    <b:Title>Information Hiding Techniques for Steganography and Digital Watermarking</b:Title>
    <b:Year>1999</b:Year>
    <b:Publisher>Artech House Print</b:Publisher>
    <b:RefOrder>4</b:RefOrder>
  </b:Source>
  <b:Source>
    <b:Tag>ĐỗV14</b:Tag>
    <b:SourceType>Book</b:SourceType>
    <b:Guid>{AD67D347-9C59-4A88-A3A9-91C68612AE7F}</b:Guid>
    <b:Author>
      <b:Author>
        <b:NameList>
          <b:Person>
            <b:Last>Đức</b:Last>
            <b:First>Đỗ</b:First>
            <b:Middle>Việt</b:Middle>
          </b:Person>
        </b:NameList>
      </b:Author>
    </b:Author>
    <b:Title>Ứng dụng kỹ thuật thủy vân số trong lĩnh vực bảo vệ bản quyền ảnh số</b:Title>
    <b:Year>2014</b:Year>
    <b:Publisher>Đại Học Điện Lực</b:Publisher>
    <b:RefOrder>7</b:RefOrder>
  </b:Source>
  <b:Source>
    <b:Tag>Int11</b:Tag>
    <b:SourceType>Book</b:SourceType>
    <b:Guid>{ED542196-3083-4B95-A2FE-F18A71C408CA}</b:Guid>
    <b:Author>
      <b:Author>
        <b:NameList>
          <b:Person>
            <b:Last>Corporation</b:Last>
            <b:First>Intel</b:First>
          </b:Person>
        </b:NameList>
      </b:Author>
    </b:Author>
    <b:Title>Color models</b:Title>
    <b:Year>2011</b:Year>
    <b:Publisher>https://scc.ustc.edu.cn/zlsc/sugon/intel/ipp/ipp_manual/IPPI/ippi_ch6/ch6_color_models.htm</b:Publisher>
    <b:RefOrder>6</b:RefOrder>
  </b:Source>
  <b:Source>
    <b:Tag>TMS13</b:Tag>
    <b:SourceType>Book</b:SourceType>
    <b:Guid>{E915882B-72EC-4907-B58C-4CE415AC4C56}</b:Guid>
    <b:Author>
      <b:Author>
        <b:Corporate>T. M. Shahriar Sazzad, Sabrin Islam</b:Corporate>
      </b:Author>
    </b:Author>
    <b:Title>Use of gamma encoder on HSL color model improves human visualization in the field of image processing</b:Title>
    <b:Year>2013</b:Year>
    <b:Publisher>International Journal of Computer Science Engineering (IJCSE)</b:Publisher>
    <b:RefOrder>8</b:RefOrder>
  </b:Source>
  <b:Source>
    <b:Tag>Kiê15</b:Tag>
    <b:SourceType>Book</b:SourceType>
    <b:Guid>{8AF31BF1-08B0-490A-A690-3F9218D2FE0B}</b:Guid>
    <b:Author>
      <b:Author>
        <b:NameList>
          <b:Person>
            <b:Last>Blog</b:Last>
            <b:First>Kiên</b:First>
            <b:Middle>Nguyễn</b:Middle>
          </b:Person>
        </b:NameList>
      </b:Author>
    </b:Author>
    <b:Title>Tìm hiểu về các định dạng hình ảnh (PNG, jpg, gif, tiff và BMP)</b:Title>
    <b:Year>2015</b:Year>
    <b:Publisher>https://blogchiasekienthuc.com/thu-thuat-hay/tim-hieu-ve-cac-dinh-dang-hinh-anh.html</b:Publisher>
    <b:RefOrder>9</b:RefOrder>
  </b:Source>
  <b:Source>
    <b:Tag>Uni20</b:Tag>
    <b:SourceType>Book</b:SourceType>
    <b:Guid>{E216724C-4C41-4B56-BB86-BA52AD7B0F78}</b:Guid>
    <b:Author>
      <b:Author>
        <b:NameList>
          <b:Person>
            <b:Last>Libraries</b:Last>
            <b:First>University</b:First>
            <b:Middle>of Texas</b:Middle>
          </b:Person>
        </b:NameList>
      </b:Author>
    </b:Author>
    <b:Title>Watermarks</b:Title>
    <b:Year>2020</b:Year>
    <b:Publisher>http://legacy.lib.utexas.edu/engin/trademark/timeline/ren/watermarks.html</b:Publisher>
    <b:RefOrder>5</b:RefOrder>
  </b:Source>
  <b:Source>
    <b:Tag>Wik201</b:Tag>
    <b:SourceType>Book</b:SourceType>
    <b:Guid>{1BF5F30F-1EFB-4B92-8C10-EBCE4EBF2606}</b:Guid>
    <b:Author>
      <b:Author>
        <b:NameList>
          <b:Person>
            <b:Last>Wikipedia</b:Last>
          </b:Person>
        </b:NameList>
      </b:Author>
    </b:Author>
    <b:Title>Sai số toàn phương trung bình</b:Title>
    <b:Year>2020</b:Year>
    <b:Publisher>https://vi.wikipedia.org/wiki/Sai_s%E1%BB%91_to%C3%A0n_ph%C6%B0%C6%A1ng_trung_b%C3%ACnh</b:Publisher>
    <b:RefOrder>11</b:RefOrder>
  </b:Source>
</b:Sources>
</file>

<file path=customXml/itemProps1.xml><?xml version="1.0" encoding="utf-8"?>
<ds:datastoreItem xmlns:ds="http://schemas.openxmlformats.org/officeDocument/2006/customXml" ds:itemID="{48F57687-FB59-4529-B4FF-DA5005BE5C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Đồ-án-tốt-nghiệp-đại-học.dot</Template>
  <TotalTime>1</TotalTime>
  <Application>LibreOffice/7.3.7.2$Linux_X86_64 LibreOffice_project/30$Build-2</Application>
  <AppVersion>15.0000</AppVersion>
  <Pages>95</Pages>
  <Words>27592</Words>
  <Characters>118003</Characters>
  <CharactersWithSpaces>143717</CharactersWithSpaces>
  <Paragraphs>1932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2026-08-22T16:49:00Z</dcterms:created>
  <dc:creator>Phạm Đức Khải</dc:creator>
  <dc:description>Chương I viết lại; sửa mô tả chữ ký số và đồng thuận; rút gọn nguồn; giữ nguyên phần thiết kế từ Chương II trở đi.</dc:description>
  <cp:keywords>Blockchain Blockcerts văn bằng số Merkle proof Bitcoin regtest</cp:keywords>
  <dc:language>en-US</dc:language>
  <cp:lastModifiedBy/>
  <cp:lastPrinted>2020-11-18T02:14:00Z</cp:lastPrinted>
  <dcterms:modified xsi:type="dcterms:W3CDTF">2026-10-05T17:41:22Z</dcterms:modified>
  <cp:revision>5</cp:revision>
  <dc:subject>Đồ án tốt nghiệp</dc:subject>
  <dc:title>Đồ án tốt nghiệp về hệ thống quản lý văn bằng chứng chỉ dựa trên Blockchain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C0DF4CE5739940AA951FFF6E99F2E36C_12</vt:lpwstr>
  </property>
  <property fmtid="{D5CDD505-2E9C-101B-9397-08002B2CF9AE}" pid="3" name="KSOProductBuildVer">
    <vt:lpwstr>1033-12.1.0.28032</vt:lpwstr>
  </property>
  <property fmtid="{D5CDD505-2E9C-101B-9397-08002B2CF9AE}" pid="4" name="KSOTemplateDocerSaveRecord">
    <vt:lpwstr>eyJoZGlkIjoiMjhkOGQxMDg5NzdjYTk2Njk3Y2M1NGZiZGY0NjRhZDciLCJ1c2VySWQiOiIxMzkxODQ3OTc4OTEwIn0=</vt:lpwstr>
  </property>
  <property fmtid="{D5CDD505-2E9C-101B-9397-08002B2CF9AE}" pid="5" name="MTEqnNumsOnRight">
    <vt:bool>0</vt:bool>
  </property>
  <property fmtid="{D5CDD505-2E9C-101B-9397-08002B2CF9AE}" pid="6" name="MTEquationNumber2">
    <vt:lpwstr>(#S1.#E1)</vt:lpwstr>
  </property>
  <property fmtid="{D5CDD505-2E9C-101B-9397-08002B2CF9AE}" pid="7" name="MTWinEqns">
    <vt:bool>1</vt:bool>
  </property>
</Properties>
</file>